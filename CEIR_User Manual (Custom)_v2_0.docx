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074D4" w14:textId="77777777" w:rsidR="003C7ABF" w:rsidRPr="008758D2" w:rsidRDefault="00A12E36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bookmarkStart w:id="0" w:name="_Hlk73997438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03902097" wp14:editId="2BB9408A">
                <wp:simplePos x="0" y="0"/>
                <wp:positionH relativeFrom="page">
                  <wp:posOffset>15875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364A" w14:textId="7CEDC45F" w:rsidR="00296F0E" w:rsidRPr="00B44664" w:rsidRDefault="00296F0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020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25pt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" filled="f" stroked="f">
                <v:textbox>
                  <w:txbxContent>
                    <w:p w14:paraId="5157364A" w14:textId="7CEDC45F" w:rsidR="00296F0E" w:rsidRPr="00B44664" w:rsidRDefault="00296F0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9A60D40" wp14:editId="02571A22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5EF1C" w14:textId="30672EDD" w:rsidR="00296F0E" w:rsidRPr="003236E0" w:rsidRDefault="00296F0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Custom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EA09A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0D40"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0995EF1C" w14:textId="30672EDD" w:rsidR="00296F0E" w:rsidRPr="003236E0" w:rsidRDefault="00296F0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Custom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EA09AA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924192" wp14:editId="1FEA793A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5316E8" w14:textId="77777777" w:rsidR="00296F0E" w:rsidRDefault="00296F0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24192" id="Rectangle 41" o:spid="_x0000_s1028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7A5316E8" w14:textId="77777777" w:rsidR="00296F0E" w:rsidRDefault="00296F0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13961DE" wp14:editId="116C332E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7F32A4" w14:textId="77777777" w:rsidR="00296F0E" w:rsidRDefault="00296F0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961DE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5D7F32A4" w14:textId="77777777" w:rsidR="00296F0E" w:rsidRDefault="00296F0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035EC0C3" w14:textId="77777777" w:rsidR="00241514" w:rsidRPr="00C70F9A" w:rsidRDefault="00241514" w:rsidP="00E00694">
      <w:pPr>
        <w:pStyle w:val="TableNames"/>
      </w:pPr>
      <w:bookmarkStart w:id="1" w:name="_Toc385937347"/>
      <w:bookmarkStart w:id="2" w:name="_Toc386724013"/>
      <w:bookmarkStart w:id="3" w:name="_Toc387651072"/>
      <w:bookmarkStart w:id="4" w:name="_Toc389744743"/>
      <w:bookmarkStart w:id="5" w:name="_Toc389841230"/>
      <w:bookmarkStart w:id="6" w:name="_Toc390091307"/>
      <w:bookmarkStart w:id="7" w:name="_Toc390091900"/>
      <w:bookmarkStart w:id="8" w:name="_Toc390092071"/>
      <w:bookmarkStart w:id="9" w:name="_Toc392664615"/>
      <w:bookmarkStart w:id="10" w:name="_Toc393985733"/>
      <w:bookmarkStart w:id="11" w:name="_Toc395257988"/>
      <w:bookmarkStart w:id="12" w:name="_Toc395277600"/>
      <w:bookmarkStart w:id="13" w:name="_Toc395345882"/>
      <w:bookmarkStart w:id="14" w:name="_Toc395346384"/>
      <w:bookmarkStart w:id="15" w:name="_Toc395539090"/>
      <w:bookmarkStart w:id="16" w:name="_Toc395597821"/>
      <w:bookmarkStart w:id="17" w:name="_Toc395598050"/>
      <w:bookmarkStart w:id="18" w:name="_Toc395598299"/>
      <w:bookmarkStart w:id="19" w:name="_Toc395600352"/>
      <w:bookmarkStart w:id="20" w:name="_Toc395713687"/>
      <w:bookmarkStart w:id="21" w:name="_Toc398654253"/>
      <w:bookmarkStart w:id="22" w:name="_Toc399322644"/>
      <w:bookmarkStart w:id="23" w:name="_Toc402788471"/>
      <w:bookmarkStart w:id="24" w:name="_Toc406498746"/>
      <w:bookmarkStart w:id="25" w:name="_Toc406669273"/>
      <w:bookmarkStart w:id="26" w:name="_Toc407109268"/>
      <w:bookmarkStart w:id="27" w:name="_Toc408930297"/>
      <w:bookmarkStart w:id="28" w:name="_Toc408930526"/>
      <w:bookmarkStart w:id="29" w:name="_Toc409003656"/>
      <w:bookmarkStart w:id="30" w:name="_Toc409003727"/>
      <w:bookmarkStart w:id="31" w:name="_Toc409003767"/>
      <w:bookmarkStart w:id="32" w:name="_Toc409004075"/>
      <w:bookmarkStart w:id="33" w:name="_Toc409540863"/>
      <w:bookmarkStart w:id="34" w:name="_Toc409780154"/>
      <w:bookmarkStart w:id="35" w:name="_Toc410059042"/>
      <w:bookmarkStart w:id="36" w:name="_Toc410380744"/>
      <w:bookmarkStart w:id="37" w:name="_Toc410394430"/>
      <w:bookmarkStart w:id="38" w:name="_Toc410403358"/>
      <w:bookmarkStart w:id="39" w:name="_Toc410834271"/>
      <w:bookmarkStart w:id="40" w:name="_Toc411523913"/>
      <w:bookmarkStart w:id="41" w:name="_Toc414375659"/>
      <w:bookmarkStart w:id="42" w:name="_Toc414543160"/>
      <w:bookmarkStart w:id="43" w:name="_Toc414868276"/>
      <w:bookmarkStart w:id="44" w:name="_Toc416703718"/>
      <w:bookmarkStart w:id="45" w:name="_Toc416703828"/>
      <w:bookmarkStart w:id="46" w:name="_Toc418250451"/>
      <w:bookmarkStart w:id="47" w:name="_Toc418606563"/>
      <w:bookmarkStart w:id="48" w:name="_Toc420937618"/>
      <w:bookmarkStart w:id="49" w:name="_Toc421114948"/>
      <w:bookmarkStart w:id="50" w:name="_Toc31537549"/>
      <w:bookmarkStart w:id="51" w:name="_Toc31556089"/>
      <w:bookmarkStart w:id="52" w:name="_Toc31633662"/>
      <w:bookmarkStart w:id="53" w:name="_Toc31884129"/>
      <w:bookmarkStart w:id="54" w:name="_Toc31898962"/>
      <w:bookmarkStart w:id="55" w:name="_Toc31899945"/>
      <w:bookmarkStart w:id="56" w:name="_Toc31900096"/>
      <w:bookmarkStart w:id="57" w:name="_Toc31900163"/>
      <w:bookmarkStart w:id="58" w:name="_Toc31900207"/>
      <w:bookmarkStart w:id="59" w:name="_Toc31900285"/>
      <w:bookmarkStart w:id="60" w:name="_Toc31961532"/>
      <w:bookmarkStart w:id="61" w:name="_Toc31988933"/>
      <w:bookmarkStart w:id="62" w:name="_Toc32478497"/>
      <w:bookmarkStart w:id="63" w:name="_Toc32485177"/>
      <w:bookmarkStart w:id="64" w:name="_Toc32485225"/>
      <w:bookmarkStart w:id="65" w:name="_Toc33605928"/>
      <w:bookmarkStart w:id="66" w:name="_Toc74282471"/>
      <w:bookmarkStart w:id="67" w:name="_Toc354994306"/>
      <w:r w:rsidRPr="00C70F9A">
        <w:lastRenderedPageBreak/>
        <w:t>Document Change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6515A0DA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47EADB2E" w14:textId="77777777" w:rsidTr="0001372C">
        <w:tc>
          <w:tcPr>
            <w:tcW w:w="2282" w:type="dxa"/>
            <w:shd w:val="clear" w:color="auto" w:fill="5B9BD5" w:themeFill="accent1"/>
          </w:tcPr>
          <w:p w14:paraId="09C8A4E3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16A5C3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85FF229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3D9DC72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2994696D" w14:textId="77777777" w:rsidTr="0001372C">
        <w:tc>
          <w:tcPr>
            <w:tcW w:w="2282" w:type="dxa"/>
          </w:tcPr>
          <w:p w14:paraId="17E73E6B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D524605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7854FBAA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6F479E65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3D9D4141" w14:textId="77777777" w:rsidR="004F2CE7" w:rsidRDefault="004F2CE7" w:rsidP="00531438">
      <w:pPr>
        <w:pStyle w:val="BodyText20"/>
      </w:pPr>
    </w:p>
    <w:p w14:paraId="54DD3F77" w14:textId="77777777" w:rsidR="004F2CE7" w:rsidRPr="00531438" w:rsidRDefault="004F2CE7" w:rsidP="00531438">
      <w:pPr>
        <w:pStyle w:val="BodyText20"/>
      </w:pPr>
    </w:p>
    <w:p w14:paraId="46D8A4CD" w14:textId="77777777" w:rsidR="00531438" w:rsidRPr="00531438" w:rsidRDefault="00531438" w:rsidP="00531438">
      <w:pPr>
        <w:pStyle w:val="BodyText20"/>
      </w:pPr>
    </w:p>
    <w:p w14:paraId="00372DE2" w14:textId="77777777" w:rsidR="00531438" w:rsidRPr="00531438" w:rsidRDefault="00531438" w:rsidP="00531438">
      <w:pPr>
        <w:pStyle w:val="BodyText20"/>
      </w:pPr>
    </w:p>
    <w:p w14:paraId="5FE7EFAC" w14:textId="77777777" w:rsidR="00531438" w:rsidRPr="00531438" w:rsidRDefault="00531438" w:rsidP="00531438">
      <w:pPr>
        <w:pStyle w:val="BodyText20"/>
      </w:pPr>
    </w:p>
    <w:p w14:paraId="5FE278A5" w14:textId="77777777" w:rsidR="00531438" w:rsidRPr="00531438" w:rsidRDefault="00531438" w:rsidP="00531438">
      <w:pPr>
        <w:pStyle w:val="BodyText20"/>
      </w:pPr>
    </w:p>
    <w:p w14:paraId="0E3B2E08" w14:textId="77777777" w:rsidR="00531438" w:rsidRPr="00531438" w:rsidRDefault="00531438" w:rsidP="00531438">
      <w:pPr>
        <w:pStyle w:val="BodyText20"/>
      </w:pPr>
    </w:p>
    <w:p w14:paraId="0F61A574" w14:textId="77777777" w:rsidR="00531438" w:rsidRPr="00531438" w:rsidRDefault="00531438" w:rsidP="00531438">
      <w:pPr>
        <w:pStyle w:val="BodyText20"/>
      </w:pPr>
    </w:p>
    <w:p w14:paraId="3014FDA0" w14:textId="77777777" w:rsidR="00531438" w:rsidRDefault="00531438" w:rsidP="00531438">
      <w:pPr>
        <w:pStyle w:val="BodyText20"/>
      </w:pPr>
    </w:p>
    <w:p w14:paraId="3052BC97" w14:textId="77777777" w:rsidR="0040040A" w:rsidRDefault="0040040A" w:rsidP="00531438">
      <w:pPr>
        <w:pStyle w:val="BodyText20"/>
      </w:pPr>
    </w:p>
    <w:p w14:paraId="7119C20C" w14:textId="77777777" w:rsidR="0040040A" w:rsidRDefault="0040040A" w:rsidP="00531438">
      <w:pPr>
        <w:pStyle w:val="BodyText20"/>
      </w:pPr>
    </w:p>
    <w:p w14:paraId="0436345C" w14:textId="77777777" w:rsidR="0040040A" w:rsidRDefault="0040040A" w:rsidP="00531438">
      <w:pPr>
        <w:pStyle w:val="BodyText20"/>
      </w:pPr>
    </w:p>
    <w:p w14:paraId="2E835369" w14:textId="77777777" w:rsidR="0040040A" w:rsidRDefault="0040040A" w:rsidP="00531438">
      <w:pPr>
        <w:pStyle w:val="BodyText20"/>
      </w:pPr>
    </w:p>
    <w:p w14:paraId="7F23C080" w14:textId="77777777" w:rsidR="0040040A" w:rsidRDefault="0040040A" w:rsidP="00531438">
      <w:pPr>
        <w:pStyle w:val="BodyText20"/>
      </w:pPr>
    </w:p>
    <w:p w14:paraId="199CFB25" w14:textId="77777777" w:rsidR="0040040A" w:rsidRDefault="0040040A" w:rsidP="00531438">
      <w:pPr>
        <w:pStyle w:val="BodyText20"/>
      </w:pPr>
    </w:p>
    <w:p w14:paraId="365B6BAC" w14:textId="77777777" w:rsidR="0040040A" w:rsidRDefault="0040040A" w:rsidP="00531438">
      <w:pPr>
        <w:pStyle w:val="BodyText20"/>
      </w:pPr>
    </w:p>
    <w:p w14:paraId="6C3E65EC" w14:textId="77777777" w:rsidR="0040040A" w:rsidRDefault="0040040A" w:rsidP="00531438">
      <w:pPr>
        <w:pStyle w:val="BodyText20"/>
      </w:pPr>
    </w:p>
    <w:p w14:paraId="30D8F0AB" w14:textId="77777777" w:rsidR="0040040A" w:rsidRDefault="0040040A" w:rsidP="00531438">
      <w:pPr>
        <w:pStyle w:val="BodyText20"/>
      </w:pPr>
    </w:p>
    <w:p w14:paraId="0D95932F" w14:textId="77777777" w:rsidR="0040040A" w:rsidRDefault="0040040A" w:rsidP="00531438">
      <w:pPr>
        <w:pStyle w:val="BodyText20"/>
      </w:pPr>
    </w:p>
    <w:p w14:paraId="3E3C3B5B" w14:textId="77777777" w:rsidR="0040040A" w:rsidRDefault="0040040A" w:rsidP="00531438">
      <w:pPr>
        <w:pStyle w:val="BodyText20"/>
      </w:pPr>
    </w:p>
    <w:p w14:paraId="27BDDE43" w14:textId="77777777" w:rsidR="0040040A" w:rsidRDefault="0040040A" w:rsidP="00531438">
      <w:pPr>
        <w:pStyle w:val="BodyText20"/>
      </w:pPr>
    </w:p>
    <w:p w14:paraId="3A047FC4" w14:textId="77777777" w:rsidR="0040040A" w:rsidRDefault="0040040A" w:rsidP="00531438">
      <w:pPr>
        <w:pStyle w:val="BodyText20"/>
      </w:pPr>
    </w:p>
    <w:p w14:paraId="59A64A5C" w14:textId="77777777" w:rsidR="0040040A" w:rsidRDefault="0040040A" w:rsidP="00531438">
      <w:pPr>
        <w:pStyle w:val="BodyText20"/>
      </w:pPr>
    </w:p>
    <w:p w14:paraId="5B7F8230" w14:textId="77777777" w:rsidR="0040040A" w:rsidRDefault="0040040A" w:rsidP="00531438">
      <w:pPr>
        <w:pStyle w:val="BodyText20"/>
      </w:pPr>
    </w:p>
    <w:p w14:paraId="45B25250" w14:textId="77777777" w:rsidR="0040040A" w:rsidRDefault="0040040A" w:rsidP="00531438">
      <w:pPr>
        <w:pStyle w:val="BodyText20"/>
      </w:pPr>
    </w:p>
    <w:p w14:paraId="650CAFF6" w14:textId="77777777" w:rsidR="0040040A" w:rsidRDefault="0040040A" w:rsidP="00531438">
      <w:pPr>
        <w:pStyle w:val="BodyText20"/>
      </w:pPr>
    </w:p>
    <w:p w14:paraId="32C75599" w14:textId="77777777" w:rsidR="0040040A" w:rsidRDefault="0040040A" w:rsidP="00531438">
      <w:pPr>
        <w:pStyle w:val="BodyText20"/>
      </w:pPr>
    </w:p>
    <w:p w14:paraId="242B9145" w14:textId="77777777" w:rsidR="0040040A" w:rsidRDefault="0040040A" w:rsidP="00531438">
      <w:pPr>
        <w:pStyle w:val="BodyText20"/>
      </w:pPr>
    </w:p>
    <w:p w14:paraId="3670D0DE" w14:textId="77777777" w:rsidR="0040040A" w:rsidRDefault="0040040A" w:rsidP="00531438">
      <w:pPr>
        <w:pStyle w:val="BodyText20"/>
      </w:pPr>
    </w:p>
    <w:p w14:paraId="2109B575" w14:textId="77777777" w:rsidR="0040040A" w:rsidRDefault="0040040A" w:rsidP="00531438">
      <w:pPr>
        <w:pStyle w:val="BodyText20"/>
      </w:pPr>
    </w:p>
    <w:p w14:paraId="0C83170F" w14:textId="77777777" w:rsidR="0040040A" w:rsidRDefault="0040040A" w:rsidP="00531438">
      <w:pPr>
        <w:pStyle w:val="BodyText20"/>
      </w:pPr>
    </w:p>
    <w:p w14:paraId="1C184DDA" w14:textId="77777777" w:rsidR="0040040A" w:rsidRDefault="0040040A" w:rsidP="00531438">
      <w:pPr>
        <w:pStyle w:val="BodyText20"/>
      </w:pPr>
    </w:p>
    <w:p w14:paraId="6B6F6EE6" w14:textId="77777777" w:rsidR="0040040A" w:rsidRPr="00531438" w:rsidRDefault="0040040A" w:rsidP="00531438">
      <w:pPr>
        <w:pStyle w:val="BodyText20"/>
      </w:pPr>
    </w:p>
    <w:p w14:paraId="2CFE4B11" w14:textId="77777777" w:rsidR="00531438" w:rsidRPr="00531438" w:rsidRDefault="00531438" w:rsidP="00531438">
      <w:pPr>
        <w:pStyle w:val="BodyText20"/>
      </w:pPr>
    </w:p>
    <w:p w14:paraId="32929907" w14:textId="77777777" w:rsidR="00531438" w:rsidRPr="00531438" w:rsidRDefault="00531438" w:rsidP="00531438">
      <w:pPr>
        <w:pStyle w:val="BodyText20"/>
      </w:pPr>
    </w:p>
    <w:p w14:paraId="3D0570D1" w14:textId="77777777" w:rsidR="00531438" w:rsidRPr="00531438" w:rsidRDefault="00531438" w:rsidP="00531438">
      <w:pPr>
        <w:pStyle w:val="BodyText20"/>
      </w:pPr>
    </w:p>
    <w:p w14:paraId="14C5E283" w14:textId="77777777" w:rsidR="00531438" w:rsidRDefault="00531438" w:rsidP="00531438">
      <w:pPr>
        <w:pStyle w:val="BodyText20"/>
      </w:pPr>
    </w:p>
    <w:p w14:paraId="068F743D" w14:textId="77777777" w:rsidR="00BD7ABF" w:rsidRDefault="00BD7ABF" w:rsidP="00531438">
      <w:pPr>
        <w:pStyle w:val="BodyText20"/>
      </w:pPr>
    </w:p>
    <w:p w14:paraId="486B07ED" w14:textId="77777777" w:rsidR="00BD7ABF" w:rsidRDefault="00BD7ABF" w:rsidP="00531438">
      <w:pPr>
        <w:pStyle w:val="BodyText20"/>
      </w:pPr>
    </w:p>
    <w:p w14:paraId="4D1BD8AD" w14:textId="77777777" w:rsidR="0001372C" w:rsidRDefault="0001372C" w:rsidP="00531438">
      <w:pPr>
        <w:pStyle w:val="BodyText20"/>
      </w:pPr>
    </w:p>
    <w:p w14:paraId="40544CEC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7"/>
    </w:p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bookmarkStart w:id="73" w:name="_Toc74282472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7D17DF09" w14:textId="77777777" w:rsidR="000B0CE4" w:rsidRDefault="000B0CE4" w:rsidP="000B0CE4">
          <w:pPr>
            <w:pStyle w:val="TableNames"/>
          </w:pPr>
          <w:r>
            <w:t>Contents</w:t>
          </w:r>
          <w:bookmarkEnd w:id="73"/>
          <w:bookmarkEnd w:id="72"/>
          <w:bookmarkEnd w:id="71"/>
          <w:bookmarkEnd w:id="70"/>
          <w:bookmarkEnd w:id="69"/>
          <w:bookmarkEnd w:id="68"/>
        </w:p>
        <w:p w14:paraId="670819E2" w14:textId="04658CFB" w:rsidR="00CF2977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282471" w:history="1">
            <w:r w:rsidR="00CF2977" w:rsidRPr="00CE416D">
              <w:rPr>
                <w:rStyle w:val="Hyperlink"/>
                <w:noProof/>
              </w:rPr>
              <w:t>Document Change History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_Toc74282471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i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3CD5D87B" w14:textId="6DE65020" w:rsidR="00CF2977" w:rsidRDefault="00535F2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4282472" w:history="1">
            <w:r w:rsidR="00CF2977" w:rsidRPr="00CE416D">
              <w:rPr>
                <w:rStyle w:val="Hyperlink"/>
                <w:noProof/>
              </w:rPr>
              <w:t>Contents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_Toc74282472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ii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72DEB74E" w14:textId="155160DF" w:rsidR="00CF2977" w:rsidRDefault="00535F2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4282473" w:history="1">
            <w:r w:rsidR="00CF2977" w:rsidRPr="00CE416D">
              <w:rPr>
                <w:rStyle w:val="Hyperlink"/>
                <w:noProof/>
              </w:rPr>
              <w:t>Figures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_Toc74282473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iii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52B1642" w14:textId="42F68025" w:rsidR="00CF2977" w:rsidRDefault="00535F22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4282474" w:history="1">
            <w:r w:rsidR="00CF2977" w:rsidRPr="00CE416D">
              <w:rPr>
                <w:rStyle w:val="Hyperlink"/>
                <w:noProof/>
              </w:rPr>
              <w:t>1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Overview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_Toc74282474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4101C39C" w14:textId="3AE3176F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75" w:history="1">
            <w:r w:rsidR="00CF2977" w:rsidRPr="00CE416D">
              <w:rPr>
                <w:rStyle w:val="Hyperlink"/>
                <w:noProof/>
              </w:rPr>
              <w:t>1.1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Scope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_Toc74282475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7BBA0525" w14:textId="614E4561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76" w:history="1">
            <w:r w:rsidR="00CF2977" w:rsidRPr="00CE416D">
              <w:rPr>
                <w:rStyle w:val="Hyperlink"/>
                <w:noProof/>
              </w:rPr>
              <w:t>1.2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Acronyms &amp; Abbreviations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_Toc74282476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2A64559A" w14:textId="3005AA56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77" w:history="1">
            <w:r w:rsidR="00CF2977" w:rsidRPr="00CE416D">
              <w:rPr>
                <w:rStyle w:val="Hyperlink"/>
                <w:noProof/>
              </w:rPr>
              <w:t>1.3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Conventions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_Toc74282477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634C3D8" w14:textId="79B4D09D" w:rsidR="00CF2977" w:rsidRDefault="00535F22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4282478" w:history="1">
            <w:r w:rsidR="00CF2977" w:rsidRPr="00CE416D">
              <w:rPr>
                <w:rStyle w:val="Hyperlink"/>
                <w:noProof/>
              </w:rPr>
              <w:t>2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Custom Operations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_Toc74282478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114A1993" w14:textId="208789ED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79" w:history="1">
            <w:r w:rsidR="00CF2977" w:rsidRPr="00CE416D">
              <w:rPr>
                <w:rStyle w:val="Hyperlink"/>
                <w:noProof/>
              </w:rPr>
              <w:t>2.1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Application Overview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_Toc74282479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2C3E9A7" w14:textId="777FACA1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0" w:history="1">
            <w:r w:rsidR="00CF2977" w:rsidRPr="00CE416D">
              <w:rPr>
                <w:rStyle w:val="Hyperlink"/>
                <w:noProof/>
              </w:rPr>
              <w:t>2.2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Logging into the Application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_Toc74282480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10E78FED" w14:textId="61CF38F1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1" w:history="1">
            <w:r w:rsidR="00CF2977" w:rsidRPr="00CE416D">
              <w:rPr>
                <w:rStyle w:val="Hyperlink"/>
                <w:noProof/>
              </w:rPr>
              <w:t>2.3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Application User Interface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_Toc74282481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10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1E892BED" w14:textId="5454D610" w:rsidR="00CF2977" w:rsidRDefault="00535F22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4282482" w:history="1">
            <w:r w:rsidR="00CF2977" w:rsidRPr="00CE416D">
              <w:rPr>
                <w:rStyle w:val="Hyperlink"/>
                <w:noProof/>
              </w:rPr>
              <w:t>2.3.1</w:t>
            </w:r>
            <w:r w:rsidR="00CF29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Dashboard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_Toc74282482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12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0F66D8C0" w14:textId="3780EBDF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3" w:history="1">
            <w:r w:rsidR="00CF2977" w:rsidRPr="00CE416D">
              <w:rPr>
                <w:rStyle w:val="Hyperlink"/>
                <w:noProof/>
              </w:rPr>
              <w:t>2.4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Consignments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_Toc74282483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18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7795F352" w14:textId="70B1A985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4" w:history="1">
            <w:r w:rsidR="00CF2977" w:rsidRPr="00CE416D">
              <w:rPr>
                <w:rStyle w:val="Hyperlink"/>
                <w:noProof/>
              </w:rPr>
              <w:t>2.5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Approve Consignments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_Toc74282484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23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4EA48C1F" w14:textId="1232CF28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5" w:history="1">
            <w:r w:rsidR="00CF2977" w:rsidRPr="00CE416D">
              <w:rPr>
                <w:rStyle w:val="Hyperlink"/>
                <w:noProof/>
              </w:rPr>
              <w:t>2.6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Filter Consignments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_Toc74282485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24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19A05A81" w14:textId="77B0103A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6" w:history="1">
            <w:r w:rsidR="00CF2977" w:rsidRPr="00CE416D">
              <w:rPr>
                <w:rStyle w:val="Hyperlink"/>
                <w:noProof/>
              </w:rPr>
              <w:t>2.7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Sorting Consignments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_Toc74282486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25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37BCC727" w14:textId="0FDDC5A9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7" w:history="1">
            <w:r w:rsidR="00CF2977" w:rsidRPr="00CE416D">
              <w:rPr>
                <w:rStyle w:val="Hyperlink"/>
                <w:noProof/>
              </w:rPr>
              <w:t>2.8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Export Consignments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_Toc74282487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25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030F729" w14:textId="46B84017" w:rsidR="00CF2977" w:rsidRDefault="00535F2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8" w:history="1">
            <w:r w:rsidR="00CF2977" w:rsidRPr="00CE416D">
              <w:rPr>
                <w:rStyle w:val="Hyperlink"/>
                <w:noProof/>
              </w:rPr>
              <w:t>2.9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Stock Management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_Toc74282488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26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5186D17C" w14:textId="29070DC7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89" w:history="1">
            <w:r w:rsidR="00CF2977" w:rsidRPr="00CE416D">
              <w:rPr>
                <w:rStyle w:val="Hyperlink"/>
                <w:noProof/>
              </w:rPr>
              <w:t>2.10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Edit Stock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_Toc74282489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30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3C1F69F9" w14:textId="6AEF5588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0" w:history="1">
            <w:r w:rsidR="00CF2977" w:rsidRPr="00CE416D">
              <w:rPr>
                <w:rStyle w:val="Hyperlink"/>
                <w:noProof/>
              </w:rPr>
              <w:t>2.11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Filter Stock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_Toc74282490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31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1C314CD3" w14:textId="7D638BB2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1" w:history="1">
            <w:r w:rsidR="00CF2977" w:rsidRPr="00CE416D">
              <w:rPr>
                <w:rStyle w:val="Hyperlink"/>
                <w:noProof/>
              </w:rPr>
              <w:t>2.12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Sorting Stock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_Toc74282491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32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2A5D0C8D" w14:textId="7EC1D99A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2" w:history="1">
            <w:r w:rsidR="00CF2977" w:rsidRPr="00CE416D">
              <w:rPr>
                <w:rStyle w:val="Hyperlink"/>
                <w:noProof/>
              </w:rPr>
              <w:t>2.13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Export Stock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_Toc74282492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32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4EB74527" w14:textId="5DFE17FF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3" w:history="1">
            <w:r w:rsidR="00CF2977" w:rsidRPr="00CE416D">
              <w:rPr>
                <w:rStyle w:val="Hyperlink"/>
                <w:noProof/>
              </w:rPr>
              <w:t>2.14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Grievance Management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_Toc74282493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34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7E4D164" w14:textId="1FF3DD0F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4" w:history="1">
            <w:r w:rsidR="00CF2977" w:rsidRPr="00CE416D">
              <w:rPr>
                <w:rStyle w:val="Hyperlink"/>
                <w:noProof/>
              </w:rPr>
              <w:t>2.15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Filter Grievances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_Toc74282494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37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5041DC91" w14:textId="2FB51086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5" w:history="1">
            <w:r w:rsidR="00CF2977" w:rsidRPr="00CE416D">
              <w:rPr>
                <w:rStyle w:val="Hyperlink"/>
                <w:noProof/>
              </w:rPr>
              <w:t>2.16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Sorting Grievance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_Toc74282495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38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09B78E75" w14:textId="69092125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6" w:history="1">
            <w:r w:rsidR="00CF2977" w:rsidRPr="00CE416D">
              <w:rPr>
                <w:rStyle w:val="Hyperlink"/>
                <w:noProof/>
              </w:rPr>
              <w:t>2.17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Export Grievances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_Toc74282496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39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1E0C192" w14:textId="0371119F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7" w:history="1">
            <w:r w:rsidR="00CF2977" w:rsidRPr="00CE416D">
              <w:rPr>
                <w:rStyle w:val="Hyperlink"/>
                <w:noProof/>
              </w:rPr>
              <w:t>2.18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Registering Devices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_Toc74282497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40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066ED82E" w14:textId="3F341FC8" w:rsidR="00CF2977" w:rsidRDefault="00535F2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4282498" w:history="1">
            <w:r w:rsidR="00CF2977" w:rsidRPr="00CE416D">
              <w:rPr>
                <w:rStyle w:val="Hyperlink"/>
                <w:noProof/>
              </w:rPr>
              <w:t>2.18.1</w:t>
            </w:r>
            <w:r w:rsidR="00CF29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Registering Imported Devices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_Toc74282498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40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56823E4" w14:textId="1041FF78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499" w:history="1">
            <w:r w:rsidR="00CF2977" w:rsidRPr="00CE416D">
              <w:rPr>
                <w:rStyle w:val="Hyperlink"/>
                <w:noProof/>
              </w:rPr>
              <w:t>2.19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Filtering Register Device Requests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_Toc74282499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47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6735D118" w14:textId="406E97C8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500" w:history="1">
            <w:r w:rsidR="00CF2977" w:rsidRPr="00CE416D">
              <w:rPr>
                <w:rStyle w:val="Hyperlink"/>
                <w:noProof/>
              </w:rPr>
              <w:t>2.20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Sorting Register Device Requests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_Toc74282500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47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16A37BCF" w14:textId="39CDB6F3" w:rsidR="00CF2977" w:rsidRDefault="00535F22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4282501" w:history="1">
            <w:r w:rsidR="00CF2977" w:rsidRPr="00CE416D">
              <w:rPr>
                <w:rStyle w:val="Hyperlink"/>
                <w:noProof/>
              </w:rPr>
              <w:t>2.21</w:t>
            </w:r>
            <w:r w:rsidR="00CF297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F2977" w:rsidRPr="00CE416D">
              <w:rPr>
                <w:rStyle w:val="Hyperlink"/>
                <w:noProof/>
              </w:rPr>
              <w:t>Exporting Register Device Requests</w:t>
            </w:r>
            <w:r w:rsidR="00CF2977">
              <w:rPr>
                <w:noProof/>
                <w:webHidden/>
              </w:rPr>
              <w:tab/>
            </w:r>
            <w:r w:rsidR="00CF2977">
              <w:rPr>
                <w:noProof/>
                <w:webHidden/>
              </w:rPr>
              <w:fldChar w:fldCharType="begin"/>
            </w:r>
            <w:r w:rsidR="00CF2977">
              <w:rPr>
                <w:noProof/>
                <w:webHidden/>
              </w:rPr>
              <w:instrText xml:space="preserve"> PAGEREF _Toc74282501 \h </w:instrText>
            </w:r>
            <w:r w:rsidR="00CF2977">
              <w:rPr>
                <w:noProof/>
                <w:webHidden/>
              </w:rPr>
            </w:r>
            <w:r w:rsidR="00CF2977">
              <w:rPr>
                <w:noProof/>
                <w:webHidden/>
              </w:rPr>
              <w:fldChar w:fldCharType="separate"/>
            </w:r>
            <w:r w:rsidR="00884820">
              <w:rPr>
                <w:noProof/>
                <w:webHidden/>
              </w:rPr>
              <w:t>48</w:t>
            </w:r>
            <w:r w:rsidR="00CF2977">
              <w:rPr>
                <w:noProof/>
                <w:webHidden/>
              </w:rPr>
              <w:fldChar w:fldCharType="end"/>
            </w:r>
          </w:hyperlink>
        </w:p>
        <w:p w14:paraId="2177C336" w14:textId="18D171DE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A88C3F7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3BD289F0" w14:textId="77777777" w:rsidR="002631E4" w:rsidRPr="002631E4" w:rsidRDefault="002631E4" w:rsidP="003C7ABF">
      <w:pPr>
        <w:pStyle w:val="TOC1"/>
      </w:pPr>
    </w:p>
    <w:p w14:paraId="1702804D" w14:textId="77777777" w:rsidR="006755C2" w:rsidRDefault="006755C2" w:rsidP="0001372C">
      <w:pPr>
        <w:pStyle w:val="TableNames"/>
      </w:pPr>
      <w:bookmarkStart w:id="74" w:name="_Toc354993235"/>
      <w:bookmarkStart w:id="75" w:name="_Toc354994307"/>
      <w:bookmarkStart w:id="76" w:name="_Toc385937349"/>
      <w:bookmarkStart w:id="77" w:name="_Toc386724015"/>
      <w:bookmarkStart w:id="78" w:name="_Toc387651074"/>
      <w:bookmarkStart w:id="79" w:name="_Toc389744745"/>
      <w:bookmarkStart w:id="80" w:name="_Toc389841232"/>
      <w:bookmarkStart w:id="81" w:name="_Toc390091309"/>
      <w:bookmarkStart w:id="82" w:name="_Toc390091902"/>
      <w:bookmarkStart w:id="83" w:name="_Toc390092073"/>
      <w:bookmarkStart w:id="84" w:name="_Toc392664617"/>
      <w:bookmarkStart w:id="85" w:name="_Toc393985735"/>
      <w:bookmarkStart w:id="86" w:name="_Toc395257990"/>
      <w:bookmarkStart w:id="87" w:name="_Toc395277602"/>
      <w:bookmarkStart w:id="88" w:name="_Toc395345884"/>
      <w:bookmarkStart w:id="89" w:name="_Toc395346386"/>
      <w:bookmarkStart w:id="90" w:name="_Toc395539092"/>
      <w:bookmarkStart w:id="91" w:name="_Toc395597823"/>
      <w:bookmarkStart w:id="92" w:name="_Toc395598052"/>
      <w:bookmarkStart w:id="93" w:name="_Toc395598301"/>
      <w:bookmarkStart w:id="94" w:name="_Toc395600354"/>
      <w:bookmarkStart w:id="95" w:name="_Toc395713689"/>
      <w:bookmarkStart w:id="96" w:name="_Toc398654255"/>
      <w:bookmarkStart w:id="97" w:name="_Toc399322646"/>
      <w:bookmarkStart w:id="98" w:name="_Toc402788473"/>
      <w:bookmarkStart w:id="99" w:name="_Toc406498748"/>
      <w:bookmarkStart w:id="100" w:name="_Toc406669275"/>
      <w:bookmarkStart w:id="101" w:name="_Toc407109270"/>
      <w:bookmarkStart w:id="102" w:name="_Toc408930299"/>
      <w:bookmarkStart w:id="103" w:name="_Toc408930528"/>
      <w:bookmarkStart w:id="104" w:name="_Toc409003658"/>
      <w:bookmarkStart w:id="105" w:name="_Toc409003729"/>
      <w:bookmarkStart w:id="106" w:name="_Toc409003769"/>
      <w:bookmarkStart w:id="107" w:name="_Toc409004077"/>
      <w:bookmarkStart w:id="108" w:name="_Toc409540865"/>
      <w:bookmarkStart w:id="109" w:name="_Toc409780156"/>
      <w:bookmarkStart w:id="110" w:name="_Toc410059044"/>
      <w:bookmarkStart w:id="111" w:name="_Toc410380746"/>
      <w:bookmarkStart w:id="112" w:name="_Toc410394432"/>
      <w:bookmarkStart w:id="113" w:name="_Toc410403360"/>
      <w:bookmarkStart w:id="114" w:name="_Toc410834273"/>
      <w:bookmarkStart w:id="115" w:name="_Toc411523915"/>
      <w:bookmarkStart w:id="116" w:name="_Toc414375661"/>
      <w:bookmarkStart w:id="117" w:name="_Toc414543162"/>
      <w:bookmarkStart w:id="118" w:name="_Toc414868278"/>
      <w:bookmarkStart w:id="119" w:name="_Toc416703720"/>
      <w:bookmarkStart w:id="120" w:name="_Toc416703830"/>
      <w:bookmarkStart w:id="121" w:name="_Toc418250453"/>
      <w:bookmarkStart w:id="122" w:name="_Toc418606565"/>
      <w:bookmarkStart w:id="123" w:name="_Toc420937620"/>
      <w:bookmarkStart w:id="124" w:name="_Toc421114950"/>
      <w:bookmarkStart w:id="125" w:name="_Toc31537551"/>
      <w:bookmarkStart w:id="126" w:name="_Toc31556091"/>
      <w:bookmarkStart w:id="127" w:name="_Toc31624680"/>
      <w:bookmarkStart w:id="128" w:name="_Toc31633664"/>
      <w:bookmarkStart w:id="129" w:name="_Toc31884131"/>
      <w:bookmarkStart w:id="130" w:name="_Toc31898964"/>
      <w:bookmarkStart w:id="131" w:name="_Toc31899947"/>
      <w:bookmarkStart w:id="132" w:name="_Toc31900098"/>
      <w:bookmarkStart w:id="133" w:name="_Toc31900165"/>
      <w:bookmarkStart w:id="134" w:name="_Toc31900209"/>
      <w:bookmarkStart w:id="135" w:name="_Toc31900287"/>
      <w:bookmarkStart w:id="136" w:name="_Toc31961534"/>
      <w:bookmarkStart w:id="137" w:name="_Toc31988935"/>
      <w:bookmarkStart w:id="138" w:name="_Toc32478499"/>
      <w:bookmarkStart w:id="139" w:name="_Toc32485179"/>
      <w:bookmarkStart w:id="140" w:name="_Toc32485227"/>
      <w:bookmarkStart w:id="141" w:name="_Toc33605930"/>
      <w:bookmarkStart w:id="142" w:name="_Toc74282473"/>
      <w:r>
        <w:t>Figures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0D3F66F3" w14:textId="3A0E3E52" w:rsidR="00CF2977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4282502" w:history="1">
        <w:r w:rsidR="00CF2977" w:rsidRPr="003015FA">
          <w:rPr>
            <w:rStyle w:val="Hyperlink"/>
            <w:noProof/>
          </w:rPr>
          <w:t>Figure 1: CEIR Home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_Toc74282502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</w:t>
        </w:r>
        <w:r w:rsidR="00CF2977">
          <w:rPr>
            <w:noProof/>
            <w:webHidden/>
          </w:rPr>
          <w:fldChar w:fldCharType="end"/>
        </w:r>
      </w:hyperlink>
    </w:p>
    <w:p w14:paraId="545D3E56" w14:textId="09D4D282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3" w:history="1">
        <w:r w:rsidR="00CF2977" w:rsidRPr="003015FA">
          <w:rPr>
            <w:rStyle w:val="Hyperlink"/>
            <w:noProof/>
          </w:rPr>
          <w:t>Figure 2: Custom Registration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_Toc74282503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</w:t>
        </w:r>
        <w:r w:rsidR="00CF2977">
          <w:rPr>
            <w:noProof/>
            <w:webHidden/>
          </w:rPr>
          <w:fldChar w:fldCharType="end"/>
        </w:r>
      </w:hyperlink>
    </w:p>
    <w:p w14:paraId="182D3CB7" w14:textId="42819B0B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4" w:history="1">
        <w:r w:rsidR="00CF2977" w:rsidRPr="003015FA">
          <w:rPr>
            <w:rStyle w:val="Hyperlink"/>
            <w:noProof/>
          </w:rPr>
          <w:t>Figure 3: Verify OTP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_Toc74282504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6</w:t>
        </w:r>
        <w:r w:rsidR="00CF2977">
          <w:rPr>
            <w:noProof/>
            <w:webHidden/>
          </w:rPr>
          <w:fldChar w:fldCharType="end"/>
        </w:r>
      </w:hyperlink>
    </w:p>
    <w:p w14:paraId="1A7EF94C" w14:textId="245FA3B0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5" w:history="1">
        <w:r w:rsidR="00CF2977" w:rsidRPr="003015FA">
          <w:rPr>
            <w:rStyle w:val="Hyperlink"/>
            <w:noProof/>
          </w:rPr>
          <w:t>Figure 4: Enter OTP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_Toc74282505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6</w:t>
        </w:r>
        <w:r w:rsidR="00CF2977">
          <w:rPr>
            <w:noProof/>
            <w:webHidden/>
          </w:rPr>
          <w:fldChar w:fldCharType="end"/>
        </w:r>
      </w:hyperlink>
    </w:p>
    <w:p w14:paraId="142E90A9" w14:textId="11F82359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6" w:history="1">
        <w:r w:rsidR="00CF2977" w:rsidRPr="003015FA">
          <w:rPr>
            <w:rStyle w:val="Hyperlink"/>
            <w:noProof/>
          </w:rPr>
          <w:t>Figure 5: Login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_Toc74282506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7</w:t>
        </w:r>
        <w:r w:rsidR="00CF2977">
          <w:rPr>
            <w:noProof/>
            <w:webHidden/>
          </w:rPr>
          <w:fldChar w:fldCharType="end"/>
        </w:r>
      </w:hyperlink>
    </w:p>
    <w:p w14:paraId="597051C6" w14:textId="3F09FF9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7" w:history="1">
        <w:r w:rsidR="00CF2977" w:rsidRPr="003015FA">
          <w:rPr>
            <w:rStyle w:val="Hyperlink"/>
            <w:noProof/>
          </w:rPr>
          <w:t>Figure 6: Home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_Toc74282507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8</w:t>
        </w:r>
        <w:r w:rsidR="00CF2977">
          <w:rPr>
            <w:noProof/>
            <w:webHidden/>
          </w:rPr>
          <w:fldChar w:fldCharType="end"/>
        </w:r>
      </w:hyperlink>
    </w:p>
    <w:p w14:paraId="44FE037A" w14:textId="099A3D1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8" w:history="1">
        <w:r w:rsidR="00CF2977" w:rsidRPr="003015FA">
          <w:rPr>
            <w:rStyle w:val="Hyperlink"/>
            <w:noProof/>
          </w:rPr>
          <w:t>Figure 7: Forgot Password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_Toc74282508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9</w:t>
        </w:r>
        <w:r w:rsidR="00CF2977">
          <w:rPr>
            <w:noProof/>
            <w:webHidden/>
          </w:rPr>
          <w:fldChar w:fldCharType="end"/>
        </w:r>
      </w:hyperlink>
    </w:p>
    <w:p w14:paraId="5FD84466" w14:textId="70EAF2D8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09" w:history="1">
        <w:r w:rsidR="00CF2977" w:rsidRPr="003015FA">
          <w:rPr>
            <w:rStyle w:val="Hyperlink"/>
            <w:noProof/>
          </w:rPr>
          <w:t>Figure 8: Set New Password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_Toc74282509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9</w:t>
        </w:r>
        <w:r w:rsidR="00CF2977">
          <w:rPr>
            <w:noProof/>
            <w:webHidden/>
          </w:rPr>
          <w:fldChar w:fldCharType="end"/>
        </w:r>
      </w:hyperlink>
    </w:p>
    <w:p w14:paraId="06C4D82C" w14:textId="617E42D1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0" w:history="1">
        <w:r w:rsidR="00CF2977" w:rsidRPr="003015FA">
          <w:rPr>
            <w:rStyle w:val="Hyperlink"/>
            <w:noProof/>
          </w:rPr>
          <w:t>Figure 9: Home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_Toc74282510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10</w:t>
        </w:r>
        <w:r w:rsidR="00CF2977">
          <w:rPr>
            <w:noProof/>
            <w:webHidden/>
          </w:rPr>
          <w:fldChar w:fldCharType="end"/>
        </w:r>
      </w:hyperlink>
    </w:p>
    <w:p w14:paraId="48A5BEAA" w14:textId="0B483843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1" w:history="1">
        <w:r w:rsidR="00CF2977" w:rsidRPr="003015FA">
          <w:rPr>
            <w:rStyle w:val="Hyperlink"/>
            <w:noProof/>
          </w:rPr>
          <w:t>Figure 10: Edit Information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_Toc74282511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11</w:t>
        </w:r>
        <w:r w:rsidR="00CF2977">
          <w:rPr>
            <w:noProof/>
            <w:webHidden/>
          </w:rPr>
          <w:fldChar w:fldCharType="end"/>
        </w:r>
      </w:hyperlink>
    </w:p>
    <w:p w14:paraId="19905FD2" w14:textId="491572C0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2" w:history="1">
        <w:r w:rsidR="00CF2977" w:rsidRPr="003015FA">
          <w:rPr>
            <w:rStyle w:val="Hyperlink"/>
            <w:noProof/>
          </w:rPr>
          <w:t>Figure 11: Change Password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_Toc74282512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11</w:t>
        </w:r>
        <w:r w:rsidR="00CF2977">
          <w:rPr>
            <w:noProof/>
            <w:webHidden/>
          </w:rPr>
          <w:fldChar w:fldCharType="end"/>
        </w:r>
      </w:hyperlink>
    </w:p>
    <w:p w14:paraId="52B8A985" w14:textId="6CCE2CA9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3" w:history="1">
        <w:r w:rsidR="00CF2977" w:rsidRPr="003015FA">
          <w:rPr>
            <w:rStyle w:val="Hyperlink"/>
            <w:noProof/>
          </w:rPr>
          <w:t>Figure 12: Manage Account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_Toc74282513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12</w:t>
        </w:r>
        <w:r w:rsidR="00CF2977">
          <w:rPr>
            <w:noProof/>
            <w:webHidden/>
          </w:rPr>
          <w:fldChar w:fldCharType="end"/>
        </w:r>
      </w:hyperlink>
    </w:p>
    <w:p w14:paraId="114C2FEE" w14:textId="208AB4A9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4" w:history="1">
        <w:r w:rsidR="00CF2977" w:rsidRPr="003015FA">
          <w:rPr>
            <w:rStyle w:val="Hyperlink"/>
            <w:noProof/>
          </w:rPr>
          <w:t>Figure 13: Home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_Toc74282514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13</w:t>
        </w:r>
        <w:r w:rsidR="00CF2977">
          <w:rPr>
            <w:noProof/>
            <w:webHidden/>
          </w:rPr>
          <w:fldChar w:fldCharType="end"/>
        </w:r>
      </w:hyperlink>
    </w:p>
    <w:p w14:paraId="32D7846B" w14:textId="5D4617D4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5" w:history="1">
        <w:r w:rsidR="00CF2977" w:rsidRPr="003015FA">
          <w:rPr>
            <w:rStyle w:val="Hyperlink"/>
            <w:noProof/>
          </w:rPr>
          <w:t>Figure 14: Consignment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_Toc74282515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13</w:t>
        </w:r>
        <w:r w:rsidR="00CF2977">
          <w:rPr>
            <w:noProof/>
            <w:webHidden/>
          </w:rPr>
          <w:fldChar w:fldCharType="end"/>
        </w:r>
      </w:hyperlink>
    </w:p>
    <w:p w14:paraId="10FFD73D" w14:textId="3F8C24B4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6" w:history="1">
        <w:r w:rsidR="00CF2977" w:rsidRPr="003015FA">
          <w:rPr>
            <w:rStyle w:val="Hyperlink"/>
            <w:noProof/>
          </w:rPr>
          <w:t>Figure 15: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_Toc74282516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14</w:t>
        </w:r>
        <w:r w:rsidR="00CF2977">
          <w:rPr>
            <w:noProof/>
            <w:webHidden/>
          </w:rPr>
          <w:fldChar w:fldCharType="end"/>
        </w:r>
      </w:hyperlink>
    </w:p>
    <w:p w14:paraId="41F0F4E2" w14:textId="1825837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7" w:history="1">
        <w:r w:rsidR="00CF2977" w:rsidRPr="003015FA">
          <w:rPr>
            <w:rStyle w:val="Hyperlink"/>
            <w:noProof/>
          </w:rPr>
          <w:t>Figure 16: Grievance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_Toc74282517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15</w:t>
        </w:r>
        <w:r w:rsidR="00CF2977">
          <w:rPr>
            <w:noProof/>
            <w:webHidden/>
          </w:rPr>
          <w:fldChar w:fldCharType="end"/>
        </w:r>
      </w:hyperlink>
    </w:p>
    <w:p w14:paraId="53EF6502" w14:textId="140A6F7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8" w:history="1">
        <w:r w:rsidR="00CF2977" w:rsidRPr="003015FA">
          <w:rPr>
            <w:rStyle w:val="Hyperlink"/>
            <w:noProof/>
          </w:rPr>
          <w:t>Figure 17: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_Toc74282518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16</w:t>
        </w:r>
        <w:r w:rsidR="00CF2977">
          <w:rPr>
            <w:noProof/>
            <w:webHidden/>
          </w:rPr>
          <w:fldChar w:fldCharType="end"/>
        </w:r>
      </w:hyperlink>
    </w:p>
    <w:p w14:paraId="2202CE94" w14:textId="6F2C50B3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19" w:history="1">
        <w:r w:rsidR="00CF2977" w:rsidRPr="003015FA">
          <w:rPr>
            <w:rStyle w:val="Hyperlink"/>
            <w:noProof/>
          </w:rPr>
          <w:t>Figure 18: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_Toc74282519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17</w:t>
        </w:r>
        <w:r w:rsidR="00CF2977">
          <w:rPr>
            <w:noProof/>
            <w:webHidden/>
          </w:rPr>
          <w:fldChar w:fldCharType="end"/>
        </w:r>
      </w:hyperlink>
    </w:p>
    <w:p w14:paraId="60BBB6DD" w14:textId="13219B87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0" w:history="1">
        <w:r w:rsidR="00CF2977" w:rsidRPr="003015FA">
          <w:rPr>
            <w:rStyle w:val="Hyperlink"/>
            <w:noProof/>
          </w:rPr>
          <w:t>Figure 19: Home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_Toc74282520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17</w:t>
        </w:r>
        <w:r w:rsidR="00CF2977">
          <w:rPr>
            <w:noProof/>
            <w:webHidden/>
          </w:rPr>
          <w:fldChar w:fldCharType="end"/>
        </w:r>
      </w:hyperlink>
    </w:p>
    <w:p w14:paraId="1C6337D8" w14:textId="54FA74F1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1" w:history="1">
        <w:r w:rsidR="00CF2977" w:rsidRPr="003015FA">
          <w:rPr>
            <w:rStyle w:val="Hyperlink"/>
            <w:noProof/>
          </w:rPr>
          <w:t>Figure 20: Consignment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_Toc74282521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19</w:t>
        </w:r>
        <w:r w:rsidR="00CF2977">
          <w:rPr>
            <w:noProof/>
            <w:webHidden/>
          </w:rPr>
          <w:fldChar w:fldCharType="end"/>
        </w:r>
      </w:hyperlink>
    </w:p>
    <w:p w14:paraId="2562211A" w14:textId="6EC9E6A0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2" w:history="1">
        <w:r w:rsidR="00CF2977" w:rsidRPr="003015FA">
          <w:rPr>
            <w:rStyle w:val="Hyperlink"/>
            <w:noProof/>
          </w:rPr>
          <w:t>Figure 21: View Consignment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_Toc74282522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22</w:t>
        </w:r>
        <w:r w:rsidR="00CF2977">
          <w:rPr>
            <w:noProof/>
            <w:webHidden/>
          </w:rPr>
          <w:fldChar w:fldCharType="end"/>
        </w:r>
      </w:hyperlink>
    </w:p>
    <w:p w14:paraId="409CAECC" w14:textId="168B17C9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3" w:history="1">
        <w:r w:rsidR="00CF2977" w:rsidRPr="003015FA">
          <w:rPr>
            <w:rStyle w:val="Hyperlink"/>
            <w:noProof/>
          </w:rPr>
          <w:t>Figure 23: Consignment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_Toc74282523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23</w:t>
        </w:r>
        <w:r w:rsidR="00CF2977">
          <w:rPr>
            <w:noProof/>
            <w:webHidden/>
          </w:rPr>
          <w:fldChar w:fldCharType="end"/>
        </w:r>
      </w:hyperlink>
    </w:p>
    <w:p w14:paraId="55EAA578" w14:textId="61B3CB2D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4" w:history="1">
        <w:r w:rsidR="00CF2977" w:rsidRPr="003015FA">
          <w:rPr>
            <w:rStyle w:val="Hyperlink"/>
            <w:noProof/>
          </w:rPr>
          <w:t>Figure 24: Consignment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_Toc74282524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24</w:t>
        </w:r>
        <w:r w:rsidR="00CF2977">
          <w:rPr>
            <w:noProof/>
            <w:webHidden/>
          </w:rPr>
          <w:fldChar w:fldCharType="end"/>
        </w:r>
      </w:hyperlink>
    </w:p>
    <w:p w14:paraId="25DAD2DF" w14:textId="458BB2EA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5" w:history="1">
        <w:r w:rsidR="00CF2977" w:rsidRPr="003015FA">
          <w:rPr>
            <w:rStyle w:val="Hyperlink"/>
            <w:noProof/>
          </w:rPr>
          <w:t>Figure 25: Filtered Consignment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_Toc74282525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25</w:t>
        </w:r>
        <w:r w:rsidR="00CF2977">
          <w:rPr>
            <w:noProof/>
            <w:webHidden/>
          </w:rPr>
          <w:fldChar w:fldCharType="end"/>
        </w:r>
      </w:hyperlink>
    </w:p>
    <w:p w14:paraId="56D88C87" w14:textId="240B1343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6" w:history="1">
        <w:r w:rsidR="00CF2977" w:rsidRPr="003015FA">
          <w:rPr>
            <w:rStyle w:val="Hyperlink"/>
            <w:noProof/>
          </w:rPr>
          <w:t>Figure 26: Sort Consignment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_Toc74282526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25</w:t>
        </w:r>
        <w:r w:rsidR="00CF2977">
          <w:rPr>
            <w:noProof/>
            <w:webHidden/>
          </w:rPr>
          <w:fldChar w:fldCharType="end"/>
        </w:r>
      </w:hyperlink>
    </w:p>
    <w:p w14:paraId="4C93F6E0" w14:textId="7ECD3731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7" w:history="1">
        <w:r w:rsidR="00CF2977" w:rsidRPr="003015FA">
          <w:rPr>
            <w:rStyle w:val="Hyperlink"/>
            <w:noProof/>
          </w:rPr>
          <w:t>Figure 27: Consignment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_Toc74282527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25</w:t>
        </w:r>
        <w:r w:rsidR="00CF2977">
          <w:rPr>
            <w:noProof/>
            <w:webHidden/>
          </w:rPr>
          <w:fldChar w:fldCharType="end"/>
        </w:r>
      </w:hyperlink>
    </w:p>
    <w:p w14:paraId="6372D56D" w14:textId="0D50C0BD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8" w:history="1">
        <w:r w:rsidR="00CF2977" w:rsidRPr="003015FA">
          <w:rPr>
            <w:rStyle w:val="Hyperlink"/>
            <w:noProof/>
          </w:rPr>
          <w:t>Figure 27: Open or Save Exported Consignment File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_Toc74282528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26</w:t>
        </w:r>
        <w:r w:rsidR="00CF2977">
          <w:rPr>
            <w:noProof/>
            <w:webHidden/>
          </w:rPr>
          <w:fldChar w:fldCharType="end"/>
        </w:r>
      </w:hyperlink>
    </w:p>
    <w:p w14:paraId="47729F92" w14:textId="629697CA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29" w:history="1">
        <w:r w:rsidR="00CF2977" w:rsidRPr="003015FA">
          <w:rPr>
            <w:rStyle w:val="Hyperlink"/>
            <w:noProof/>
          </w:rPr>
          <w:t>Figure 28: Exported Consignments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_Toc74282529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26</w:t>
        </w:r>
        <w:r w:rsidR="00CF2977">
          <w:rPr>
            <w:noProof/>
            <w:webHidden/>
          </w:rPr>
          <w:fldChar w:fldCharType="end"/>
        </w:r>
      </w:hyperlink>
    </w:p>
    <w:p w14:paraId="1360903D" w14:textId="22024C7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0" w:history="1">
        <w:r w:rsidR="00CF2977" w:rsidRPr="003015FA">
          <w:rPr>
            <w:rStyle w:val="Hyperlink"/>
            <w:noProof/>
          </w:rPr>
          <w:t>Figure 29: Stock Management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_Toc74282530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27</w:t>
        </w:r>
        <w:r w:rsidR="00CF2977">
          <w:rPr>
            <w:noProof/>
            <w:webHidden/>
          </w:rPr>
          <w:fldChar w:fldCharType="end"/>
        </w:r>
      </w:hyperlink>
    </w:p>
    <w:p w14:paraId="7A8A32B9" w14:textId="4A30BBD7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1" w:history="1">
        <w:r w:rsidR="00CF2977" w:rsidRPr="003015FA">
          <w:rPr>
            <w:rStyle w:val="Hyperlink"/>
            <w:noProof/>
          </w:rPr>
          <w:t>Figure 30: Assign Stock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_Toc74282531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27</w:t>
        </w:r>
        <w:r w:rsidR="00CF2977">
          <w:rPr>
            <w:noProof/>
            <w:webHidden/>
          </w:rPr>
          <w:fldChar w:fldCharType="end"/>
        </w:r>
      </w:hyperlink>
    </w:p>
    <w:p w14:paraId="22C8D6C0" w14:textId="6800F142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2" w:history="1">
        <w:r w:rsidR="00CF2977" w:rsidRPr="003015FA">
          <w:rPr>
            <w:rStyle w:val="Hyperlink"/>
            <w:noProof/>
          </w:rPr>
          <w:t>Figure 31: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_Toc74282532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28</w:t>
        </w:r>
        <w:r w:rsidR="00CF2977">
          <w:rPr>
            <w:noProof/>
            <w:webHidden/>
          </w:rPr>
          <w:fldChar w:fldCharType="end"/>
        </w:r>
      </w:hyperlink>
    </w:p>
    <w:p w14:paraId="0DE33AD3" w14:textId="01C444F0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3" w:history="1">
        <w:r w:rsidR="00CF2977" w:rsidRPr="003015FA">
          <w:rPr>
            <w:rStyle w:val="Hyperlink"/>
            <w:noProof/>
          </w:rPr>
          <w:t>Figure 32: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_Toc74282533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31</w:t>
        </w:r>
        <w:r w:rsidR="00CF2977">
          <w:rPr>
            <w:noProof/>
            <w:webHidden/>
          </w:rPr>
          <w:fldChar w:fldCharType="end"/>
        </w:r>
      </w:hyperlink>
    </w:p>
    <w:p w14:paraId="61547788" w14:textId="3BF59F11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4" w:history="1">
        <w:r w:rsidR="00CF2977" w:rsidRPr="003015FA">
          <w:rPr>
            <w:rStyle w:val="Hyperlink"/>
            <w:noProof/>
          </w:rPr>
          <w:t>Figure 33: Edit Stock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_Toc74282534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31</w:t>
        </w:r>
        <w:r w:rsidR="00CF2977">
          <w:rPr>
            <w:noProof/>
            <w:webHidden/>
          </w:rPr>
          <w:fldChar w:fldCharType="end"/>
        </w:r>
      </w:hyperlink>
    </w:p>
    <w:p w14:paraId="007A962B" w14:textId="45F1DA03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5" w:history="1">
        <w:r w:rsidR="00CF2977" w:rsidRPr="003015FA">
          <w:rPr>
            <w:rStyle w:val="Hyperlink"/>
            <w:noProof/>
          </w:rPr>
          <w:t>Figure 34: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_Toc74282535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31</w:t>
        </w:r>
        <w:r w:rsidR="00CF2977">
          <w:rPr>
            <w:noProof/>
            <w:webHidden/>
          </w:rPr>
          <w:fldChar w:fldCharType="end"/>
        </w:r>
      </w:hyperlink>
    </w:p>
    <w:p w14:paraId="79DFA976" w14:textId="04F2BB5B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6" w:history="1">
        <w:r w:rsidR="00CF2977" w:rsidRPr="003015FA">
          <w:rPr>
            <w:rStyle w:val="Hyperlink"/>
            <w:noProof/>
          </w:rPr>
          <w:t>Figure 35: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_Toc74282536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32</w:t>
        </w:r>
        <w:r w:rsidR="00CF2977">
          <w:rPr>
            <w:noProof/>
            <w:webHidden/>
          </w:rPr>
          <w:fldChar w:fldCharType="end"/>
        </w:r>
      </w:hyperlink>
    </w:p>
    <w:p w14:paraId="14751CC4" w14:textId="77BB8EB5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7" w:history="1">
        <w:r w:rsidR="00CF2977" w:rsidRPr="003015FA">
          <w:rPr>
            <w:rStyle w:val="Hyperlink"/>
            <w:noProof/>
          </w:rPr>
          <w:t>Figure 39: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_Toc74282537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32</w:t>
        </w:r>
        <w:r w:rsidR="00CF2977">
          <w:rPr>
            <w:noProof/>
            <w:webHidden/>
          </w:rPr>
          <w:fldChar w:fldCharType="end"/>
        </w:r>
      </w:hyperlink>
    </w:p>
    <w:p w14:paraId="6BDD44D2" w14:textId="56CB2887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8" w:history="1">
        <w:r w:rsidR="00CF2977" w:rsidRPr="003015FA">
          <w:rPr>
            <w:rStyle w:val="Hyperlink"/>
            <w:noProof/>
          </w:rPr>
          <w:t>Figure 36: Stock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_Toc74282538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33</w:t>
        </w:r>
        <w:r w:rsidR="00CF2977">
          <w:rPr>
            <w:noProof/>
            <w:webHidden/>
          </w:rPr>
          <w:fldChar w:fldCharType="end"/>
        </w:r>
      </w:hyperlink>
    </w:p>
    <w:p w14:paraId="22A62048" w14:textId="5D73EAE3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39" w:history="1">
        <w:r w:rsidR="00CF2977" w:rsidRPr="003015FA">
          <w:rPr>
            <w:rStyle w:val="Hyperlink"/>
            <w:noProof/>
          </w:rPr>
          <w:t>Figure 37: Open or Save Exported Stock File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_Toc74282539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33</w:t>
        </w:r>
        <w:r w:rsidR="00CF2977">
          <w:rPr>
            <w:noProof/>
            <w:webHidden/>
          </w:rPr>
          <w:fldChar w:fldCharType="end"/>
        </w:r>
      </w:hyperlink>
    </w:p>
    <w:p w14:paraId="5A312486" w14:textId="7C0B48A8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0" w:history="1">
        <w:r w:rsidR="00CF2977" w:rsidRPr="003015FA">
          <w:rPr>
            <w:rStyle w:val="Hyperlink"/>
            <w:noProof/>
          </w:rPr>
          <w:t>Figure 38: Exported Stock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_Toc74282540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33</w:t>
        </w:r>
        <w:r w:rsidR="00CF2977">
          <w:rPr>
            <w:noProof/>
            <w:webHidden/>
          </w:rPr>
          <w:fldChar w:fldCharType="end"/>
        </w:r>
      </w:hyperlink>
    </w:p>
    <w:p w14:paraId="2A5315A1" w14:textId="1343F4F2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1" w:history="1">
        <w:r w:rsidR="00CF2977" w:rsidRPr="003015FA">
          <w:rPr>
            <w:rStyle w:val="Hyperlink"/>
            <w:noProof/>
          </w:rPr>
          <w:t>Figure 39: Grievance Page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_Toc74282541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34</w:t>
        </w:r>
        <w:r w:rsidR="00CF2977">
          <w:rPr>
            <w:noProof/>
            <w:webHidden/>
          </w:rPr>
          <w:fldChar w:fldCharType="end"/>
        </w:r>
      </w:hyperlink>
    </w:p>
    <w:p w14:paraId="50717902" w14:textId="170888C5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2" w:history="1">
        <w:r w:rsidR="00CF2977" w:rsidRPr="003015FA">
          <w:rPr>
            <w:rStyle w:val="Hyperlink"/>
            <w:noProof/>
          </w:rPr>
          <w:t>Figure 40: Create Grievance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_Toc74282542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35</w:t>
        </w:r>
        <w:r w:rsidR="00CF2977">
          <w:rPr>
            <w:noProof/>
            <w:webHidden/>
          </w:rPr>
          <w:fldChar w:fldCharType="end"/>
        </w:r>
      </w:hyperlink>
    </w:p>
    <w:p w14:paraId="2C3C326C" w14:textId="1C59E21B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3" w:history="1">
        <w:r w:rsidR="00CF2977" w:rsidRPr="003015FA">
          <w:rPr>
            <w:rStyle w:val="Hyperlink"/>
            <w:noProof/>
          </w:rPr>
          <w:t>Figure 41: Grievance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_Toc74282543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36</w:t>
        </w:r>
        <w:r w:rsidR="00CF2977">
          <w:rPr>
            <w:noProof/>
            <w:webHidden/>
          </w:rPr>
          <w:fldChar w:fldCharType="end"/>
        </w:r>
      </w:hyperlink>
    </w:p>
    <w:p w14:paraId="1C6713E8" w14:textId="28DF7819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4" w:history="1">
        <w:r w:rsidR="00CF2977" w:rsidRPr="003015FA">
          <w:rPr>
            <w:rStyle w:val="Hyperlink"/>
            <w:noProof/>
          </w:rPr>
          <w:t>Figure 42: Filter Grievances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_Toc74282544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37</w:t>
        </w:r>
        <w:r w:rsidR="00CF2977">
          <w:rPr>
            <w:noProof/>
            <w:webHidden/>
          </w:rPr>
          <w:fldChar w:fldCharType="end"/>
        </w:r>
      </w:hyperlink>
    </w:p>
    <w:p w14:paraId="39736760" w14:textId="0056509C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5" w:history="1">
        <w:r w:rsidR="00CF2977" w:rsidRPr="003015FA">
          <w:rPr>
            <w:rStyle w:val="Hyperlink"/>
            <w:noProof/>
          </w:rPr>
          <w:t>Figure 43: Filtered Grievances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_Toc74282545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38</w:t>
        </w:r>
        <w:r w:rsidR="00CF2977">
          <w:rPr>
            <w:noProof/>
            <w:webHidden/>
          </w:rPr>
          <w:fldChar w:fldCharType="end"/>
        </w:r>
      </w:hyperlink>
    </w:p>
    <w:p w14:paraId="1B519B47" w14:textId="008FE53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6" w:history="1">
        <w:r w:rsidR="00CF2977" w:rsidRPr="003015FA">
          <w:rPr>
            <w:rStyle w:val="Hyperlink"/>
            <w:noProof/>
          </w:rPr>
          <w:t>Figure 39: Grievance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_Toc74282546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38</w:t>
        </w:r>
        <w:r w:rsidR="00CF2977">
          <w:rPr>
            <w:noProof/>
            <w:webHidden/>
          </w:rPr>
          <w:fldChar w:fldCharType="end"/>
        </w:r>
      </w:hyperlink>
    </w:p>
    <w:p w14:paraId="24BEBE9F" w14:textId="44C8581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7" w:history="1">
        <w:r w:rsidR="00CF2977" w:rsidRPr="003015FA">
          <w:rPr>
            <w:rStyle w:val="Hyperlink"/>
            <w:noProof/>
          </w:rPr>
          <w:t>Figure 44: Grievance Management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_Toc74282547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39</w:t>
        </w:r>
        <w:r w:rsidR="00CF2977">
          <w:rPr>
            <w:noProof/>
            <w:webHidden/>
          </w:rPr>
          <w:fldChar w:fldCharType="end"/>
        </w:r>
      </w:hyperlink>
    </w:p>
    <w:p w14:paraId="44A3ACB5" w14:textId="18AF6312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8" w:history="1">
        <w:r w:rsidR="00CF2977" w:rsidRPr="003015FA">
          <w:rPr>
            <w:rStyle w:val="Hyperlink"/>
            <w:noProof/>
          </w:rPr>
          <w:t>Figure 45: Open or Save Exported Grievance File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_Toc74282548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39</w:t>
        </w:r>
        <w:r w:rsidR="00CF2977">
          <w:rPr>
            <w:noProof/>
            <w:webHidden/>
          </w:rPr>
          <w:fldChar w:fldCharType="end"/>
        </w:r>
      </w:hyperlink>
    </w:p>
    <w:p w14:paraId="56257884" w14:textId="75FC5872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49" w:history="1">
        <w:r w:rsidR="00CF2977" w:rsidRPr="003015FA">
          <w:rPr>
            <w:rStyle w:val="Hyperlink"/>
            <w:noProof/>
          </w:rPr>
          <w:t>Figure 46: Exported Grievances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_Toc74282549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39</w:t>
        </w:r>
        <w:r w:rsidR="00CF2977">
          <w:rPr>
            <w:noProof/>
            <w:webHidden/>
          </w:rPr>
          <w:fldChar w:fldCharType="end"/>
        </w:r>
      </w:hyperlink>
    </w:p>
    <w:p w14:paraId="768D34D8" w14:textId="04493826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0" w:history="1">
        <w:r w:rsidR="00CF2977" w:rsidRPr="003015FA">
          <w:rPr>
            <w:rStyle w:val="Hyperlink"/>
            <w:noProof/>
          </w:rPr>
          <w:t>Figure 47: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_Toc74282550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40</w:t>
        </w:r>
        <w:r w:rsidR="00CF2977">
          <w:rPr>
            <w:noProof/>
            <w:webHidden/>
          </w:rPr>
          <w:fldChar w:fldCharType="end"/>
        </w:r>
      </w:hyperlink>
    </w:p>
    <w:p w14:paraId="22313AF5" w14:textId="60963972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1" w:history="1">
        <w:r w:rsidR="00CF2977" w:rsidRPr="003015FA">
          <w:rPr>
            <w:rStyle w:val="Hyperlink"/>
            <w:noProof/>
          </w:rPr>
          <w:t>Figure 48: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_Toc74282551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40</w:t>
        </w:r>
        <w:r w:rsidR="00CF2977">
          <w:rPr>
            <w:noProof/>
            <w:webHidden/>
          </w:rPr>
          <w:fldChar w:fldCharType="end"/>
        </w:r>
      </w:hyperlink>
    </w:p>
    <w:p w14:paraId="55AF7F7A" w14:textId="2E8BBFDA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2" w:history="1">
        <w:r w:rsidR="00CF2977" w:rsidRPr="003015FA">
          <w:rPr>
            <w:rStyle w:val="Hyperlink"/>
            <w:noProof/>
          </w:rPr>
          <w:t>Figure 50: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_Toc74282552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42</w:t>
        </w:r>
        <w:r w:rsidR="00CF2977">
          <w:rPr>
            <w:noProof/>
            <w:webHidden/>
          </w:rPr>
          <w:fldChar w:fldCharType="end"/>
        </w:r>
      </w:hyperlink>
    </w:p>
    <w:p w14:paraId="48BA472F" w14:textId="7282106D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3" w:history="1">
        <w:r w:rsidR="00CF2977" w:rsidRPr="003015FA">
          <w:rPr>
            <w:rStyle w:val="Hyperlink"/>
            <w:noProof/>
          </w:rPr>
          <w:t>Figure 51: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_Toc74282553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42</w:t>
        </w:r>
        <w:r w:rsidR="00CF2977">
          <w:rPr>
            <w:noProof/>
            <w:webHidden/>
          </w:rPr>
          <w:fldChar w:fldCharType="end"/>
        </w:r>
      </w:hyperlink>
    </w:p>
    <w:p w14:paraId="2D49A413" w14:textId="2A635D9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4" w:history="1">
        <w:r w:rsidR="00CF2977" w:rsidRPr="003015FA">
          <w:rPr>
            <w:rStyle w:val="Hyperlink"/>
            <w:noProof/>
          </w:rPr>
          <w:t>Figure 52: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_Toc74282554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44</w:t>
        </w:r>
        <w:r w:rsidR="00CF2977">
          <w:rPr>
            <w:noProof/>
            <w:webHidden/>
          </w:rPr>
          <w:fldChar w:fldCharType="end"/>
        </w:r>
      </w:hyperlink>
    </w:p>
    <w:p w14:paraId="7D284A1C" w14:textId="6E594B8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5" w:history="1">
        <w:r w:rsidR="00CF2977" w:rsidRPr="003015FA">
          <w:rPr>
            <w:rStyle w:val="Hyperlink"/>
            <w:noProof/>
          </w:rPr>
          <w:t>Figure 53: Filter Device Requests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_Toc74282555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47</w:t>
        </w:r>
        <w:r w:rsidR="00CF2977">
          <w:rPr>
            <w:noProof/>
            <w:webHidden/>
          </w:rPr>
          <w:fldChar w:fldCharType="end"/>
        </w:r>
      </w:hyperlink>
    </w:p>
    <w:p w14:paraId="0DB012E1" w14:textId="1760CE8F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6" w:history="1">
        <w:r w:rsidR="00CF2977" w:rsidRPr="003015FA">
          <w:rPr>
            <w:rStyle w:val="Hyperlink"/>
            <w:noProof/>
          </w:rPr>
          <w:t>Figure 54: Register Device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_Toc74282556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48</w:t>
        </w:r>
        <w:r w:rsidR="00CF2977">
          <w:rPr>
            <w:noProof/>
            <w:webHidden/>
          </w:rPr>
          <w:fldChar w:fldCharType="end"/>
        </w:r>
      </w:hyperlink>
    </w:p>
    <w:p w14:paraId="36D0FB36" w14:textId="0B952CE1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7" w:history="1">
        <w:r w:rsidR="00CF2977" w:rsidRPr="003015FA">
          <w:rPr>
            <w:rStyle w:val="Hyperlink"/>
            <w:noProof/>
          </w:rPr>
          <w:t>Figure 55: Open or Save Register Device File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_Toc74282557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49</w:t>
        </w:r>
        <w:r w:rsidR="00CF2977">
          <w:rPr>
            <w:noProof/>
            <w:webHidden/>
          </w:rPr>
          <w:fldChar w:fldCharType="end"/>
        </w:r>
      </w:hyperlink>
    </w:p>
    <w:p w14:paraId="0A42064F" w14:textId="6B44881A" w:rsidR="00CF2977" w:rsidRDefault="00535F2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4282558" w:history="1">
        <w:r w:rsidR="00CF2977" w:rsidRPr="003015FA">
          <w:rPr>
            <w:rStyle w:val="Hyperlink"/>
            <w:noProof/>
          </w:rPr>
          <w:t>Figure 56: Exported Register Device File</w:t>
        </w:r>
        <w:r w:rsidR="00CF2977">
          <w:rPr>
            <w:noProof/>
            <w:webHidden/>
          </w:rPr>
          <w:tab/>
        </w:r>
        <w:r w:rsidR="00CF2977">
          <w:rPr>
            <w:noProof/>
            <w:webHidden/>
          </w:rPr>
          <w:fldChar w:fldCharType="begin"/>
        </w:r>
        <w:r w:rsidR="00CF2977">
          <w:rPr>
            <w:noProof/>
            <w:webHidden/>
          </w:rPr>
          <w:instrText xml:space="preserve"> PAGEREF _Toc74282558 \h </w:instrText>
        </w:r>
        <w:r w:rsidR="00CF2977">
          <w:rPr>
            <w:noProof/>
            <w:webHidden/>
          </w:rPr>
        </w:r>
        <w:r w:rsidR="00CF2977">
          <w:rPr>
            <w:noProof/>
            <w:webHidden/>
          </w:rPr>
          <w:fldChar w:fldCharType="separate"/>
        </w:r>
        <w:r w:rsidR="00884820">
          <w:rPr>
            <w:noProof/>
            <w:webHidden/>
          </w:rPr>
          <w:t>49</w:t>
        </w:r>
        <w:r w:rsidR="00CF2977">
          <w:rPr>
            <w:noProof/>
            <w:webHidden/>
          </w:rPr>
          <w:fldChar w:fldCharType="end"/>
        </w:r>
      </w:hyperlink>
    </w:p>
    <w:p w14:paraId="58EF2F77" w14:textId="21F8C750" w:rsidR="006755C2" w:rsidRDefault="00D239B5">
      <w:pPr>
        <w:pStyle w:val="TableofFigures"/>
      </w:pPr>
      <w:r>
        <w:fldChar w:fldCharType="end"/>
      </w:r>
    </w:p>
    <w:p w14:paraId="6AFCD94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01291620" w14:textId="77777777" w:rsidR="006755C2" w:rsidRPr="002A39C9" w:rsidRDefault="009F2B34" w:rsidP="002A39C9">
      <w:pPr>
        <w:pStyle w:val="Heading1"/>
      </w:pPr>
      <w:bookmarkStart w:id="143" w:name="_Document_Overview"/>
      <w:bookmarkStart w:id="144" w:name="h11"/>
      <w:bookmarkStart w:id="145" w:name="_Scope"/>
      <w:bookmarkStart w:id="146" w:name="_References"/>
      <w:bookmarkStart w:id="147" w:name="_Introduction"/>
      <w:bookmarkStart w:id="148" w:name="_Operations"/>
      <w:bookmarkStart w:id="149" w:name="_Web_Operations"/>
      <w:bookmarkStart w:id="150" w:name="_Toc31900099"/>
      <w:bookmarkStart w:id="151" w:name="_Toc31900166"/>
      <w:bookmarkStart w:id="152" w:name="_Toc31900210"/>
      <w:bookmarkStart w:id="153" w:name="_Toc31900288"/>
      <w:bookmarkStart w:id="154" w:name="_Toc74282474"/>
      <w:bookmarkEnd w:id="143"/>
      <w:bookmarkEnd w:id="144"/>
      <w:bookmarkEnd w:id="145"/>
      <w:bookmarkEnd w:id="146"/>
      <w:bookmarkEnd w:id="147"/>
      <w:bookmarkEnd w:id="148"/>
      <w:bookmarkEnd w:id="149"/>
      <w:r w:rsidRPr="002A39C9">
        <w:lastRenderedPageBreak/>
        <w:t>Overview</w:t>
      </w:r>
      <w:bookmarkEnd w:id="150"/>
      <w:bookmarkEnd w:id="151"/>
      <w:bookmarkEnd w:id="152"/>
      <w:bookmarkEnd w:id="153"/>
      <w:bookmarkEnd w:id="154"/>
    </w:p>
    <w:p w14:paraId="2042711D" w14:textId="77777777" w:rsidR="00AF7107" w:rsidRDefault="00384430" w:rsidP="004D34E8">
      <w:pPr>
        <w:pStyle w:val="Heading2"/>
      </w:pPr>
      <w:bookmarkStart w:id="155" w:name="_Toc74282475"/>
      <w:r>
        <w:t>Scope</w:t>
      </w:r>
      <w:bookmarkEnd w:id="155"/>
    </w:p>
    <w:p w14:paraId="2FFA34D0" w14:textId="57CED80F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96496B">
        <w:t>customs user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96496B">
        <w:t>clear</w:t>
      </w:r>
      <w:r w:rsidRPr="00EE5A16">
        <w:t xml:space="preserve"> consignments</w:t>
      </w:r>
      <w:r w:rsidR="00B40253">
        <w:t xml:space="preserve">, </w:t>
      </w:r>
      <w:r w:rsidR="0096496B">
        <w:t xml:space="preserve">raise confiscated stock </w:t>
      </w:r>
      <w:r w:rsidR="00164AA9">
        <w:t>requests, collect</w:t>
      </w:r>
      <w:r w:rsidR="0096496B">
        <w:t xml:space="preserve"> tax for register </w:t>
      </w:r>
      <w:r w:rsidR="00164AA9">
        <w:t>devices and</w:t>
      </w:r>
      <w:r w:rsidRPr="00EE5A16">
        <w:t xml:space="preserve"> report grievances.</w:t>
      </w:r>
    </w:p>
    <w:p w14:paraId="2CC8D549" w14:textId="77777777" w:rsidR="00084397" w:rsidRDefault="00084397" w:rsidP="004D6E91">
      <w:pPr>
        <w:pStyle w:val="Heading2"/>
      </w:pPr>
      <w:bookmarkStart w:id="156" w:name="_Toc74282476"/>
      <w:r>
        <w:t>Acronyms</w:t>
      </w:r>
      <w:r w:rsidR="00384430">
        <w:t xml:space="preserve"> &amp; Abbreviations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ACD242C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FAB18D1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1E3CA1A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5131C4E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AF16A2D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3A83110C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24E65B2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BE05099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7780D7D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2E5A3AC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7A4456E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40852B8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344B402C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8EC222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3DBA6F43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4D70D7D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5E9A1DD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EF378DF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7D14D187" w14:textId="77777777" w:rsidR="00191AE2" w:rsidRDefault="00191AE2" w:rsidP="00191AE2">
      <w:pPr>
        <w:pStyle w:val="BodyText2"/>
        <w:ind w:left="360"/>
      </w:pPr>
    </w:p>
    <w:p w14:paraId="22B72F5E" w14:textId="77777777" w:rsidR="00384430" w:rsidRDefault="00384430" w:rsidP="004D3E67">
      <w:pPr>
        <w:pStyle w:val="Heading2"/>
      </w:pPr>
      <w:bookmarkStart w:id="157" w:name="_Toc74282477"/>
      <w:r>
        <w:t>Conventions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50FDD3E0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68A0DE6C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E81B4B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328E7C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34B60FA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783DE0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28EA64C7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5B31BE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350B40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A18531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3238FA5E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EE9AD88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D2CD96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341B95D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3B712630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825DEA3" w14:textId="7ECD18E8" w:rsidR="00A90D32" w:rsidRDefault="002169EC" w:rsidP="004D6E91">
      <w:pPr>
        <w:pStyle w:val="Heading1"/>
      </w:pPr>
      <w:bookmarkStart w:id="158" w:name="_Toc74282478"/>
      <w:r>
        <w:lastRenderedPageBreak/>
        <w:t>Custom</w:t>
      </w:r>
      <w:r w:rsidR="00384430">
        <w:t xml:space="preserve"> Operations</w:t>
      </w:r>
      <w:bookmarkEnd w:id="158"/>
    </w:p>
    <w:p w14:paraId="5FDB09D3" w14:textId="77777777" w:rsidR="003F3870" w:rsidRPr="003F3870" w:rsidRDefault="003F3870" w:rsidP="003F3870"/>
    <w:p w14:paraId="7114D22B" w14:textId="77777777" w:rsidR="00384430" w:rsidRPr="002A39C9" w:rsidRDefault="00384430" w:rsidP="00384430">
      <w:pPr>
        <w:pStyle w:val="Heading2"/>
      </w:pPr>
      <w:bookmarkStart w:id="159" w:name="_Toc74282479"/>
      <w:r w:rsidRPr="002A39C9">
        <w:t>Application Overview</w:t>
      </w:r>
      <w:bookmarkEnd w:id="159"/>
    </w:p>
    <w:p w14:paraId="46CFB8C0" w14:textId="5077BBF0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B07C6">
        <w:t>Custom</w:t>
      </w:r>
      <w:r>
        <w:t xml:space="preserve"> Portal </w:t>
      </w:r>
      <w:r w:rsidRPr="00EE5A16">
        <w:t xml:space="preserve">application is used to </w:t>
      </w:r>
      <w:r w:rsidR="002169EC">
        <w:t>collect tax for</w:t>
      </w:r>
      <w:r w:rsidRPr="00EE5A16">
        <w:t xml:space="preserve"> SIM-based devices that are imported in Cambodia. </w:t>
      </w:r>
      <w:r w:rsidR="00F854B3">
        <w:t>Registration of all the imported devices</w:t>
      </w:r>
      <w:r w:rsidRPr="00EE5A16">
        <w:t xml:space="preserve"> ensures proper tax is paid to the customs before the devices are made available for sale in the market. </w:t>
      </w:r>
      <w:r w:rsidR="00F854B3">
        <w:t>In addition, registration h</w:t>
      </w:r>
      <w:r w:rsidRPr="00EE5A16">
        <w:t>elps in tracking device movement and prevents their misuse or theft.</w:t>
      </w:r>
    </w:p>
    <w:p w14:paraId="29EF84C7" w14:textId="7EC68651" w:rsidR="00384430" w:rsidRDefault="00384430" w:rsidP="00384430">
      <w:pPr>
        <w:pStyle w:val="BodyText2"/>
      </w:pPr>
      <w:r w:rsidRPr="00EE5A16">
        <w:t>After</w:t>
      </w:r>
      <w:r>
        <w:t xml:space="preserve"> purchasing</w:t>
      </w:r>
      <w:r w:rsidRPr="00EE5A16">
        <w:t xml:space="preserve"> devices</w:t>
      </w:r>
      <w:r w:rsidR="00F854B3">
        <w:t xml:space="preserve"> from suppliers</w:t>
      </w:r>
      <w:r w:rsidRPr="00EE5A16">
        <w:t>, the importers register necessary information about the devices and suppliers in the system. The</w:t>
      </w:r>
      <w:r w:rsidR="00512666">
        <w:t xml:space="preserve"> registered</w:t>
      </w:r>
      <w:r w:rsidRPr="00EE5A16">
        <w:t xml:space="preserve"> information</w:t>
      </w:r>
      <w:r w:rsidR="00512666">
        <w:t xml:space="preserve"> </w:t>
      </w:r>
      <w:r w:rsidRPr="00EE5A16">
        <w:t xml:space="preserve">is reviewed and approved by the CEIR </w:t>
      </w:r>
      <w:r w:rsidR="007B07C6">
        <w:t>Admin</w:t>
      </w:r>
      <w:r w:rsidRPr="00EE5A16">
        <w:t xml:space="preserve"> and</w:t>
      </w:r>
      <w:r>
        <w:t xml:space="preserve"> </w:t>
      </w:r>
      <w:r w:rsidR="00F854B3">
        <w:t>subsequently shared with</w:t>
      </w:r>
      <w:r w:rsidRPr="00EE5A16">
        <w:t xml:space="preserve"> </w:t>
      </w:r>
      <w:r w:rsidR="00512666">
        <w:t xml:space="preserve">the </w:t>
      </w:r>
      <w:r w:rsidRPr="00EE5A16">
        <w:t xml:space="preserve">customs </w:t>
      </w:r>
      <w:r w:rsidR="00F854B3">
        <w:t>for clearance</w:t>
      </w:r>
      <w:r w:rsidRPr="00EE5A16">
        <w:t>. When the physical consignment of the devices is received at the custom</w:t>
      </w:r>
      <w:r w:rsidR="00F854B3">
        <w:t>s</w:t>
      </w:r>
      <w:r w:rsidRPr="00EE5A16">
        <w:t xml:space="preserve"> premises, the importers go and pay the required tax</w:t>
      </w:r>
      <w:r>
        <w:t xml:space="preserve"> and collect the </w:t>
      </w:r>
      <w:r w:rsidR="00512666">
        <w:t>consignment</w:t>
      </w:r>
      <w:r w:rsidRPr="00EE5A16">
        <w:t xml:space="preserve">. After the taxes are paid, the </w:t>
      </w:r>
      <w:r w:rsidR="00512666">
        <w:t>consignment</w:t>
      </w:r>
      <w:r w:rsidRPr="00EE5A16">
        <w:t xml:space="preserve"> </w:t>
      </w:r>
      <w:r w:rsidR="00512666">
        <w:t>is</w:t>
      </w:r>
      <w:r w:rsidRPr="00EE5A16">
        <w:t xml:space="preserve"> made available to distributors and retailers for sale in the market</w:t>
      </w:r>
      <w:r w:rsidR="00512666">
        <w:t>.</w:t>
      </w:r>
      <w:r w:rsidR="00271258">
        <w:t xml:space="preserve"> </w:t>
      </w:r>
    </w:p>
    <w:p w14:paraId="64C596C4" w14:textId="7393BB54" w:rsidR="00384430" w:rsidRPr="00EE5A16" w:rsidRDefault="002169EC" w:rsidP="00384430">
      <w:pPr>
        <w:pStyle w:val="BodyText2"/>
      </w:pPr>
      <w:r>
        <w:t>Customs</w:t>
      </w:r>
      <w:r w:rsidR="00384430" w:rsidRPr="00EE5A16">
        <w:t xml:space="preserve"> perform the following tasks:</w:t>
      </w:r>
    </w:p>
    <w:p w14:paraId="0B35BA31" w14:textId="0507EBA6" w:rsidR="00384430" w:rsidRPr="00EE5A16" w:rsidRDefault="002169EC" w:rsidP="00384430">
      <w:pPr>
        <w:pStyle w:val="BodyText2"/>
        <w:numPr>
          <w:ilvl w:val="0"/>
          <w:numId w:val="24"/>
        </w:numPr>
      </w:pPr>
      <w:r>
        <w:t xml:space="preserve">Clear </w:t>
      </w:r>
      <w:r w:rsidR="00384430" w:rsidRPr="00EE5A16">
        <w:t>imported device consignments</w:t>
      </w:r>
    </w:p>
    <w:p w14:paraId="2734AD3D" w14:textId="2AB3275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 (</w:t>
      </w:r>
      <w:r w:rsidR="002169EC">
        <w:t>if the devices is not collected by importer within the stipulated time</w:t>
      </w:r>
      <w:r w:rsidRPr="00EE5A16">
        <w:t>)</w:t>
      </w:r>
    </w:p>
    <w:p w14:paraId="2AE6C2EC" w14:textId="2D672BB4" w:rsidR="00F854B3" w:rsidRPr="00EE5A16" w:rsidRDefault="002169EC" w:rsidP="00384430">
      <w:pPr>
        <w:pStyle w:val="BodyText2"/>
        <w:numPr>
          <w:ilvl w:val="0"/>
          <w:numId w:val="24"/>
        </w:numPr>
      </w:pPr>
      <w:r>
        <w:t>Register devices and collect tax from end user.</w:t>
      </w:r>
    </w:p>
    <w:p w14:paraId="71D08F54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6917812D" w14:textId="77777777" w:rsidR="00384430" w:rsidRDefault="00384430" w:rsidP="004D3E67">
      <w:pPr>
        <w:pStyle w:val="BodyText2"/>
      </w:pPr>
    </w:p>
    <w:p w14:paraId="45C37855" w14:textId="77777777" w:rsidR="00E66A36" w:rsidRDefault="00E66A36" w:rsidP="004D3E67">
      <w:pPr>
        <w:pStyle w:val="BodyText2"/>
      </w:pPr>
    </w:p>
    <w:p w14:paraId="76EC3EAD" w14:textId="77777777" w:rsidR="00E66A36" w:rsidRDefault="00E66A36" w:rsidP="004D3E67">
      <w:pPr>
        <w:pStyle w:val="BodyText2"/>
      </w:pPr>
    </w:p>
    <w:p w14:paraId="602D5EF8" w14:textId="77777777" w:rsidR="00E66A36" w:rsidRDefault="00E66A36" w:rsidP="004D3E67">
      <w:pPr>
        <w:pStyle w:val="BodyText2"/>
      </w:pPr>
    </w:p>
    <w:p w14:paraId="47A12E21" w14:textId="77777777" w:rsidR="00E66A36" w:rsidRDefault="00E66A36" w:rsidP="004D3E67">
      <w:pPr>
        <w:pStyle w:val="BodyText2"/>
      </w:pPr>
    </w:p>
    <w:p w14:paraId="0D738042" w14:textId="77777777" w:rsidR="00E66A36" w:rsidRDefault="00E66A36" w:rsidP="004D3E67">
      <w:pPr>
        <w:pStyle w:val="BodyText2"/>
      </w:pPr>
    </w:p>
    <w:p w14:paraId="230C1668" w14:textId="77777777" w:rsidR="00E66A36" w:rsidRDefault="00E66A36" w:rsidP="004D3E67">
      <w:pPr>
        <w:pStyle w:val="BodyText2"/>
      </w:pPr>
    </w:p>
    <w:p w14:paraId="21C450A0" w14:textId="451298BB" w:rsidR="00E66A36" w:rsidRDefault="00E66A36" w:rsidP="004D3E67">
      <w:pPr>
        <w:pStyle w:val="BodyText2"/>
      </w:pPr>
    </w:p>
    <w:p w14:paraId="757A0AE2" w14:textId="66006ED8" w:rsidR="00E2385B" w:rsidRDefault="00E2385B" w:rsidP="004D3E67">
      <w:pPr>
        <w:pStyle w:val="BodyText2"/>
      </w:pPr>
    </w:p>
    <w:p w14:paraId="39A9404B" w14:textId="77777777" w:rsidR="00E2385B" w:rsidRDefault="00E2385B" w:rsidP="004D3E67">
      <w:pPr>
        <w:pStyle w:val="BodyText2"/>
      </w:pPr>
    </w:p>
    <w:p w14:paraId="0355D07D" w14:textId="77777777" w:rsidR="00384430" w:rsidRDefault="00384430" w:rsidP="004D3E67">
      <w:pPr>
        <w:pStyle w:val="Heading2"/>
      </w:pPr>
      <w:bookmarkStart w:id="160" w:name="_Toc74282480"/>
      <w:r>
        <w:lastRenderedPageBreak/>
        <w:t>Logging into the Application</w:t>
      </w:r>
      <w:bookmarkEnd w:id="160"/>
    </w:p>
    <w:p w14:paraId="0E2BEE08" w14:textId="429A2CEA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2169EC">
        <w:t>custom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4657593C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00732B5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311069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EF421A8" wp14:editId="76BC2D57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7100" w14:textId="77777777" w:rsidR="0036447D" w:rsidRPr="0036447D" w:rsidRDefault="00584DC9" w:rsidP="007E53B8">
      <w:pPr>
        <w:pStyle w:val="FigureCaption"/>
      </w:pPr>
      <w:bookmarkStart w:id="161" w:name="_Toc74282502"/>
      <w:r>
        <w:t>Figure 1: CEIR Home Page</w:t>
      </w:r>
      <w:bookmarkEnd w:id="161"/>
    </w:p>
    <w:p w14:paraId="0AAED336" w14:textId="1C167C98" w:rsidR="00A7041F" w:rsidRDefault="00A7041F" w:rsidP="00DC39E0">
      <w:pPr>
        <w:pStyle w:val="BodyText2"/>
        <w:numPr>
          <w:ilvl w:val="0"/>
          <w:numId w:val="35"/>
        </w:numPr>
      </w:pPr>
      <w:r>
        <w:t xml:space="preserve">Select </w:t>
      </w:r>
      <w:r w:rsidR="00EA6BB7">
        <w:rPr>
          <w:b/>
          <w:bCs/>
        </w:rPr>
        <w:t>Custom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6FE979A8" w14:textId="0ECADA29" w:rsidR="00AE6D69" w:rsidRDefault="0077516F" w:rsidP="0036447D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45C37" wp14:editId="0FC9A398">
                <wp:simplePos x="0" y="0"/>
                <wp:positionH relativeFrom="column">
                  <wp:posOffset>2057400</wp:posOffset>
                </wp:positionH>
                <wp:positionV relativeFrom="paragraph">
                  <wp:posOffset>1109345</wp:posOffset>
                </wp:positionV>
                <wp:extent cx="1524000" cy="228600"/>
                <wp:effectExtent l="0" t="0" r="254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707D2" id="Rectangle 50" o:spid="_x0000_s1026" style="position:absolute;margin-left:162pt;margin-top:87.35pt;width:120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" filled="f" strokecolor="#ffc000 [3207]" strokeweight="2pt"/>
            </w:pict>
          </mc:Fallback>
        </mc:AlternateContent>
      </w:r>
      <w:r w:rsidR="00EA6BB7">
        <w:rPr>
          <w:noProof/>
        </w:rPr>
        <w:drawing>
          <wp:inline distT="0" distB="0" distL="0" distR="0" wp14:anchorId="172008E0" wp14:editId="20058EA7">
            <wp:extent cx="1701800" cy="2755900"/>
            <wp:effectExtent l="0" t="0" r="0" b="1270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4.07.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54" w14:textId="77777777" w:rsidR="00CA51DD" w:rsidRDefault="00CA51DD" w:rsidP="00822F6F">
      <w:pPr>
        <w:pStyle w:val="BodyText2"/>
        <w:ind w:left="720"/>
      </w:pPr>
    </w:p>
    <w:p w14:paraId="270AA0C0" w14:textId="77777777" w:rsidR="00CA51DD" w:rsidRDefault="00CA51DD" w:rsidP="00822F6F">
      <w:pPr>
        <w:pStyle w:val="BodyText2"/>
        <w:ind w:left="720"/>
      </w:pPr>
    </w:p>
    <w:p w14:paraId="5DC5BA7E" w14:textId="77777777" w:rsidR="00CA51DD" w:rsidRDefault="00CA51DD" w:rsidP="00822F6F">
      <w:pPr>
        <w:pStyle w:val="BodyText2"/>
        <w:ind w:left="720"/>
      </w:pPr>
    </w:p>
    <w:p w14:paraId="05905E53" w14:textId="77777777" w:rsidR="00CA51DD" w:rsidRDefault="00CA51DD" w:rsidP="00822F6F">
      <w:pPr>
        <w:pStyle w:val="BodyText2"/>
        <w:ind w:left="720"/>
      </w:pPr>
    </w:p>
    <w:p w14:paraId="0E7F54DF" w14:textId="77777777" w:rsidR="00CA51DD" w:rsidRDefault="00CA51DD" w:rsidP="00822F6F">
      <w:pPr>
        <w:pStyle w:val="BodyText2"/>
        <w:ind w:left="720"/>
      </w:pPr>
    </w:p>
    <w:p w14:paraId="45E7A3C3" w14:textId="77777777" w:rsidR="00CA51DD" w:rsidRDefault="00CA51DD" w:rsidP="00822F6F">
      <w:pPr>
        <w:pStyle w:val="BodyText2"/>
        <w:ind w:left="720"/>
      </w:pPr>
    </w:p>
    <w:p w14:paraId="628244E2" w14:textId="77777777" w:rsidR="00CA51DD" w:rsidRDefault="00CA51DD" w:rsidP="00822F6F">
      <w:pPr>
        <w:pStyle w:val="BodyText2"/>
        <w:ind w:left="720"/>
      </w:pPr>
    </w:p>
    <w:p w14:paraId="3A997229" w14:textId="77777777" w:rsidR="00CA51DD" w:rsidRDefault="00CA51DD" w:rsidP="00822F6F">
      <w:pPr>
        <w:pStyle w:val="BodyText2"/>
        <w:ind w:left="720"/>
      </w:pPr>
    </w:p>
    <w:p w14:paraId="66C93914" w14:textId="6A9E7B31" w:rsidR="00A7041F" w:rsidRDefault="00E66A36" w:rsidP="00822F6F">
      <w:pPr>
        <w:pStyle w:val="BodyText2"/>
        <w:ind w:left="720"/>
      </w:pPr>
      <w:r>
        <w:lastRenderedPageBreak/>
        <w:t xml:space="preserve">The </w:t>
      </w:r>
      <w:r w:rsidR="00EA6BB7">
        <w:rPr>
          <w:b/>
          <w:bCs/>
        </w:rPr>
        <w:t>Custom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importer needs to fill in the following information.</w:t>
      </w:r>
    </w:p>
    <w:p w14:paraId="509F905A" w14:textId="2FBA8332" w:rsidR="00B970E2" w:rsidRDefault="00B970E2" w:rsidP="00192620">
      <w:pPr>
        <w:pStyle w:val="BodyText2"/>
        <w:ind w:left="709"/>
        <w:jc w:val="center"/>
      </w:pPr>
    </w:p>
    <w:p w14:paraId="7C98EE22" w14:textId="69AB0548" w:rsidR="00EA6BB7" w:rsidRDefault="00EB025A" w:rsidP="00192620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0F682A1" wp14:editId="01171F33">
            <wp:extent cx="4404158" cy="493395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768" cy="49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F9B" w14:textId="2D60EA32" w:rsidR="00CA51DD" w:rsidRDefault="00CA51DD" w:rsidP="007E53B8">
      <w:pPr>
        <w:pStyle w:val="FigureCaption"/>
      </w:pPr>
      <w:bookmarkStart w:id="162" w:name="_Toc74282503"/>
      <w:r>
        <w:t xml:space="preserve">Figure 2: </w:t>
      </w:r>
      <w:r w:rsidR="00EA6BB7">
        <w:t>Custom</w:t>
      </w:r>
      <w:r>
        <w:t xml:space="preserve"> Registration</w:t>
      </w:r>
      <w:bookmarkEnd w:id="162"/>
      <w:r>
        <w:t xml:space="preserve"> </w:t>
      </w:r>
    </w:p>
    <w:p w14:paraId="686A77C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5782803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039176E1" w14:textId="5872231C" w:rsidR="00A7041F" w:rsidRDefault="00EF0A91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E8A562C" w14:textId="4139B920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51448F">
        <w:t>custom’s</w:t>
      </w:r>
      <w:r w:rsidR="00956603">
        <w:t xml:space="preserve"> address:</w:t>
      </w:r>
    </w:p>
    <w:p w14:paraId="1C18DE48" w14:textId="36DC1A6B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Street Number</w:t>
      </w:r>
    </w:p>
    <w:p w14:paraId="0114333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EFDB49F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66072A54" w14:textId="2474FB5E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>
        <w:t>District</w:t>
      </w:r>
    </w:p>
    <w:p w14:paraId="3BEFB38E" w14:textId="3A1DCE02" w:rsidR="00A7041F" w:rsidRPr="004A4EC7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t>Commune</w:t>
      </w:r>
    </w:p>
    <w:p w14:paraId="75C81CA9" w14:textId="382CF045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Province</w:t>
      </w:r>
    </w:p>
    <w:p w14:paraId="19006394" w14:textId="2F0A52F8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Country</w:t>
      </w:r>
    </w:p>
    <w:p w14:paraId="3EF8D2B2" w14:textId="228E78E2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>
        <w:rPr>
          <w:b/>
          <w:bCs/>
        </w:rPr>
        <w:t>Arrival Port</w:t>
      </w:r>
      <w:r w:rsidR="00A7041F" w:rsidRPr="004A4EC7">
        <w:t xml:space="preserve">: Select </w:t>
      </w:r>
      <w:r w:rsidR="0051448F">
        <w:t>the arrival port</w:t>
      </w:r>
      <w:r w:rsidR="00956603" w:rsidRPr="004A4EC7">
        <w:t xml:space="preserve"> from the list</w:t>
      </w:r>
      <w:r w:rsidR="00A7041F" w:rsidRPr="004A4EC7">
        <w:t xml:space="preserve"> (</w:t>
      </w:r>
      <w:r w:rsidR="0051448F">
        <w:t>Land, Water, Air</w:t>
      </w:r>
      <w:r w:rsidR="00A7041F" w:rsidRPr="004A4EC7">
        <w:t>).</w:t>
      </w:r>
      <w:r w:rsidR="00C57342" w:rsidRPr="004A4EC7">
        <w:t xml:space="preserve"> </w:t>
      </w:r>
    </w:p>
    <w:p w14:paraId="4EC03138" w14:textId="65470C57" w:rsidR="0051448F" w:rsidRDefault="0051448F" w:rsidP="00DC39E0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51448F">
        <w:rPr>
          <w:b/>
          <w:bCs/>
        </w:rPr>
        <w:t>Port Address</w:t>
      </w:r>
      <w:r>
        <w:rPr>
          <w:b/>
          <w:bCs/>
        </w:rPr>
        <w:t xml:space="preserve">: </w:t>
      </w:r>
      <w:r w:rsidRPr="0051448F">
        <w:t>Select the port address from the list</w:t>
      </w:r>
    </w:p>
    <w:p w14:paraId="1D85D829" w14:textId="77777777" w:rsidR="0051448F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 xml:space="preserve">National ID: </w:t>
      </w:r>
      <w:r>
        <w:t>Enter the national ID of the agency personnel.</w:t>
      </w:r>
    </w:p>
    <w:p w14:paraId="32C2505F" w14:textId="77777777" w:rsidR="0051448F" w:rsidRPr="003A6ABB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Pr="004E3DE9">
        <w:rPr>
          <w:b/>
          <w:bCs/>
        </w:rPr>
        <w:t>Upload National ID</w:t>
      </w:r>
      <w:r>
        <w:t>:</w:t>
      </w:r>
      <w:r w:rsidRPr="00C4719F">
        <w:t xml:space="preserve"> </w:t>
      </w:r>
      <w:r w:rsidRPr="003A6ABB">
        <w:t xml:space="preserve">Upload the image of the original national ID of </w:t>
      </w:r>
      <w:r>
        <w:t>the</w:t>
      </w:r>
      <w:r w:rsidRPr="003A6ABB">
        <w:t xml:space="preserve"> personnel. This can be a pdf or image (.jpeg) of size not more than 2 MB.</w:t>
      </w:r>
    </w:p>
    <w:p w14:paraId="63921E2F" w14:textId="2D6BCC04" w:rsidR="0051448F" w:rsidRPr="003A6ABB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3A6ABB">
        <w:rPr>
          <w:b/>
          <w:bCs/>
        </w:rPr>
        <w:t>Upload Photo</w:t>
      </w:r>
      <w:r w:rsidR="0051448F" w:rsidRPr="003A6ABB">
        <w:t>: Upload the photograph of the personnel. The photograph can be a pdf or image (.jpeg) of size not more than 2 MB.</w:t>
      </w:r>
    </w:p>
    <w:p w14:paraId="779CCA76" w14:textId="1B7E73F2" w:rsidR="0051448F" w:rsidRPr="003A6ABB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3A6ABB">
        <w:rPr>
          <w:b/>
          <w:bCs/>
        </w:rPr>
        <w:t>Employee ID</w:t>
      </w:r>
      <w:r w:rsidR="0051448F" w:rsidRPr="003A6ABB">
        <w:t>: Enter the employee ID.</w:t>
      </w:r>
    </w:p>
    <w:p w14:paraId="55100574" w14:textId="5D32D11F" w:rsidR="0051448F" w:rsidRPr="003A6ABB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3A6ABB">
        <w:rPr>
          <w:b/>
          <w:bCs/>
        </w:rPr>
        <w:t xml:space="preserve">Upload </w:t>
      </w:r>
      <w:r w:rsidR="003E0915">
        <w:rPr>
          <w:b/>
          <w:bCs/>
        </w:rPr>
        <w:t xml:space="preserve">Employee </w:t>
      </w:r>
      <w:r w:rsidR="0051448F" w:rsidRPr="003A6ABB">
        <w:rPr>
          <w:b/>
          <w:bCs/>
        </w:rPr>
        <w:t>ID Card</w:t>
      </w:r>
      <w:r w:rsidR="0051448F" w:rsidRPr="003A6ABB">
        <w:t>: Upload the image of the</w:t>
      </w:r>
      <w:r w:rsidR="00CD2AD8">
        <w:t xml:space="preserve"> Employee</w:t>
      </w:r>
      <w:r w:rsidR="0051448F" w:rsidRPr="003A6ABB">
        <w:t xml:space="preserve"> ID card. The photograph can be a pdf or image (.jpeg) of size not more than 2 MB.</w:t>
      </w:r>
    </w:p>
    <w:p w14:paraId="62AE2541" w14:textId="018D73AC" w:rsidR="0051448F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4E3DE9">
        <w:rPr>
          <w:b/>
          <w:bCs/>
        </w:rPr>
        <w:t>Nature of Employment</w:t>
      </w:r>
      <w:r w:rsidR="0051448F">
        <w:t>: Select the type of employment of the personnel:</w:t>
      </w:r>
    </w:p>
    <w:p w14:paraId="4DD820F4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Permanent</w:t>
      </w:r>
    </w:p>
    <w:p w14:paraId="77751185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Temporary</w:t>
      </w:r>
    </w:p>
    <w:p w14:paraId="612E1632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Contract</w:t>
      </w:r>
    </w:p>
    <w:p w14:paraId="4016782C" w14:textId="348A46FF" w:rsidR="0051448F" w:rsidRDefault="00F644E7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4E3DE9">
        <w:rPr>
          <w:b/>
          <w:bCs/>
        </w:rPr>
        <w:t>Designation and Title</w:t>
      </w:r>
      <w:r w:rsidR="0051448F">
        <w:t>: Enter the designation of the agency personnel.</w:t>
      </w:r>
    </w:p>
    <w:p w14:paraId="390CFB10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Name</w:t>
      </w:r>
      <w:r>
        <w:t>: Enter the name of the officer to whom the personnel reports to.</w:t>
      </w:r>
    </w:p>
    <w:p w14:paraId="42086ECD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Email ID</w:t>
      </w:r>
      <w:r>
        <w:t>: Enter the mail ID of the officer to whom the personnel reports to.</w:t>
      </w:r>
    </w:p>
    <w:p w14:paraId="588F8E14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Contact Number</w:t>
      </w:r>
      <w:r>
        <w:t>: Enter the contact number of the officer to whom the personnel reports to.</w:t>
      </w:r>
    </w:p>
    <w:p w14:paraId="164A8CC7" w14:textId="2A66DC6B" w:rsidR="0051448F" w:rsidRDefault="00526641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A62CA8">
        <w:rPr>
          <w:b/>
          <w:bCs/>
        </w:rPr>
        <w:t>Email</w:t>
      </w:r>
      <w:r w:rsidR="0051448F">
        <w:t>: Enter the mail ID of the personnel. This mail ID would be used for communication</w:t>
      </w:r>
    </w:p>
    <w:p w14:paraId="45077D44" w14:textId="77777777" w:rsidR="0051448F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>Contact Number</w:t>
      </w:r>
      <w:r>
        <w:t>: Enter the mobile number of the personnel. The agency would receive notifications at this mobile number.</w:t>
      </w:r>
    </w:p>
    <w:p w14:paraId="331E5754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>to log into the CEIR Importer Portal application.</w:t>
      </w:r>
      <w:r w:rsidR="00C57342">
        <w:t xml:space="preserve"> </w:t>
      </w:r>
    </w:p>
    <w:p w14:paraId="2E08FADF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298D102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importer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>to authenticate the importer</w:t>
      </w:r>
      <w:r w:rsidR="004140E9">
        <w:t xml:space="preserve">. </w:t>
      </w:r>
      <w:r w:rsidR="00E40E9F">
        <w:t>These security questions are used for authentication of the importer</w:t>
      </w:r>
      <w:r w:rsidR="004140E9">
        <w:t>.</w:t>
      </w:r>
    </w:p>
    <w:p w14:paraId="23B2A6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importer is not a robot.</w:t>
      </w:r>
      <w:r w:rsidR="00DB0909">
        <w:t xml:space="preserve"> </w:t>
      </w:r>
    </w:p>
    <w:p w14:paraId="17A59FC6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7EF1BD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B0ACCD6" w14:textId="58D651AB" w:rsidR="00DB0909" w:rsidRDefault="00DB0909" w:rsidP="00A90D32">
      <w:pPr>
        <w:pStyle w:val="BodyText2"/>
      </w:pPr>
      <w:r>
        <w:t xml:space="preserve">An OTP is sent to the </w:t>
      </w:r>
      <w:r w:rsidR="00F821DE">
        <w:t>custom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860F227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A633F53" wp14:editId="0C8117B7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95CA" w14:textId="77777777" w:rsidR="00CA51DD" w:rsidRDefault="00CA51DD" w:rsidP="007E53B8">
      <w:pPr>
        <w:pStyle w:val="FigureCaption"/>
      </w:pPr>
      <w:bookmarkStart w:id="163" w:name="_Toc74282504"/>
      <w:r>
        <w:t>Figure 3: Verify OTP</w:t>
      </w:r>
      <w:bookmarkEnd w:id="163"/>
    </w:p>
    <w:p w14:paraId="0B1D3523" w14:textId="181A32B2" w:rsidR="00B32FEA" w:rsidRDefault="00DB0909" w:rsidP="00A90D32">
      <w:pPr>
        <w:pStyle w:val="BodyText2"/>
      </w:pPr>
      <w:r>
        <w:t xml:space="preserve">The </w:t>
      </w:r>
      <w:r w:rsidR="00F821DE">
        <w:t>custom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A8C2F84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4F7782AC" wp14:editId="36DCED5B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7D6CF" w14:textId="77777777" w:rsidR="00CA51DD" w:rsidRDefault="00CA51DD" w:rsidP="007E53B8">
      <w:pPr>
        <w:pStyle w:val="FigureCaption"/>
      </w:pPr>
      <w:bookmarkStart w:id="164" w:name="_Toc74282505"/>
      <w:r>
        <w:t>Figure 4: Enter OTP</w:t>
      </w:r>
      <w:bookmarkEnd w:id="164"/>
    </w:p>
    <w:p w14:paraId="1AC8A6C8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1EB30992" w14:textId="77777777" w:rsidR="00CA51DD" w:rsidRDefault="00CA51DD" w:rsidP="00CA51DD">
      <w:pPr>
        <w:pStyle w:val="BodyText2"/>
      </w:pPr>
      <w:r>
        <w:lastRenderedPageBreak/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582E162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548A92F9" wp14:editId="63354F45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D410C" w14:textId="3B939715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7B07C6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7B07C6">
        <w:t>Admin</w:t>
      </w:r>
      <w:r w:rsidR="00DB0909">
        <w:t xml:space="preserve">, a mail containing </w:t>
      </w:r>
      <w:r w:rsidR="0028775B">
        <w:t xml:space="preserve">the </w:t>
      </w:r>
      <w:r w:rsidR="00F821DE">
        <w:t>custom</w:t>
      </w:r>
      <w:r w:rsidR="0028775B">
        <w:t>’s</w:t>
      </w:r>
      <w:r w:rsidR="00DB0909">
        <w:t xml:space="preserve"> registration ID is sent to the </w:t>
      </w:r>
      <w:r w:rsidR="00F821DE">
        <w:t>custom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F821DE">
        <w:t>Custom</w:t>
      </w:r>
      <w:r w:rsidR="00C90C35">
        <w:t xml:space="preserve"> Portal application.</w:t>
      </w:r>
    </w:p>
    <w:p w14:paraId="2C853809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C3807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20245536" w14:textId="6FDE10D3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F821DE">
        <w:t>Custom</w:t>
      </w:r>
      <w:r w:rsidR="000242DB">
        <w:t xml:space="preserve"> Portal </w:t>
      </w:r>
      <w:r>
        <w:t>URL in the address bar. The login screen appears.</w:t>
      </w:r>
    </w:p>
    <w:p w14:paraId="2CE5B563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2EEABA" wp14:editId="15EFA130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A8FA2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076A15" wp14:editId="287D7196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99099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6F7B45AE" wp14:editId="672D1B45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C565C" w14:textId="77777777" w:rsidR="00C63B19" w:rsidRDefault="00C63B19" w:rsidP="007E53B8">
      <w:pPr>
        <w:pStyle w:val="FigureCaption"/>
      </w:pPr>
      <w:bookmarkStart w:id="165" w:name="_Toc74282506"/>
      <w:r>
        <w:t xml:space="preserve">Figure </w:t>
      </w:r>
      <w:r w:rsidR="00E33E46">
        <w:t>5</w:t>
      </w:r>
      <w:r>
        <w:t>: Login</w:t>
      </w:r>
      <w:bookmarkEnd w:id="165"/>
    </w:p>
    <w:p w14:paraId="6E39AE28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35DB3136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87C1808" wp14:editId="5BB2CF4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BC80C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3A364F9F" w14:textId="25DB5360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F821DE">
        <w:t>custom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F821DE">
        <w:t>custom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F821DE">
        <w:rPr>
          <w:i/>
          <w:iCs/>
        </w:rPr>
        <w:t>Custom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509969B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87A75D7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078E72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25F0A759" w14:textId="660C37D3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526641">
        <w:t>home</w:t>
      </w:r>
      <w:r w:rsidR="000249E9">
        <w:t xml:space="preserve"> page appears</w:t>
      </w:r>
      <w:r>
        <w:t xml:space="preserve">. </w:t>
      </w:r>
    </w:p>
    <w:p w14:paraId="1C50C598" w14:textId="2F6338E0" w:rsidR="00391A42" w:rsidRDefault="003D6F50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0C89B5CE" wp14:editId="5937C970">
            <wp:extent cx="4826000" cy="1781667"/>
            <wp:effectExtent l="0" t="0" r="0" b="95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22" cy="17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1DE6" w14:textId="77777777" w:rsidR="00C63B19" w:rsidRDefault="00C63B19" w:rsidP="007E53B8">
      <w:pPr>
        <w:pStyle w:val="FigureCaption"/>
      </w:pPr>
      <w:bookmarkStart w:id="166" w:name="_Toc74282507"/>
      <w:r>
        <w:t xml:space="preserve">Figure </w:t>
      </w:r>
      <w:r w:rsidR="00E33E46">
        <w:t>6</w:t>
      </w:r>
      <w:r>
        <w:t>: Home Page</w:t>
      </w:r>
      <w:bookmarkEnd w:id="166"/>
    </w:p>
    <w:p w14:paraId="15BCFDEA" w14:textId="10DD9BC0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F821DE">
        <w:t>custom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0E65A911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8D57812" wp14:editId="706C2666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3A759" w14:textId="77777777" w:rsidR="00C63B19" w:rsidRDefault="00C63B19" w:rsidP="007E53B8">
      <w:pPr>
        <w:pStyle w:val="FigureCaption"/>
      </w:pPr>
      <w:bookmarkStart w:id="167" w:name="_Toc74282508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7"/>
    </w:p>
    <w:p w14:paraId="2607E7B0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1850033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097F1E7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7028091A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F210A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437580DA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00A0B6C" wp14:editId="1C64E529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D0F27" w14:textId="77777777" w:rsidR="00E33E46" w:rsidRDefault="00E33E46" w:rsidP="007E53B8">
      <w:pPr>
        <w:pStyle w:val="FigureCaption"/>
      </w:pPr>
      <w:bookmarkStart w:id="168" w:name="_Toc74282509"/>
      <w:r>
        <w:t xml:space="preserve">Figure 8: </w:t>
      </w:r>
      <w:r w:rsidR="008B4625">
        <w:t>Set New</w:t>
      </w:r>
      <w:r>
        <w:t xml:space="preserve"> Password</w:t>
      </w:r>
      <w:bookmarkEnd w:id="168"/>
    </w:p>
    <w:p w14:paraId="749B0A7B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5B80ED7" wp14:editId="611E3761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7AEDFD2D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716A827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75BC2AF7" w14:textId="77777777" w:rsidR="00F5488A" w:rsidRDefault="00F5488A" w:rsidP="00A90D32">
      <w:pPr>
        <w:pStyle w:val="BodyText2"/>
      </w:pPr>
    </w:p>
    <w:p w14:paraId="4EC93BD1" w14:textId="77777777" w:rsidR="00FB08E2" w:rsidRDefault="00FB08E2" w:rsidP="002A39C9">
      <w:pPr>
        <w:pStyle w:val="Heading2"/>
      </w:pPr>
      <w:bookmarkStart w:id="169" w:name="_Toc31900103"/>
      <w:bookmarkStart w:id="170" w:name="_Toc31900170"/>
      <w:bookmarkStart w:id="171" w:name="_Toc31900292"/>
      <w:bookmarkStart w:id="172" w:name="_Toc74282481"/>
      <w:r>
        <w:lastRenderedPageBreak/>
        <w:t>Application User Interface</w:t>
      </w:r>
      <w:bookmarkEnd w:id="169"/>
      <w:bookmarkEnd w:id="170"/>
      <w:bookmarkEnd w:id="171"/>
      <w:bookmarkEnd w:id="172"/>
    </w:p>
    <w:p w14:paraId="1908A4F5" w14:textId="22392BD6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F65F1" wp14:editId="4B023435">
                <wp:simplePos x="0" y="0"/>
                <wp:positionH relativeFrom="column">
                  <wp:posOffset>4586605</wp:posOffset>
                </wp:positionH>
                <wp:positionV relativeFrom="paragraph">
                  <wp:posOffset>283210</wp:posOffset>
                </wp:positionV>
                <wp:extent cx="694055" cy="190500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35E64" id="Rectangle 10" o:spid="_x0000_s1026" style="position:absolute;margin-left:361.15pt;margin-top:22.3pt;width:54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F821DE">
        <w:t>Custom</w:t>
      </w:r>
      <w:r w:rsidR="00E1361A">
        <w:t xml:space="preserve"> Portal</w:t>
      </w:r>
      <w:r w:rsidR="000249E9">
        <w:t xml:space="preserve"> Home page appears.</w:t>
      </w:r>
    </w:p>
    <w:p w14:paraId="7BAD1149" w14:textId="3E7EB98A" w:rsidR="00E43EFE" w:rsidRDefault="003D6F5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1EA0C07F" wp14:editId="6BD7569F">
            <wp:extent cx="5278755" cy="1948815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5E5" w14:textId="77777777" w:rsidR="005271B7" w:rsidRDefault="005271B7" w:rsidP="007E53B8">
      <w:pPr>
        <w:pStyle w:val="FigureCaption"/>
      </w:pPr>
      <w:bookmarkStart w:id="173" w:name="_Toc74282510"/>
      <w:r>
        <w:t xml:space="preserve">Figure </w:t>
      </w:r>
      <w:r w:rsidR="00E33E46">
        <w:t>9</w:t>
      </w:r>
      <w:r>
        <w:t>: Home Page</w:t>
      </w:r>
      <w:bookmarkEnd w:id="173"/>
    </w:p>
    <w:p w14:paraId="0C57FD15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2694CEC5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35CD21A0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98FCA99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3C5C1065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2EDD11A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46627EC5" wp14:editId="4BA62EB2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9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C6FC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15A486B" wp14:editId="3F98FDF9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59E396A0" w14:textId="24FD8854" w:rsidR="00FB08E2" w:rsidRDefault="00E45B7B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2D63BA63" wp14:editId="65F22075">
            <wp:extent cx="1259974" cy="990600"/>
            <wp:effectExtent l="0" t="0" r="0" b="0"/>
            <wp:docPr id="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5351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4FDD5EC2" wp14:editId="7A89226C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72870012" w14:textId="7C5BA2F7" w:rsidR="00FB08E2" w:rsidRDefault="003D6F50" w:rsidP="009E7898">
      <w:pPr>
        <w:pStyle w:val="BodyText2"/>
        <w:ind w:left="709"/>
        <w:jc w:val="center"/>
      </w:pPr>
      <w:r>
        <w:rPr>
          <w:noProof/>
        </w:rPr>
        <w:lastRenderedPageBreak/>
        <w:drawing>
          <wp:inline distT="0" distB="0" distL="0" distR="0" wp14:anchorId="6287DDEE" wp14:editId="1B7583CE">
            <wp:extent cx="4337647" cy="3930650"/>
            <wp:effectExtent l="0" t="0" r="635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016" cy="39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B4D7" w14:textId="77777777" w:rsidR="005271B7" w:rsidRDefault="005A582E" w:rsidP="007E53B8">
      <w:pPr>
        <w:pStyle w:val="FigureCaption"/>
      </w:pPr>
      <w:r>
        <w:t xml:space="preserve">       </w:t>
      </w:r>
      <w:bookmarkStart w:id="174" w:name="_Toc74282511"/>
      <w:r w:rsidR="005271B7">
        <w:t xml:space="preserve">Figure </w:t>
      </w:r>
      <w:r w:rsidR="00E33E46">
        <w:t>10</w:t>
      </w:r>
      <w:r w:rsidR="005271B7">
        <w:t>: Edit Information</w:t>
      </w:r>
      <w:bookmarkEnd w:id="174"/>
    </w:p>
    <w:p w14:paraId="5B987126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02399EDE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779058E0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7B071AB8" wp14:editId="5A9903EC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77AE8C59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B3850F9" wp14:editId="7A872AEF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B36BA" w14:textId="77777777" w:rsidR="005271B7" w:rsidRDefault="00FF11C2" w:rsidP="007E53B8">
      <w:pPr>
        <w:pStyle w:val="FigureCaption"/>
      </w:pPr>
      <w:r>
        <w:t xml:space="preserve">    </w:t>
      </w:r>
      <w:bookmarkStart w:id="175" w:name="_Toc74282512"/>
      <w:r w:rsidR="005271B7">
        <w:t xml:space="preserve">Figure </w:t>
      </w:r>
      <w:r w:rsidR="00E33E46">
        <w:t>11</w:t>
      </w:r>
      <w:r w:rsidR="005271B7">
        <w:t>: Change Password</w:t>
      </w:r>
      <w:bookmarkEnd w:id="175"/>
    </w:p>
    <w:p w14:paraId="267F7C4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E8701CB" wp14:editId="0C5CA30A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03CF6944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706156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4F6F864D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480242C" w14:textId="4A075532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58E76563" wp14:editId="40296DFE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F821DE">
        <w:t>Custom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42F86A8D" w14:textId="373EB298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F821DE">
        <w:t>custom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F821DE">
        <w:t>custom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F821DE">
        <w:t>custom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7B07C6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F821DE">
        <w:t>custom</w:t>
      </w:r>
      <w:r w:rsidR="00D27262" w:rsidRPr="00E40E9F">
        <w:t xml:space="preserve"> can use the same login username and password to log into the application.</w:t>
      </w:r>
    </w:p>
    <w:p w14:paraId="4F1C7066" w14:textId="6449F4AF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F821DE">
        <w:t>custom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F821DE">
        <w:t>custom</w:t>
      </w:r>
      <w:r w:rsidR="00FB08E2">
        <w:t xml:space="preserve"> can enable it using the same menu.</w:t>
      </w:r>
    </w:p>
    <w:p w14:paraId="1110D658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106D79C0" wp14:editId="52E4715F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A6EA" w14:textId="77777777" w:rsidR="005271B7" w:rsidRDefault="005271B7" w:rsidP="007E53B8">
      <w:pPr>
        <w:pStyle w:val="FigureCaption"/>
      </w:pPr>
      <w:bookmarkStart w:id="176" w:name="_Toc74282513"/>
      <w:r>
        <w:t xml:space="preserve">Figure </w:t>
      </w:r>
      <w:r w:rsidR="00E33E46">
        <w:t>12</w:t>
      </w:r>
      <w:r>
        <w:t>: Manage Account</w:t>
      </w:r>
      <w:bookmarkEnd w:id="176"/>
    </w:p>
    <w:p w14:paraId="4A3F3AA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6B9AB6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BF151A1" w14:textId="77777777" w:rsidR="00431476" w:rsidRDefault="00431476" w:rsidP="00431476">
      <w:pPr>
        <w:pStyle w:val="BodyText2"/>
        <w:ind w:left="864"/>
      </w:pPr>
    </w:p>
    <w:p w14:paraId="03D564C9" w14:textId="77777777" w:rsidR="00166A7A" w:rsidRDefault="00D51954" w:rsidP="003F3870">
      <w:pPr>
        <w:pStyle w:val="Heading3"/>
      </w:pPr>
      <w:bookmarkStart w:id="177" w:name="_Toc74282482"/>
      <w:r>
        <w:t>Dashboard</w:t>
      </w:r>
      <w:bookmarkEnd w:id="177"/>
    </w:p>
    <w:p w14:paraId="2C881796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BFDA18B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Consignments</w:t>
      </w:r>
    </w:p>
    <w:p w14:paraId="4C2B3959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3143DBE2" w14:textId="7A897861" w:rsidR="00916401" w:rsidRDefault="00090F0C" w:rsidP="00F726BF">
      <w:pPr>
        <w:pStyle w:val="BodyText2"/>
        <w:numPr>
          <w:ilvl w:val="0"/>
          <w:numId w:val="20"/>
        </w:numPr>
      </w:pPr>
      <w:r>
        <w:lastRenderedPageBreak/>
        <w:t>Register Devices</w:t>
      </w:r>
    </w:p>
    <w:p w14:paraId="13572AB2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120DADFB" w14:textId="6277BC3A" w:rsidR="00916401" w:rsidRDefault="003D6F50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7CF93A" wp14:editId="7458287E">
            <wp:extent cx="5278755" cy="194881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C51" w14:textId="77777777" w:rsidR="00530228" w:rsidRDefault="00530228" w:rsidP="00530228">
      <w:pPr>
        <w:pStyle w:val="FigureCaption"/>
      </w:pPr>
      <w:bookmarkStart w:id="178" w:name="_Toc74282514"/>
      <w:r>
        <w:t>Figure 1</w:t>
      </w:r>
      <w:r w:rsidR="00A14FF0">
        <w:t>3</w:t>
      </w:r>
      <w:r>
        <w:t>: Home Page</w:t>
      </w:r>
      <w:bookmarkEnd w:id="178"/>
    </w:p>
    <w:p w14:paraId="4F8EC9DD" w14:textId="77777777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Consignment</w:t>
      </w:r>
      <w:r w:rsidR="00431476">
        <w:rPr>
          <w:b/>
          <w:bCs/>
        </w:rPr>
        <w:t>s</w:t>
      </w:r>
    </w:p>
    <w:p w14:paraId="33E30657" w14:textId="77777777" w:rsidR="00F726BF" w:rsidRDefault="00F726BF" w:rsidP="00F726BF">
      <w:pPr>
        <w:pStyle w:val="BodyText2"/>
      </w:pPr>
      <w:r>
        <w:t xml:space="preserve">The </w:t>
      </w:r>
      <w:r w:rsidRPr="00F726BF">
        <w:rPr>
          <w:b/>
          <w:bCs/>
        </w:rPr>
        <w:t>Consignment</w:t>
      </w:r>
      <w:r>
        <w:t xml:space="preserve"> box displays the total number of consignments waiting to be cleared by the customs.</w:t>
      </w:r>
    </w:p>
    <w:p w14:paraId="27771664" w14:textId="77777777" w:rsidR="00F726BF" w:rsidRDefault="00916401" w:rsidP="00916401">
      <w:pPr>
        <w:pStyle w:val="BodyText2"/>
        <w:jc w:val="center"/>
      </w:pPr>
      <w:r>
        <w:rPr>
          <w:noProof/>
        </w:rPr>
        <w:drawing>
          <wp:inline distT="0" distB="0" distL="0" distR="0" wp14:anchorId="0713DB41" wp14:editId="1FCEF78D">
            <wp:extent cx="1457143" cy="1333333"/>
            <wp:effectExtent l="19050" t="19050" r="10160" b="19685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signme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CB8E" w14:textId="77777777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61FB92C5" wp14:editId="0B3A7266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Pr="009D4C47">
        <w:rPr>
          <w:b/>
          <w:bCs/>
        </w:rPr>
        <w:t xml:space="preserve">Consignment </w:t>
      </w:r>
      <w:r>
        <w:t>dashboard.</w:t>
      </w:r>
      <w:r w:rsidR="009D4C47">
        <w:t xml:space="preserve"> Refer to </w:t>
      </w:r>
      <w:r w:rsidR="009D4C47" w:rsidRPr="009D4C47">
        <w:rPr>
          <w:i/>
          <w:iCs/>
        </w:rPr>
        <w:t>Consignment Management</w:t>
      </w:r>
      <w:r w:rsidR="009D4C47">
        <w:t xml:space="preserve"> for more information.</w:t>
      </w:r>
    </w:p>
    <w:p w14:paraId="6667B62A" w14:textId="462EB78B" w:rsidR="005F76EA" w:rsidRDefault="003D6F50" w:rsidP="005F76EA">
      <w:pPr>
        <w:pStyle w:val="BodyText2"/>
        <w:jc w:val="center"/>
        <w:rPr>
          <w:b/>
          <w:bCs/>
        </w:rPr>
      </w:pPr>
      <w:r w:rsidRPr="003D6F50">
        <w:rPr>
          <w:b/>
          <w:bCs/>
          <w:noProof/>
        </w:rPr>
        <w:drawing>
          <wp:inline distT="0" distB="0" distL="0" distR="0" wp14:anchorId="09442FA2" wp14:editId="07245889">
            <wp:extent cx="5278755" cy="1479550"/>
            <wp:effectExtent l="0" t="0" r="0" b="6350"/>
            <wp:docPr id="467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F32EA4A-63EB-486A-BA2B-05620FD50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F32EA4A-63EB-486A-BA2B-05620FD50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036" w14:textId="77777777" w:rsidR="00240E3F" w:rsidRDefault="00530228" w:rsidP="00530228">
      <w:pPr>
        <w:pStyle w:val="FigureCaption"/>
        <w:rPr>
          <w:b w:val="0"/>
          <w:bCs w:val="0"/>
        </w:rPr>
      </w:pPr>
      <w:bookmarkStart w:id="179" w:name="_Toc74282515"/>
      <w:r>
        <w:t>Figure 1</w:t>
      </w:r>
      <w:r w:rsidR="00A14FF0">
        <w:t>4</w:t>
      </w:r>
      <w:r>
        <w:t>: Consignment</w:t>
      </w:r>
      <w:bookmarkEnd w:id="179"/>
    </w:p>
    <w:p w14:paraId="0D45F120" w14:textId="1BBA7792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 xml:space="preserve">Total </w:t>
      </w:r>
      <w:r w:rsidR="003D6F50">
        <w:rPr>
          <w:b/>
          <w:bCs/>
        </w:rPr>
        <w:t>IMEI waiting for approval</w:t>
      </w:r>
    </w:p>
    <w:p w14:paraId="4F40135E" w14:textId="33BF8599" w:rsidR="00F726BF" w:rsidRDefault="00F726BF" w:rsidP="00F726BF">
      <w:pPr>
        <w:pStyle w:val="BodyText2"/>
      </w:pPr>
      <w:r>
        <w:lastRenderedPageBreak/>
        <w:t xml:space="preserve">This box displays the total number </w:t>
      </w:r>
      <w:r w:rsidRPr="0059323A">
        <w:t>of devices</w:t>
      </w:r>
      <w:r>
        <w:t xml:space="preserve"> </w:t>
      </w:r>
      <w:r w:rsidR="00431476">
        <w:t>(</w:t>
      </w:r>
      <w:r w:rsidR="0059323A">
        <w:t xml:space="preserve">IMEIs </w:t>
      </w:r>
      <w:r w:rsidR="00431476">
        <w:t xml:space="preserve">in the consignments) </w:t>
      </w:r>
      <w:r>
        <w:t>waiting to be cleared by the customs.</w:t>
      </w:r>
    </w:p>
    <w:p w14:paraId="6833E692" w14:textId="4092A08C" w:rsidR="00240E3F" w:rsidRDefault="003544C0" w:rsidP="00240E3F">
      <w:pPr>
        <w:pStyle w:val="BodyText2"/>
        <w:jc w:val="center"/>
      </w:pPr>
      <w:r>
        <w:rPr>
          <w:noProof/>
        </w:rPr>
        <w:drawing>
          <wp:inline distT="0" distB="0" distL="0" distR="0" wp14:anchorId="5425F3F3" wp14:editId="489E86DF">
            <wp:extent cx="1485515" cy="1225550"/>
            <wp:effectExtent l="0" t="0" r="63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9560" cy="12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EAF" w14:textId="77777777" w:rsidR="007B6A3B" w:rsidRDefault="00F726BF" w:rsidP="007B6A3B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24774723" wp14:editId="0EF0C5D0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access the </w:t>
      </w:r>
      <w:r w:rsidRPr="007B6A3B">
        <w:rPr>
          <w:b/>
          <w:bCs/>
        </w:rPr>
        <w:t>Consignment</w:t>
      </w:r>
      <w:r>
        <w:t xml:space="preserve"> dashboard.</w:t>
      </w:r>
      <w:r w:rsidR="007B6A3B">
        <w:t xml:space="preserve"> Refer to </w:t>
      </w:r>
      <w:r w:rsidR="007B6A3B" w:rsidRPr="009D4C47">
        <w:rPr>
          <w:i/>
          <w:iCs/>
        </w:rPr>
        <w:t>Consignment Management</w:t>
      </w:r>
      <w:r w:rsidR="007B6A3B">
        <w:t xml:space="preserve"> for more information.</w:t>
      </w:r>
    </w:p>
    <w:p w14:paraId="5D3A2BC6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1BAE40B8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06F59B01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45E1639A" wp14:editId="72B6D6C5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25C5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B5A3CDF" wp14:editId="7FDE3A35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5DDB714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B6C058F" wp14:editId="4A1DEDA1">
            <wp:extent cx="5680001" cy="1380202"/>
            <wp:effectExtent l="19050" t="19050" r="16510" b="10795"/>
            <wp:docPr id="282" name="Picture 28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tock managemen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914" cy="138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632A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80" w:name="_Toc74282516"/>
      <w:r w:rsidR="00530228">
        <w:t>Figure 1</w:t>
      </w:r>
      <w:r w:rsidR="00A14FF0">
        <w:t>5</w:t>
      </w:r>
      <w:r w:rsidR="00530228">
        <w:t>: Stock Management</w:t>
      </w:r>
      <w:bookmarkEnd w:id="180"/>
    </w:p>
    <w:p w14:paraId="607A277C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4949A919" w14:textId="4BFD2D24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29E8F0E3" w14:textId="77777777" w:rsidR="00AE6395" w:rsidRDefault="00AE6395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932198B" wp14:editId="120AE475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DEEE8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46EB12D4" wp14:editId="433E1CF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5C732E32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9C00DEE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67E32E2A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40E91FCB" wp14:editId="4A758B3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EDEC6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1A6A4FA4" wp14:editId="7B7E02D1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6564F96A" w14:textId="307EC311" w:rsidR="00A01F25" w:rsidRDefault="007E379C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A0E415D" wp14:editId="54F41BC3">
            <wp:extent cx="5278755" cy="2178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D25" w14:textId="77777777" w:rsidR="00431476" w:rsidRDefault="00530228" w:rsidP="00530228">
      <w:pPr>
        <w:pStyle w:val="FigureCaption"/>
        <w:rPr>
          <w:b w:val="0"/>
          <w:bCs w:val="0"/>
        </w:rPr>
      </w:pPr>
      <w:bookmarkStart w:id="181" w:name="_Toc74282517"/>
      <w:r>
        <w:t>Figure 1</w:t>
      </w:r>
      <w:r w:rsidR="00A14FF0">
        <w:t>6</w:t>
      </w:r>
      <w:r>
        <w:t>: Grievance Management</w:t>
      </w:r>
      <w:bookmarkEnd w:id="181"/>
    </w:p>
    <w:p w14:paraId="2BB96507" w14:textId="785E9052" w:rsidR="003F3870" w:rsidRPr="00420908" w:rsidRDefault="00090F0C" w:rsidP="003F3870">
      <w:pPr>
        <w:pStyle w:val="BodyText2"/>
        <w:rPr>
          <w:b/>
          <w:bCs/>
        </w:rPr>
      </w:pPr>
      <w:r>
        <w:rPr>
          <w:b/>
          <w:bCs/>
        </w:rPr>
        <w:t>End User Pending Device Count</w:t>
      </w:r>
    </w:p>
    <w:p w14:paraId="02657645" w14:textId="798C3FBA" w:rsidR="003F3870" w:rsidRDefault="003F3870" w:rsidP="003F3870">
      <w:pPr>
        <w:pStyle w:val="BodyText2"/>
      </w:pPr>
      <w:r>
        <w:t xml:space="preserve">The box displays the total number of </w:t>
      </w:r>
      <w:r w:rsidR="00090F0C">
        <w:t>end user device</w:t>
      </w:r>
      <w:r>
        <w:t xml:space="preserve"> requests that are pending for approval.</w:t>
      </w:r>
    </w:p>
    <w:p w14:paraId="2EE6EF26" w14:textId="1746A14A" w:rsidR="003F3870" w:rsidRDefault="00090F0C" w:rsidP="00AC28D4">
      <w:pPr>
        <w:pStyle w:val="BodyText2"/>
        <w:jc w:val="left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396D0AB" wp14:editId="1813F105">
            <wp:simplePos x="0" y="0"/>
            <wp:positionH relativeFrom="column">
              <wp:posOffset>1515745</wp:posOffset>
            </wp:positionH>
            <wp:positionV relativeFrom="paragraph">
              <wp:posOffset>0</wp:posOffset>
            </wp:positionV>
            <wp:extent cx="1790700" cy="1714500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2.0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79C">
        <w:br w:type="textWrapping" w:clear="all"/>
      </w:r>
      <w:r w:rsidR="003F3870">
        <w:t xml:space="preserve">Click </w:t>
      </w:r>
      <w:r w:rsidR="00C21818">
        <w:rPr>
          <w:noProof/>
        </w:rPr>
        <w:drawing>
          <wp:inline distT="0" distB="0" distL="0" distR="0" wp14:anchorId="522BA04C" wp14:editId="6EB15CE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="003F3870" w:rsidRPr="00C21818">
        <w:rPr>
          <w:b/>
          <w:bCs/>
        </w:rPr>
        <w:t>View</w:t>
      </w:r>
      <w:r w:rsidR="00C21818">
        <w:t>)</w:t>
      </w:r>
      <w:r w:rsidR="003F3870">
        <w:t xml:space="preserve"> to access the </w:t>
      </w:r>
      <w:r>
        <w:rPr>
          <w:b/>
          <w:bCs/>
        </w:rPr>
        <w:t>Register Device</w:t>
      </w:r>
      <w:r w:rsidR="003F3870">
        <w:t xml:space="preserve"> dashboard. Refer to </w:t>
      </w:r>
      <w:r>
        <w:rPr>
          <w:i/>
          <w:iCs/>
        </w:rPr>
        <w:t xml:space="preserve">Register Device </w:t>
      </w:r>
      <w:r w:rsidR="003F3870">
        <w:t>for more information.</w:t>
      </w:r>
    </w:p>
    <w:p w14:paraId="5BF323AA" w14:textId="3B13C324" w:rsidR="00AC28D4" w:rsidRPr="00F726BF" w:rsidRDefault="00AC28D4" w:rsidP="00AC28D4">
      <w:pPr>
        <w:pStyle w:val="BodyText2"/>
        <w:jc w:val="center"/>
      </w:pPr>
      <w:r>
        <w:rPr>
          <w:noProof/>
        </w:rPr>
        <w:drawing>
          <wp:inline distT="0" distB="0" distL="0" distR="0" wp14:anchorId="0032007E" wp14:editId="0E70808F">
            <wp:extent cx="4749800" cy="210778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7944" cy="21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6EE" w14:textId="647B7416" w:rsidR="00530228" w:rsidRDefault="00530228" w:rsidP="00E40E9F">
      <w:pPr>
        <w:pStyle w:val="FigureCaption"/>
        <w:rPr>
          <w:b w:val="0"/>
          <w:bCs w:val="0"/>
        </w:rPr>
      </w:pPr>
      <w:bookmarkStart w:id="182" w:name="_Toc74282518"/>
      <w:r>
        <w:t>Figure 1</w:t>
      </w:r>
      <w:r w:rsidR="00A14FF0">
        <w:t>7</w:t>
      </w:r>
      <w:r>
        <w:t xml:space="preserve">: </w:t>
      </w:r>
      <w:r w:rsidR="005C4D2E">
        <w:t>Register Device</w:t>
      </w:r>
      <w:bookmarkEnd w:id="182"/>
    </w:p>
    <w:p w14:paraId="3766336C" w14:textId="1002D751" w:rsidR="00090F0C" w:rsidRPr="00420908" w:rsidRDefault="00090F0C" w:rsidP="00090F0C">
      <w:pPr>
        <w:pStyle w:val="BodyText2"/>
        <w:rPr>
          <w:b/>
          <w:bCs/>
        </w:rPr>
      </w:pPr>
      <w:r>
        <w:rPr>
          <w:b/>
          <w:bCs/>
        </w:rPr>
        <w:t>End User Pending IMEI Count</w:t>
      </w:r>
    </w:p>
    <w:p w14:paraId="66CF7519" w14:textId="3F7BEB68" w:rsidR="00090F0C" w:rsidRDefault="00090F0C" w:rsidP="00090F0C">
      <w:pPr>
        <w:pStyle w:val="BodyText2"/>
      </w:pPr>
      <w:r>
        <w:t>The box displays the total number of end user device IMEI that are pending for approval.</w:t>
      </w:r>
    </w:p>
    <w:p w14:paraId="3FCC2922" w14:textId="361D2608" w:rsidR="00090F0C" w:rsidRDefault="00090F0C" w:rsidP="00090F0C">
      <w:pPr>
        <w:pStyle w:val="BodyText2"/>
        <w:jc w:val="center"/>
      </w:pPr>
      <w:r>
        <w:rPr>
          <w:noProof/>
        </w:rPr>
        <w:drawing>
          <wp:inline distT="0" distB="0" distL="0" distR="0" wp14:anchorId="1748D43B" wp14:editId="60028E4F">
            <wp:extent cx="1727200" cy="16002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2.1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A28" w14:textId="77777777" w:rsidR="00090F0C" w:rsidRPr="00F726BF" w:rsidRDefault="00090F0C" w:rsidP="00090F0C">
      <w:pPr>
        <w:pStyle w:val="BodyText2"/>
      </w:pPr>
      <w:r>
        <w:t xml:space="preserve">Click </w:t>
      </w:r>
      <w:r>
        <w:rPr>
          <w:noProof/>
        </w:rPr>
        <w:drawing>
          <wp:inline distT="0" distB="0" distL="0" distR="0" wp14:anchorId="5E9AEBD5" wp14:editId="78562F4E">
            <wp:extent cx="116958" cy="116958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C21818">
        <w:rPr>
          <w:b/>
          <w:bCs/>
        </w:rPr>
        <w:t>View</w:t>
      </w:r>
      <w:r>
        <w:t xml:space="preserve">) to access the </w:t>
      </w:r>
      <w:r>
        <w:rPr>
          <w:b/>
          <w:bCs/>
        </w:rPr>
        <w:t>Register Device</w:t>
      </w:r>
      <w:r>
        <w:t xml:space="preserve"> dashboard. Refer to </w:t>
      </w:r>
      <w:r>
        <w:rPr>
          <w:i/>
          <w:iCs/>
        </w:rPr>
        <w:t xml:space="preserve">Register Device </w:t>
      </w:r>
      <w:r>
        <w:t>for more information.</w:t>
      </w:r>
    </w:p>
    <w:p w14:paraId="01221AFB" w14:textId="7F49722F" w:rsidR="00090F0C" w:rsidRDefault="005E3983" w:rsidP="00090F0C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AE5F66" wp14:editId="7769ADD0">
            <wp:extent cx="4597400" cy="20401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2800" cy="20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660" w14:textId="6B4B1FDA" w:rsidR="00090F0C" w:rsidRDefault="005C4D2E" w:rsidP="00090F0C">
      <w:pPr>
        <w:pStyle w:val="FigureCaption"/>
        <w:rPr>
          <w:b w:val="0"/>
          <w:bCs w:val="0"/>
        </w:rPr>
      </w:pPr>
      <w:bookmarkStart w:id="183" w:name="_Toc74282519"/>
      <w:r>
        <w:t>Figure 18</w:t>
      </w:r>
      <w:r w:rsidR="00090F0C">
        <w:t xml:space="preserve">: </w:t>
      </w:r>
      <w:r>
        <w:t>Register Device</w:t>
      </w:r>
      <w:bookmarkEnd w:id="183"/>
    </w:p>
    <w:p w14:paraId="274A1961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60BC6DCF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733E80A9" w14:textId="77777777" w:rsidR="00021D4C" w:rsidRDefault="00021D4C" w:rsidP="00021D4C">
      <w:pPr>
        <w:pStyle w:val="BodyText2"/>
      </w:pPr>
      <w:r>
        <w:t>This section displays the most recent notifications. System Admin can configure the number of notifications that are displayed on user dashboard.</w:t>
      </w:r>
    </w:p>
    <w:p w14:paraId="65B2ED8E" w14:textId="0CEA6D31" w:rsidR="00B0500E" w:rsidRDefault="005D62DF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186BA69A" wp14:editId="703AAEE7">
            <wp:extent cx="4406900" cy="20266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7568" cy="20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4837" w14:textId="61025128" w:rsidR="00530228" w:rsidRDefault="00530228" w:rsidP="00530228">
      <w:pPr>
        <w:pStyle w:val="FigureCaption"/>
      </w:pPr>
      <w:bookmarkStart w:id="184" w:name="_Toc74282520"/>
      <w:r>
        <w:t>Figure 1</w:t>
      </w:r>
      <w:r w:rsidR="000204D6">
        <w:t>9</w:t>
      </w:r>
      <w:r>
        <w:t>: Home Page</w:t>
      </w:r>
      <w:bookmarkEnd w:id="184"/>
    </w:p>
    <w:p w14:paraId="4EEF2179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6E40156" w14:textId="36175CAB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F821DE">
        <w:t>custom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7DA6853" wp14:editId="70E12EC3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34142D0A" w14:textId="394AEF2D" w:rsidR="00014FC3" w:rsidRDefault="00C02CD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AC67023" wp14:editId="74EC871B">
            <wp:extent cx="5278755" cy="194310"/>
            <wp:effectExtent l="0" t="0" r="4445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07.2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A896" w14:textId="3570F3D1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F821DE">
        <w:t>custom</w:t>
      </w:r>
      <w:r w:rsidR="00821D65">
        <w:t>.</w:t>
      </w:r>
      <w:r w:rsidR="00AB30EC">
        <w:t xml:space="preserve"> For example, a notification about the consignment approval by the CEIR </w:t>
      </w:r>
      <w:r w:rsidR="007B07C6">
        <w:t>Admin</w:t>
      </w:r>
      <w:r w:rsidR="00AB30EC">
        <w:t xml:space="preserve"> </w:t>
      </w:r>
      <w:r w:rsidR="00C02CD3">
        <w:t>and need clearance from</w:t>
      </w:r>
      <w:r w:rsidR="007B6A3B">
        <w:t xml:space="preserve"> customs </w:t>
      </w:r>
      <w:r w:rsidR="0049367B">
        <w:t xml:space="preserve">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F79132B" wp14:editId="32E112B1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7F96E15F" wp14:editId="5A50E7E1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6B202EB3" w14:textId="2368ACF0" w:rsidR="009C6976" w:rsidRDefault="00C02CD3" w:rsidP="007E274A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1BF2B9D" wp14:editId="64E8914E">
            <wp:extent cx="5278755" cy="183515"/>
            <wp:effectExtent l="0" t="0" r="444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08.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694F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0D50E547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37885A5" w14:textId="2B2A8F6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consignment or stock or grievance </w:t>
      </w:r>
      <w:r w:rsidR="00C02CD3">
        <w:t xml:space="preserve">or register device </w:t>
      </w:r>
      <w:r>
        <w:t xml:space="preserve">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F821DE">
        <w:t>custom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71ABF543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consignment,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 xml:space="preserve">Consignment </w:t>
      </w:r>
      <w:r>
        <w:t xml:space="preserve">is shown. If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6CED01F3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5B70B5CC" w14:textId="0F7FA08D" w:rsidR="006B34FD" w:rsidRDefault="00C02CD3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E3EF85F" wp14:editId="21B83509">
            <wp:extent cx="5278755" cy="302895"/>
            <wp:effectExtent l="0" t="0" r="4445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1.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30A" w14:textId="28511AC5" w:rsidR="002F1DAF" w:rsidRDefault="006B34FD" w:rsidP="00C02CD3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AA62B0F" wp14:editId="33CEB943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F821DE">
        <w:t>custom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1CA61EE0" wp14:editId="2BFB418E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8F6C50" w14:textId="77777777" w:rsidR="00976ADF" w:rsidRDefault="00976ADF" w:rsidP="002F1DAF">
      <w:pPr>
        <w:pStyle w:val="BodyText2"/>
        <w:jc w:val="center"/>
      </w:pPr>
    </w:p>
    <w:p w14:paraId="703AFF31" w14:textId="4A7CC198" w:rsidR="00481D2C" w:rsidRDefault="00481D2C" w:rsidP="002A39C9">
      <w:pPr>
        <w:pStyle w:val="Heading2"/>
      </w:pPr>
      <w:bookmarkStart w:id="185" w:name="_Toc31900104"/>
      <w:bookmarkStart w:id="186" w:name="_Toc31900171"/>
      <w:bookmarkStart w:id="187" w:name="_Toc31900293"/>
      <w:bookmarkStart w:id="188" w:name="_Toc74282483"/>
      <w:r>
        <w:t>Consignments</w:t>
      </w:r>
      <w:bookmarkEnd w:id="185"/>
      <w:bookmarkEnd w:id="186"/>
      <w:bookmarkEnd w:id="187"/>
      <w:bookmarkEnd w:id="188"/>
    </w:p>
    <w:p w14:paraId="225CFB9B" w14:textId="77777777" w:rsidR="000242DB" w:rsidRDefault="00481D2C" w:rsidP="00481D2C">
      <w:pPr>
        <w:pStyle w:val="BodyText2"/>
      </w:pPr>
      <w:r>
        <w:t xml:space="preserve">Importers </w:t>
      </w:r>
      <w:r w:rsidR="00DF1689">
        <w:t>purchase consignments</w:t>
      </w:r>
      <w:r>
        <w:t xml:space="preserve"> from suppliers. After a consignment is ordered, the importer </w:t>
      </w:r>
      <w:r w:rsidR="00127F07">
        <w:t>must</w:t>
      </w:r>
      <w:r>
        <w:t xml:space="preserve"> register the imported consignment in the application. </w:t>
      </w:r>
    </w:p>
    <w:p w14:paraId="642D2613" w14:textId="77777777" w:rsidR="00481D2C" w:rsidRDefault="00481D2C" w:rsidP="00481D2C">
      <w:pPr>
        <w:pStyle w:val="BodyText2"/>
      </w:pPr>
      <w:r>
        <w:t xml:space="preserve">The </w:t>
      </w:r>
      <w:r w:rsidR="00DF1689">
        <w:t>flow of information in the consignment lifecycle is as follows</w:t>
      </w:r>
      <w:r>
        <w:t>:</w:t>
      </w:r>
    </w:p>
    <w:p w14:paraId="331A8CA8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After ordering a consignment from a supplier</w:t>
      </w:r>
      <w:r w:rsidR="00127F07">
        <w:t xml:space="preserve">, </w:t>
      </w:r>
      <w:r>
        <w:t xml:space="preserve">the </w:t>
      </w:r>
      <w:r w:rsidR="00127F07">
        <w:t xml:space="preserve">importer registers the </w:t>
      </w:r>
      <w:r>
        <w:t xml:space="preserve">consignment and supplier information in the </w:t>
      </w:r>
      <w:r w:rsidR="00F925F8">
        <w:t>system</w:t>
      </w:r>
      <w:r>
        <w:t>.</w:t>
      </w:r>
    </w:p>
    <w:p w14:paraId="1C92D623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The</w:t>
      </w:r>
      <w:r w:rsidR="00DF1689">
        <w:t xml:space="preserve"> system validates the </w:t>
      </w:r>
      <w:r w:rsidR="00902BA9">
        <w:t>i</w:t>
      </w:r>
      <w:r>
        <w:t>nformation.</w:t>
      </w:r>
    </w:p>
    <w:p w14:paraId="482DACAB" w14:textId="77777777" w:rsidR="001F1C9A" w:rsidRDefault="001F1C9A" w:rsidP="001F1C9A">
      <w:pPr>
        <w:pStyle w:val="BodyText2"/>
        <w:numPr>
          <w:ilvl w:val="0"/>
          <w:numId w:val="22"/>
        </w:numPr>
      </w:pPr>
      <w:r>
        <w:t>If the system reject</w:t>
      </w:r>
      <w:r w:rsidR="00191AE2">
        <w:t>s</w:t>
      </w:r>
      <w:r>
        <w:t xml:space="preserve"> it,</w:t>
      </w:r>
      <w:r w:rsidRPr="001F1C9A">
        <w:t xml:space="preserve"> </w:t>
      </w:r>
      <w:r>
        <w:t>the information is available to importers for correction and the above flow is repeated.</w:t>
      </w:r>
    </w:p>
    <w:p w14:paraId="1B45FF8E" w14:textId="2C9CB2AC" w:rsidR="00481D2C" w:rsidRDefault="00481D2C" w:rsidP="00DC39E0">
      <w:pPr>
        <w:pStyle w:val="BodyText2"/>
        <w:numPr>
          <w:ilvl w:val="0"/>
          <w:numId w:val="22"/>
        </w:numPr>
      </w:pPr>
      <w:r>
        <w:t xml:space="preserve">On successful validation, the CEIR </w:t>
      </w:r>
      <w:r w:rsidR="007B07C6">
        <w:t>Admin</w:t>
      </w:r>
      <w:r>
        <w:t xml:space="preserve"> reviews the information for completeness and accuracy.</w:t>
      </w:r>
    </w:p>
    <w:p w14:paraId="67699F7C" w14:textId="36E8F41F" w:rsidR="00481D2C" w:rsidRDefault="00A15427" w:rsidP="00DC39E0">
      <w:pPr>
        <w:pStyle w:val="BodyText2"/>
        <w:numPr>
          <w:ilvl w:val="0"/>
          <w:numId w:val="22"/>
        </w:numPr>
      </w:pPr>
      <w:r>
        <w:t xml:space="preserve">If the CEIR </w:t>
      </w:r>
      <w:r w:rsidR="007B07C6">
        <w:t>Admin</w:t>
      </w:r>
      <w:r>
        <w:t xml:space="preserve"> rejects it, the information is available to importers for correction and the above flow is repeated.</w:t>
      </w:r>
    </w:p>
    <w:p w14:paraId="5A183B07" w14:textId="2B940DAD" w:rsidR="00902BA9" w:rsidRDefault="00902BA9" w:rsidP="00902BA9">
      <w:pPr>
        <w:pStyle w:val="BodyText2"/>
        <w:numPr>
          <w:ilvl w:val="0"/>
          <w:numId w:val="22"/>
        </w:numPr>
      </w:pPr>
      <w:r>
        <w:t xml:space="preserve">After it is approved by the CEIR </w:t>
      </w:r>
      <w:r w:rsidR="007B07C6">
        <w:t>Admin</w:t>
      </w:r>
      <w:r>
        <w:t xml:space="preserve">, it is shared with the customs for clearance. </w:t>
      </w:r>
    </w:p>
    <w:p w14:paraId="6E9D535B" w14:textId="77777777" w:rsidR="00902BA9" w:rsidRDefault="00902BA9" w:rsidP="00902BA9">
      <w:pPr>
        <w:pStyle w:val="BodyText2"/>
        <w:numPr>
          <w:ilvl w:val="0"/>
          <w:numId w:val="22"/>
        </w:numPr>
      </w:pPr>
      <w:r>
        <w:lastRenderedPageBreak/>
        <w:t>If the customs reject the consignment, the information is available to importers for correction and the above flow is repeated.</w:t>
      </w:r>
      <w:r w:rsidDel="001F1C9A">
        <w:t xml:space="preserve"> </w:t>
      </w:r>
    </w:p>
    <w:p w14:paraId="2493C5C4" w14:textId="6E25D48F" w:rsidR="00AE48C7" w:rsidRDefault="00902BA9" w:rsidP="00DC39E0">
      <w:pPr>
        <w:pStyle w:val="BodyText2"/>
        <w:numPr>
          <w:ilvl w:val="0"/>
          <w:numId w:val="22"/>
        </w:numPr>
      </w:pPr>
      <w:r>
        <w:t>A</w:t>
      </w:r>
      <w:r w:rsidR="00A15427">
        <w:t xml:space="preserve">fter </w:t>
      </w:r>
      <w:r w:rsidR="00AE48C7">
        <w:t>the physical consignment arrives at the customs premises, the importer goes</w:t>
      </w:r>
      <w:r w:rsidR="0018724A">
        <w:t xml:space="preserve"> to the customs office</w:t>
      </w:r>
      <w:r w:rsidR="00AE48C7">
        <w:t xml:space="preserve"> and pays </w:t>
      </w:r>
      <w:r w:rsidR="00633862">
        <w:t>the required tax</w:t>
      </w:r>
      <w:r w:rsidR="00AE48C7">
        <w:t xml:space="preserve">. </w:t>
      </w:r>
      <w:r w:rsidR="000242DB" w:rsidRPr="0068019C">
        <w:t>Custom</w:t>
      </w:r>
      <w:r>
        <w:t>s</w:t>
      </w:r>
      <w:r w:rsidR="000242DB" w:rsidRPr="0068019C">
        <w:t xml:space="preserve"> clear the consignment and </w:t>
      </w:r>
      <w:r>
        <w:t>hands it over to t</w:t>
      </w:r>
      <w:r w:rsidR="0068019C" w:rsidRPr="0068019C">
        <w:t xml:space="preserve">he </w:t>
      </w:r>
      <w:r w:rsidR="000242DB" w:rsidRPr="0068019C">
        <w:t>importer</w:t>
      </w:r>
      <w:r w:rsidR="0068019C" w:rsidRPr="0068019C">
        <w:t>.</w:t>
      </w:r>
      <w:r w:rsidR="000242DB" w:rsidRPr="0068019C">
        <w:t xml:space="preserve"> </w:t>
      </w:r>
      <w:r w:rsidR="00AE48C7" w:rsidRPr="0068019C">
        <w:t>The consignment is now ready for sale in the market.</w:t>
      </w:r>
    </w:p>
    <w:p w14:paraId="25D2CE81" w14:textId="77777777" w:rsidR="000D7A9A" w:rsidRPr="0068019C" w:rsidRDefault="000D7A9A" w:rsidP="000D7A9A">
      <w:pPr>
        <w:pStyle w:val="BodyText2"/>
        <w:ind w:left="360"/>
      </w:pPr>
      <w:r>
        <w:t xml:space="preserve">Note: </w:t>
      </w:r>
      <w:r w:rsidRPr="00637B63">
        <w:t>In case the importer raises a consignment, with TAC information which is not approved with TAC authority using Manage Type approval Feature</w:t>
      </w:r>
      <w:r>
        <w:t>,</w:t>
      </w:r>
      <w:r w:rsidRPr="00637B63">
        <w:t xml:space="preserve"> the custom officer will approve the consignment only after validating a valid TAC certificate for the same.</w:t>
      </w:r>
      <w:r>
        <w:t xml:space="preserve"> </w:t>
      </w:r>
    </w:p>
    <w:p w14:paraId="5416C5D8" w14:textId="58FD7899" w:rsidR="00AE48C7" w:rsidRPr="00D21545" w:rsidRDefault="00AE48C7" w:rsidP="00D21545">
      <w:pPr>
        <w:pStyle w:val="BodyText2"/>
        <w:rPr>
          <w:u w:val="single"/>
        </w:rPr>
      </w:pPr>
      <w:r w:rsidRPr="00D21545">
        <w:rPr>
          <w:u w:val="single"/>
        </w:rPr>
        <w:t xml:space="preserve">To </w:t>
      </w:r>
      <w:r w:rsidR="00C02CD3">
        <w:rPr>
          <w:u w:val="single"/>
        </w:rPr>
        <w:t>clear</w:t>
      </w:r>
      <w:r w:rsidRPr="00D21545">
        <w:rPr>
          <w:u w:val="single"/>
        </w:rPr>
        <w:t xml:space="preserve"> consignments</w:t>
      </w:r>
      <w:r w:rsidR="0018724A">
        <w:rPr>
          <w:u w:val="single"/>
        </w:rPr>
        <w:t xml:space="preserve"> in the application</w:t>
      </w:r>
      <w:r w:rsidRPr="00D21545">
        <w:rPr>
          <w:u w:val="single"/>
        </w:rPr>
        <w:t>:</w:t>
      </w:r>
    </w:p>
    <w:p w14:paraId="08B0E0EA" w14:textId="0D190D08" w:rsidR="00BE231B" w:rsidRDefault="0018724A" w:rsidP="008F1020">
      <w:pPr>
        <w:pStyle w:val="BodyText2"/>
        <w:numPr>
          <w:ilvl w:val="0"/>
          <w:numId w:val="5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FE97A" wp14:editId="32FCC656">
                <wp:simplePos x="0" y="0"/>
                <wp:positionH relativeFrom="column">
                  <wp:posOffset>251460</wp:posOffset>
                </wp:positionH>
                <wp:positionV relativeFrom="paragraph">
                  <wp:posOffset>774538</wp:posOffset>
                </wp:positionV>
                <wp:extent cx="786809" cy="148856"/>
                <wp:effectExtent l="0" t="0" r="13335" b="2286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EC78F" id="Rectangle 451" o:spid="_x0000_s1026" style="position:absolute;margin-left:19.8pt;margin-top:61pt;width:61.95pt;height:1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" filled="f" strokecolor="#ffc000 [3207]" strokeweight="2pt"/>
            </w:pict>
          </mc:Fallback>
        </mc:AlternateContent>
      </w:r>
      <w:r w:rsidR="00AE48C7">
        <w:t xml:space="preserve">Select the </w:t>
      </w:r>
      <w:r w:rsidR="00AE48C7" w:rsidRPr="00BE231B">
        <w:rPr>
          <w:b/>
          <w:bCs/>
        </w:rPr>
        <w:t>Consignment</w:t>
      </w:r>
      <w:r w:rsidR="00AE48C7">
        <w:t xml:space="preserve"> menu in the left panel</w:t>
      </w:r>
      <w:r w:rsidR="001C52B5">
        <w:t xml:space="preserve"> of the application </w:t>
      </w:r>
      <w:r w:rsidR="00902BA9">
        <w:t>H</w:t>
      </w:r>
      <w:r w:rsidR="001C52B5">
        <w:t>ome page</w:t>
      </w:r>
      <w:r w:rsidR="00AE48C7">
        <w:t>.</w:t>
      </w:r>
      <w:r w:rsidR="00BE231B">
        <w:br/>
      </w:r>
      <w:r w:rsidR="00C02CD3">
        <w:rPr>
          <w:noProof/>
        </w:rPr>
        <w:drawing>
          <wp:inline distT="0" distB="0" distL="0" distR="0" wp14:anchorId="15159AD0" wp14:editId="50B4CC25">
            <wp:extent cx="5278755" cy="1668780"/>
            <wp:effectExtent l="0" t="0" r="4445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5.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204" w14:textId="4D6B42C6" w:rsidR="00E40E9F" w:rsidRDefault="00584DC9" w:rsidP="00354466">
      <w:pPr>
        <w:pStyle w:val="FigureCaption"/>
      </w:pPr>
      <w:bookmarkStart w:id="189" w:name="_Toc74282521"/>
      <w:r>
        <w:t xml:space="preserve">Figure </w:t>
      </w:r>
      <w:r w:rsidR="00354466">
        <w:t>20</w:t>
      </w:r>
      <w:r>
        <w:t xml:space="preserve">: </w:t>
      </w:r>
      <w:r w:rsidR="00354466">
        <w:t>Consignment</w:t>
      </w:r>
      <w:r>
        <w:t xml:space="preserve"> Page</w:t>
      </w:r>
      <w:bookmarkEnd w:id="189"/>
    </w:p>
    <w:p w14:paraId="34C5B985" w14:textId="77777777" w:rsidR="00354466" w:rsidRDefault="00354466" w:rsidP="00354466">
      <w:pPr>
        <w:pStyle w:val="BodyText2"/>
      </w:pPr>
    </w:p>
    <w:p w14:paraId="448CED0C" w14:textId="77777777" w:rsidR="00354466" w:rsidRPr="00AF7107" w:rsidRDefault="00354466" w:rsidP="00354466">
      <w:pPr>
        <w:pStyle w:val="BodyText2"/>
      </w:pPr>
      <w:r>
        <w:t>For each consignment uploaded,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694"/>
        <w:gridCol w:w="4979"/>
      </w:tblGrid>
      <w:tr w:rsidR="00354466" w:rsidRPr="003D50EC" w14:paraId="0B972931" w14:textId="77777777" w:rsidTr="00354466">
        <w:trPr>
          <w:trHeight w:val="293"/>
          <w:tblHeader/>
          <w:jc w:val="center"/>
        </w:trPr>
        <w:tc>
          <w:tcPr>
            <w:tcW w:w="2694" w:type="dxa"/>
            <w:shd w:val="clear" w:color="auto" w:fill="5B9BD5" w:themeFill="accent1"/>
          </w:tcPr>
          <w:p w14:paraId="6D6EBB00" w14:textId="77777777" w:rsidR="00354466" w:rsidRPr="0001372C" w:rsidRDefault="00354466" w:rsidP="0035446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C08E071" w14:textId="77777777" w:rsidR="00354466" w:rsidRPr="0001372C" w:rsidRDefault="00354466" w:rsidP="0035446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4466" w:rsidRPr="003D50EC" w14:paraId="193068DE" w14:textId="77777777" w:rsidTr="00354466">
        <w:trPr>
          <w:trHeight w:val="205"/>
          <w:jc w:val="center"/>
        </w:trPr>
        <w:tc>
          <w:tcPr>
            <w:tcW w:w="2694" w:type="dxa"/>
            <w:shd w:val="clear" w:color="auto" w:fill="auto"/>
          </w:tcPr>
          <w:p w14:paraId="411403FC" w14:textId="77777777" w:rsidR="00354466" w:rsidRPr="00B708C5" w:rsidRDefault="00354466" w:rsidP="00354466">
            <w:pPr>
              <w:pStyle w:val="ListBullet1"/>
              <w:numPr>
                <w:ilvl w:val="0"/>
                <w:numId w:val="0"/>
              </w:numPr>
            </w:pPr>
            <w:r>
              <w:t>Creation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7E9A374" w14:textId="77777777" w:rsidR="00354466" w:rsidRPr="00B708C5" w:rsidRDefault="00354466" w:rsidP="003544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consignment in the system.</w:t>
            </w:r>
          </w:p>
        </w:tc>
      </w:tr>
      <w:tr w:rsidR="00354466" w:rsidRPr="003D50EC" w14:paraId="79964747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133CA50" w14:textId="77777777" w:rsidR="00354466" w:rsidRDefault="00354466" w:rsidP="00354466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AE54BB5" w14:textId="77777777" w:rsidR="00354466" w:rsidRDefault="00354466" w:rsidP="00354466">
            <w:pPr>
              <w:pStyle w:val="BodyText2"/>
            </w:pPr>
            <w:r>
              <w:t>This is an automatically generated ID that is assigned to the consignment when it is registered.</w:t>
            </w:r>
          </w:p>
        </w:tc>
      </w:tr>
      <w:tr w:rsidR="00354466" w:rsidRPr="003D50EC" w14:paraId="4C51C812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539579F" w14:textId="56F63529" w:rsidR="00354466" w:rsidRPr="00B708C5" w:rsidRDefault="00354466" w:rsidP="00354466">
            <w:pPr>
              <w:pStyle w:val="BodyText2"/>
            </w:pPr>
            <w:r>
              <w:t>Importer Name</w:t>
            </w:r>
          </w:p>
        </w:tc>
        <w:tc>
          <w:tcPr>
            <w:tcW w:w="4979" w:type="dxa"/>
            <w:shd w:val="clear" w:color="auto" w:fill="auto"/>
          </w:tcPr>
          <w:p w14:paraId="53E326BB" w14:textId="5ADD7956" w:rsidR="00354466" w:rsidRPr="00B708C5" w:rsidRDefault="00354466" w:rsidP="003544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Name of the improter.</w:t>
            </w:r>
          </w:p>
        </w:tc>
      </w:tr>
      <w:tr w:rsidR="00354466" w:rsidRPr="003D50EC" w14:paraId="1E03FDD3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8754934" w14:textId="77777777" w:rsidR="00354466" w:rsidRPr="003D50EC" w:rsidRDefault="00354466" w:rsidP="00354466">
            <w:pPr>
              <w:pStyle w:val="BodyText2"/>
            </w:pPr>
            <w:r>
              <w:t>Consignment Status</w:t>
            </w:r>
          </w:p>
        </w:tc>
        <w:tc>
          <w:tcPr>
            <w:tcW w:w="4979" w:type="dxa"/>
            <w:shd w:val="clear" w:color="auto" w:fill="auto"/>
          </w:tcPr>
          <w:p w14:paraId="46865AF5" w14:textId="77777777" w:rsidR="00354466" w:rsidRDefault="00354466" w:rsidP="00354466">
            <w:pPr>
              <w:pStyle w:val="BodyText2"/>
            </w:pPr>
            <w:r>
              <w:t xml:space="preserve">The registered consignment goes through different status modes. </w:t>
            </w:r>
          </w:p>
          <w:p w14:paraId="233D30FD" w14:textId="6CDDC9A1" w:rsid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Clearance from Customs: After the consignment is approved by the CEIR </w:t>
            </w:r>
            <w:r w:rsidR="007B07C6">
              <w:t>Admin</w:t>
            </w:r>
            <w:r>
              <w:t xml:space="preserve">, </w:t>
            </w:r>
            <w:r>
              <w:lastRenderedPageBreak/>
              <w:t>the consignment is available for clearance by the customs.</w:t>
            </w:r>
          </w:p>
          <w:p w14:paraId="7D8D1939" w14:textId="77777777" w:rsid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Approved: When the customs clear the consignment, the status changes to </w:t>
            </w:r>
            <w:r w:rsidRPr="0070656F">
              <w:rPr>
                <w:b/>
                <w:bCs/>
              </w:rPr>
              <w:t>Approved</w:t>
            </w:r>
            <w:r>
              <w:t>.</w:t>
            </w:r>
          </w:p>
          <w:p w14:paraId="32165692" w14:textId="09C9966B" w:rsidR="00354466" w:rsidRP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Rejected by Customs: When the customs do not clear the consignment, the status changes to </w:t>
            </w:r>
            <w:r w:rsidRPr="0070656F">
              <w:rPr>
                <w:b/>
                <w:bCs/>
              </w:rPr>
              <w:t>Rejected</w:t>
            </w:r>
            <w:r>
              <w:t>. The importer can view the file and fix the errors in the consignment</w:t>
            </w:r>
            <w:r w:rsidRPr="00E53832">
              <w:t>.</w:t>
            </w:r>
          </w:p>
        </w:tc>
      </w:tr>
      <w:tr w:rsidR="00354466" w:rsidRPr="003D50EC" w14:paraId="0DD08D61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A2D58E1" w14:textId="77777777" w:rsidR="00354466" w:rsidRPr="003D50EC" w:rsidRDefault="00354466" w:rsidP="0035446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Tax Paid Status</w:t>
            </w:r>
          </w:p>
        </w:tc>
        <w:tc>
          <w:tcPr>
            <w:tcW w:w="4979" w:type="dxa"/>
            <w:shd w:val="clear" w:color="auto" w:fill="auto"/>
          </w:tcPr>
          <w:p w14:paraId="58B75F51" w14:textId="250CDECA" w:rsidR="00354466" w:rsidRPr="00354466" w:rsidRDefault="00354466" w:rsidP="00354466">
            <w:pPr>
              <w:pStyle w:val="BodyText2"/>
            </w:pPr>
            <w:r>
              <w:t xml:space="preserve">Indicates whether tax has been paid or not. The status changes to </w:t>
            </w:r>
            <w:r w:rsidRPr="00D1400B">
              <w:rPr>
                <w:b/>
                <w:bCs/>
              </w:rPr>
              <w:t>Tax Paid</w:t>
            </w:r>
            <w:r>
              <w:t xml:space="preserve"> when the customs clear the consignment.</w:t>
            </w:r>
          </w:p>
        </w:tc>
      </w:tr>
      <w:tr w:rsidR="00354466" w:rsidRPr="003D50EC" w14:paraId="28ABB06A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4CC8BBF" w14:textId="6D507F7E" w:rsidR="00354466" w:rsidRPr="003D50EC" w:rsidRDefault="00354466" w:rsidP="0035446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IMEI Quantity</w:t>
            </w:r>
          </w:p>
        </w:tc>
        <w:tc>
          <w:tcPr>
            <w:tcW w:w="4979" w:type="dxa"/>
            <w:shd w:val="clear" w:color="auto" w:fill="auto"/>
          </w:tcPr>
          <w:p w14:paraId="0619D922" w14:textId="4AB995E5" w:rsidR="00354466" w:rsidRPr="003D50EC" w:rsidRDefault="00354466" w:rsidP="00354466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This is the number of IMEIs in the consignment.</w:t>
            </w:r>
          </w:p>
        </w:tc>
      </w:tr>
      <w:tr w:rsidR="00354466" w:rsidRPr="003D50EC" w14:paraId="1800AF44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ABA9FC7" w14:textId="517B202F" w:rsidR="00354466" w:rsidRDefault="00354466" w:rsidP="00354466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649089BB" w14:textId="274882C4" w:rsidR="00354466" w:rsidRDefault="00354466" w:rsidP="00354466">
            <w:pPr>
              <w:pStyle w:val="BodyText2"/>
            </w:pPr>
            <w:r>
              <w:t>This is the number of devices in the consignment.</w:t>
            </w:r>
          </w:p>
        </w:tc>
      </w:tr>
      <w:tr w:rsidR="00354466" w:rsidRPr="003D50EC" w14:paraId="32DC7FB4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5D9B9BC9" w14:textId="77777777" w:rsidR="00354466" w:rsidRDefault="00354466" w:rsidP="00354466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5B46096" w14:textId="77777777" w:rsidR="00354466" w:rsidRDefault="00354466" w:rsidP="00354466">
            <w:pPr>
              <w:pStyle w:val="BodyText2"/>
            </w:pPr>
            <w:r>
              <w:t>This displays different actions that can be performed on the consignment.</w:t>
            </w:r>
          </w:p>
          <w:p w14:paraId="24044B77" w14:textId="53CFDB56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681E5A8A" wp14:editId="6F845A57">
                  <wp:extent cx="131707" cy="131707"/>
                  <wp:effectExtent l="0" t="0" r="1905" b="1905"/>
                  <wp:docPr id="206" name="Picture 206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consignment file that is uploaded to the system</w:t>
            </w:r>
          </w:p>
          <w:p w14:paraId="6375809F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FC23AA0" wp14:editId="494FD2EF">
                  <wp:extent cx="154558" cy="154558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request details. </w:t>
            </w:r>
          </w:p>
          <w:p w14:paraId="40B2556F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Approve </w:t>
            </w:r>
            <w:r>
              <w:rPr>
                <w:noProof/>
              </w:rPr>
              <w:drawing>
                <wp:inline distT="0" distB="0" distL="0" distR="0" wp14:anchorId="09431DED" wp14:editId="6EDFBE9F">
                  <wp:extent cx="190500" cy="203200"/>
                  <wp:effectExtent l="0" t="0" r="1270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16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approve the request.</w:t>
            </w:r>
          </w:p>
          <w:p w14:paraId="14846B07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Reject </w:t>
            </w:r>
            <w:r>
              <w:rPr>
                <w:noProof/>
              </w:rPr>
              <w:drawing>
                <wp:inline distT="0" distB="0" distL="0" distR="0" wp14:anchorId="18A0DC70" wp14:editId="6E358622">
                  <wp:extent cx="266700" cy="203200"/>
                  <wp:effectExtent l="0" t="0" r="1270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33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reject the request.</w:t>
            </w:r>
          </w:p>
          <w:p w14:paraId="01624ACE" w14:textId="0D87B6F7" w:rsidR="00354466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1667B134" wp14:editId="2305CC45">
                  <wp:extent cx="190500" cy="190500"/>
                  <wp:effectExtent l="0" t="0" r="12700" b="1270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40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history of this request. </w:t>
            </w:r>
          </w:p>
        </w:tc>
      </w:tr>
    </w:tbl>
    <w:p w14:paraId="501BDF14" w14:textId="77777777" w:rsidR="00354466" w:rsidRDefault="00354466" w:rsidP="00354466">
      <w:pPr>
        <w:pStyle w:val="BodyText2"/>
      </w:pPr>
    </w:p>
    <w:p w14:paraId="6DF8B0FC" w14:textId="77777777" w:rsidR="004D5BE2" w:rsidRDefault="005A37C2" w:rsidP="005A37C2">
      <w:pPr>
        <w:pStyle w:val="BodyText2"/>
        <w:tabs>
          <w:tab w:val="left" w:pos="842"/>
        </w:tabs>
      </w:pPr>
      <w:r>
        <w:t xml:space="preserve">     </w:t>
      </w:r>
    </w:p>
    <w:p w14:paraId="4429A7AD" w14:textId="77777777" w:rsidR="004D5BE2" w:rsidRDefault="004D5BE2">
      <w:pPr>
        <w:rPr>
          <w:rFonts w:ascii="Arial" w:eastAsia="Arial Unicode MS" w:hAnsi="Arial"/>
          <w:sz w:val="20"/>
        </w:rPr>
      </w:pPr>
      <w:r>
        <w:br w:type="page"/>
      </w:r>
    </w:p>
    <w:p w14:paraId="206B0433" w14:textId="78AA9BD8" w:rsidR="00354466" w:rsidRPr="00354466" w:rsidRDefault="005A37C2" w:rsidP="005A37C2">
      <w:pPr>
        <w:pStyle w:val="BodyText2"/>
        <w:tabs>
          <w:tab w:val="left" w:pos="842"/>
        </w:tabs>
      </w:pPr>
      <w:r>
        <w:lastRenderedPageBreak/>
        <w:t>On view of the consignment details, following information is displayed</w:t>
      </w:r>
    </w:p>
    <w:p w14:paraId="78525E2C" w14:textId="77777777" w:rsidR="005A582E" w:rsidRPr="005A582E" w:rsidRDefault="005A582E" w:rsidP="00F5488A">
      <w:pPr>
        <w:pStyle w:val="BodyText2"/>
        <w:numPr>
          <w:ilvl w:val="0"/>
          <w:numId w:val="28"/>
        </w:numPr>
      </w:pPr>
      <w:r>
        <w:t>Enter the following information:</w:t>
      </w:r>
    </w:p>
    <w:p w14:paraId="0AF3A7B6" w14:textId="77F931BE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ID</w:t>
      </w:r>
      <w:r>
        <w:t xml:space="preserve">: </w:t>
      </w:r>
      <w:r w:rsidR="00FB2A30">
        <w:t>T</w:t>
      </w:r>
      <w:r w:rsidR="00AE48C7">
        <w:t>he supplier</w:t>
      </w:r>
      <w:r w:rsidR="00D21545">
        <w:t xml:space="preserve"> or manufacturer</w:t>
      </w:r>
      <w:r w:rsidR="00AE48C7">
        <w:t xml:space="preserve"> ID</w:t>
      </w:r>
      <w:r w:rsidR="0018724A">
        <w:t xml:space="preserve"> from whom </w:t>
      </w:r>
      <w:r w:rsidR="00453C7D">
        <w:t>the importer has</w:t>
      </w:r>
      <w:r w:rsidR="0018724A">
        <w:t xml:space="preserve"> purchased the consignment</w:t>
      </w:r>
      <w:r w:rsidR="00AE48C7">
        <w:t>.</w:t>
      </w:r>
    </w:p>
    <w:p w14:paraId="4075AFFB" w14:textId="27C44ECE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Name</w:t>
      </w:r>
      <w:r>
        <w:t xml:space="preserve">: </w:t>
      </w:r>
      <w:r w:rsidR="00FB2A30">
        <w:t>T</w:t>
      </w:r>
      <w:r w:rsidR="00AE48C7">
        <w:t xml:space="preserve">he </w:t>
      </w:r>
      <w:r w:rsidR="004D5BE2">
        <w:t>supplier’s</w:t>
      </w:r>
      <w:r w:rsidR="00AE48C7">
        <w:t xml:space="preserve"> name.</w:t>
      </w:r>
    </w:p>
    <w:p w14:paraId="7DED193B" w14:textId="79A91164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Consignment Number</w:t>
      </w:r>
      <w:r>
        <w:t xml:space="preserve">: </w:t>
      </w:r>
      <w:r w:rsidR="00FB2A30">
        <w:t>Th</w:t>
      </w:r>
      <w:r w:rsidR="00AE48C7">
        <w:t>e consignment number.</w:t>
      </w:r>
    </w:p>
    <w:p w14:paraId="0BEDDF9A" w14:textId="37BC2253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Dispatch Date</w:t>
      </w:r>
      <w:r>
        <w:t xml:space="preserve">: </w:t>
      </w:r>
      <w:r w:rsidR="00FB2A30">
        <w:t>T</w:t>
      </w:r>
      <w:r w:rsidR="00D21545">
        <w:t>he date by when the consignment would be dispatched by the supplier</w:t>
      </w:r>
      <w:r w:rsidR="00AE48C7">
        <w:t>.</w:t>
      </w:r>
      <w:r w:rsidR="00D21545">
        <w:t xml:space="preserve"> </w:t>
      </w:r>
    </w:p>
    <w:p w14:paraId="3FA7D177" w14:textId="1DED89B1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Device Origination Country</w:t>
      </w:r>
      <w:r>
        <w:t xml:space="preserve">: </w:t>
      </w:r>
      <w:r w:rsidR="00FB2A30">
        <w:t>T</w:t>
      </w:r>
      <w:r w:rsidR="00AE48C7">
        <w:t xml:space="preserve">he country from where the </w:t>
      </w:r>
      <w:r w:rsidR="0018724A">
        <w:t>consignment is being sent</w:t>
      </w:r>
      <w:r w:rsidR="00AE48C7">
        <w:t>.</w:t>
      </w:r>
      <w:r w:rsidR="00D21545">
        <w:t xml:space="preserve"> </w:t>
      </w:r>
    </w:p>
    <w:p w14:paraId="241B96C0" w14:textId="04574287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Arrival Date</w:t>
      </w:r>
      <w:r>
        <w:t xml:space="preserve">: </w:t>
      </w:r>
      <w:r w:rsidR="00FB2A30">
        <w:t>T</w:t>
      </w:r>
      <w:r w:rsidR="00D21545">
        <w:t xml:space="preserve">he date by when the consignment would reach the customs premises. </w:t>
      </w:r>
    </w:p>
    <w:p w14:paraId="51731964" w14:textId="570531C7" w:rsidR="00AE48C7" w:rsidRDefault="00D11BFE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 xml:space="preserve">IMEI </w:t>
      </w:r>
      <w:r w:rsidR="005D09BE" w:rsidRPr="0068019C">
        <w:rPr>
          <w:b/>
          <w:bCs/>
        </w:rPr>
        <w:t>Quantity</w:t>
      </w:r>
      <w:r w:rsidR="005D09BE" w:rsidRPr="0068019C">
        <w:t xml:space="preserve">: </w:t>
      </w:r>
      <w:r w:rsidR="00FB2A30">
        <w:t>T</w:t>
      </w:r>
      <w:r w:rsidR="00AE48C7" w:rsidRPr="0068019C">
        <w:t>he</w:t>
      </w:r>
      <w:r w:rsidR="00D21545" w:rsidRPr="0068019C">
        <w:t xml:space="preserve"> </w:t>
      </w:r>
      <w:r w:rsidR="003A1BBB" w:rsidRPr="0068019C">
        <w:t>number</w:t>
      </w:r>
      <w:r w:rsidR="00AE48C7" w:rsidRPr="0068019C">
        <w:t xml:space="preserve"> of </w:t>
      </w:r>
      <w:r w:rsidR="0018724A" w:rsidRPr="0068019C">
        <w:t>IMEIs</w:t>
      </w:r>
      <w:r w:rsidR="00D21545" w:rsidRPr="0068019C">
        <w:t xml:space="preserve"> in the consignment</w:t>
      </w:r>
      <w:r w:rsidR="00AE48C7" w:rsidRPr="0068019C">
        <w:t>.</w:t>
      </w:r>
    </w:p>
    <w:p w14:paraId="7D5392E7" w14:textId="77546F4B" w:rsidR="00D11BFE" w:rsidRPr="0068019C" w:rsidRDefault="00D11BFE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Device Quantity</w:t>
      </w:r>
      <w:r w:rsidRPr="00D11BFE">
        <w:t>:</w:t>
      </w:r>
      <w:r>
        <w:t xml:space="preserve"> The number of unique devices in the consignment.</w:t>
      </w:r>
    </w:p>
    <w:p w14:paraId="47A202C5" w14:textId="0CE141D8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Total Price</w:t>
      </w:r>
      <w:r>
        <w:t xml:space="preserve">: </w:t>
      </w:r>
      <w:r w:rsidR="00FB2A30">
        <w:t>T</w:t>
      </w:r>
      <w:r w:rsidR="00AE48C7">
        <w:t>he total price</w:t>
      </w:r>
      <w:r w:rsidR="0018724A">
        <w:t xml:space="preserve"> of the consignment</w:t>
      </w:r>
      <w:r w:rsidR="00AE48C7">
        <w:t>.</w:t>
      </w:r>
      <w:r w:rsidR="00D836E6">
        <w:t xml:space="preserve"> </w:t>
      </w:r>
    </w:p>
    <w:p w14:paraId="2D51198F" w14:textId="2D4A0A78" w:rsidR="00D836E6" w:rsidRDefault="00D836E6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Currency</w:t>
      </w:r>
      <w:r w:rsidRPr="00D836E6">
        <w:t>:</w:t>
      </w:r>
      <w:r>
        <w:t xml:space="preserve"> </w:t>
      </w:r>
      <w:r w:rsidR="00FB2A30">
        <w:t>T</w:t>
      </w:r>
      <w:r>
        <w:t xml:space="preserve">he currency </w:t>
      </w:r>
    </w:p>
    <w:p w14:paraId="1B4E3C32" w14:textId="16852C15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Arrival Port</w:t>
      </w:r>
      <w:r>
        <w:t xml:space="preserve">: </w:t>
      </w:r>
      <w:r w:rsidR="00FB2A30">
        <w:t>Denotes if t</w:t>
      </w:r>
      <w:r w:rsidR="00745696">
        <w:t xml:space="preserve">he consignment </w:t>
      </w:r>
      <w:r w:rsidR="0018724A">
        <w:t xml:space="preserve">is </w:t>
      </w:r>
      <w:r w:rsidR="00745696">
        <w:t>being sent by air, land, or sea</w:t>
      </w:r>
      <w:r w:rsidR="00AE48C7">
        <w:t>.</w:t>
      </w:r>
    </w:p>
    <w:p w14:paraId="0DF8D57C" w14:textId="146DF75F" w:rsidR="00BF406F" w:rsidRDefault="00BF406F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Port Address</w:t>
      </w:r>
      <w:r w:rsidRPr="00BF406F">
        <w:t>:</w:t>
      </w:r>
      <w:r>
        <w:t xml:space="preserve"> Address of the port where consignment is being sent.</w:t>
      </w:r>
    </w:p>
    <w:p w14:paraId="23681B50" w14:textId="77777777" w:rsidR="0018724A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Upload Bulk Devices Information</w:t>
      </w:r>
      <w:r>
        <w:t xml:space="preserve">: </w:t>
      </w:r>
      <w:r w:rsidR="002460BA">
        <w:t>Enter the</w:t>
      </w:r>
      <w:r w:rsidR="0018724A">
        <w:t xml:space="preserve"> consignment</w:t>
      </w:r>
      <w:r w:rsidR="002460BA">
        <w:t xml:space="preserve"> details in a file. This is a </w:t>
      </w:r>
      <w:r w:rsidR="002460BA" w:rsidRPr="002460BA">
        <w:rPr>
          <w:b/>
          <w:bCs/>
        </w:rPr>
        <w:t>.csv</w:t>
      </w:r>
      <w:r w:rsidR="002460BA">
        <w:t xml:space="preserve"> file with </w:t>
      </w:r>
      <w:r w:rsidR="00902BA9">
        <w:t>defined</w:t>
      </w:r>
      <w:r w:rsidR="002460BA">
        <w:t xml:space="preserve"> column names. You need to enter</w:t>
      </w:r>
      <w:r w:rsidR="00995F5A">
        <w:t xml:space="preserve"> device</w:t>
      </w:r>
      <w:r w:rsidR="002460BA">
        <w:t xml:space="preserve"> information</w:t>
      </w:r>
      <w:r w:rsidR="00902BA9">
        <w:t xml:space="preserve"> under each column</w:t>
      </w:r>
      <w:r w:rsidR="002460BA">
        <w:t xml:space="preserve">. </w:t>
      </w:r>
    </w:p>
    <w:p w14:paraId="63747E2C" w14:textId="268DC0F1" w:rsidR="00817D7F" w:rsidRDefault="00817D7F" w:rsidP="00817D7F">
      <w:pPr>
        <w:pStyle w:val="BodyText2"/>
      </w:pPr>
      <w:r>
        <w:rPr>
          <w:noProof/>
        </w:rPr>
        <w:lastRenderedPageBreak/>
        <w:drawing>
          <wp:inline distT="0" distB="0" distL="0" distR="0" wp14:anchorId="272F9B85" wp14:editId="6DE9651F">
            <wp:extent cx="5278755" cy="2595245"/>
            <wp:effectExtent l="0" t="0" r="444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50.2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377" w14:textId="4FDBDDBA" w:rsidR="00817D7F" w:rsidRDefault="00817D7F" w:rsidP="00817D7F">
      <w:pPr>
        <w:pStyle w:val="FigureCaption"/>
      </w:pPr>
      <w:bookmarkStart w:id="190" w:name="_Toc74282522"/>
      <w:r>
        <w:t>Figure 21: View Consignment Page</w:t>
      </w:r>
      <w:bookmarkEnd w:id="190"/>
    </w:p>
    <w:p w14:paraId="071943E4" w14:textId="77777777" w:rsidR="00817D7F" w:rsidRDefault="00817D7F" w:rsidP="00817D7F">
      <w:pPr>
        <w:pStyle w:val="BodyText2"/>
      </w:pPr>
    </w:p>
    <w:p w14:paraId="09B14DE9" w14:textId="27AFD90E" w:rsidR="00FB2A30" w:rsidRDefault="00FB2A30" w:rsidP="00FB2A30">
      <w:pPr>
        <w:pStyle w:val="BodyText2"/>
      </w:pPr>
      <w:r>
        <w:t>To view the content of the file, click on the download icon. The file content is as follows:</w:t>
      </w:r>
    </w:p>
    <w:p w14:paraId="6F049357" w14:textId="6B31A44D" w:rsidR="00943413" w:rsidRDefault="00467B64" w:rsidP="00943413">
      <w:pPr>
        <w:pStyle w:val="BodyText2"/>
        <w:ind w:left="360" w:firstLine="349"/>
      </w:pPr>
      <w:r>
        <w:rPr>
          <w:noProof/>
        </w:rPr>
        <w:drawing>
          <wp:inline distT="0" distB="0" distL="0" distR="0" wp14:anchorId="6A78FCC1" wp14:editId="3E856FC6">
            <wp:extent cx="4585252" cy="61776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6995" cy="6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602D" w14:textId="77777777" w:rsidR="0039742F" w:rsidRDefault="0039742F" w:rsidP="006A6E2C">
      <w:pPr>
        <w:pStyle w:val="BodyText2"/>
        <w:ind w:left="432"/>
      </w:pPr>
      <w:r>
        <w:t>The file has the following columns:</w:t>
      </w:r>
    </w:p>
    <w:p w14:paraId="069763A9" w14:textId="2026B6FE" w:rsidR="0039742F" w:rsidRPr="00512666" w:rsidRDefault="0039742F" w:rsidP="00DC39E0">
      <w:pPr>
        <w:pStyle w:val="BodyText2"/>
        <w:numPr>
          <w:ilvl w:val="1"/>
          <w:numId w:val="20"/>
        </w:numPr>
      </w:pPr>
      <w:r w:rsidRPr="00976ADF">
        <w:rPr>
          <w:b/>
          <w:bCs/>
        </w:rPr>
        <w:t>Device type</w:t>
      </w:r>
      <w:r w:rsidRPr="008A49D5">
        <w:t xml:space="preserve">: </w:t>
      </w:r>
      <w:r w:rsidR="0018724A">
        <w:t>Th</w:t>
      </w:r>
      <w:r w:rsidR="00902BA9">
        <w:t>e</w:t>
      </w:r>
      <w:r w:rsidR="0018724A">
        <w:t xml:space="preserve"> </w:t>
      </w:r>
      <w:r w:rsidR="004A4EC7">
        <w:t xml:space="preserve">device can be a </w:t>
      </w:r>
      <w:r w:rsidR="0018724A">
        <w:t>h</w:t>
      </w:r>
      <w:r w:rsidRPr="008A49D5">
        <w:t>andheld</w:t>
      </w:r>
      <w:r w:rsidR="0018724A">
        <w:t xml:space="preserve"> phone</w:t>
      </w:r>
      <w:r w:rsidRPr="008A49D5">
        <w:t xml:space="preserve">, </w:t>
      </w:r>
      <w:r w:rsidR="0018724A">
        <w:t>m</w:t>
      </w:r>
      <w:r w:rsidRPr="008A49D5">
        <w:t xml:space="preserve">obile </w:t>
      </w:r>
      <w:r w:rsidR="0018724A">
        <w:t>phone, f</w:t>
      </w:r>
      <w:r w:rsidRPr="008A49D5">
        <w:t>eature phone</w:t>
      </w:r>
      <w:r w:rsidRPr="00EC2017">
        <w:t xml:space="preserve">, </w:t>
      </w:r>
      <w:r w:rsidR="0018724A" w:rsidRPr="00EC2017">
        <w:t>smart phone</w:t>
      </w:r>
      <w:r w:rsidR="0018724A" w:rsidRPr="00E215A5">
        <w:t xml:space="preserve">, </w:t>
      </w:r>
      <w:r w:rsidRPr="00995F5A">
        <w:t>Vehicle, Portable</w:t>
      </w:r>
      <w:r w:rsidRPr="00E215A5">
        <w:t xml:space="preserve"> (include PDA), </w:t>
      </w:r>
      <w:r w:rsidRPr="00995F5A">
        <w:t>Module</w:t>
      </w:r>
      <w:r w:rsidRPr="00E215A5">
        <w:t xml:space="preserve">, Dongle, WLAN </w:t>
      </w:r>
      <w:r w:rsidR="0018724A" w:rsidRPr="0082668C">
        <w:t>r</w:t>
      </w:r>
      <w:r w:rsidRPr="002F3BCD">
        <w:t xml:space="preserve">outer, </w:t>
      </w:r>
      <w:r w:rsidR="0018724A" w:rsidRPr="002F3BCD">
        <w:t>m</w:t>
      </w:r>
      <w:r w:rsidRPr="0018296F">
        <w:t xml:space="preserve">odem, </w:t>
      </w:r>
      <w:r w:rsidR="0018724A" w:rsidRPr="00512666">
        <w:t>c</w:t>
      </w:r>
      <w:r w:rsidRPr="00512666">
        <w:t xml:space="preserve">onnected </w:t>
      </w:r>
      <w:r w:rsidR="0018724A" w:rsidRPr="00512666">
        <w:t>c</w:t>
      </w:r>
      <w:r w:rsidRPr="00512666">
        <w:t xml:space="preserve">omputer, </w:t>
      </w:r>
      <w:r w:rsidR="0018724A" w:rsidRPr="00512666">
        <w:t>t</w:t>
      </w:r>
      <w:r w:rsidRPr="00512666">
        <w:t>ablet, e- Book</w:t>
      </w:r>
      <w:r w:rsidR="0018724A" w:rsidRPr="00512666">
        <w:t>.</w:t>
      </w:r>
    </w:p>
    <w:p w14:paraId="78D6FE8B" w14:textId="20AF1F17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ID type</w:t>
      </w:r>
      <w:r w:rsidRPr="006A6E2C">
        <w:t xml:space="preserve">: </w:t>
      </w:r>
      <w:r w:rsidR="006D3EBC">
        <w:t xml:space="preserve">Type can be </w:t>
      </w:r>
      <w:r w:rsidRPr="006A6E2C">
        <w:t>IMEI</w:t>
      </w:r>
      <w:r w:rsidR="004A4EC7">
        <w:t>.</w:t>
      </w:r>
    </w:p>
    <w:p w14:paraId="6AF00484" w14:textId="7C376BB6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Multiple SIM Status</w:t>
      </w:r>
      <w:r>
        <w:t xml:space="preserve">: </w:t>
      </w:r>
      <w:r w:rsidR="00467B64">
        <w:t xml:space="preserve">Number of SIM slots </w:t>
      </w:r>
      <w:r w:rsidR="00D22DE9">
        <w:t>the device supports</w:t>
      </w:r>
      <w:r w:rsidR="00467B64">
        <w:t xml:space="preserve"> (1-4)</w:t>
      </w:r>
      <w:r w:rsidR="00D22DE9">
        <w:t xml:space="preserve"> </w:t>
      </w:r>
    </w:p>
    <w:p w14:paraId="14EA3D0F" w14:textId="63DC7B7B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S/N of Device</w:t>
      </w:r>
      <w:r>
        <w:t xml:space="preserve">: Device </w:t>
      </w:r>
      <w:r w:rsidR="00D75F93">
        <w:t>s</w:t>
      </w:r>
      <w:r>
        <w:t xml:space="preserve">erial </w:t>
      </w:r>
      <w:r w:rsidR="00D75F93">
        <w:t>n</w:t>
      </w:r>
      <w:r>
        <w:t>umber</w:t>
      </w:r>
    </w:p>
    <w:p w14:paraId="79351AB9" w14:textId="2F6A5D8D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IMEI</w:t>
      </w:r>
      <w:r>
        <w:t xml:space="preserve">: </w:t>
      </w:r>
      <w:r w:rsidR="00D22DE9">
        <w:t>Value of IMEI</w:t>
      </w:r>
    </w:p>
    <w:p w14:paraId="054F26D8" w14:textId="77777777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 w:rsidR="00F55B6A">
        <w:t>ing</w:t>
      </w:r>
      <w:r w:rsidRPr="005D35FB">
        <w:t xml:space="preserve"> </w:t>
      </w:r>
      <w:r>
        <w:t>d</w:t>
      </w:r>
      <w:r w:rsidRPr="005D35FB">
        <w:t>ate</w:t>
      </w:r>
      <w:r w:rsidR="00D75F93">
        <w:t xml:space="preserve"> of the device (</w:t>
      </w:r>
      <w:r w:rsidRPr="005D35FB">
        <w:t>in the format</w:t>
      </w:r>
      <w:r w:rsidR="004A4EC7">
        <w:t>,</w:t>
      </w:r>
      <w:r w:rsidRPr="005D35FB">
        <w:t xml:space="preserve"> DDMMYYYY</w:t>
      </w:r>
      <w:r w:rsidR="00D75F93">
        <w:t>)</w:t>
      </w:r>
      <w:r w:rsidR="004A4EC7">
        <w:t>.</w:t>
      </w:r>
      <w:r w:rsidRPr="006A6E2C">
        <w:t xml:space="preserve"> </w:t>
      </w:r>
    </w:p>
    <w:p w14:paraId="4891D4DB" w14:textId="77777777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 xml:space="preserve">: </w:t>
      </w:r>
      <w:r w:rsidR="00933DCC">
        <w:t xml:space="preserve">Whether the device is </w:t>
      </w:r>
      <w:r w:rsidR="00D75F93">
        <w:t>new or used</w:t>
      </w:r>
      <w:r w:rsidR="00274AEA">
        <w:t xml:space="preserve"> (New/Used)</w:t>
      </w:r>
    </w:p>
    <w:p w14:paraId="1D9FABBB" w14:textId="574CF79C" w:rsidR="0039742F" w:rsidRDefault="00FB2A30" w:rsidP="00DC39E0">
      <w:pPr>
        <w:pStyle w:val="BodyText2"/>
        <w:numPr>
          <w:ilvl w:val="1"/>
          <w:numId w:val="29"/>
        </w:numPr>
      </w:pPr>
      <w:r>
        <w:t xml:space="preserve">Sample file </w:t>
      </w:r>
      <w:r w:rsidR="000D0216">
        <w:t>with information</w:t>
      </w:r>
      <w:r w:rsidR="0039742F">
        <w:t xml:space="preserve"> in each column for each </w:t>
      </w:r>
      <w:r w:rsidR="00933DCC">
        <w:t>item</w:t>
      </w:r>
      <w:r>
        <w:t xml:space="preserve"> is as follows:</w:t>
      </w:r>
    </w:p>
    <w:p w14:paraId="118BD411" w14:textId="18105BDD" w:rsidR="0036447D" w:rsidRDefault="00B708F5" w:rsidP="00A119B1">
      <w:pPr>
        <w:pStyle w:val="BodyText2"/>
        <w:ind w:left="709"/>
        <w:jc w:val="center"/>
      </w:pPr>
      <w:r>
        <w:rPr>
          <w:noProof/>
        </w:rPr>
        <w:lastRenderedPageBreak/>
        <w:drawing>
          <wp:inline distT="0" distB="0" distL="0" distR="0" wp14:anchorId="46A0FEA8" wp14:editId="295656EA">
            <wp:extent cx="4492752" cy="138409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E759" w14:textId="77777777" w:rsidR="00B708F5" w:rsidRDefault="00FB2A30" w:rsidP="003D50EC">
      <w:pPr>
        <w:pStyle w:val="BodyText2"/>
      </w:pPr>
      <w:r>
        <w:t>To reject the consignment, the custom can reject the consignment. While rejecting the consignment, the custom should enter the remarks</w:t>
      </w:r>
    </w:p>
    <w:p w14:paraId="74DE471E" w14:textId="77777777" w:rsidR="00B708F5" w:rsidRDefault="00817D7F" w:rsidP="00B708F5">
      <w:pPr>
        <w:pStyle w:val="BodyText2"/>
        <w:jc w:val="center"/>
      </w:pPr>
      <w:r>
        <w:rPr>
          <w:noProof/>
        </w:rPr>
        <w:drawing>
          <wp:inline distT="0" distB="0" distL="0" distR="0" wp14:anchorId="620597F9" wp14:editId="3CAD80B6">
            <wp:extent cx="3645243" cy="1337861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47.5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462" cy="1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851" w14:textId="23830833" w:rsidR="00817D7F" w:rsidRDefault="00727F2E" w:rsidP="00B708F5">
      <w:pPr>
        <w:pStyle w:val="BodyText2"/>
        <w:jc w:val="center"/>
      </w:pPr>
      <w:r>
        <w:t>Figure 22</w:t>
      </w:r>
      <w:r w:rsidR="00817D7F">
        <w:t>: Reject Consignment Page</w:t>
      </w:r>
    </w:p>
    <w:p w14:paraId="47E00AEC" w14:textId="1B11B98D" w:rsidR="002E233A" w:rsidRDefault="00FB2A30" w:rsidP="002A39C9">
      <w:pPr>
        <w:pStyle w:val="Heading2"/>
      </w:pPr>
      <w:bookmarkStart w:id="191" w:name="_Toc31900105"/>
      <w:bookmarkStart w:id="192" w:name="_Toc31900172"/>
      <w:bookmarkStart w:id="193" w:name="_Toc31900294"/>
      <w:bookmarkStart w:id="194" w:name="_Toc74282484"/>
      <w:r>
        <w:t>Approve</w:t>
      </w:r>
      <w:r w:rsidR="002E233A">
        <w:t xml:space="preserve"> Consignment</w:t>
      </w:r>
      <w:r w:rsidR="00EE5A16">
        <w:t>s</w:t>
      </w:r>
      <w:bookmarkEnd w:id="191"/>
      <w:bookmarkEnd w:id="192"/>
      <w:bookmarkEnd w:id="193"/>
      <w:bookmarkEnd w:id="194"/>
    </w:p>
    <w:p w14:paraId="790FCD95" w14:textId="2E3A4C80" w:rsidR="00166A7A" w:rsidRDefault="00FB2A30" w:rsidP="003D50EC">
      <w:pPr>
        <w:pStyle w:val="BodyText2"/>
      </w:pPr>
      <w:r>
        <w:t>Customs</w:t>
      </w:r>
      <w:r w:rsidR="00166A7A">
        <w:t xml:space="preserve"> </w:t>
      </w:r>
      <w:r w:rsidR="00902BA9">
        <w:t xml:space="preserve">can </w:t>
      </w:r>
      <w:r>
        <w:t>approve</w:t>
      </w:r>
      <w:r w:rsidR="00166A7A">
        <w:t xml:space="preserve"> the uploaded consignment</w:t>
      </w:r>
      <w:r w:rsidR="00976ADF">
        <w:t xml:space="preserve">. This is done when </w:t>
      </w:r>
      <w:r>
        <w:t>the importer has paid the tax amount to the custom.</w:t>
      </w:r>
    </w:p>
    <w:p w14:paraId="6E4EC2C4" w14:textId="3C732175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FB2A30">
        <w:rPr>
          <w:u w:val="single"/>
        </w:rPr>
        <w:t>approve</w:t>
      </w:r>
      <w:r w:rsidRPr="00166A7A">
        <w:rPr>
          <w:u w:val="single"/>
        </w:rPr>
        <w:t xml:space="preserve"> a consignment:</w:t>
      </w:r>
    </w:p>
    <w:p w14:paraId="5E92B9EF" w14:textId="3F78B0E8" w:rsidR="0064062E" w:rsidRDefault="002E233A" w:rsidP="00DC39E0">
      <w:pPr>
        <w:pStyle w:val="BodyText2"/>
        <w:numPr>
          <w:ilvl w:val="0"/>
          <w:numId w:val="40"/>
        </w:numPr>
      </w:pPr>
      <w:r>
        <w:t>Click</w:t>
      </w:r>
      <w:r w:rsidR="00F83D81">
        <w:t xml:space="preserve"> </w:t>
      </w:r>
      <w:r w:rsidR="00817D7F">
        <w:rPr>
          <w:b/>
          <w:bCs/>
        </w:rPr>
        <w:t>Appro</w:t>
      </w:r>
      <w:r w:rsidR="00FB2A30">
        <w:rPr>
          <w:b/>
          <w:bCs/>
        </w:rPr>
        <w:t>ve</w:t>
      </w:r>
      <w:r w:rsidR="00CC112F">
        <w:rPr>
          <w:b/>
          <w:bCs/>
        </w:rPr>
        <w:t xml:space="preserve"> (</w:t>
      </w:r>
      <w:r w:rsidR="00FB2A30">
        <w:rPr>
          <w:noProof/>
        </w:rPr>
        <w:drawing>
          <wp:inline distT="0" distB="0" distL="0" distR="0" wp14:anchorId="54DA4115" wp14:editId="53FFA396">
            <wp:extent cx="190500" cy="203200"/>
            <wp:effectExtent l="0" t="0" r="1270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28 at 16.55.1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7F">
        <w:rPr>
          <w:b/>
          <w:bCs/>
        </w:rPr>
        <w:t xml:space="preserve">) </w:t>
      </w:r>
      <w:r w:rsidR="00817D7F">
        <w:t>against</w:t>
      </w:r>
      <w:r w:rsidR="00166A7A">
        <w:t xml:space="preserve"> the consignment to modified.</w:t>
      </w:r>
      <w:r w:rsidR="00F83D81">
        <w:t xml:space="preserve"> </w:t>
      </w:r>
    </w:p>
    <w:p w14:paraId="3DF3F2D8" w14:textId="528F6B77" w:rsidR="0064062E" w:rsidRDefault="00561FFE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556A3C" wp14:editId="5B699264">
                <wp:simplePos x="0" y="0"/>
                <wp:positionH relativeFrom="column">
                  <wp:posOffset>2618225</wp:posOffset>
                </wp:positionH>
                <wp:positionV relativeFrom="paragraph">
                  <wp:posOffset>772057</wp:posOffset>
                </wp:positionV>
                <wp:extent cx="247426" cy="189599"/>
                <wp:effectExtent l="0" t="0" r="1968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426" cy="1895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22EA1" id="Rectangle 27" o:spid="_x0000_s1026" style="position:absolute;margin-left:206.15pt;margin-top:60.8pt;width:19.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" filled="f" strokecolor="#ffc000 [3207]" strokeweight="2pt"/>
            </w:pict>
          </mc:Fallback>
        </mc:AlternateContent>
      </w:r>
      <w:r w:rsidR="00817D7F">
        <w:rPr>
          <w:noProof/>
        </w:rPr>
        <w:drawing>
          <wp:inline distT="0" distB="0" distL="0" distR="0" wp14:anchorId="65E2AD08" wp14:editId="70F1BD53">
            <wp:extent cx="4822254" cy="1167713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49.0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34" cy="11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ACF3" w14:textId="4347561D" w:rsidR="00274AEA" w:rsidRDefault="0064062E" w:rsidP="00817D7F">
      <w:pPr>
        <w:pStyle w:val="FigureCaption"/>
      </w:pPr>
      <w:bookmarkStart w:id="195" w:name="_Toc74282523"/>
      <w:r>
        <w:t xml:space="preserve">Figure </w:t>
      </w:r>
      <w:r w:rsidR="00727F2E">
        <w:t>23</w:t>
      </w:r>
      <w:r>
        <w:t>: Consignment</w:t>
      </w:r>
      <w:bookmarkEnd w:id="195"/>
    </w:p>
    <w:p w14:paraId="49416723" w14:textId="77777777" w:rsidR="00166A7A" w:rsidRDefault="00166A7A" w:rsidP="00DC39E0">
      <w:pPr>
        <w:pStyle w:val="BodyText2"/>
        <w:numPr>
          <w:ilvl w:val="0"/>
          <w:numId w:val="40"/>
        </w:numPr>
      </w:pPr>
      <w:r>
        <w:t>Make</w:t>
      </w:r>
      <w:r w:rsidR="00054A1F">
        <w:t xml:space="preserve"> the required changes</w:t>
      </w:r>
    </w:p>
    <w:p w14:paraId="6D1E7624" w14:textId="77777777" w:rsidR="00B472E2" w:rsidRDefault="00166A7A" w:rsidP="00E2141F">
      <w:pPr>
        <w:pStyle w:val="BodyText2"/>
        <w:numPr>
          <w:ilvl w:val="0"/>
          <w:numId w:val="40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3E35CD3A" w14:textId="27403BC4" w:rsidR="00817D7F" w:rsidRDefault="00817D7F" w:rsidP="00817D7F">
      <w:pPr>
        <w:pStyle w:val="BodyText2"/>
      </w:pPr>
      <w:r>
        <w:t xml:space="preserve">The check box is shown in case the importer has not submitted the device document in the CEIR system before uploading the consignment. </w:t>
      </w:r>
      <w:r w:rsidR="003C5B4E">
        <w:t xml:space="preserve">In such cases, the CEIR system expect custom to validate the document before approving the </w:t>
      </w:r>
      <w:r w:rsidR="0080189B">
        <w:t>consignment</w:t>
      </w:r>
    </w:p>
    <w:p w14:paraId="44A72768" w14:textId="4B2DFC53" w:rsidR="00F55B6A" w:rsidRDefault="00D1745F" w:rsidP="00D1745F">
      <w:pPr>
        <w:pStyle w:val="BodyText2"/>
      </w:pPr>
      <w:r w:rsidRPr="00D1745F">
        <w:lastRenderedPageBreak/>
        <w:t xml:space="preserve">The status of the consignment changes to </w:t>
      </w:r>
      <w:r w:rsidR="00817D7F">
        <w:rPr>
          <w:b/>
          <w:bCs/>
        </w:rPr>
        <w:t>Approved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163D88F4" w14:textId="77777777" w:rsidR="00B472E2" w:rsidRDefault="00B472E2" w:rsidP="002A39C9">
      <w:pPr>
        <w:pStyle w:val="Heading2"/>
      </w:pPr>
      <w:bookmarkStart w:id="196" w:name="_Toc31900106"/>
      <w:bookmarkStart w:id="197" w:name="_Toc31900173"/>
      <w:bookmarkStart w:id="198" w:name="_Toc31900295"/>
      <w:bookmarkStart w:id="199" w:name="_Toc74282485"/>
      <w:r>
        <w:t>Filter Consignments</w:t>
      </w:r>
      <w:bookmarkEnd w:id="196"/>
      <w:bookmarkEnd w:id="197"/>
      <w:bookmarkEnd w:id="198"/>
      <w:bookmarkEnd w:id="199"/>
    </w:p>
    <w:p w14:paraId="51BBAA78" w14:textId="6523FA9F" w:rsidR="0064062E" w:rsidRDefault="0080189B" w:rsidP="00B472E2">
      <w:pPr>
        <w:pStyle w:val="BodyText2"/>
      </w:pPr>
      <w:r>
        <w:t>Custom</w:t>
      </w:r>
      <w:r w:rsidR="00902BA9">
        <w:t xml:space="preserve"> can</w:t>
      </w:r>
      <w:r w:rsidR="00B472E2">
        <w:t xml:space="preserve"> view specific consignments after </w:t>
      </w:r>
      <w:r w:rsidR="00F55B6A">
        <w:t xml:space="preserve">selecting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custom</w:t>
      </w:r>
      <w:r w:rsidR="00976ADF">
        <w:t xml:space="preserve"> can</w:t>
      </w:r>
      <w:r w:rsidR="0064062E">
        <w:t xml:space="preserve"> view consignments </w:t>
      </w:r>
      <w:r>
        <w:t>between specific dates by entering the start / end date</w:t>
      </w:r>
      <w:r w:rsidR="0064062E">
        <w:t xml:space="preserve">. </w:t>
      </w:r>
    </w:p>
    <w:p w14:paraId="27878F6B" w14:textId="77777777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 w:rsidR="0064062E">
        <w:rPr>
          <w:u w:val="single"/>
        </w:rPr>
        <w:t>view specific</w:t>
      </w:r>
      <w:r w:rsidRPr="009251E2">
        <w:rPr>
          <w:u w:val="single"/>
        </w:rPr>
        <w:t xml:space="preserve"> </w:t>
      </w:r>
      <w:r w:rsidR="0064062E">
        <w:rPr>
          <w:u w:val="single"/>
        </w:rPr>
        <w:t xml:space="preserve">consignments based on </w:t>
      </w:r>
      <w:r w:rsidR="00F55B6A">
        <w:rPr>
          <w:u w:val="single"/>
        </w:rPr>
        <w:t>filters</w:t>
      </w:r>
      <w:r w:rsidRPr="009251E2">
        <w:rPr>
          <w:u w:val="single"/>
        </w:rPr>
        <w:t>:</w:t>
      </w:r>
    </w:p>
    <w:p w14:paraId="1695BCD6" w14:textId="7C3F4974" w:rsidR="00C35747" w:rsidRDefault="004D5BE2" w:rsidP="009251E2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C9B2AC" wp14:editId="7CB84789">
                <wp:simplePos x="0" y="0"/>
                <wp:positionH relativeFrom="margin">
                  <wp:align>right</wp:align>
                </wp:positionH>
                <wp:positionV relativeFrom="paragraph">
                  <wp:posOffset>353060</wp:posOffset>
                </wp:positionV>
                <wp:extent cx="4495800" cy="4953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495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313F5" id="Rectangle 17" o:spid="_x0000_s1026" style="position:absolute;margin-left:302.8pt;margin-top:27.8pt;width:354pt;height:39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" filled="f" strokecolor="#ffc000 [3207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7D884B" wp14:editId="617A171A">
                <wp:simplePos x="0" y="0"/>
                <wp:positionH relativeFrom="column">
                  <wp:posOffset>831850</wp:posOffset>
                </wp:positionH>
                <wp:positionV relativeFrom="paragraph">
                  <wp:posOffset>862965</wp:posOffset>
                </wp:positionV>
                <wp:extent cx="317500" cy="203835"/>
                <wp:effectExtent l="0" t="0" r="3810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AD16B" id="Rectangle 16" o:spid="_x0000_s1026" style="position:absolute;margin-left:65.5pt;margin-top:67.95pt;width:25pt;height:16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9E32AB" wp14:editId="356E57FF">
            <wp:extent cx="5278755" cy="15722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23BB" w14:textId="77777777" w:rsidR="00C35747" w:rsidRPr="009251E2" w:rsidRDefault="00C35747" w:rsidP="007E53B8">
      <w:pPr>
        <w:pStyle w:val="FigureCaption"/>
        <w:rPr>
          <w:u w:val="single"/>
        </w:rPr>
      </w:pPr>
      <w:bookmarkStart w:id="200" w:name="_Toc74282524"/>
      <w:r>
        <w:t xml:space="preserve">Figure </w:t>
      </w:r>
      <w:r w:rsidR="00A14FF0">
        <w:t>24</w:t>
      </w:r>
      <w:r>
        <w:t>: Consignment</w:t>
      </w:r>
      <w:bookmarkEnd w:id="200"/>
      <w:r>
        <w:t xml:space="preserve"> </w:t>
      </w:r>
    </w:p>
    <w:p w14:paraId="2DB96313" w14:textId="77777777" w:rsidR="009251E2" w:rsidRDefault="009251E2" w:rsidP="00DC39E0">
      <w:pPr>
        <w:pStyle w:val="BodyText2"/>
        <w:numPr>
          <w:ilvl w:val="0"/>
          <w:numId w:val="31"/>
        </w:numPr>
      </w:pPr>
      <w:r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3C1A94D6" w14:textId="77777777" w:rsidR="00B472E2" w:rsidRPr="00E2141F" w:rsidRDefault="00B472E2" w:rsidP="00DC39E0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E2141F" w:rsidRPr="00E2141F">
        <w:t xml:space="preserve">registering </w:t>
      </w:r>
      <w:r w:rsidR="00F55B6A" w:rsidRPr="00E2141F">
        <w:t>date of</w:t>
      </w:r>
      <w:r w:rsidRPr="00E2141F">
        <w:t xml:space="preserve"> consignment</w:t>
      </w:r>
      <w:r w:rsidR="002F4D55" w:rsidRPr="00E2141F">
        <w:t>s</w:t>
      </w:r>
      <w:r w:rsidR="00933DCC" w:rsidRPr="00E2141F">
        <w:t xml:space="preserve"> in the system</w:t>
      </w:r>
      <w:r w:rsidRPr="00E2141F">
        <w:t xml:space="preserve">. </w:t>
      </w:r>
    </w:p>
    <w:p w14:paraId="62CCB3C7" w14:textId="1280F96F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consignment is assigned a </w:t>
      </w:r>
      <w:r w:rsidR="00453C7D">
        <w:t>unique</w:t>
      </w:r>
      <w:r>
        <w:t xml:space="preserve"> transaction ID. </w:t>
      </w:r>
      <w:r w:rsidR="004710C1">
        <w:t>Custom</w:t>
      </w:r>
      <w:r w:rsidR="00902BA9">
        <w:t xml:space="preserve"> </w:t>
      </w:r>
      <w:r>
        <w:t>can view a</w:t>
      </w:r>
      <w:r w:rsidR="009251E2">
        <w:t xml:space="preserve"> specific</w:t>
      </w:r>
      <w:r>
        <w:t xml:space="preserve"> consignment </w:t>
      </w:r>
      <w:r w:rsidR="00453C7D">
        <w:t>by entering its transaction ID</w:t>
      </w:r>
      <w:r>
        <w:t>.</w:t>
      </w:r>
    </w:p>
    <w:p w14:paraId="7A43ABCE" w14:textId="2F357A40" w:rsidR="004710C1" w:rsidRDefault="004710C1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Name</w:t>
      </w:r>
      <w:r w:rsidRPr="004710C1">
        <w:t>:</w:t>
      </w:r>
      <w:r>
        <w:t xml:space="preserve"> Name of the importer</w:t>
      </w:r>
    </w:p>
    <w:p w14:paraId="6219B18F" w14:textId="04B6C037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Consignment Status</w:t>
      </w:r>
      <w:r>
        <w:t xml:space="preserve">: This refers to the status of the consignment </w:t>
      </w:r>
    </w:p>
    <w:p w14:paraId="0EBD93BE" w14:textId="6A4443A0" w:rsidR="00460413" w:rsidRDefault="00460413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Tax Paid</w:t>
      </w:r>
      <w:r w:rsidR="008E15E0">
        <w:rPr>
          <w:b/>
          <w:bCs/>
        </w:rPr>
        <w:t xml:space="preserve"> Status</w:t>
      </w:r>
      <w:r>
        <w:t xml:space="preserve">: This indicates whether tax is paid for the consignment. </w:t>
      </w:r>
      <w:r w:rsidR="004710C1">
        <w:t>Custom</w:t>
      </w:r>
      <w:r>
        <w:t xml:space="preserve"> can view</w:t>
      </w:r>
      <w:r w:rsidR="00902BA9">
        <w:t xml:space="preserve"> selective</w:t>
      </w:r>
      <w:r>
        <w:t xml:space="preserve"> consignments</w:t>
      </w:r>
      <w:r w:rsidR="00745F76">
        <w:t>.</w:t>
      </w:r>
    </w:p>
    <w:p w14:paraId="19D99CDE" w14:textId="77777777" w:rsidR="00460413" w:rsidRDefault="000A06E9" w:rsidP="00DC39E0">
      <w:pPr>
        <w:pStyle w:val="BodyText2"/>
        <w:numPr>
          <w:ilvl w:val="0"/>
          <w:numId w:val="31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4C63B701" w14:textId="0F16115F" w:rsidR="00460413" w:rsidRDefault="004710C1" w:rsidP="00A119B1">
      <w:pPr>
        <w:pStyle w:val="BodyText2"/>
        <w:ind w:left="360"/>
      </w:pPr>
      <w:r>
        <w:t xml:space="preserve">The consignments </w:t>
      </w:r>
      <w:r w:rsidR="00460413">
        <w:t xml:space="preserve">that match </w:t>
      </w:r>
      <w:r w:rsidR="00C35747">
        <w:t xml:space="preserve">the filter </w:t>
      </w:r>
      <w:r w:rsidR="0064062E">
        <w:t>values</w:t>
      </w:r>
      <w:r w:rsidR="00460413">
        <w:t xml:space="preserve"> are shown in the dashboard.</w:t>
      </w:r>
    </w:p>
    <w:p w14:paraId="07ED1424" w14:textId="5C5131FD" w:rsidR="004710C1" w:rsidRDefault="000F286C" w:rsidP="000F286C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31F793AC" wp14:editId="01E90262">
            <wp:extent cx="4250724" cy="15304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750" cy="15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0B5" w14:textId="3F023039" w:rsidR="005271B7" w:rsidRDefault="005271B7" w:rsidP="007E53B8">
      <w:pPr>
        <w:pStyle w:val="FigureCaption"/>
      </w:pPr>
      <w:bookmarkStart w:id="201" w:name="_Toc74282525"/>
      <w:r>
        <w:lastRenderedPageBreak/>
        <w:t xml:space="preserve">Figure </w:t>
      </w:r>
      <w:r w:rsidR="00A14FF0">
        <w:t>25</w:t>
      </w:r>
      <w:r>
        <w:t xml:space="preserve">: </w:t>
      </w:r>
      <w:r w:rsidR="004710C1">
        <w:t xml:space="preserve">Filtered </w:t>
      </w:r>
      <w:r>
        <w:t>Consignment</w:t>
      </w:r>
      <w:bookmarkEnd w:id="201"/>
      <w:r>
        <w:t xml:space="preserve"> </w:t>
      </w:r>
    </w:p>
    <w:p w14:paraId="4619D75B" w14:textId="77777777" w:rsidR="00AE4E90" w:rsidRPr="002460BA" w:rsidRDefault="00AE4E90" w:rsidP="00AE4E90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6867A5D5" w14:textId="77777777" w:rsidR="00AE4E90" w:rsidRDefault="00AE4E90" w:rsidP="00AE4E90">
      <w:pPr>
        <w:pStyle w:val="Heading2"/>
      </w:pPr>
      <w:bookmarkStart w:id="202" w:name="_Toc74282486"/>
      <w:r>
        <w:t>Sorting Consignments</w:t>
      </w:r>
      <w:bookmarkEnd w:id="202"/>
    </w:p>
    <w:p w14:paraId="6B51CC2B" w14:textId="77777777" w:rsidR="00AE4E90" w:rsidRDefault="00AE4E90" w:rsidP="00AE4E90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3C128E20" w14:textId="77777777" w:rsidR="00AE4E90" w:rsidRDefault="00AE4E90" w:rsidP="00AE4E90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EE328E2" w14:textId="6ECA4B88" w:rsidR="00AE4E90" w:rsidRDefault="000F286C" w:rsidP="00AE4E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B7836C" wp14:editId="501FF44E">
                <wp:simplePos x="0" y="0"/>
                <wp:positionH relativeFrom="column">
                  <wp:posOffset>892810</wp:posOffset>
                </wp:positionH>
                <wp:positionV relativeFrom="paragraph">
                  <wp:posOffset>916472</wp:posOffset>
                </wp:positionV>
                <wp:extent cx="233045" cy="161290"/>
                <wp:effectExtent l="0" t="0" r="1460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3EC38" id="Rectangle 13" o:spid="_x0000_s1026" style="position:absolute;margin-left:70.3pt;margin-top:72.15pt;width:18.35pt;height:12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" filled="f" strokecolor="#ffc000 [3207]" strokeweight="2pt"/>
            </w:pict>
          </mc:Fallback>
        </mc:AlternateContent>
      </w:r>
      <w:r w:rsidR="00AE4E9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541857" wp14:editId="61C08ACD">
                <wp:simplePos x="0" y="0"/>
                <wp:positionH relativeFrom="column">
                  <wp:posOffset>514709</wp:posOffset>
                </wp:positionH>
                <wp:positionV relativeFrom="paragraph">
                  <wp:posOffset>-789</wp:posOffset>
                </wp:positionV>
                <wp:extent cx="4256491" cy="1544594"/>
                <wp:effectExtent l="0" t="0" r="1079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6491" cy="1544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1927E" id="Rectangle 15" o:spid="_x0000_s1026" style="position:absolute;margin-left:40.55pt;margin-top:-.05pt;width:335.15pt;height:12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" filled="f" strokecolor="black [3213]" strokeweight="1pt"/>
            </w:pict>
          </mc:Fallback>
        </mc:AlternateContent>
      </w:r>
      <w:r w:rsidR="00AE4E90">
        <w:rPr>
          <w:noProof/>
        </w:rPr>
        <w:drawing>
          <wp:inline distT="0" distB="0" distL="0" distR="0" wp14:anchorId="5D0D608F" wp14:editId="6836D9DA">
            <wp:extent cx="4250724" cy="1530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750" cy="15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5F9" w14:textId="77777777" w:rsidR="00AE4E90" w:rsidRDefault="00AE4E90" w:rsidP="00AE4E90">
      <w:pPr>
        <w:pStyle w:val="FigureCaption"/>
      </w:pPr>
      <w:bookmarkStart w:id="203" w:name="_Toc73870103"/>
      <w:bookmarkStart w:id="204" w:name="_Toc74282526"/>
      <w:r>
        <w:t>Figure 26: Sort Consignment</w:t>
      </w:r>
      <w:bookmarkEnd w:id="203"/>
      <w:bookmarkEnd w:id="204"/>
    </w:p>
    <w:p w14:paraId="31D76353" w14:textId="77777777" w:rsidR="00460413" w:rsidRDefault="00460413" w:rsidP="002A39C9">
      <w:pPr>
        <w:pStyle w:val="Heading2"/>
      </w:pPr>
      <w:bookmarkStart w:id="205" w:name="_Toc31900107"/>
      <w:bookmarkStart w:id="206" w:name="_Toc31900174"/>
      <w:bookmarkStart w:id="207" w:name="_Toc31900296"/>
      <w:bookmarkStart w:id="208" w:name="_Toc74282487"/>
      <w:r>
        <w:t xml:space="preserve">Export </w:t>
      </w:r>
      <w:r w:rsidR="00EE5A16">
        <w:t>C</w:t>
      </w:r>
      <w:r>
        <w:t>onsignments</w:t>
      </w:r>
      <w:bookmarkEnd w:id="205"/>
      <w:bookmarkEnd w:id="206"/>
      <w:bookmarkEnd w:id="207"/>
      <w:bookmarkEnd w:id="208"/>
    </w:p>
    <w:p w14:paraId="2F0A2DD0" w14:textId="0651003D" w:rsidR="009251E2" w:rsidRDefault="004710C1" w:rsidP="00460413">
      <w:pPr>
        <w:pStyle w:val="BodyText2"/>
      </w:pPr>
      <w:r>
        <w:t>Customs</w:t>
      </w:r>
      <w:r w:rsidR="00976ADF">
        <w:t xml:space="preserve"> can</w:t>
      </w:r>
      <w:r w:rsidR="009251E2">
        <w:t xml:space="preserve"> </w:t>
      </w:r>
      <w:r w:rsidR="00F55B6A">
        <w:t xml:space="preserve">download </w:t>
      </w:r>
      <w:r w:rsidR="009251E2">
        <w:t>all the uploaded consignment</w:t>
      </w:r>
      <w:r w:rsidR="00933DCC">
        <w:t>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348C4E8E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>To export the uploaded consignment</w:t>
      </w:r>
      <w:r w:rsidR="00A119B1">
        <w:rPr>
          <w:u w:val="single"/>
        </w:rPr>
        <w:t>s</w:t>
      </w:r>
      <w:r w:rsidRPr="00166A7A">
        <w:rPr>
          <w:u w:val="single"/>
        </w:rPr>
        <w:t>:</w:t>
      </w:r>
    </w:p>
    <w:p w14:paraId="05AE7272" w14:textId="77777777" w:rsidR="000305F0" w:rsidRDefault="00460413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</w:t>
      </w:r>
      <w:r w:rsidR="001612D1">
        <w:t xml:space="preserve">(seen on the top right corner of the </w:t>
      </w:r>
      <w:r w:rsidR="001612D1" w:rsidRPr="00D60A13">
        <w:rPr>
          <w:b/>
          <w:bCs/>
        </w:rPr>
        <w:t xml:space="preserve">Consignment </w:t>
      </w:r>
      <w:r w:rsidR="001612D1">
        <w:t>page)</w:t>
      </w:r>
      <w:r>
        <w:t>.</w:t>
      </w:r>
    </w:p>
    <w:p w14:paraId="10693ADF" w14:textId="22EF7086" w:rsidR="00EE7A3F" w:rsidRDefault="004710C1" w:rsidP="00EE7A3F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5A2EF3" wp14:editId="5B2E1A0E">
                <wp:simplePos x="0" y="0"/>
                <wp:positionH relativeFrom="column">
                  <wp:posOffset>2177415</wp:posOffset>
                </wp:positionH>
                <wp:positionV relativeFrom="paragraph">
                  <wp:posOffset>892810</wp:posOffset>
                </wp:positionV>
                <wp:extent cx="334645" cy="152400"/>
                <wp:effectExtent l="0" t="0" r="27305" b="1905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ADFC4" id="Rectangle 462" o:spid="_x0000_s1026" style="position:absolute;margin-left:171.45pt;margin-top:70.3pt;width:26.35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" filled="f" strokecolor="#ffc000 [3207]" strokeweight="2pt"/>
            </w:pict>
          </mc:Fallback>
        </mc:AlternateContent>
      </w:r>
      <w:r w:rsidR="000F286C">
        <w:rPr>
          <w:noProof/>
        </w:rPr>
        <w:drawing>
          <wp:inline distT="0" distB="0" distL="0" distR="0" wp14:anchorId="56BC7C0D" wp14:editId="496E4E4D">
            <wp:extent cx="5278755" cy="15722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8BA" w14:textId="5797C490" w:rsidR="00EE7A3F" w:rsidRDefault="00EE7A3F" w:rsidP="007E53B8">
      <w:pPr>
        <w:pStyle w:val="FigureCaption"/>
      </w:pPr>
      <w:bookmarkStart w:id="209" w:name="_Toc74282527"/>
      <w:r>
        <w:t xml:space="preserve">Figure </w:t>
      </w:r>
      <w:r w:rsidR="00A14FF0">
        <w:t>2</w:t>
      </w:r>
      <w:r w:rsidR="0033411C">
        <w:t>7</w:t>
      </w:r>
      <w:r>
        <w:t>: Consignment</w:t>
      </w:r>
      <w:bookmarkEnd w:id="209"/>
    </w:p>
    <w:p w14:paraId="09106FB7" w14:textId="77777777" w:rsidR="006D637B" w:rsidRDefault="006D637B" w:rsidP="00EE7A3F">
      <w:pPr>
        <w:pStyle w:val="BodyText2"/>
        <w:ind w:left="360"/>
      </w:pPr>
    </w:p>
    <w:p w14:paraId="7DF6D5A6" w14:textId="77777777" w:rsidR="006D637B" w:rsidRDefault="006D637B" w:rsidP="00EE7A3F">
      <w:pPr>
        <w:pStyle w:val="BodyText2"/>
        <w:ind w:left="360"/>
      </w:pPr>
    </w:p>
    <w:p w14:paraId="2F66E33F" w14:textId="569A713B" w:rsidR="00166A7A" w:rsidRDefault="00166A7A" w:rsidP="00EE7A3F">
      <w:pPr>
        <w:pStyle w:val="BodyText2"/>
        <w:ind w:left="360"/>
      </w:pPr>
      <w:r>
        <w:lastRenderedPageBreak/>
        <w:t>The following page appears.</w:t>
      </w:r>
    </w:p>
    <w:p w14:paraId="1928B7A7" w14:textId="77777777" w:rsidR="00166A7A" w:rsidRDefault="00166A7A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5959CA2B" wp14:editId="64ADAC1C">
            <wp:extent cx="3453204" cy="2552022"/>
            <wp:effectExtent l="19050" t="19050" r="13970" b="2032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exportconsignmentdump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19" cy="2563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A2FA3" w14:textId="77777777" w:rsidR="00E529CF" w:rsidRDefault="00E529CF" w:rsidP="007E53B8">
      <w:pPr>
        <w:pStyle w:val="FigureCaption"/>
      </w:pPr>
      <w:bookmarkStart w:id="210" w:name="_Toc74282528"/>
      <w:r>
        <w:t xml:space="preserve">Figure </w:t>
      </w:r>
      <w:r w:rsidR="00E33E46">
        <w:t>2</w:t>
      </w:r>
      <w:r w:rsidR="00A14FF0">
        <w:t>7</w:t>
      </w:r>
      <w:r>
        <w:t>: Open or Save</w:t>
      </w:r>
      <w:r w:rsidR="000F5679">
        <w:t xml:space="preserve"> Exported Consignment</w:t>
      </w:r>
      <w:r>
        <w:t xml:space="preserve"> File</w:t>
      </w:r>
      <w:bookmarkEnd w:id="210"/>
      <w:r>
        <w:t xml:space="preserve"> </w:t>
      </w:r>
    </w:p>
    <w:p w14:paraId="69A2579E" w14:textId="77777777" w:rsidR="00166A7A" w:rsidRDefault="00166A7A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14083100" w14:textId="7425C87D" w:rsidR="0036447D" w:rsidRDefault="00EA684D" w:rsidP="00166A7A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8896C27" wp14:editId="1AE23FB7">
            <wp:extent cx="4284201" cy="432388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1725" cy="4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965C" w14:textId="77777777" w:rsidR="000305F0" w:rsidRDefault="000F2A8D" w:rsidP="007E53B8">
      <w:pPr>
        <w:pStyle w:val="FigureCaption"/>
      </w:pPr>
      <w:r>
        <w:t xml:space="preserve">             </w:t>
      </w:r>
      <w:bookmarkStart w:id="211" w:name="_Toc74282529"/>
      <w:r w:rsidR="000E2A1E">
        <w:t xml:space="preserve">Figure </w:t>
      </w:r>
      <w:r w:rsidR="00E33E46">
        <w:t>2</w:t>
      </w:r>
      <w:r w:rsidR="00A14FF0">
        <w:t>8</w:t>
      </w:r>
      <w:r w:rsidR="000E2A1E">
        <w:t>: Export</w:t>
      </w:r>
      <w:r w:rsidR="000F5679">
        <w:t>ed Consignments</w:t>
      </w:r>
      <w:bookmarkEnd w:id="211"/>
    </w:p>
    <w:p w14:paraId="331646BD" w14:textId="64F1DD3B" w:rsidR="00902BA9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specific filter values</w:t>
      </w:r>
      <w:r w:rsidR="002F4D55">
        <w:t xml:space="preserve">. Refer to </w:t>
      </w:r>
      <w:r w:rsidR="002F4D55" w:rsidRPr="002F4D55">
        <w:rPr>
          <w:i/>
          <w:iCs/>
        </w:rPr>
        <w:t>Filter Consignments</w:t>
      </w:r>
      <w:r w:rsidR="002F4D55">
        <w:t xml:space="preserve"> for information and then use the export feature</w:t>
      </w:r>
      <w:r w:rsidR="00AF78AF">
        <w:t xml:space="preserve"> to export the filtered data</w:t>
      </w:r>
      <w:r w:rsidR="002F4D55">
        <w:t>.</w:t>
      </w:r>
    </w:p>
    <w:p w14:paraId="27BEC122" w14:textId="77777777" w:rsidR="000305F0" w:rsidRDefault="008C008C" w:rsidP="008C008C">
      <w:pPr>
        <w:pStyle w:val="Heading2"/>
      </w:pPr>
      <w:bookmarkStart w:id="212" w:name="_Toc31900108"/>
      <w:bookmarkStart w:id="213" w:name="_Toc31900175"/>
      <w:bookmarkStart w:id="214" w:name="_Toc31900297"/>
      <w:bookmarkStart w:id="215" w:name="_Toc74282488"/>
      <w:r>
        <w:t>Stock Management</w:t>
      </w:r>
      <w:bookmarkEnd w:id="212"/>
      <w:bookmarkEnd w:id="213"/>
      <w:bookmarkEnd w:id="214"/>
      <w:bookmarkEnd w:id="215"/>
    </w:p>
    <w:p w14:paraId="585F9393" w14:textId="0238536D" w:rsidR="00825279" w:rsidRPr="005C3C28" w:rsidRDefault="001E28A1" w:rsidP="005A4FFC">
      <w:pPr>
        <w:pStyle w:val="BodyText2"/>
      </w:pPr>
      <w:r>
        <w:t xml:space="preserve">In case </w:t>
      </w:r>
      <w:r w:rsidR="008C008C" w:rsidRPr="005C3C28">
        <w:t xml:space="preserve">the importer </w:t>
      </w:r>
      <w:r>
        <w:t xml:space="preserve">does not </w:t>
      </w:r>
      <w:r w:rsidR="005A4FFC">
        <w:t>pay</w:t>
      </w:r>
      <w:r w:rsidR="008C008C" w:rsidRPr="005C3C28">
        <w:t xml:space="preserve"> tax </w:t>
      </w:r>
      <w:r w:rsidR="00F55B6A" w:rsidRPr="005C3C28">
        <w:t>for the</w:t>
      </w:r>
      <w:r w:rsidR="008C008C" w:rsidRPr="005C3C28">
        <w:t xml:space="preserve"> consignment, stock is </w:t>
      </w:r>
      <w:r w:rsidR="007F7176">
        <w:t xml:space="preserve">made </w:t>
      </w:r>
      <w:r w:rsidR="00F55B6A" w:rsidRPr="005C3C28">
        <w:t xml:space="preserve">available for </w:t>
      </w:r>
      <w:r w:rsidR="008C008C" w:rsidRPr="005C3C28">
        <w:t>sale in the market</w:t>
      </w:r>
      <w:r w:rsidR="005A4FFC">
        <w:t xml:space="preserve"> by customs</w:t>
      </w:r>
      <w:r w:rsidR="008C008C" w:rsidRPr="005C3C28">
        <w:t>.</w:t>
      </w:r>
      <w:r w:rsidR="005A4FFC">
        <w:t xml:space="preserve"> Custom can auction the devices and can sale the stock to existing distributors/retailer in the market. </w:t>
      </w:r>
      <w:r w:rsidR="008C008C" w:rsidRPr="005C3C28">
        <w:t xml:space="preserve"> </w:t>
      </w:r>
    </w:p>
    <w:p w14:paraId="65AD53EE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4579B005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6862927F" w14:textId="2C92E16B" w:rsidR="00934D4F" w:rsidRDefault="00C848DC" w:rsidP="000F2A8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F7487" wp14:editId="3DB4340D">
                <wp:simplePos x="0" y="0"/>
                <wp:positionH relativeFrom="column">
                  <wp:posOffset>873264</wp:posOffset>
                </wp:positionH>
                <wp:positionV relativeFrom="paragraph">
                  <wp:posOffset>632430</wp:posOffset>
                </wp:positionV>
                <wp:extent cx="570526" cy="112160"/>
                <wp:effectExtent l="0" t="0" r="20320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26" cy="112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E1D80" id="Rectangle 18" o:spid="_x0000_s1026" style="position:absolute;margin-left:68.75pt;margin-top:49.8pt;width:44.9pt;height: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" filled="f" strokecolor="#ffc000 [3207]" strokeweight="2pt"/>
            </w:pict>
          </mc:Fallback>
        </mc:AlternateContent>
      </w:r>
      <w:r w:rsidR="00A63B2B">
        <w:rPr>
          <w:noProof/>
        </w:rPr>
        <w:drawing>
          <wp:inline distT="0" distB="0" distL="0" distR="0" wp14:anchorId="19DE9E24" wp14:editId="3B770EAF">
            <wp:extent cx="4036474" cy="126294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472" w14:textId="3091DA4F" w:rsidR="00DB7910" w:rsidRDefault="000F2A8D" w:rsidP="007E53B8">
      <w:pPr>
        <w:pStyle w:val="FigureCaption"/>
      </w:pPr>
      <w:r>
        <w:lastRenderedPageBreak/>
        <w:t xml:space="preserve">                                          </w:t>
      </w:r>
      <w:bookmarkStart w:id="216" w:name="_Toc74282530"/>
      <w:r w:rsidR="00DB7910">
        <w:t xml:space="preserve">Figure </w:t>
      </w:r>
      <w:r w:rsidR="00E33E46">
        <w:t>2</w:t>
      </w:r>
      <w:r w:rsidR="00A14FF0">
        <w:t>9</w:t>
      </w:r>
      <w:r w:rsidR="00DB7910">
        <w:t xml:space="preserve">: </w:t>
      </w:r>
      <w:r w:rsidR="005A4FFC">
        <w:t>Stock Management</w:t>
      </w:r>
      <w:r w:rsidR="00DB7910">
        <w:t xml:space="preserve"> Page</w:t>
      </w:r>
      <w:bookmarkEnd w:id="216"/>
    </w:p>
    <w:p w14:paraId="2665E319" w14:textId="68942B56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5A4FFC">
        <w:rPr>
          <w:b/>
          <w:bCs/>
        </w:rPr>
        <w:t>Assign</w:t>
      </w:r>
      <w:r w:rsidR="006A6E2C" w:rsidRPr="00DB7910">
        <w:rPr>
          <w:b/>
          <w:bCs/>
        </w:rPr>
        <w:t xml:space="preserve"> Stock</w:t>
      </w:r>
      <w:r w:rsidR="006A6E2C">
        <w:t>.</w:t>
      </w:r>
    </w:p>
    <w:p w14:paraId="2DC5F5B3" w14:textId="5C04F25C" w:rsidR="009716E6" w:rsidRDefault="009B71C4" w:rsidP="00A119B1">
      <w:pPr>
        <w:pStyle w:val="BodyText2"/>
        <w:ind w:left="360"/>
      </w:pPr>
      <w:r>
        <w:t xml:space="preserve">The </w:t>
      </w:r>
      <w:r w:rsidR="005A4FFC">
        <w:rPr>
          <w:b/>
          <w:bCs/>
        </w:rPr>
        <w:t>Assign</w:t>
      </w:r>
      <w:r w:rsidRPr="006A6E2C">
        <w:rPr>
          <w:b/>
          <w:bCs/>
        </w:rPr>
        <w:t xml:space="preserve"> Stock</w:t>
      </w:r>
      <w:r>
        <w:t xml:space="preserve"> </w:t>
      </w:r>
      <w:r w:rsidR="0081773C">
        <w:t xml:space="preserve">page </w:t>
      </w:r>
      <w:r>
        <w:t>appears.</w:t>
      </w:r>
    </w:p>
    <w:p w14:paraId="1E6F8FAC" w14:textId="35D6D2ED" w:rsidR="007839B9" w:rsidRDefault="00155B72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0D66B188" wp14:editId="77EE6EA9">
            <wp:extent cx="3296920" cy="1896134"/>
            <wp:effectExtent l="0" t="0" r="0" b="889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1360" cy="19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370" w14:textId="677EB4D6" w:rsidR="00DB7910" w:rsidRDefault="00DB7910" w:rsidP="007E53B8">
      <w:pPr>
        <w:pStyle w:val="FigureCaption"/>
      </w:pPr>
      <w:bookmarkStart w:id="217" w:name="_Toc74282531"/>
      <w:r>
        <w:t xml:space="preserve">Figure </w:t>
      </w:r>
      <w:r w:rsidR="00A14FF0">
        <w:t>3</w:t>
      </w:r>
      <w:r w:rsidR="00B26381">
        <w:t>0</w:t>
      </w:r>
      <w:r>
        <w:t xml:space="preserve">: </w:t>
      </w:r>
      <w:r w:rsidR="005A4FFC">
        <w:t>Assign</w:t>
      </w:r>
      <w:r>
        <w:t xml:space="preserve"> Stock</w:t>
      </w:r>
      <w:bookmarkEnd w:id="217"/>
    </w:p>
    <w:p w14:paraId="24AA443E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3308CF39" w14:textId="26951BDB" w:rsidR="00F15755" w:rsidRDefault="005A4FFC" w:rsidP="00780668">
      <w:pPr>
        <w:pStyle w:val="BodyText2"/>
        <w:numPr>
          <w:ilvl w:val="1"/>
          <w:numId w:val="34"/>
        </w:numPr>
      </w:pPr>
      <w:r>
        <w:rPr>
          <w:b/>
          <w:bCs/>
        </w:rPr>
        <w:t>Assigned</w:t>
      </w:r>
      <w:r w:rsidR="00D74C7A" w:rsidRPr="00EE7A3F">
        <w:rPr>
          <w:b/>
          <w:bCs/>
        </w:rPr>
        <w:t xml:space="preserve"> ID</w:t>
      </w:r>
      <w:r w:rsidR="00D74C7A">
        <w:t xml:space="preserve">: Enter the </w:t>
      </w:r>
      <w:r>
        <w:t>assignee</w:t>
      </w:r>
      <w:r w:rsidR="00D74C7A">
        <w:t xml:space="preserve"> </w:t>
      </w:r>
      <w:r w:rsidR="007E274A">
        <w:t>ID</w:t>
      </w:r>
      <w:r w:rsidR="00D74C7A">
        <w:t xml:space="preserve">. </w:t>
      </w:r>
    </w:p>
    <w:p w14:paraId="7402893B" w14:textId="4339993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A4FFC">
        <w:rPr>
          <w:b/>
        </w:rPr>
        <w:t>Assignee</w:t>
      </w:r>
      <w:r w:rsidR="00D74C7A" w:rsidRPr="00E648E0">
        <w:rPr>
          <w:b/>
        </w:rPr>
        <w:t xml:space="preserve"> Name</w:t>
      </w:r>
      <w:r w:rsidR="00D74C7A">
        <w:t>: Enter the supplier name.</w:t>
      </w:r>
      <w:r w:rsidR="007E274A">
        <w:t xml:space="preserve"> </w:t>
      </w:r>
    </w:p>
    <w:p w14:paraId="2057A03C" w14:textId="3EC3FEBA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A4FFC" w:rsidRPr="005A4FFC">
        <w:rPr>
          <w:b/>
          <w:bCs/>
        </w:rPr>
        <w:t>IMEI</w:t>
      </w:r>
      <w:r w:rsidR="005A4FFC">
        <w:rPr>
          <w:b/>
          <w:bCs/>
          <w:color w:val="FF0000"/>
        </w:rPr>
        <w:t xml:space="preserve"> 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D74C7A" w:rsidRPr="005C3C28">
        <w:t>.</w:t>
      </w:r>
      <w:r w:rsidR="007E274A">
        <w:t xml:space="preserve"> </w:t>
      </w:r>
    </w:p>
    <w:p w14:paraId="081789D8" w14:textId="657FE4F0" w:rsidR="005A4FFC" w:rsidRPr="005C3C28" w:rsidRDefault="005A4FFC" w:rsidP="00780668">
      <w:pPr>
        <w:pStyle w:val="BodyText2"/>
        <w:numPr>
          <w:ilvl w:val="1"/>
          <w:numId w:val="34"/>
        </w:numPr>
      </w:pPr>
      <w:r>
        <w:rPr>
          <w:b/>
          <w:bCs/>
          <w:color w:val="FF0000"/>
        </w:rPr>
        <w:t>*</w:t>
      </w:r>
      <w:r w:rsidRPr="005A4FFC">
        <w:rPr>
          <w:b/>
          <w:bCs/>
        </w:rPr>
        <w:t>Device Quantity</w:t>
      </w:r>
      <w:r w:rsidRPr="005A4FFC">
        <w:t>:</w:t>
      </w:r>
      <w:r>
        <w:t xml:space="preserve"> Enter the total quantity of devices.</w:t>
      </w:r>
    </w:p>
    <w:p w14:paraId="5CAAE4C1" w14:textId="767EB68F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 w:rsidR="005A4FFC">
        <w:rPr>
          <w:b/>
          <w:bCs/>
        </w:rPr>
        <w:t xml:space="preserve"> Number</w:t>
      </w:r>
      <w:r>
        <w:t>: Enter the invoice number.</w:t>
      </w:r>
    </w:p>
    <w:p w14:paraId="23169A7B" w14:textId="0E0E3213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35311668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373576B0" w14:textId="0BF14DC2" w:rsidR="00B04A56" w:rsidRDefault="000844F9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4340BA15" wp14:editId="252F90B8">
            <wp:extent cx="4411579" cy="594366"/>
            <wp:effectExtent l="0" t="0" r="825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8253" cy="6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ECA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249F0E7C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4FB803F" w14:textId="6C8FF4B8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3F739228" w14:textId="670D7EAF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Multiple SIM Status</w:t>
      </w:r>
      <w:r w:rsidR="005B283F">
        <w:t xml:space="preserve">: </w:t>
      </w:r>
      <w:r w:rsidR="0085051A">
        <w:t>Number of multiple SIMs</w:t>
      </w:r>
      <w:r w:rsidR="005B283F">
        <w:t xml:space="preserve"> the device supports </w:t>
      </w:r>
      <w:r w:rsidR="0085051A">
        <w:t>(1-4)</w:t>
      </w:r>
    </w:p>
    <w:p w14:paraId="4FBAD4E2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4D85BF76" w14:textId="751354C2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>: Value of IMEI</w:t>
      </w:r>
    </w:p>
    <w:p w14:paraId="1F0EF826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1C527AF6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2343E8D7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7F483FCA" w14:textId="5BE5B69B" w:rsidR="0036447D" w:rsidRDefault="000844F9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169B2DA8" wp14:editId="5A33353C">
            <wp:extent cx="4492752" cy="1384090"/>
            <wp:effectExtent l="0" t="0" r="3175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7B9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F9A7A1E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44B966E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2D6E960" w14:textId="77777777" w:rsidR="00505D26" w:rsidRDefault="00505D26" w:rsidP="00A119B1">
      <w:pPr>
        <w:pStyle w:val="BodyText2"/>
        <w:ind w:left="360"/>
      </w:pPr>
    </w:p>
    <w:p w14:paraId="39C40BE6" w14:textId="77777777" w:rsidR="00505D26" w:rsidRDefault="00505D26" w:rsidP="00A119B1">
      <w:pPr>
        <w:pStyle w:val="BodyText2"/>
        <w:ind w:left="360"/>
      </w:pPr>
    </w:p>
    <w:p w14:paraId="3109527E" w14:textId="77777777" w:rsidR="00C24A9A" w:rsidRDefault="00C24A9A" w:rsidP="00A119B1">
      <w:pPr>
        <w:pStyle w:val="BodyText2"/>
        <w:ind w:left="360"/>
      </w:pPr>
      <w:r>
        <w:t xml:space="preserve">The uploaded stock appears </w:t>
      </w:r>
      <w:r w:rsidR="006B304F">
        <w:t xml:space="preserve">on top </w:t>
      </w:r>
      <w:r>
        <w:t>o</w:t>
      </w:r>
      <w:r w:rsidR="006B304F">
        <w:t>f</w:t>
      </w:r>
      <w:r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>
        <w:t>.</w:t>
      </w:r>
    </w:p>
    <w:p w14:paraId="4DAE80BE" w14:textId="579FA36B" w:rsidR="00C24A9A" w:rsidRDefault="00AC16AD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224D1DD5" wp14:editId="560921B6">
            <wp:extent cx="5278755" cy="177546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21D" w14:textId="401A48C4" w:rsidR="00EE7A3F" w:rsidRDefault="00DB7910" w:rsidP="007E53B8">
      <w:pPr>
        <w:pStyle w:val="FigureCaption"/>
      </w:pPr>
      <w:bookmarkStart w:id="218" w:name="_Toc74282532"/>
      <w:r>
        <w:t xml:space="preserve">Figure </w:t>
      </w:r>
      <w:r w:rsidR="00B26381">
        <w:t>31</w:t>
      </w:r>
      <w:r>
        <w:t>: Stock Management</w:t>
      </w:r>
      <w:bookmarkEnd w:id="218"/>
    </w:p>
    <w:p w14:paraId="6DC27B3F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3DCED64E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8FF227C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EDADFF7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5728C2A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00446E" w14:textId="7FCB26B5" w:rsidR="00C24A9A" w:rsidRPr="00B708C5" w:rsidRDefault="000B656E" w:rsidP="00DF1689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</w:p>
        </w:tc>
        <w:tc>
          <w:tcPr>
            <w:tcW w:w="4979" w:type="dxa"/>
            <w:shd w:val="clear" w:color="auto" w:fill="auto"/>
          </w:tcPr>
          <w:p w14:paraId="7C4DFE7C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0B656E" w:rsidRPr="003D50EC" w14:paraId="0370192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5160567" w14:textId="7E823872" w:rsidR="000B656E" w:rsidRDefault="000B656E" w:rsidP="00DF1689">
            <w:pPr>
              <w:pStyle w:val="ListBullet1"/>
              <w:numPr>
                <w:ilvl w:val="0"/>
                <w:numId w:val="0"/>
              </w:numPr>
            </w:pPr>
            <w:r>
              <w:t>Assigned To</w:t>
            </w:r>
          </w:p>
        </w:tc>
        <w:tc>
          <w:tcPr>
            <w:tcW w:w="4979" w:type="dxa"/>
            <w:shd w:val="clear" w:color="auto" w:fill="auto"/>
          </w:tcPr>
          <w:p w14:paraId="18DA22A7" w14:textId="04B3CC27" w:rsidR="000B656E" w:rsidRDefault="000B656E" w:rsidP="0063650F">
            <w:pPr>
              <w:pStyle w:val="BodyText2"/>
            </w:pPr>
            <w:r>
              <w:t>This is the name of the distributor/retailer to whom the stock is assigned.</w:t>
            </w:r>
          </w:p>
        </w:tc>
      </w:tr>
      <w:tr w:rsidR="00C24A9A" w:rsidRPr="003D50EC" w14:paraId="5F832B3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C1226A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95225DB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248FB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3E6B3C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4BA4BE47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179F3AA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A97AB4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7BD51976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393ECE69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39816671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3443BDCA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25D4C5D3" w14:textId="2919C6FB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7B07C6">
              <w:t>Admin</w:t>
            </w:r>
            <w:r>
              <w:t>.</w:t>
            </w:r>
          </w:p>
          <w:p w14:paraId="6EB60884" w14:textId="7D4FAD30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7B07C6">
              <w:t>Admin</w:t>
            </w:r>
            <w:r w:rsidR="00505D26">
              <w:t>.</w:t>
            </w:r>
          </w:p>
          <w:p w14:paraId="58719A20" w14:textId="3B08DBBE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7B07C6">
              <w:t>Admin</w:t>
            </w:r>
            <w:r w:rsidRPr="00923F72">
              <w:t xml:space="preserve"> reviews the details and rejects the stock if there is a problem. </w:t>
            </w:r>
          </w:p>
          <w:p w14:paraId="1932A64D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4722A84C" w14:textId="60B852B8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7B07C6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016751A7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9A3112" w14:textId="5506F557" w:rsidR="00C24A9A" w:rsidRPr="003D50EC" w:rsidRDefault="000B656E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 xml:space="preserve">IMEI </w:t>
            </w:r>
            <w:r w:rsidR="00C24A9A">
              <w:t>Quantity</w:t>
            </w:r>
          </w:p>
        </w:tc>
        <w:tc>
          <w:tcPr>
            <w:tcW w:w="4979" w:type="dxa"/>
            <w:shd w:val="clear" w:color="auto" w:fill="auto"/>
          </w:tcPr>
          <w:p w14:paraId="00596AEA" w14:textId="2FF042B6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in the </w:t>
            </w:r>
            <w:r w:rsidR="008804F6">
              <w:t>stock</w:t>
            </w:r>
            <w:r>
              <w:t>.</w:t>
            </w:r>
          </w:p>
        </w:tc>
      </w:tr>
      <w:tr w:rsidR="000B656E" w:rsidRPr="003D50EC" w14:paraId="20F7947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CA133F4" w14:textId="5C644579" w:rsidR="000B656E" w:rsidRDefault="000B656E" w:rsidP="00DF1689">
            <w:pPr>
              <w:pStyle w:val="BodyText2"/>
            </w:pPr>
            <w:r>
              <w:lastRenderedPageBreak/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2F531273" w14:textId="1C7EF298" w:rsidR="000B656E" w:rsidRDefault="000B656E" w:rsidP="000B656E">
            <w:pPr>
              <w:pStyle w:val="BodyText2"/>
            </w:pPr>
            <w:r>
              <w:t>This is the number of devices in the stock.</w:t>
            </w:r>
          </w:p>
        </w:tc>
      </w:tr>
      <w:tr w:rsidR="000B656E" w:rsidRPr="003D50EC" w14:paraId="12FE5B9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B42173" w14:textId="77777777" w:rsidR="000B656E" w:rsidRDefault="000B656E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60742050" w14:textId="77777777" w:rsidR="000B656E" w:rsidRDefault="000B656E" w:rsidP="00DF1689">
            <w:pPr>
              <w:pStyle w:val="BodyText2"/>
            </w:pPr>
            <w:r>
              <w:t>This displays different actions that can be performed on the stock.</w:t>
            </w:r>
          </w:p>
          <w:p w14:paraId="62089313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Error </w:t>
            </w:r>
            <w:r>
              <w:rPr>
                <w:noProof/>
              </w:rPr>
              <w:drawing>
                <wp:inline distT="0" distB="0" distL="0" distR="0" wp14:anchorId="605FD5D6" wp14:editId="579B593E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seen when there is an error file generated because of invalid information. Click on it to view the error file.</w:t>
            </w:r>
          </w:p>
          <w:p w14:paraId="7DFF1CF6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7DBB8BF1" wp14:editId="1EF49663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stock that is uploaded to the system.</w:t>
            </w:r>
          </w:p>
          <w:p w14:paraId="3F06FA22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83A14EE" wp14:editId="5741B471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stock details. </w:t>
            </w:r>
          </w:p>
          <w:p w14:paraId="09B6D26E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0EB445EB" wp14:editId="34EB0D4E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stock details.</w:t>
            </w:r>
          </w:p>
          <w:p w14:paraId="0C079436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A475F" wp14:editId="6040DFC7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uploaded stock.</w:t>
            </w:r>
          </w:p>
          <w:p w14:paraId="45B384E7" w14:textId="0D8EE8F8" w:rsidR="00BE6F90" w:rsidRDefault="00BE6F90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3E8C2DD0" wp14:editId="22C6557D">
                  <wp:extent cx="190500" cy="199103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stock.</w:t>
            </w:r>
          </w:p>
        </w:tc>
      </w:tr>
    </w:tbl>
    <w:p w14:paraId="430BDF15" w14:textId="77777777" w:rsidR="0036447D" w:rsidRPr="00934D4F" w:rsidRDefault="0036447D" w:rsidP="005E4CC1">
      <w:pPr>
        <w:pStyle w:val="BodyText2"/>
      </w:pPr>
    </w:p>
    <w:p w14:paraId="397A09D0" w14:textId="77777777" w:rsidR="0064671F" w:rsidRDefault="0064671F" w:rsidP="0064671F">
      <w:pPr>
        <w:pStyle w:val="Heading2"/>
      </w:pPr>
      <w:bookmarkStart w:id="219" w:name="_Toc31900109"/>
      <w:bookmarkStart w:id="220" w:name="_Toc31900176"/>
      <w:bookmarkStart w:id="221" w:name="_Toc31900298"/>
      <w:bookmarkStart w:id="222" w:name="_Toc74282489"/>
      <w:r>
        <w:t>Edit Stock</w:t>
      </w:r>
      <w:bookmarkEnd w:id="219"/>
      <w:bookmarkEnd w:id="220"/>
      <w:bookmarkEnd w:id="221"/>
      <w:bookmarkEnd w:id="222"/>
    </w:p>
    <w:p w14:paraId="19D73A98" w14:textId="5A364652" w:rsidR="000A33ED" w:rsidRDefault="000B656E" w:rsidP="0064671F">
      <w:pPr>
        <w:pStyle w:val="BodyText2"/>
      </w:pPr>
      <w:r>
        <w:t>Custom</w:t>
      </w:r>
      <w:r w:rsidR="00976ADF">
        <w:t xml:space="preserve"> c</w:t>
      </w:r>
      <w:r w:rsidR="000A33ED">
        <w:t xml:space="preserve">an modify the </w:t>
      </w:r>
      <w:r>
        <w:t>assigned</w:t>
      </w:r>
      <w:r w:rsidR="000A33ED">
        <w:t xml:space="preserve"> stock. </w:t>
      </w:r>
    </w:p>
    <w:p w14:paraId="70EF9E60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339BBBD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3D5AE16" wp14:editId="27843ED6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78810CFA" w14:textId="18BF9358" w:rsidR="000A33ED" w:rsidRDefault="00EE7A3F" w:rsidP="000F2A8D">
      <w:pPr>
        <w:pStyle w:val="BodyText2"/>
        <w:ind w:left="862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B5E1A" wp14:editId="7703123A">
                <wp:simplePos x="0" y="0"/>
                <wp:positionH relativeFrom="column">
                  <wp:posOffset>5142865</wp:posOffset>
                </wp:positionH>
                <wp:positionV relativeFrom="paragraph">
                  <wp:posOffset>1255395</wp:posOffset>
                </wp:positionV>
                <wp:extent cx="152400" cy="345440"/>
                <wp:effectExtent l="0" t="0" r="19050" b="1651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454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DCE2" id="Rectangle 463" o:spid="_x0000_s1026" style="position:absolute;margin-left:404.95pt;margin-top:98.85pt;width:12pt;height:2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" filled="f" strokecolor="#ffc000 [3207]" strokeweight="2pt"/>
            </w:pict>
          </mc:Fallback>
        </mc:AlternateContent>
      </w:r>
      <w:r w:rsidR="007E03E7">
        <w:rPr>
          <w:noProof/>
        </w:rPr>
        <w:drawing>
          <wp:inline distT="0" distB="0" distL="0" distR="0" wp14:anchorId="088460B4" wp14:editId="2070AC91">
            <wp:extent cx="5278755" cy="177546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AAD" w14:textId="2FBD21A8" w:rsidR="00DB7910" w:rsidRDefault="00DB7910" w:rsidP="007E53B8">
      <w:pPr>
        <w:pStyle w:val="FigureCaption"/>
      </w:pPr>
      <w:bookmarkStart w:id="223" w:name="_Toc74282533"/>
      <w:r>
        <w:lastRenderedPageBreak/>
        <w:t xml:space="preserve">Figure </w:t>
      </w:r>
      <w:r w:rsidR="00B26381">
        <w:t>32</w:t>
      </w:r>
      <w:r>
        <w:t>: Stock Management</w:t>
      </w:r>
      <w:bookmarkEnd w:id="223"/>
    </w:p>
    <w:p w14:paraId="4D952908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6E53FBDC" w14:textId="0A10C65D" w:rsidR="002151B2" w:rsidRDefault="00333FC6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40968F63" wp14:editId="680B889B">
            <wp:extent cx="3444240" cy="1726056"/>
            <wp:effectExtent l="0" t="0" r="3810" b="762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5609" cy="17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C9A" w14:textId="58D272C7" w:rsidR="0064671F" w:rsidRDefault="0064671F" w:rsidP="007E53B8">
      <w:pPr>
        <w:pStyle w:val="FigureCaption"/>
      </w:pPr>
      <w:bookmarkStart w:id="224" w:name="_Toc74282534"/>
      <w:r>
        <w:t xml:space="preserve">Figure </w:t>
      </w:r>
      <w:r w:rsidR="00B26381">
        <w:t>33</w:t>
      </w:r>
      <w:r>
        <w:t xml:space="preserve">: Edit </w:t>
      </w:r>
      <w:r w:rsidR="00A14DEC">
        <w:t>Stock</w:t>
      </w:r>
      <w:bookmarkEnd w:id="224"/>
      <w:r>
        <w:t xml:space="preserve"> </w:t>
      </w:r>
    </w:p>
    <w:p w14:paraId="2EDA3628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045C5794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65988156" w14:textId="77777777" w:rsidR="00780668" w:rsidRDefault="00780668" w:rsidP="0064671F">
      <w:pPr>
        <w:pStyle w:val="BodyText2"/>
      </w:pPr>
    </w:p>
    <w:p w14:paraId="26A69F67" w14:textId="77777777" w:rsidR="0064671F" w:rsidRDefault="0064671F" w:rsidP="0064671F">
      <w:pPr>
        <w:pStyle w:val="Heading2"/>
      </w:pPr>
      <w:bookmarkStart w:id="225" w:name="_Toc31900110"/>
      <w:bookmarkStart w:id="226" w:name="_Toc31900177"/>
      <w:bookmarkStart w:id="227" w:name="_Toc31900299"/>
      <w:bookmarkStart w:id="228" w:name="_Toc74282490"/>
      <w:r>
        <w:t xml:space="preserve">Filter </w:t>
      </w:r>
      <w:r w:rsidR="00A14DEC">
        <w:t>Stock</w:t>
      </w:r>
      <w:bookmarkEnd w:id="225"/>
      <w:bookmarkEnd w:id="226"/>
      <w:bookmarkEnd w:id="227"/>
      <w:bookmarkEnd w:id="228"/>
    </w:p>
    <w:p w14:paraId="613E001E" w14:textId="71CCB49F" w:rsidR="0064671F" w:rsidRDefault="000B656E" w:rsidP="0064671F">
      <w:pPr>
        <w:pStyle w:val="BodyText2"/>
      </w:pPr>
      <w:r>
        <w:t>Customs</w:t>
      </w:r>
      <w:r w:rsidR="00976ADF">
        <w:t xml:space="preserve">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customs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3AF36F43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280041AC" w14:textId="1B4D1FEE" w:rsidR="007D5B24" w:rsidRDefault="00333FC6" w:rsidP="007D5B24">
      <w:pPr>
        <w:pStyle w:val="BodyText2"/>
        <w:jc w:val="center"/>
        <w:rPr>
          <w:u w:val="single"/>
        </w:rPr>
      </w:pPr>
      <w:r>
        <w:rPr>
          <w:noProof/>
        </w:rPr>
        <w:drawing>
          <wp:inline distT="0" distB="0" distL="0" distR="0" wp14:anchorId="78CEC0A1" wp14:editId="5FB3A5F5">
            <wp:extent cx="4089400" cy="1605654"/>
            <wp:effectExtent l="0" t="0" r="635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21651"/>
                    <a:stretch/>
                  </pic:blipFill>
                  <pic:spPr bwMode="auto">
                    <a:xfrm>
                      <a:off x="0" y="0"/>
                      <a:ext cx="4109874" cy="161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41F47" w14:textId="79DBB85F" w:rsidR="00780668" w:rsidRPr="009251E2" w:rsidRDefault="00780668" w:rsidP="007E53B8">
      <w:pPr>
        <w:pStyle w:val="FigureCaption"/>
        <w:rPr>
          <w:u w:val="single"/>
        </w:rPr>
      </w:pPr>
      <w:bookmarkStart w:id="229" w:name="_Toc74282535"/>
      <w:r>
        <w:t xml:space="preserve">Figure </w:t>
      </w:r>
      <w:r w:rsidR="00B26381">
        <w:t>34</w:t>
      </w:r>
      <w:r>
        <w:t>: Stock Management</w:t>
      </w:r>
      <w:bookmarkEnd w:id="229"/>
      <w:r>
        <w:t xml:space="preserve"> </w:t>
      </w:r>
    </w:p>
    <w:p w14:paraId="4690BEAF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39F01BE3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4B6AA4E9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6D43DC">
        <w:t>Importers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5545697E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lastRenderedPageBreak/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62ECE15C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348E776A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5887F40C" w14:textId="6E5A6B49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7239F" wp14:editId="21576562">
                <wp:simplePos x="0" y="0"/>
                <wp:positionH relativeFrom="margin">
                  <wp:posOffset>581026</wp:posOffset>
                </wp:positionH>
                <wp:positionV relativeFrom="paragraph">
                  <wp:posOffset>940435</wp:posOffset>
                </wp:positionV>
                <wp:extent cx="4094480" cy="299720"/>
                <wp:effectExtent l="0" t="0" r="20320" b="2413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480" cy="299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26A9A" id="Rectangle 465" o:spid="_x0000_s1026" style="position:absolute;margin-left:45.75pt;margin-top:74.05pt;width:322.4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" filled="f" strokecolor="#ffc000 [3207]" strokeweight="2pt">
                <w10:wrap anchorx="margin"/>
              </v:rect>
            </w:pict>
          </mc:Fallback>
        </mc:AlternateContent>
      </w:r>
      <w:r w:rsidR="009F778A">
        <w:rPr>
          <w:noProof/>
        </w:rPr>
        <w:drawing>
          <wp:inline distT="0" distB="0" distL="0" distR="0" wp14:anchorId="1DD2BD5E" wp14:editId="17D226FF">
            <wp:extent cx="4150360" cy="1406419"/>
            <wp:effectExtent l="0" t="0" r="2540" b="381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9528" cy="14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8B1" w14:textId="2B4222F3" w:rsidR="0064671F" w:rsidRDefault="0064671F" w:rsidP="007E53B8">
      <w:pPr>
        <w:pStyle w:val="FigureCaption"/>
      </w:pPr>
      <w:bookmarkStart w:id="230" w:name="_Toc74282536"/>
      <w:r>
        <w:t xml:space="preserve">Figure </w:t>
      </w:r>
      <w:r w:rsidR="00B26381">
        <w:t>35</w:t>
      </w:r>
      <w:r>
        <w:t xml:space="preserve">: </w:t>
      </w:r>
      <w:r w:rsidR="00DB7910">
        <w:t>Stock Management</w:t>
      </w:r>
      <w:bookmarkEnd w:id="230"/>
    </w:p>
    <w:p w14:paraId="0E7F4391" w14:textId="77777777" w:rsidR="008804F6" w:rsidRDefault="008804F6" w:rsidP="008804F6">
      <w:pPr>
        <w:pStyle w:val="BodyText2"/>
      </w:pPr>
    </w:p>
    <w:p w14:paraId="33DC4C55" w14:textId="77777777" w:rsidR="001171E6" w:rsidRPr="002460BA" w:rsidRDefault="001171E6" w:rsidP="001171E6">
      <w:pPr>
        <w:pStyle w:val="BodyText2"/>
      </w:pPr>
      <w:bookmarkStart w:id="231" w:name="_Hlk73677241"/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2569198B" w14:textId="77777777" w:rsidR="001171E6" w:rsidRDefault="001171E6" w:rsidP="001171E6">
      <w:pPr>
        <w:pStyle w:val="Heading2"/>
      </w:pPr>
      <w:bookmarkStart w:id="232" w:name="_Toc74282491"/>
      <w:r>
        <w:t>Sorting Stock</w:t>
      </w:r>
      <w:bookmarkEnd w:id="232"/>
    </w:p>
    <w:p w14:paraId="4C05B9F8" w14:textId="77777777" w:rsidR="001171E6" w:rsidRDefault="001171E6" w:rsidP="001171E6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12BC3C15" w14:textId="77777777" w:rsidR="001171E6" w:rsidRDefault="001171E6" w:rsidP="001171E6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End w:id="231"/>
    <w:p w14:paraId="5A59B510" w14:textId="77777777" w:rsidR="001171E6" w:rsidRDefault="001171E6" w:rsidP="001171E6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D738C8" wp14:editId="3AAA4851">
                <wp:simplePos x="0" y="0"/>
                <wp:positionH relativeFrom="column">
                  <wp:posOffset>294673</wp:posOffset>
                </wp:positionH>
                <wp:positionV relativeFrom="paragraph">
                  <wp:posOffset>8389</wp:posOffset>
                </wp:positionV>
                <wp:extent cx="4680285" cy="1491214"/>
                <wp:effectExtent l="0" t="0" r="25400" b="1397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285" cy="1491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8B5FE" id="Rectangle 156" o:spid="_x0000_s1026" style="position:absolute;margin-left:23.2pt;margin-top:.65pt;width:368.55pt;height:117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A5286A" wp14:editId="280C2DF2">
                <wp:simplePos x="0" y="0"/>
                <wp:positionH relativeFrom="column">
                  <wp:posOffset>1462071</wp:posOffset>
                </wp:positionH>
                <wp:positionV relativeFrom="paragraph">
                  <wp:posOffset>833388</wp:posOffset>
                </wp:positionV>
                <wp:extent cx="152400" cy="197074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9A82" id="Rectangle 14" o:spid="_x0000_s1026" style="position:absolute;margin-left:115.1pt;margin-top:65.6pt;width:12pt;height:15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4B62AB" wp14:editId="45153E72">
            <wp:extent cx="4700337" cy="1499494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10015" cy="15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12EF" w14:textId="77777777" w:rsidR="001171E6" w:rsidRDefault="001171E6" w:rsidP="001171E6">
      <w:pPr>
        <w:pStyle w:val="FigureCaption"/>
      </w:pPr>
      <w:bookmarkStart w:id="233" w:name="_Toc73870116"/>
      <w:bookmarkStart w:id="234" w:name="_Toc74282537"/>
      <w:r>
        <w:t>Figure 39: Stock Management</w:t>
      </w:r>
      <w:bookmarkEnd w:id="233"/>
      <w:bookmarkEnd w:id="234"/>
    </w:p>
    <w:p w14:paraId="130AC959" w14:textId="77777777" w:rsidR="0064671F" w:rsidRDefault="0064671F" w:rsidP="0064671F">
      <w:pPr>
        <w:pStyle w:val="Heading2"/>
      </w:pPr>
      <w:bookmarkStart w:id="235" w:name="_Toc31900111"/>
      <w:bookmarkStart w:id="236" w:name="_Toc31900178"/>
      <w:bookmarkStart w:id="237" w:name="_Toc31900300"/>
      <w:bookmarkStart w:id="238" w:name="_Toc74282492"/>
      <w:r>
        <w:t xml:space="preserve">Export </w:t>
      </w:r>
      <w:r w:rsidR="000D5FAC">
        <w:t>Stock</w:t>
      </w:r>
      <w:bookmarkEnd w:id="235"/>
      <w:bookmarkEnd w:id="236"/>
      <w:bookmarkEnd w:id="237"/>
      <w:bookmarkEnd w:id="238"/>
    </w:p>
    <w:p w14:paraId="1FDB0D76" w14:textId="6DC94430" w:rsidR="0064671F" w:rsidRDefault="0089058D" w:rsidP="0064671F">
      <w:pPr>
        <w:pStyle w:val="BodyText2"/>
      </w:pPr>
      <w:r>
        <w:t>Customs</w:t>
      </w:r>
      <w:r w:rsidR="006D43DC">
        <w:t xml:space="preserve">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31A02F33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693F8E5E" w14:textId="77777777" w:rsidR="00DB7910" w:rsidRDefault="0064671F" w:rsidP="00DC39E0">
      <w:pPr>
        <w:pStyle w:val="BodyText2"/>
        <w:numPr>
          <w:ilvl w:val="0"/>
          <w:numId w:val="37"/>
        </w:numPr>
      </w:pPr>
      <w:r>
        <w:lastRenderedPageBreak/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464599FE" w14:textId="758B496B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5DF197" wp14:editId="3C102BA2">
                <wp:simplePos x="0" y="0"/>
                <wp:positionH relativeFrom="column">
                  <wp:posOffset>1759586</wp:posOffset>
                </wp:positionH>
                <wp:positionV relativeFrom="paragraph">
                  <wp:posOffset>737870</wp:posOffset>
                </wp:positionV>
                <wp:extent cx="360680" cy="167640"/>
                <wp:effectExtent l="0" t="0" r="20320" b="2286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67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D3A8F" id="Rectangle 468" o:spid="_x0000_s1026" style="position:absolute;margin-left:138.55pt;margin-top:58.1pt;width:28.4pt;height:1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" filled="f" strokecolor="#ffc000 [3207]" strokeweight="2pt"/>
            </w:pict>
          </mc:Fallback>
        </mc:AlternateContent>
      </w:r>
      <w:r w:rsidR="004E470E">
        <w:rPr>
          <w:noProof/>
        </w:rPr>
        <w:drawing>
          <wp:inline distT="0" distB="0" distL="0" distR="0" wp14:anchorId="7B8C90EB" wp14:editId="4FCEA378">
            <wp:extent cx="4279791" cy="1569720"/>
            <wp:effectExtent l="0" t="0" r="698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99518" cy="15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8A0D" w14:textId="7374BDCF" w:rsidR="00DB7910" w:rsidRDefault="000F2A8D" w:rsidP="007E53B8">
      <w:pPr>
        <w:pStyle w:val="FigureCaption"/>
      </w:pPr>
      <w:r>
        <w:t xml:space="preserve">                             </w:t>
      </w:r>
      <w:bookmarkStart w:id="239" w:name="_Toc74282538"/>
      <w:r w:rsidR="00DB7910">
        <w:t xml:space="preserve">Figure </w:t>
      </w:r>
      <w:r w:rsidR="00E33E46">
        <w:t>3</w:t>
      </w:r>
      <w:r w:rsidR="00B26381">
        <w:t>6</w:t>
      </w:r>
      <w:r w:rsidR="00DB7910">
        <w:t>: Stock Management</w:t>
      </w:r>
      <w:bookmarkEnd w:id="239"/>
    </w:p>
    <w:p w14:paraId="4289FA53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425527AE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20486735" wp14:editId="14AC1CB2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01CC5" w14:textId="5C0F36E8" w:rsidR="009F4201" w:rsidRDefault="009F4201" w:rsidP="007E53B8">
      <w:pPr>
        <w:pStyle w:val="FigureCaption"/>
      </w:pPr>
      <w:bookmarkStart w:id="240" w:name="_Toc74282539"/>
      <w:r>
        <w:t xml:space="preserve">Figure </w:t>
      </w:r>
      <w:r w:rsidR="00E33E46">
        <w:t>3</w:t>
      </w:r>
      <w:r w:rsidR="00B26381">
        <w:t>7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40"/>
    </w:p>
    <w:p w14:paraId="4BBC943F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1C901732" w14:textId="37AE8341" w:rsidR="0036447D" w:rsidRDefault="0033045F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3CEE16A0" wp14:editId="1A2D97C0">
            <wp:extent cx="4353560" cy="369212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43903" cy="3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8A0" w14:textId="595F25E8" w:rsidR="0064671F" w:rsidRDefault="0064671F" w:rsidP="007E53B8">
      <w:pPr>
        <w:pStyle w:val="FigureCaption"/>
      </w:pPr>
      <w:bookmarkStart w:id="241" w:name="_Toc74282540"/>
      <w:r>
        <w:t xml:space="preserve">Figure </w:t>
      </w:r>
      <w:r w:rsidR="00B26381">
        <w:t>38</w:t>
      </w:r>
      <w:r>
        <w:t>: Export</w:t>
      </w:r>
      <w:r w:rsidR="000F5679">
        <w:t>ed Stock</w:t>
      </w:r>
      <w:bookmarkEnd w:id="241"/>
      <w:r w:rsidR="000F5679">
        <w:t xml:space="preserve"> </w:t>
      </w:r>
    </w:p>
    <w:p w14:paraId="69AA2C8E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07C3C25" w14:textId="62236E00" w:rsidR="0036447D" w:rsidRDefault="0036447D" w:rsidP="000B0CE4">
      <w:pPr>
        <w:pStyle w:val="BodyText2"/>
      </w:pPr>
    </w:p>
    <w:p w14:paraId="043FDA42" w14:textId="7270CEFB" w:rsidR="0033045F" w:rsidRDefault="0033045F" w:rsidP="000B0CE4">
      <w:pPr>
        <w:pStyle w:val="BodyText2"/>
      </w:pPr>
    </w:p>
    <w:p w14:paraId="6CC16E97" w14:textId="77777777" w:rsidR="0033045F" w:rsidRDefault="0033045F" w:rsidP="000B0CE4">
      <w:pPr>
        <w:pStyle w:val="BodyText2"/>
      </w:pPr>
    </w:p>
    <w:p w14:paraId="791C3B3E" w14:textId="77777777" w:rsidR="008C008C" w:rsidRDefault="000B0CE4" w:rsidP="000B0CE4">
      <w:pPr>
        <w:pStyle w:val="Heading2"/>
      </w:pPr>
      <w:bookmarkStart w:id="242" w:name="_Toc74282493"/>
      <w:r>
        <w:lastRenderedPageBreak/>
        <w:t>Grievance Management</w:t>
      </w:r>
      <w:bookmarkEnd w:id="242"/>
    </w:p>
    <w:p w14:paraId="4B19B7A1" w14:textId="5D6083EE" w:rsidR="00CC4FBE" w:rsidRDefault="0089058D" w:rsidP="000B0CE4">
      <w:pPr>
        <w:pStyle w:val="BodyText2"/>
      </w:pPr>
      <w:r>
        <w:t>Customs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consignment </w:t>
      </w:r>
      <w:r w:rsidR="00894699">
        <w:t>approval</w:t>
      </w:r>
      <w:r w:rsidR="000B0CE4">
        <w:t xml:space="preserve">. </w:t>
      </w:r>
    </w:p>
    <w:p w14:paraId="34A669F0" w14:textId="602E4821" w:rsidR="000B0CE4" w:rsidRDefault="00687E23" w:rsidP="000B0CE4">
      <w:pPr>
        <w:pStyle w:val="BodyText2"/>
      </w:pPr>
      <w:r>
        <w:t xml:space="preserve">When </w:t>
      </w:r>
      <w:r w:rsidR="00E260CC">
        <w:t>a</w:t>
      </w:r>
      <w:r w:rsidR="005132E3">
        <w:t xml:space="preserve"> </w:t>
      </w:r>
      <w:r w:rsidR="00894699">
        <w:t>custom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6F3AFCD8" w14:textId="46DEAA10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7B07C6">
        <w:t>Admin</w:t>
      </w:r>
      <w:r w:rsidR="00CF6643">
        <w:t>.</w:t>
      </w:r>
      <w:r w:rsidR="00687E23">
        <w:t xml:space="preserve"> The notification appears on the CEIR </w:t>
      </w:r>
      <w:r w:rsidR="007B07C6">
        <w:t>Admin</w:t>
      </w:r>
      <w:r w:rsidR="00687E23">
        <w:t xml:space="preserve"> portal. A mail is also sent to the registered mail of the CEIR </w:t>
      </w:r>
      <w:r w:rsidR="007B07C6">
        <w:t>Admin</w:t>
      </w:r>
      <w:r w:rsidR="00687E23">
        <w:t>.</w:t>
      </w:r>
    </w:p>
    <w:p w14:paraId="4502D072" w14:textId="12D204A9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7B07C6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894699">
        <w:t>custom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894699">
        <w:t>custom’s</w:t>
      </w:r>
      <w:r w:rsidR="00591A26">
        <w:t xml:space="preserve"> </w:t>
      </w:r>
      <w:r w:rsidR="007379C0">
        <w:t>registered mail ID</w:t>
      </w:r>
      <w:r>
        <w:t>.</w:t>
      </w:r>
      <w:r w:rsidR="00591A26">
        <w:t xml:space="preserve"> </w:t>
      </w:r>
    </w:p>
    <w:p w14:paraId="1803877F" w14:textId="050D63E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E87782">
        <w:t xml:space="preserve">CEIR </w:t>
      </w:r>
      <w:r w:rsidR="007B07C6">
        <w:t>Admin</w:t>
      </w:r>
      <w:r w:rsidR="00C54724">
        <w:t xml:space="preserve"> closes the grievance.</w:t>
      </w:r>
    </w:p>
    <w:p w14:paraId="5A71E40F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5E46F3E1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306F62C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1D1EE45B" w14:textId="4C9F26EA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86D555" wp14:editId="5FE2677B">
                <wp:simplePos x="0" y="0"/>
                <wp:positionH relativeFrom="column">
                  <wp:posOffset>423545</wp:posOffset>
                </wp:positionH>
                <wp:positionV relativeFrom="paragraph">
                  <wp:posOffset>1148715</wp:posOffset>
                </wp:positionV>
                <wp:extent cx="894080" cy="162560"/>
                <wp:effectExtent l="0" t="0" r="20320" b="2794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080" cy="162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D1A64" id="Rectangle 259" o:spid="_x0000_s1026" style="position:absolute;margin-left:33.35pt;margin-top:90.45pt;width:70.4pt;height:1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" filled="f" strokecolor="#ffc000 [3207]" strokeweight="2pt"/>
            </w:pict>
          </mc:Fallback>
        </mc:AlternateContent>
      </w:r>
      <w:r w:rsidR="00CC7290">
        <w:rPr>
          <w:noProof/>
        </w:rPr>
        <w:drawing>
          <wp:inline distT="0" distB="0" distL="0" distR="0" wp14:anchorId="10A4AD76" wp14:editId="1E1FFB7B">
            <wp:extent cx="4683760" cy="1842966"/>
            <wp:effectExtent l="0" t="0" r="2540" b="508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8342" cy="18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3FE4" w14:textId="147A6B8C" w:rsidR="00045C43" w:rsidRDefault="00045C43" w:rsidP="007E53B8">
      <w:pPr>
        <w:pStyle w:val="FigureCaption"/>
      </w:pPr>
      <w:bookmarkStart w:id="243" w:name="_Toc74282541"/>
      <w:r>
        <w:t xml:space="preserve">Figure </w:t>
      </w:r>
      <w:r w:rsidR="00B26381">
        <w:t>39</w:t>
      </w:r>
      <w:r>
        <w:t xml:space="preserve">: </w:t>
      </w:r>
      <w:r w:rsidR="00B26381">
        <w:t>Grievance</w:t>
      </w:r>
      <w:r w:rsidR="006659F6">
        <w:t xml:space="preserve"> Page</w:t>
      </w:r>
      <w:bookmarkEnd w:id="243"/>
    </w:p>
    <w:p w14:paraId="273ED696" w14:textId="75234EED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172E28">
        <w:rPr>
          <w:b/>
          <w:bCs/>
        </w:rPr>
        <w:t>Create</w:t>
      </w:r>
      <w:r w:rsidR="00457F9E" w:rsidRPr="005E388D">
        <w:rPr>
          <w:b/>
          <w:bCs/>
        </w:rPr>
        <w:t xml:space="preserve"> Grievance</w:t>
      </w:r>
      <w:r w:rsidR="00457F9E">
        <w:t>.</w:t>
      </w:r>
    </w:p>
    <w:p w14:paraId="455EEBB6" w14:textId="450AAACA" w:rsidR="003A2390" w:rsidRDefault="003A2390" w:rsidP="003A2390">
      <w:pPr>
        <w:pStyle w:val="BodyText2"/>
      </w:pPr>
      <w:r>
        <w:t xml:space="preserve">The </w:t>
      </w:r>
      <w:r w:rsidR="00172E28">
        <w:rPr>
          <w:b/>
          <w:bCs/>
        </w:rPr>
        <w:t>Create</w:t>
      </w:r>
      <w:r w:rsidRPr="003A2390">
        <w:rPr>
          <w:b/>
          <w:bCs/>
        </w:rPr>
        <w:t xml:space="preserve"> Grievance</w:t>
      </w:r>
      <w:r>
        <w:t xml:space="preserve"> page appears.</w:t>
      </w:r>
    </w:p>
    <w:p w14:paraId="65856E2C" w14:textId="1921E8D9" w:rsidR="00457F9E" w:rsidRDefault="00172E28" w:rsidP="009E7898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4EE9D9B" wp14:editId="2B76B7AF">
            <wp:extent cx="3312160" cy="1868245"/>
            <wp:effectExtent l="0" t="0" r="254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19667" cy="18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BA5" w14:textId="5652F75F" w:rsidR="006C5568" w:rsidRDefault="00045C43" w:rsidP="007E53B8">
      <w:pPr>
        <w:pStyle w:val="FigureCaption"/>
      </w:pPr>
      <w:bookmarkStart w:id="244" w:name="_Toc74282542"/>
      <w:r>
        <w:t xml:space="preserve">Figure </w:t>
      </w:r>
      <w:r w:rsidR="00B26381">
        <w:t>40</w:t>
      </w:r>
      <w:r>
        <w:t xml:space="preserve">: </w:t>
      </w:r>
      <w:r w:rsidR="00172E28">
        <w:t>Create</w:t>
      </w:r>
      <w:r>
        <w:t xml:space="preserve"> Grievance</w:t>
      </w:r>
      <w:bookmarkEnd w:id="244"/>
    </w:p>
    <w:p w14:paraId="1E8E74BB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5A20F0F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3CC91510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0C245B94" w14:textId="77777777" w:rsidR="00457F9E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4512B50F" w14:textId="2C4A90A3" w:rsidR="00B26381" w:rsidRPr="005A0E51" w:rsidRDefault="00B26381" w:rsidP="00DC39E0">
      <w:pPr>
        <w:pStyle w:val="BodyText2"/>
        <w:numPr>
          <w:ilvl w:val="0"/>
          <w:numId w:val="42"/>
        </w:numPr>
      </w:pPr>
      <w:r>
        <w:t>Register Device Related: Problem with register device feature</w:t>
      </w:r>
    </w:p>
    <w:p w14:paraId="69D9E3BA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670241C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5CA2DFD0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6F710AF2" w14:textId="6B20D78A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7B07C6">
        <w:t>Admin</w:t>
      </w:r>
      <w:r w:rsidR="00C54724" w:rsidRPr="003A2390">
        <w:t xml:space="preserve"> to understand the problem in detail.</w:t>
      </w:r>
    </w:p>
    <w:p w14:paraId="5EBDE4B1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35FB4107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FA84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5FBA365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05C343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2EF5268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DD5168A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42CE76C3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lastRenderedPageBreak/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05AEED63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22D59A93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7797C84C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4EC1614" w14:textId="7B53F6DB" w:rsidR="00045C43" w:rsidRDefault="00B26381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8B21AA" wp14:editId="7D0E1DD8">
                <wp:simplePos x="0" y="0"/>
                <wp:positionH relativeFrom="column">
                  <wp:posOffset>4617720</wp:posOffset>
                </wp:positionH>
                <wp:positionV relativeFrom="paragraph">
                  <wp:posOffset>1383665</wp:posOffset>
                </wp:positionV>
                <wp:extent cx="381000" cy="228600"/>
                <wp:effectExtent l="0" t="0" r="25400" b="2540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E4240" id="Rectangle 260" o:spid="_x0000_s1026" style="position:absolute;margin-left:363.6pt;margin-top:108.95pt;width:30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" filled="f" strokecolor="#ffc000 [3207]" strokeweight="2pt"/>
            </w:pict>
          </mc:Fallback>
        </mc:AlternateContent>
      </w:r>
      <w:r w:rsidR="00DD4CC0">
        <w:rPr>
          <w:noProof/>
        </w:rPr>
        <w:drawing>
          <wp:inline distT="0" distB="0" distL="0" distR="0" wp14:anchorId="5F322D96" wp14:editId="29DE55F6">
            <wp:extent cx="5278755" cy="1897380"/>
            <wp:effectExtent l="0" t="0" r="0" b="762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CA84" w14:textId="0D95B8E2" w:rsidR="00045C43" w:rsidRDefault="00045C43" w:rsidP="007E53B8">
      <w:pPr>
        <w:pStyle w:val="FigureCaption"/>
      </w:pPr>
      <w:bookmarkStart w:id="245" w:name="_Toc74282543"/>
      <w:r>
        <w:t xml:space="preserve">Figure </w:t>
      </w:r>
      <w:r w:rsidR="00B26381">
        <w:t>41</w:t>
      </w:r>
      <w:r>
        <w:t>: Grievance Management</w:t>
      </w:r>
      <w:bookmarkEnd w:id="245"/>
    </w:p>
    <w:p w14:paraId="6BC10E34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2AAC529F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84AE271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BDDE524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1C1D83E9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FEA6E9C" w14:textId="322BAA11" w:rsidR="005E388D" w:rsidRPr="00B708C5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FA23023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5DFE69C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5A4947" w14:textId="2C0D5BBC" w:rsidR="005E388D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9B9F526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3468348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2DC3C1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ABB7444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28FCCC8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CB451D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4CB3CE43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26C739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3F88B4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16C0833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5883902D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4A3EEDBB" w14:textId="37B3FC5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7B07C6">
              <w:t>Admin</w:t>
            </w:r>
            <w:r>
              <w:t>.</w:t>
            </w:r>
          </w:p>
          <w:p w14:paraId="6B330189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1ECEE679" w14:textId="65C92853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lastRenderedPageBreak/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7B07C6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4DE4F6F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59C4F11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2891EA6A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0DAA793" w14:textId="7F50EE26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55BD02FE" wp14:editId="4F28AC2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7B07C6">
              <w:t>Admin</w:t>
            </w:r>
            <w:r>
              <w:t xml:space="preserve">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5F5B555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6660505E" wp14:editId="17F812F2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63E44929" w14:textId="77777777" w:rsidR="005E388D" w:rsidRDefault="005E388D" w:rsidP="000B0CE4">
      <w:pPr>
        <w:pStyle w:val="BodyText2"/>
      </w:pPr>
    </w:p>
    <w:p w14:paraId="47D79065" w14:textId="77777777" w:rsidR="00261090" w:rsidRDefault="007243D7" w:rsidP="007243D7">
      <w:pPr>
        <w:pStyle w:val="Heading2"/>
      </w:pPr>
      <w:bookmarkStart w:id="246" w:name="_Toc74282494"/>
      <w:r>
        <w:t>Filter Grievances</w:t>
      </w:r>
      <w:bookmarkEnd w:id="246"/>
    </w:p>
    <w:p w14:paraId="479E27D5" w14:textId="6DBE58BA" w:rsidR="000F2A8D" w:rsidRDefault="00976ADF" w:rsidP="000B0CE4">
      <w:pPr>
        <w:pStyle w:val="BodyText2"/>
      </w:pPr>
      <w:r>
        <w:t xml:space="preserve">The </w:t>
      </w:r>
      <w:r w:rsidR="00B26381">
        <w:t>customs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26381">
        <w:t>customs</w:t>
      </w:r>
      <w:r>
        <w:t xml:space="preserve"> </w:t>
      </w:r>
      <w:r w:rsidR="007243D7">
        <w:t xml:space="preserve">can view only those grievances that are pending with the CEIR </w:t>
      </w:r>
      <w:r w:rsidR="007B07C6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196AF17F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36BF43D1" w14:textId="44432276" w:rsidR="00C54724" w:rsidRDefault="0000217B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FB9DDD" wp14:editId="60C6EC49">
                <wp:simplePos x="0" y="0"/>
                <wp:positionH relativeFrom="margin">
                  <wp:posOffset>1513840</wp:posOffset>
                </wp:positionH>
                <wp:positionV relativeFrom="paragraph">
                  <wp:posOffset>636270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315EF" w14:textId="77777777" w:rsidR="00296F0E" w:rsidRDefault="00296F0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B9DDD" id="Rectangle 262" o:spid="_x0000_s1030" style="position:absolute;left:0;text-align:left;margin-left:119.2pt;margin-top:50.1pt;width:29.3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" filled="f" strokecolor="#ffc000 [3207]" strokeweight="2pt">
                <v:textbox>
                  <w:txbxContent>
                    <w:p w14:paraId="24A315EF" w14:textId="77777777" w:rsidR="00296F0E" w:rsidRDefault="00296F0E" w:rsidP="00941A7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F526D8" wp14:editId="229EF973">
                <wp:simplePos x="0" y="0"/>
                <wp:positionH relativeFrom="column">
                  <wp:posOffset>428625</wp:posOffset>
                </wp:positionH>
                <wp:positionV relativeFrom="paragraph">
                  <wp:posOffset>244475</wp:posOffset>
                </wp:positionV>
                <wp:extent cx="4251960" cy="711200"/>
                <wp:effectExtent l="0" t="0" r="15240" b="1270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7112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E2330" id="Rectangle 261" o:spid="_x0000_s1026" style="position:absolute;margin-left:33.75pt;margin-top:19.25pt;width:334.8pt;height:5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" filled="f" strokecolor="#ffc000 [3207]" strokeweight="2pt"/>
            </w:pict>
          </mc:Fallback>
        </mc:AlternateContent>
      </w:r>
      <w:r w:rsidR="00B80809">
        <w:rPr>
          <w:noProof/>
        </w:rPr>
        <w:drawing>
          <wp:inline distT="0" distB="0" distL="0" distR="0" wp14:anchorId="40BA8186" wp14:editId="0798CCC6">
            <wp:extent cx="4593294" cy="1651000"/>
            <wp:effectExtent l="0" t="0" r="0" b="635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99293" cy="16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88FB" w14:textId="5EBFD288" w:rsidR="00045C43" w:rsidRPr="007243D7" w:rsidRDefault="00045C43" w:rsidP="007E53B8">
      <w:pPr>
        <w:pStyle w:val="FigureCaption"/>
        <w:rPr>
          <w:u w:val="single"/>
        </w:rPr>
      </w:pPr>
      <w:bookmarkStart w:id="247" w:name="_Toc74282544"/>
      <w:r>
        <w:t xml:space="preserve">Figure </w:t>
      </w:r>
      <w:r w:rsidR="00B26381">
        <w:t>42</w:t>
      </w:r>
      <w:r>
        <w:t>: Filter Grievances</w:t>
      </w:r>
      <w:bookmarkEnd w:id="247"/>
    </w:p>
    <w:p w14:paraId="37290024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AF741B1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A9FEA42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 or consignment.</w:t>
      </w:r>
    </w:p>
    <w:p w14:paraId="23EAC058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lastRenderedPageBreak/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FE1A5B0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0E9E5A36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6BF77419" w14:textId="19988F61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7B07C6">
        <w:t>Admin</w:t>
      </w:r>
    </w:p>
    <w:p w14:paraId="0F2DE2E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6E66D9F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5C76C4B3" w14:textId="56F22209" w:rsidR="00F5488A" w:rsidRDefault="007243D7" w:rsidP="00245A53">
      <w:pPr>
        <w:pStyle w:val="BodyText2"/>
        <w:numPr>
          <w:ilvl w:val="0"/>
          <w:numId w:val="46"/>
        </w:numPr>
      </w:pPr>
      <w:r>
        <w:t xml:space="preserve">Click </w:t>
      </w:r>
      <w:r w:rsidRPr="00E87782">
        <w:rPr>
          <w:b/>
          <w:bCs/>
        </w:rPr>
        <w:t>Filter</w:t>
      </w:r>
      <w:r>
        <w:t>.</w:t>
      </w:r>
    </w:p>
    <w:p w14:paraId="5364DBD8" w14:textId="77777777" w:rsidR="007243D7" w:rsidRDefault="00045C43" w:rsidP="000B0CE4">
      <w:pPr>
        <w:pStyle w:val="BodyText2"/>
      </w:pPr>
      <w:r>
        <w:t>The filtered</w:t>
      </w:r>
      <w:r w:rsidR="007243D7">
        <w:t xml:space="preserve"> grievance</w:t>
      </w:r>
      <w:r>
        <w:t>s</w:t>
      </w:r>
      <w:r w:rsidR="007243D7">
        <w:t xml:space="preserve"> are shown on the page.</w:t>
      </w:r>
    </w:p>
    <w:p w14:paraId="5F52DEFC" w14:textId="5CEDA510" w:rsidR="00045C43" w:rsidRDefault="0000217B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23E22C3C" wp14:editId="19B56F38">
            <wp:extent cx="4169298" cy="1498600"/>
            <wp:effectExtent l="0" t="0" r="3175" b="635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73971" cy="15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4A82" w14:textId="1992C564" w:rsidR="00A951C6" w:rsidRPr="007243D7" w:rsidRDefault="00A951C6" w:rsidP="00A951C6">
      <w:pPr>
        <w:pStyle w:val="FigureCaption"/>
        <w:rPr>
          <w:u w:val="single"/>
        </w:rPr>
      </w:pPr>
      <w:bookmarkStart w:id="248" w:name="_Toc74282545"/>
      <w:r>
        <w:t xml:space="preserve">Figure </w:t>
      </w:r>
      <w:r w:rsidR="00A14FF0">
        <w:t>4</w:t>
      </w:r>
      <w:r w:rsidR="00B26381">
        <w:t>3</w:t>
      </w:r>
      <w:r>
        <w:t>: Filter</w:t>
      </w:r>
      <w:r w:rsidR="006659F6">
        <w:t>ed</w:t>
      </w:r>
      <w:r>
        <w:t xml:space="preserve"> Grievances</w:t>
      </w:r>
      <w:bookmarkEnd w:id="248"/>
    </w:p>
    <w:p w14:paraId="221095BA" w14:textId="77777777" w:rsidR="00E87782" w:rsidRPr="002460BA" w:rsidRDefault="00E87782" w:rsidP="00E87782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714CCDF8" w14:textId="436DC4A7" w:rsidR="00E87782" w:rsidRDefault="00E87782" w:rsidP="00E87782">
      <w:pPr>
        <w:pStyle w:val="Heading2"/>
      </w:pPr>
      <w:bookmarkStart w:id="249" w:name="_Toc74282495"/>
      <w:r>
        <w:t>Sorting Grievance</w:t>
      </w:r>
      <w:bookmarkEnd w:id="249"/>
    </w:p>
    <w:p w14:paraId="2A869549" w14:textId="77777777" w:rsidR="00E87782" w:rsidRDefault="00E87782" w:rsidP="00E87782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0819E478" w14:textId="77777777" w:rsidR="00E87782" w:rsidRDefault="00E87782" w:rsidP="00E87782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645E85FD" w14:textId="7BF5DDA6" w:rsidR="00E87782" w:rsidRDefault="000950B0" w:rsidP="00E8778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FA5DC9" wp14:editId="510252EC">
                <wp:simplePos x="0" y="0"/>
                <wp:positionH relativeFrom="column">
                  <wp:posOffset>1197610</wp:posOffset>
                </wp:positionH>
                <wp:positionV relativeFrom="paragraph">
                  <wp:posOffset>1010920</wp:posOffset>
                </wp:positionV>
                <wp:extent cx="152400" cy="197074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01B73" id="Rectangle 24" o:spid="_x0000_s1026" style="position:absolute;margin-left:94.3pt;margin-top:79.6pt;width:12pt;height:15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" filled="f" strokecolor="#ffc000 [3207]" strokeweight="2pt"/>
            </w:pict>
          </mc:Fallback>
        </mc:AlternateContent>
      </w:r>
      <w:r w:rsidR="00E8778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F5E1BE" wp14:editId="0D2EB185">
                <wp:simplePos x="0" y="0"/>
                <wp:positionH relativeFrom="column">
                  <wp:posOffset>321945</wp:posOffset>
                </wp:positionH>
                <wp:positionV relativeFrom="paragraph">
                  <wp:posOffset>6985</wp:posOffset>
                </wp:positionV>
                <wp:extent cx="4622800" cy="1657985"/>
                <wp:effectExtent l="0" t="0" r="25400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1657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5BECA" id="Rectangle 23" o:spid="_x0000_s1026" style="position:absolute;margin-left:25.35pt;margin-top:.55pt;width:364pt;height:130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FF3DAC" wp14:editId="174065A1">
            <wp:extent cx="4628515" cy="1663660"/>
            <wp:effectExtent l="0" t="0" r="635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46146" cy="16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362B" w14:textId="762AC11D" w:rsidR="00E87782" w:rsidRDefault="00E87782" w:rsidP="00E87782">
      <w:pPr>
        <w:pStyle w:val="FigureCaption"/>
      </w:pPr>
      <w:bookmarkStart w:id="250" w:name="_Toc74282546"/>
      <w:r>
        <w:t>Figure 39: Grievance Management</w:t>
      </w:r>
      <w:bookmarkEnd w:id="250"/>
    </w:p>
    <w:p w14:paraId="6AD0D837" w14:textId="77777777" w:rsidR="007243D7" w:rsidRDefault="005937A5" w:rsidP="00045C43">
      <w:pPr>
        <w:pStyle w:val="Heading2"/>
      </w:pPr>
      <w:bookmarkStart w:id="251" w:name="_Toc74282496"/>
      <w:r>
        <w:lastRenderedPageBreak/>
        <w:t>Export</w:t>
      </w:r>
      <w:r w:rsidR="00045C43">
        <w:t xml:space="preserve"> Grievances</w:t>
      </w:r>
      <w:bookmarkEnd w:id="251"/>
    </w:p>
    <w:p w14:paraId="6903A7CB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4C4913A7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2A83BFA4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1B5BC57B" w14:textId="111DC0E5" w:rsidR="00941A7E" w:rsidRDefault="00B26381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997345" wp14:editId="423E656E">
                <wp:simplePos x="0" y="0"/>
                <wp:positionH relativeFrom="column">
                  <wp:posOffset>2943225</wp:posOffset>
                </wp:positionH>
                <wp:positionV relativeFrom="paragraph">
                  <wp:posOffset>561340</wp:posOffset>
                </wp:positionV>
                <wp:extent cx="401320" cy="167640"/>
                <wp:effectExtent l="0" t="0" r="17780" b="2286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167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8B7F5" w14:textId="77777777" w:rsidR="00296F0E" w:rsidRDefault="00296F0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345" id="Rectangle 265" o:spid="_x0000_s1031" style="position:absolute;left:0;text-align:left;margin-left:231.75pt;margin-top:44.2pt;width:31.6pt;height:1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" filled="f" strokecolor="#ffc000 [3207]" strokeweight="2pt">
                <v:textbox>
                  <w:txbxContent>
                    <w:p w14:paraId="06A8B7F5" w14:textId="77777777" w:rsidR="00296F0E" w:rsidRDefault="00296F0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91D89">
        <w:rPr>
          <w:noProof/>
        </w:rPr>
        <w:drawing>
          <wp:inline distT="0" distB="0" distL="0" distR="0" wp14:anchorId="3D7DCA23" wp14:editId="7F09D597">
            <wp:extent cx="4053840" cy="1457100"/>
            <wp:effectExtent l="0" t="0" r="381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7613" cy="14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D6D" w14:textId="7E90C616" w:rsidR="00E33E46" w:rsidRDefault="000F2A8D" w:rsidP="007E53B8">
      <w:pPr>
        <w:pStyle w:val="FigureCaption"/>
      </w:pPr>
      <w:r>
        <w:t xml:space="preserve">                                 </w:t>
      </w:r>
      <w:bookmarkStart w:id="252" w:name="_Toc74282547"/>
      <w:r w:rsidR="00E33E46">
        <w:t xml:space="preserve">Figure </w:t>
      </w:r>
      <w:r w:rsidR="00A14FF0">
        <w:t>4</w:t>
      </w:r>
      <w:r w:rsidR="00B26381">
        <w:t>4</w:t>
      </w:r>
      <w:r w:rsidR="00E33E46">
        <w:t>: Grievance Management</w:t>
      </w:r>
      <w:bookmarkEnd w:id="252"/>
    </w:p>
    <w:p w14:paraId="1FDB113D" w14:textId="77777777" w:rsidR="009915B5" w:rsidRDefault="009915B5" w:rsidP="00E87782">
      <w:pPr>
        <w:pStyle w:val="BodyText2"/>
      </w:pPr>
      <w:r>
        <w:t xml:space="preserve">The following page appears. </w:t>
      </w:r>
    </w:p>
    <w:p w14:paraId="32310397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0B341DCA" wp14:editId="6967967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374B3" w14:textId="55B73234" w:rsidR="009915B5" w:rsidRDefault="00976ADF" w:rsidP="007E53B8">
      <w:pPr>
        <w:pStyle w:val="FigureCaption"/>
      </w:pPr>
      <w:r>
        <w:t xml:space="preserve">  </w:t>
      </w:r>
      <w:bookmarkStart w:id="253" w:name="_Toc74282548"/>
      <w:r w:rsidR="009915B5" w:rsidRPr="00D405A8">
        <w:t xml:space="preserve">Figure </w:t>
      </w:r>
      <w:r w:rsidR="00A14FF0">
        <w:t>4</w:t>
      </w:r>
      <w:r w:rsidR="00B26381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53"/>
      <w:r w:rsidR="009915B5">
        <w:t xml:space="preserve"> </w:t>
      </w:r>
    </w:p>
    <w:p w14:paraId="0B80BD63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4EE47F1" w14:textId="246312AE" w:rsidR="0036447D" w:rsidRDefault="00476C5A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07D05676" wp14:editId="4EA7B1F9">
            <wp:extent cx="3235960" cy="389654"/>
            <wp:effectExtent l="0" t="0" r="254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02416" cy="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E59C" w14:textId="60CE5EEB" w:rsidR="009915B5" w:rsidRDefault="009915B5" w:rsidP="007E53B8">
      <w:pPr>
        <w:pStyle w:val="FigureCaption"/>
      </w:pPr>
      <w:bookmarkStart w:id="254" w:name="_Toc74282549"/>
      <w:r>
        <w:t xml:space="preserve">Figure </w:t>
      </w:r>
      <w:r w:rsidR="00A14FF0">
        <w:t>4</w:t>
      </w:r>
      <w:r w:rsidR="00B26381">
        <w:t>6</w:t>
      </w:r>
      <w:r>
        <w:t xml:space="preserve">: </w:t>
      </w:r>
      <w:r w:rsidR="000F5679">
        <w:t>Exported Grievances</w:t>
      </w:r>
      <w:bookmarkEnd w:id="254"/>
    </w:p>
    <w:p w14:paraId="75FEBFE8" w14:textId="4B2C977E" w:rsidR="00BC0541" w:rsidRDefault="0070762E" w:rsidP="00BC0541">
      <w:pPr>
        <w:pStyle w:val="BodyText2"/>
      </w:pPr>
      <w:r>
        <w:t xml:space="preserve">Instead of exporting all the grievances, </w:t>
      </w:r>
      <w:r w:rsidR="00B26381">
        <w:t>custom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p w14:paraId="491512CE" w14:textId="77777777" w:rsidR="00BC0541" w:rsidRDefault="00BC0541" w:rsidP="00BC0541">
      <w:pPr>
        <w:pStyle w:val="BodyText2"/>
        <w:ind w:left="360"/>
        <w:jc w:val="center"/>
      </w:pPr>
    </w:p>
    <w:p w14:paraId="487F357D" w14:textId="77777777" w:rsidR="00BC0541" w:rsidRDefault="00BC0541" w:rsidP="00BC0541">
      <w:pPr>
        <w:pStyle w:val="Heading2"/>
      </w:pPr>
      <w:bookmarkStart w:id="255" w:name="_Toc47433242"/>
      <w:bookmarkStart w:id="256" w:name="_Toc74282497"/>
      <w:r>
        <w:lastRenderedPageBreak/>
        <w:t>Registering Devices</w:t>
      </w:r>
      <w:bookmarkEnd w:id="255"/>
      <w:bookmarkEnd w:id="256"/>
    </w:p>
    <w:p w14:paraId="5333CF48" w14:textId="6A8EC7C0" w:rsidR="00BC0541" w:rsidRDefault="00BC0541" w:rsidP="00BC0541">
      <w:pPr>
        <w:pStyle w:val="BodyText2"/>
      </w:pPr>
      <w:r>
        <w:t xml:space="preserve">The custom officials use the CEIR application to register devices that are brought into Cambodia by foreigners/local Cambodian users. The registered device is used to build a device database. The end user has to pay taxes on the devices as per the applicable CEIR policy  </w:t>
      </w:r>
    </w:p>
    <w:p w14:paraId="78E08D4A" w14:textId="77777777" w:rsidR="00BC0541" w:rsidRDefault="00BC0541" w:rsidP="00BC0541">
      <w:pPr>
        <w:pStyle w:val="Heading3"/>
      </w:pPr>
      <w:bookmarkStart w:id="257" w:name="_Toc47433243"/>
      <w:bookmarkStart w:id="258" w:name="_Toc74282498"/>
      <w:r>
        <w:t>Registering Imported Devices</w:t>
      </w:r>
      <w:bookmarkEnd w:id="257"/>
      <w:bookmarkEnd w:id="258"/>
    </w:p>
    <w:p w14:paraId="599947FE" w14:textId="77777777" w:rsidR="00BC0541" w:rsidRPr="00096716" w:rsidRDefault="00BC0541" w:rsidP="00BC0541">
      <w:pPr>
        <w:pStyle w:val="BodyText2"/>
        <w:rPr>
          <w:u w:val="single"/>
        </w:rPr>
      </w:pPr>
      <w:r w:rsidRPr="00096716">
        <w:rPr>
          <w:u w:val="single"/>
        </w:rPr>
        <w:t xml:space="preserve">To </w:t>
      </w:r>
      <w:r>
        <w:rPr>
          <w:u w:val="single"/>
        </w:rPr>
        <w:t>register a device</w:t>
      </w:r>
      <w:r w:rsidRPr="00096716">
        <w:rPr>
          <w:u w:val="single"/>
        </w:rPr>
        <w:t>:</w:t>
      </w:r>
    </w:p>
    <w:p w14:paraId="686BBBB4" w14:textId="211E4FE4" w:rsidR="00BC0541" w:rsidRDefault="00BC0541" w:rsidP="00BC0541">
      <w:pPr>
        <w:pStyle w:val="BodyText2"/>
        <w:numPr>
          <w:ilvl w:val="0"/>
          <w:numId w:val="60"/>
        </w:numPr>
      </w:pPr>
      <w:r>
        <w:t xml:space="preserve">Select </w:t>
      </w:r>
      <w:r>
        <w:rPr>
          <w:b/>
          <w:bCs/>
        </w:rPr>
        <w:t>Register Device</w:t>
      </w:r>
      <w:r>
        <w:t xml:space="preserve"> in the left panel of the </w:t>
      </w:r>
      <w:r w:rsidR="00312FA9">
        <w:t>home</w:t>
      </w:r>
      <w:r>
        <w:t xml:space="preserve"> page.</w:t>
      </w:r>
    </w:p>
    <w:p w14:paraId="080CDFD4" w14:textId="767BAA45" w:rsidR="00BC0541" w:rsidRDefault="00AE3BBD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1401F31" wp14:editId="2A7F964E">
            <wp:extent cx="4161603" cy="123952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66318" cy="12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9005" w14:textId="45AB11B4" w:rsidR="00BC0541" w:rsidRDefault="00277552" w:rsidP="00BC0541">
      <w:pPr>
        <w:pStyle w:val="FigureCaption"/>
      </w:pPr>
      <w:bookmarkStart w:id="259" w:name="_Toc47432260"/>
      <w:bookmarkStart w:id="260" w:name="_Toc74282550"/>
      <w:r>
        <w:t>Figure 47</w:t>
      </w:r>
      <w:r w:rsidR="00BC0541" w:rsidRPr="000C5547">
        <w:t xml:space="preserve">: </w:t>
      </w:r>
      <w:bookmarkEnd w:id="259"/>
      <w:r w:rsidR="00B355B5">
        <w:t>Register Device</w:t>
      </w:r>
      <w:bookmarkEnd w:id="260"/>
    </w:p>
    <w:p w14:paraId="4AE8FF02" w14:textId="41E6936D" w:rsidR="00BC0541" w:rsidRDefault="00BC0541" w:rsidP="00BC0541">
      <w:pPr>
        <w:pStyle w:val="BodyText2"/>
        <w:numPr>
          <w:ilvl w:val="0"/>
          <w:numId w:val="60"/>
        </w:numPr>
      </w:pPr>
      <w:r>
        <w:t xml:space="preserve">Enter the </w:t>
      </w:r>
      <w:r w:rsidR="00B355B5">
        <w:t xml:space="preserve">NID </w:t>
      </w:r>
      <w:r>
        <w:t>passport number</w:t>
      </w:r>
      <w:r w:rsidRPr="00557A82">
        <w:t>.</w:t>
      </w:r>
      <w:r>
        <w:t xml:space="preserve"> </w:t>
      </w:r>
    </w:p>
    <w:p w14:paraId="64B255AB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Click </w:t>
      </w:r>
      <w:r w:rsidRPr="000C5547">
        <w:rPr>
          <w:b/>
          <w:bCs/>
        </w:rPr>
        <w:t>Submit</w:t>
      </w:r>
      <w:r>
        <w:t xml:space="preserve">. </w:t>
      </w:r>
    </w:p>
    <w:p w14:paraId="288D6D18" w14:textId="77777777" w:rsidR="00BC0541" w:rsidRDefault="00BC0541" w:rsidP="00BC0541">
      <w:pPr>
        <w:pStyle w:val="BodyText2"/>
      </w:pPr>
      <w:r>
        <w:t>If there are any existing registered devices that are associated with the passport number entered, the following page appears.</w:t>
      </w:r>
    </w:p>
    <w:p w14:paraId="549F01BE" w14:textId="0495EE90" w:rsidR="00BC0541" w:rsidRDefault="00A84A9A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6EDACDC" wp14:editId="5011CD9C">
            <wp:extent cx="5278755" cy="2030095"/>
            <wp:effectExtent l="0" t="0" r="0" b="8255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F8F" w14:textId="6AFB1DA3" w:rsidR="00BC0541" w:rsidRPr="00321B3A" w:rsidRDefault="00277552" w:rsidP="00BC0541">
      <w:pPr>
        <w:pStyle w:val="FigureCaption"/>
      </w:pPr>
      <w:bookmarkStart w:id="261" w:name="_Toc47432262"/>
      <w:bookmarkStart w:id="262" w:name="_Toc74282551"/>
      <w:r>
        <w:t>Figure 48</w:t>
      </w:r>
      <w:r w:rsidR="00BC0541" w:rsidRPr="00321B3A">
        <w:t xml:space="preserve">: </w:t>
      </w:r>
      <w:r w:rsidR="00804BE6">
        <w:t>Register</w:t>
      </w:r>
      <w:r w:rsidR="00BC0541" w:rsidRPr="00321B3A">
        <w:t xml:space="preserve"> Device</w:t>
      </w:r>
      <w:bookmarkEnd w:id="261"/>
      <w:bookmarkEnd w:id="262"/>
    </w:p>
    <w:p w14:paraId="484DA127" w14:textId="1680B4DD" w:rsidR="00027513" w:rsidRDefault="00027513" w:rsidP="00BC0541">
      <w:pPr>
        <w:pStyle w:val="BodyText2"/>
        <w:numPr>
          <w:ilvl w:val="0"/>
          <w:numId w:val="60"/>
        </w:numPr>
      </w:pPr>
      <w:r>
        <w:t xml:space="preserve">Click on </w:t>
      </w:r>
      <w:r w:rsidRPr="00027513">
        <w:rPr>
          <w:b/>
          <w:bCs/>
        </w:rPr>
        <w:t>Register Device</w:t>
      </w:r>
      <w:r>
        <w:t xml:space="preserve"> on the top right of the form. Following form appears. </w:t>
      </w:r>
    </w:p>
    <w:p w14:paraId="62A752FB" w14:textId="79E1315C" w:rsidR="00027513" w:rsidRDefault="00027513" w:rsidP="00027513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F2F9E0B" wp14:editId="446F7DBF">
            <wp:extent cx="3775967" cy="2277481"/>
            <wp:effectExtent l="0" t="0" r="0" b="889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88536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037A" w14:textId="354C39AE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492022F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Type</w:t>
      </w:r>
      <w:r>
        <w:t>: Select the type of device:</w:t>
      </w:r>
    </w:p>
    <w:p w14:paraId="70EAD1D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Mobile Phone</w:t>
      </w:r>
    </w:p>
    <w:p w14:paraId="7B81436D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Feature Phone</w:t>
      </w:r>
    </w:p>
    <w:p w14:paraId="2904A575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ID Type</w:t>
      </w:r>
      <w:r>
        <w:t>: Select the type of ID of the device that would be entered for identification:</w:t>
      </w:r>
    </w:p>
    <w:p w14:paraId="324C52E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46A9EBC7" w14:textId="34A60A22" w:rsidR="00BC0541" w:rsidRDefault="00A84A9A" w:rsidP="0032288C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>
        <w:rPr>
          <w:b/>
          <w:bCs/>
        </w:rPr>
        <w:t>No. of SIM slot</w:t>
      </w:r>
      <w:r w:rsidR="00BC0541">
        <w:t xml:space="preserve">: </w:t>
      </w:r>
      <w:r w:rsidR="0032288C">
        <w:t xml:space="preserve">Number of multiple SIMs the </w:t>
      </w:r>
      <w:r w:rsidR="00BC0541">
        <w:t>device supports</w:t>
      </w:r>
      <w:r w:rsidR="0032288C">
        <w:t xml:space="preserve"> (1-4)</w:t>
      </w:r>
    </w:p>
    <w:p w14:paraId="7FC6FEB1" w14:textId="09C430E6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 xml:space="preserve">Country bought </w:t>
      </w:r>
      <w:r w:rsidR="00A84A9A" w:rsidRPr="001177B0">
        <w:rPr>
          <w:b/>
          <w:bCs/>
        </w:rPr>
        <w:t>from</w:t>
      </w:r>
      <w:r>
        <w:t>: Select the country from where the device was bought.</w:t>
      </w:r>
    </w:p>
    <w:p w14:paraId="1025BE7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Serial Number</w:t>
      </w:r>
      <w:r>
        <w:t>: Enter the serial number of the device.</w:t>
      </w:r>
    </w:p>
    <w:p w14:paraId="491E434D" w14:textId="60DF8A00" w:rsidR="00B355B5" w:rsidRDefault="00A84A9A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="00B355B5">
        <w:rPr>
          <w:b/>
          <w:bCs/>
        </w:rPr>
        <w:t>Tax Paid Status</w:t>
      </w:r>
      <w:r w:rsidR="00B355B5" w:rsidRPr="00B355B5">
        <w:t>:</w:t>
      </w:r>
      <w:r w:rsidR="00B355B5">
        <w:t xml:space="preserve"> Select the tax paid status</w:t>
      </w:r>
    </w:p>
    <w:p w14:paraId="6117353F" w14:textId="2C06F42E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Price</w:t>
      </w:r>
      <w:r w:rsidRPr="00B355B5">
        <w:t>:</w:t>
      </w:r>
      <w:r>
        <w:t xml:space="preserve"> Price of the device</w:t>
      </w:r>
    </w:p>
    <w:p w14:paraId="1309BAB9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Status</w:t>
      </w:r>
      <w:r>
        <w:t>: Select the status of the device:</w:t>
      </w:r>
    </w:p>
    <w:p w14:paraId="774D019A" w14:textId="77777777" w:rsidR="00BC0541" w:rsidRPr="00B964EF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 xml:space="preserve">New </w:t>
      </w:r>
    </w:p>
    <w:p w14:paraId="60436C33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>Old</w:t>
      </w:r>
    </w:p>
    <w:p w14:paraId="159AD917" w14:textId="7ABDFF0F" w:rsidR="00BC0541" w:rsidRDefault="00A84A9A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="00BC0541" w:rsidRPr="001177B0">
        <w:rPr>
          <w:b/>
          <w:bCs/>
        </w:rPr>
        <w:t>IMEI</w:t>
      </w:r>
      <w:r w:rsidR="00BC0541">
        <w:t>: Enter the ID value(s). A maximum of 4 ID values can be entered.</w:t>
      </w:r>
    </w:p>
    <w:p w14:paraId="708704C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B964EF">
        <w:rPr>
          <w:b/>
          <w:bCs/>
        </w:rPr>
        <w:t>Submit</w:t>
      </w:r>
      <w:r>
        <w:t>.</w:t>
      </w:r>
    </w:p>
    <w:p w14:paraId="06CFDDDB" w14:textId="77777777" w:rsidR="00BC0541" w:rsidRDefault="00BC0541" w:rsidP="00BC0541">
      <w:pPr>
        <w:pStyle w:val="BodyText2"/>
        <w:tabs>
          <w:tab w:val="left" w:pos="284"/>
        </w:tabs>
        <w:ind w:left="360"/>
      </w:pPr>
      <w:r>
        <w:t>A unique transaction ID is generated, and the request is processed internally. The registration request appears on top of the page.</w:t>
      </w:r>
    </w:p>
    <w:p w14:paraId="6F7EC2A5" w14:textId="1E4EFCC8" w:rsidR="00BC0541" w:rsidRDefault="00804BE6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7443C67" wp14:editId="23A8B84A">
            <wp:extent cx="3357304" cy="1442594"/>
            <wp:effectExtent l="0" t="0" r="0" b="571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73061" cy="14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1499" w14:textId="539530F3" w:rsidR="00BC0541" w:rsidRPr="00321B3A" w:rsidRDefault="00277552" w:rsidP="00BC0541">
      <w:pPr>
        <w:pStyle w:val="FigureCaption"/>
      </w:pPr>
      <w:bookmarkStart w:id="263" w:name="_Toc47432263"/>
      <w:bookmarkStart w:id="264" w:name="_Toc74282552"/>
      <w:r>
        <w:t>Figure 50</w:t>
      </w:r>
      <w:r w:rsidR="00BC0541" w:rsidRPr="00321B3A">
        <w:t xml:space="preserve">: </w:t>
      </w:r>
      <w:bookmarkEnd w:id="263"/>
      <w:r w:rsidR="00A84A9A">
        <w:t>Register Device</w:t>
      </w:r>
      <w:bookmarkEnd w:id="264"/>
    </w:p>
    <w:p w14:paraId="6A6917B5" w14:textId="51B61100" w:rsidR="00BC0541" w:rsidRDefault="00BC0541" w:rsidP="00BC0541">
      <w:pPr>
        <w:pStyle w:val="BodyText2"/>
      </w:pPr>
      <w:r>
        <w:t>If the passport number</w:t>
      </w:r>
      <w:r w:rsidR="00B355B5">
        <w:t>/NID</w:t>
      </w:r>
      <w:r>
        <w:t xml:space="preserve"> is not found in the system and there is no device registered with the passport, the following page appears.</w:t>
      </w:r>
    </w:p>
    <w:p w14:paraId="5CBF6AC5" w14:textId="0C049C6A" w:rsidR="00BC0541" w:rsidRDefault="00B91BD6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27F13FF6" wp14:editId="73D37CB3">
            <wp:extent cx="4662872" cy="4011652"/>
            <wp:effectExtent l="0" t="0" r="4445" b="825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9348" cy="40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69C" w14:textId="3CE4DE01" w:rsidR="00BC0541" w:rsidRPr="00557A82" w:rsidRDefault="00BC0541" w:rsidP="00BC0541">
      <w:pPr>
        <w:pStyle w:val="FigureCaption"/>
      </w:pPr>
      <w:r>
        <w:tab/>
      </w:r>
      <w:r>
        <w:tab/>
      </w:r>
      <w:bookmarkStart w:id="265" w:name="_Toc74282553"/>
      <w:bookmarkStart w:id="266" w:name="_Toc47432264"/>
      <w:r w:rsidRPr="009600CC">
        <w:t xml:space="preserve">Figure </w:t>
      </w:r>
      <w:r w:rsidR="00277552">
        <w:t>51</w:t>
      </w:r>
      <w:r w:rsidRPr="007539AA">
        <w:t xml:space="preserve">: </w:t>
      </w:r>
      <w:r w:rsidR="003D50FC">
        <w:t>Register</w:t>
      </w:r>
      <w:r>
        <w:t xml:space="preserve"> Device</w:t>
      </w:r>
      <w:bookmarkEnd w:id="265"/>
      <w:r>
        <w:t xml:space="preserve"> </w:t>
      </w:r>
      <w:bookmarkEnd w:id="266"/>
    </w:p>
    <w:p w14:paraId="00549FDC" w14:textId="77777777" w:rsidR="00BC0541" w:rsidRDefault="00BC0541" w:rsidP="00BC0541">
      <w:pPr>
        <w:pStyle w:val="BodyText2"/>
      </w:pPr>
      <w:r>
        <w:t>Enter information about the person who is visiting Cambodia.</w:t>
      </w:r>
    </w:p>
    <w:p w14:paraId="49855E96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1C8A8C05" w14:textId="77777777" w:rsidR="00BC0541" w:rsidRPr="00F67214" w:rsidRDefault="00BC0541" w:rsidP="00BC0541">
      <w:pPr>
        <w:pStyle w:val="BodyText2"/>
      </w:pPr>
      <w:r w:rsidRPr="00511152">
        <w:rPr>
          <w:b/>
          <w:bCs/>
        </w:rPr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0A2A506B" w14:textId="79F9E5D9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Passport Number</w:t>
      </w:r>
      <w:r>
        <w:t xml:space="preserve">: </w:t>
      </w:r>
      <w:r w:rsidR="00163E7E">
        <w:t xml:space="preserve">NID/Passport number entered by the user at the time of opening </w:t>
      </w:r>
      <w:r w:rsidR="00974402">
        <w:t>the register device form</w:t>
      </w:r>
      <w:r w:rsidR="00163E7E">
        <w:t xml:space="preserve"> will be pre-filled </w:t>
      </w:r>
      <w:r w:rsidR="00257C3B">
        <w:t xml:space="preserve">by the system </w:t>
      </w:r>
      <w:r w:rsidR="00974402">
        <w:t>here</w:t>
      </w:r>
      <w:r w:rsidR="00163E7E">
        <w:t xml:space="preserve">. </w:t>
      </w:r>
    </w:p>
    <w:p w14:paraId="145BDFFB" w14:textId="5FD9494D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lastRenderedPageBreak/>
        <w:t>*</w:t>
      </w:r>
      <w:r w:rsidR="00AC5175">
        <w:rPr>
          <w:b/>
          <w:bCs/>
        </w:rPr>
        <w:t>Upload Supporting D</w:t>
      </w:r>
      <w:r w:rsidRPr="005B63D0">
        <w:rPr>
          <w:b/>
          <w:bCs/>
        </w:rPr>
        <w:t>ocument</w:t>
      </w:r>
      <w:r>
        <w:t>: Select the type of document to be uploaded for identification.</w:t>
      </w:r>
    </w:p>
    <w:p w14:paraId="23AC621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Passport</w:t>
      </w:r>
    </w:p>
    <w:p w14:paraId="6D12D676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06BA5D0A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368FF8F6" w14:textId="78C3920B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Last Name</w:t>
      </w:r>
    </w:p>
    <w:p w14:paraId="4C4ED54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0758CB7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Entry Date in Country</w:t>
      </w:r>
      <w:r>
        <w:t>: Select the date of entry in Cambodia.</w:t>
      </w:r>
    </w:p>
    <w:p w14:paraId="7481DFA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Address (Property Location)</w:t>
      </w:r>
    </w:p>
    <w:p w14:paraId="356D100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Street Number</w:t>
      </w:r>
    </w:p>
    <w:p w14:paraId="340DF0EF" w14:textId="1363C7C8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Village</w:t>
      </w:r>
    </w:p>
    <w:p w14:paraId="15E0C05E" w14:textId="75F3F4BB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Locality</w:t>
      </w:r>
    </w:p>
    <w:p w14:paraId="6A408AD2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491A8EBA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1AE259C1" w14:textId="2B00A92A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Postal Code</w:t>
      </w:r>
    </w:p>
    <w:p w14:paraId="7899EEF7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4471803A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51510CB5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</w:p>
    <w:p w14:paraId="2D615B37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0AF51032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767AFF04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679626C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065A708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569C4C93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Add Visa</w:t>
      </w:r>
      <w:r>
        <w:t>: Select Yes or No depending on whether the person has a visa.</w:t>
      </w:r>
    </w:p>
    <w:p w14:paraId="45329990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Type: Select the type of visa. This is applicable only if the person has a visa.</w:t>
      </w:r>
    </w:p>
    <w:p w14:paraId="413A144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lastRenderedPageBreak/>
        <w:t>Visa Number: Enter the visa number. This is applicable only if the person has a visa.</w:t>
      </w:r>
    </w:p>
    <w:p w14:paraId="6C2A0339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Expiry Date: Select the expiry date of the visa. This is applicable only if the person has a visa.</w:t>
      </w:r>
    </w:p>
    <w:p w14:paraId="22CA8A7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Visa Image: Click File to upload the visa image. This is applicable only if the person has a visa.</w:t>
      </w:r>
    </w:p>
    <w:p w14:paraId="4F2E81F2" w14:textId="056B0307" w:rsidR="00BC0541" w:rsidRPr="00F67214" w:rsidRDefault="00BC0541" w:rsidP="00B91BD6">
      <w:pPr>
        <w:pStyle w:val="BodyText2"/>
        <w:tabs>
          <w:tab w:val="left" w:pos="284"/>
        </w:tabs>
      </w:pPr>
      <w:r w:rsidRPr="005B63D0">
        <w:rPr>
          <w:b/>
          <w:bCs/>
        </w:rPr>
        <w:t>Device Information</w:t>
      </w:r>
    </w:p>
    <w:p w14:paraId="463BF9C7" w14:textId="2646041B" w:rsidR="00BC0541" w:rsidRDefault="00BC0541" w:rsidP="00B91BD6">
      <w:pPr>
        <w:pStyle w:val="BodyText2"/>
        <w:numPr>
          <w:ilvl w:val="0"/>
          <w:numId w:val="54"/>
        </w:numPr>
        <w:tabs>
          <w:tab w:val="left" w:pos="284"/>
        </w:tabs>
      </w:pPr>
      <w:r w:rsidRPr="00B91BD6">
        <w:rPr>
          <w:b/>
          <w:bCs/>
        </w:rPr>
        <w:t>Device Type</w:t>
      </w:r>
      <w:r w:rsidR="00B91BD6">
        <w:t xml:space="preserve">: </w:t>
      </w:r>
      <w:r w:rsidR="00B91BD6" w:rsidRPr="00F67214">
        <w:t xml:space="preserve">Enter details of the </w:t>
      </w:r>
      <w:r w:rsidR="00B91BD6">
        <w:t>device</w:t>
      </w:r>
      <w:r w:rsidR="00B91BD6" w:rsidRPr="00F67214">
        <w:t>.</w:t>
      </w:r>
    </w:p>
    <w:p w14:paraId="05EA3178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B83C49">
        <w:rPr>
          <w:b/>
          <w:bCs/>
        </w:rPr>
        <w:t>Device ID Type</w:t>
      </w:r>
      <w:r>
        <w:t xml:space="preserve">: Select the type of ID to be entered for the device: </w:t>
      </w:r>
    </w:p>
    <w:p w14:paraId="04788AD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18F1863D" w14:textId="694CD7DF" w:rsidR="00BC0541" w:rsidRDefault="004B0C55" w:rsidP="00BE7318">
      <w:pPr>
        <w:pStyle w:val="BodyText2"/>
        <w:numPr>
          <w:ilvl w:val="0"/>
          <w:numId w:val="61"/>
        </w:numPr>
        <w:tabs>
          <w:tab w:val="left" w:pos="284"/>
        </w:tabs>
      </w:pPr>
      <w:r w:rsidRPr="004B0C55">
        <w:rPr>
          <w:color w:val="FF0000"/>
        </w:rPr>
        <w:t>*</w:t>
      </w:r>
      <w:r w:rsidR="00B63A99" w:rsidRPr="004B0C55">
        <w:rPr>
          <w:b/>
          <w:bCs/>
        </w:rPr>
        <w:t>No. of SIM slot</w:t>
      </w:r>
      <w:r w:rsidR="00BC0541" w:rsidRPr="00BD7A6D">
        <w:t>:</w:t>
      </w:r>
      <w:r w:rsidR="00BC0541">
        <w:t xml:space="preserve"> </w:t>
      </w:r>
      <w:r w:rsidR="00DF7746">
        <w:t xml:space="preserve">Number of multiple SIMs the </w:t>
      </w:r>
      <w:r w:rsidR="00BC0541">
        <w:t xml:space="preserve">device supports </w:t>
      </w:r>
      <w:r>
        <w:t>(1-4)</w:t>
      </w:r>
    </w:p>
    <w:p w14:paraId="04B7A46F" w14:textId="4E35C420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 xml:space="preserve">Country Bought </w:t>
      </w:r>
      <w:r w:rsidR="007470D1" w:rsidRPr="00B83C49">
        <w:rPr>
          <w:b/>
          <w:bCs/>
        </w:rPr>
        <w:t>from</w:t>
      </w:r>
      <w:r w:rsidR="00296F0E">
        <w:rPr>
          <w:b/>
          <w:bCs/>
        </w:rPr>
        <w:t xml:space="preserve">: </w:t>
      </w:r>
      <w:r w:rsidR="00296F0E" w:rsidRPr="00296F0E">
        <w:t>Select the country</w:t>
      </w:r>
    </w:p>
    <w:p w14:paraId="142BFABD" w14:textId="5933B79B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Enter the serial number</w:t>
      </w:r>
    </w:p>
    <w:p w14:paraId="69A3A336" w14:textId="136E5A13" w:rsidR="00296F0E" w:rsidRDefault="00C46CBB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="00296F0E">
        <w:rPr>
          <w:b/>
          <w:bCs/>
        </w:rPr>
        <w:t xml:space="preserve">Tax Paid Status: </w:t>
      </w:r>
      <w:r w:rsidR="00296F0E" w:rsidRPr="00296F0E">
        <w:rPr>
          <w:bCs/>
        </w:rPr>
        <w:t>Select the tax paid status</w:t>
      </w:r>
    </w:p>
    <w:p w14:paraId="45B93186" w14:textId="143D0693" w:rsidR="00296F0E" w:rsidRPr="00B83C49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Price: </w:t>
      </w:r>
      <w:r w:rsidRPr="00296F0E">
        <w:rPr>
          <w:bCs/>
        </w:rPr>
        <w:t>Enter the price</w:t>
      </w:r>
    </w:p>
    <w:p w14:paraId="763ED1EA" w14:textId="0B823564" w:rsidR="00BC0541" w:rsidRPr="00B83C49" w:rsidRDefault="00C46CBB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="00BC0541" w:rsidRPr="00B83C49">
        <w:rPr>
          <w:b/>
          <w:bCs/>
        </w:rPr>
        <w:t>Device Status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Select the device status</w:t>
      </w:r>
    </w:p>
    <w:p w14:paraId="6307F31E" w14:textId="1D46F06F" w:rsidR="00BC0541" w:rsidRDefault="00C46CBB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2A4404">
        <w:rPr>
          <w:color w:val="FF0000"/>
        </w:rPr>
        <w:t>*</w:t>
      </w:r>
      <w:r w:rsidR="00BC0541" w:rsidRPr="00155651">
        <w:rPr>
          <w:b/>
          <w:bCs/>
        </w:rPr>
        <w:t>IMEI</w:t>
      </w:r>
      <w:r w:rsidR="00BC0541">
        <w:t>: Enter the value of the IMEIs of the device.</w:t>
      </w:r>
    </w:p>
    <w:p w14:paraId="4306C28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7560AB52" w14:textId="77777777" w:rsidR="00BC0541" w:rsidRDefault="00BC0541" w:rsidP="00BC0541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3BB78E03" w14:textId="60975169" w:rsidR="00296F0E" w:rsidRDefault="00853F00" w:rsidP="00853F00">
      <w:pPr>
        <w:pStyle w:val="BodyText2"/>
        <w:tabs>
          <w:tab w:val="left" w:pos="284"/>
        </w:tabs>
        <w:jc w:val="center"/>
      </w:pPr>
      <w:r>
        <w:rPr>
          <w:noProof/>
        </w:rPr>
        <w:drawing>
          <wp:inline distT="0" distB="0" distL="0" distR="0" wp14:anchorId="281B03A9" wp14:editId="002F7DFA">
            <wp:extent cx="4243215" cy="1118862"/>
            <wp:effectExtent l="0" t="0" r="5080" b="5715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60662" cy="11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6073" w14:textId="6AF7ADA6" w:rsidR="00BC0541" w:rsidRPr="00C45BF5" w:rsidRDefault="00277552" w:rsidP="00BC0541">
      <w:pPr>
        <w:pStyle w:val="FigureCaption"/>
      </w:pPr>
      <w:bookmarkStart w:id="267" w:name="_Toc47432265"/>
      <w:bookmarkStart w:id="268" w:name="_Toc74282554"/>
      <w:r>
        <w:t>Figure 52</w:t>
      </w:r>
      <w:r w:rsidR="00BC0541" w:rsidRPr="00C45BF5">
        <w:t xml:space="preserve">: </w:t>
      </w:r>
      <w:r w:rsidR="0038687D">
        <w:t>Register Device</w:t>
      </w:r>
      <w:bookmarkEnd w:id="267"/>
      <w:bookmarkEnd w:id="268"/>
    </w:p>
    <w:p w14:paraId="14AAFE16" w14:textId="77777777" w:rsidR="00BC0541" w:rsidRPr="00AF7107" w:rsidRDefault="00BC0541" w:rsidP="00BC0541">
      <w:pPr>
        <w:pStyle w:val="BodyText2"/>
      </w:pPr>
      <w:r>
        <w:t>For each request, the following information is displayed: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BC0541" w:rsidRPr="003D50EC" w14:paraId="1B50DEC0" w14:textId="77777777" w:rsidTr="00BC0541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7EE25174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4B5BC993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C0541" w:rsidRPr="003D50EC" w14:paraId="75ECD688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087E3722" w14:textId="77777777" w:rsidR="00BC0541" w:rsidRPr="00B708C5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6D15BC7C" w14:textId="77777777" w:rsidR="00BC0541" w:rsidRPr="00B708C5" w:rsidRDefault="00BC0541" w:rsidP="00BC054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request.</w:t>
            </w:r>
          </w:p>
        </w:tc>
      </w:tr>
      <w:tr w:rsidR="00BC0541" w:rsidRPr="003D50EC" w14:paraId="03E9B4BB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19EF186B" w14:textId="47BE0701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Passport No</w:t>
            </w:r>
            <w:r w:rsidR="00296F0E">
              <w:t>/NID</w:t>
            </w:r>
          </w:p>
        </w:tc>
        <w:tc>
          <w:tcPr>
            <w:tcW w:w="5415" w:type="dxa"/>
            <w:shd w:val="clear" w:color="auto" w:fill="auto"/>
          </w:tcPr>
          <w:p w14:paraId="048881D6" w14:textId="0C934F71" w:rsidR="00BC0541" w:rsidRDefault="00BC0541" w:rsidP="00BC0541">
            <w:pPr>
              <w:pStyle w:val="BodyText2"/>
            </w:pPr>
            <w:r>
              <w:t>Passport number</w:t>
            </w:r>
            <w:r w:rsidR="00296F0E">
              <w:t>/N</w:t>
            </w:r>
            <w:r w:rsidR="00646750">
              <w:t>ational ID</w:t>
            </w:r>
          </w:p>
        </w:tc>
      </w:tr>
      <w:tr w:rsidR="00BC0541" w:rsidRPr="003D50EC" w14:paraId="734288C6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7C71013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6AC06DD6" w14:textId="77777777" w:rsidR="00BC0541" w:rsidRDefault="00BC0541" w:rsidP="00BC0541">
            <w:pPr>
              <w:pStyle w:val="BodyText2"/>
            </w:pPr>
            <w:r>
              <w:t>Transaction ID assigned to the request.</w:t>
            </w:r>
          </w:p>
        </w:tc>
      </w:tr>
      <w:tr w:rsidR="00BC0541" w:rsidRPr="003D50EC" w14:paraId="0994859C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A86128F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Nationality</w:t>
            </w:r>
          </w:p>
        </w:tc>
        <w:tc>
          <w:tcPr>
            <w:tcW w:w="5415" w:type="dxa"/>
            <w:shd w:val="clear" w:color="auto" w:fill="auto"/>
          </w:tcPr>
          <w:p w14:paraId="6482D0E3" w14:textId="77777777" w:rsidR="00BC0541" w:rsidRDefault="00BC0541" w:rsidP="00BC0541">
            <w:pPr>
              <w:pStyle w:val="BodyText2"/>
            </w:pPr>
            <w:r>
              <w:t>Nationality of the person entering Cambodia.</w:t>
            </w:r>
          </w:p>
        </w:tc>
      </w:tr>
      <w:tr w:rsidR="00BC0541" w:rsidRPr="003D50EC" w14:paraId="103FC230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1D66FCA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Tax Paid Status</w:t>
            </w:r>
          </w:p>
        </w:tc>
        <w:tc>
          <w:tcPr>
            <w:tcW w:w="5415" w:type="dxa"/>
            <w:shd w:val="clear" w:color="auto" w:fill="auto"/>
          </w:tcPr>
          <w:p w14:paraId="3A8B621D" w14:textId="77777777" w:rsidR="00BC0541" w:rsidRDefault="00BC0541" w:rsidP="00BC0541">
            <w:pPr>
              <w:pStyle w:val="BodyText2"/>
            </w:pPr>
            <w:r>
              <w:t>Indicates whether tax has been paid for the device.</w:t>
            </w:r>
          </w:p>
        </w:tc>
      </w:tr>
      <w:tr w:rsidR="00BC0541" w:rsidRPr="003D50EC" w14:paraId="31AC9DFA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79096222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 w:rsidRPr="004322C6">
              <w:t>Origin</w:t>
            </w:r>
          </w:p>
        </w:tc>
        <w:tc>
          <w:tcPr>
            <w:tcW w:w="5415" w:type="dxa"/>
            <w:shd w:val="clear" w:color="auto" w:fill="auto"/>
          </w:tcPr>
          <w:p w14:paraId="5471B63C" w14:textId="77777777" w:rsidR="0079557D" w:rsidRDefault="00296F0E" w:rsidP="00BC0541">
            <w:pPr>
              <w:pStyle w:val="BodyText2"/>
            </w:pPr>
            <w:r>
              <w:t>This indicates who has raised the request</w:t>
            </w:r>
            <w:r w:rsidR="0079557D">
              <w:t>. The value can be</w:t>
            </w:r>
          </w:p>
          <w:p w14:paraId="3B64D739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End user</w:t>
            </w:r>
          </w:p>
          <w:p w14:paraId="1B735D5F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 xml:space="preserve">Immigration </w:t>
            </w:r>
          </w:p>
          <w:p w14:paraId="7806A31E" w14:textId="127893A4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Custom</w:t>
            </w:r>
          </w:p>
        </w:tc>
      </w:tr>
      <w:tr w:rsidR="00BC0541" w:rsidRPr="003D50EC" w14:paraId="5CEA5CAC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57481F5" w14:textId="33D1CB7F" w:rsidR="00BC0541" w:rsidRPr="003D50EC" w:rsidRDefault="00BC0541" w:rsidP="00BC0541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01AA6275" w14:textId="77777777" w:rsidR="00BC0541" w:rsidRDefault="00BC0541" w:rsidP="00BC0541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The request goes through the following status modes:</w:t>
            </w:r>
          </w:p>
          <w:p w14:paraId="008FDCCD" w14:textId="77777777" w:rsidR="00BC0541" w:rsidRPr="00453C7D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New</w:t>
            </w:r>
            <w:r>
              <w:t>: When a request is raised, the status is New.</w:t>
            </w:r>
          </w:p>
          <w:p w14:paraId="2A166417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request is verified internally.</w:t>
            </w:r>
          </w:p>
          <w:p w14:paraId="380A98FF" w14:textId="77777777" w:rsidR="00BC0541" w:rsidRPr="00943CE0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Pr="00943CE0">
              <w:t>: If the request has an error, an error file is generated. The error file can be downloaded. The error could be in the file format, size, policy violation or request specifications.</w:t>
            </w:r>
          </w:p>
          <w:p w14:paraId="099C42BF" w14:textId="69888A23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 xml:space="preserve">: If the request is successfully verified by the system, the request is shared with the CEIR </w:t>
            </w:r>
            <w:r w:rsidR="007B07C6">
              <w:t>Admin</w:t>
            </w:r>
            <w:r>
              <w:t xml:space="preserve"> for review.</w:t>
            </w:r>
          </w:p>
          <w:p w14:paraId="4AB95BEC" w14:textId="45D75C0B" w:rsidR="00BC0541" w:rsidRPr="00711759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Admin: The CEIR </w:t>
            </w:r>
            <w:r w:rsidR="007B07C6">
              <w:t>Admin</w:t>
            </w:r>
            <w:r w:rsidRPr="00711759">
              <w:t xml:space="preserve"> reviews the details and rejects the request if there is a problem. The </w:t>
            </w:r>
            <w:r>
              <w:t>official</w:t>
            </w:r>
            <w:r w:rsidRPr="00711759">
              <w:t xml:space="preserve"> can view the error file and fix the errors in the request.</w:t>
            </w:r>
          </w:p>
          <w:p w14:paraId="440851F6" w14:textId="11BB267C" w:rsidR="00BC0541" w:rsidRPr="009600CC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lastRenderedPageBreak/>
              <w:t>Approved by CEIR Admin</w:t>
            </w:r>
            <w:r>
              <w:t xml:space="preserve">: When the CEIR </w:t>
            </w:r>
            <w:r w:rsidR="007B07C6">
              <w:t>Admin</w:t>
            </w:r>
            <w:r>
              <w:t xml:space="preserve"> approves the request, the status changes to Approved by CEIR Admin.</w:t>
            </w:r>
          </w:p>
          <w:p w14:paraId="0E3D336C" w14:textId="2F09492D" w:rsidR="00BC0541" w:rsidRPr="007539AA" w:rsidRDefault="00BC0541" w:rsidP="00AB32DE">
            <w:pPr>
              <w:pStyle w:val="BodyText2"/>
              <w:jc w:val="left"/>
            </w:pPr>
          </w:p>
        </w:tc>
      </w:tr>
      <w:tr w:rsidR="00BC0541" w:rsidRPr="003D50EC" w14:paraId="4C227AB7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5F2134B" w14:textId="77777777" w:rsidR="00BC0541" w:rsidRDefault="00BC0541" w:rsidP="00BC0541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5415" w:type="dxa"/>
            <w:shd w:val="clear" w:color="auto" w:fill="auto"/>
          </w:tcPr>
          <w:p w14:paraId="52DAF1CC" w14:textId="77777777" w:rsidR="00BC0541" w:rsidRDefault="00BC0541" w:rsidP="00BC0541">
            <w:pPr>
              <w:pStyle w:val="BodyText2"/>
            </w:pPr>
            <w:r>
              <w:t>This displays different actions that can be performed on the request.</w:t>
            </w:r>
          </w:p>
          <w:p w14:paraId="347AF8E0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 xml:space="preserve">Error </w:t>
            </w:r>
            <w:r w:rsidRPr="00AE122D">
              <w:rPr>
                <w:noProof/>
              </w:rPr>
              <w:drawing>
                <wp:inline distT="0" distB="0" distL="0" distR="0" wp14:anchorId="1F9A7D5D" wp14:editId="04C813FC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122D">
              <w:t xml:space="preserve">: An error file is generated if there is any problem in the request(s) submitted. Click to download the error file. Refer to </w:t>
            </w:r>
            <w:r w:rsidRPr="00734EA0">
              <w:rPr>
                <w:i/>
                <w:iCs/>
              </w:rPr>
              <w:t>Figure 18</w:t>
            </w:r>
            <w:r w:rsidRPr="00AE122D">
              <w:t xml:space="preserve"> for a sample error file.</w:t>
            </w:r>
          </w:p>
          <w:p w14:paraId="12490E6E" w14:textId="77E6DBCD" w:rsidR="00AB32DE" w:rsidRPr="00AE122D" w:rsidRDefault="00AB32DE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Pay Tax </w:t>
            </w:r>
            <w:r>
              <w:rPr>
                <w:noProof/>
              </w:rPr>
              <w:drawing>
                <wp:inline distT="0" distB="0" distL="0" distR="0" wp14:anchorId="4211BB9C" wp14:editId="50CF9B91">
                  <wp:extent cx="241300" cy="190500"/>
                  <wp:effectExtent l="0" t="0" r="12700" b="1270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10-03 at 20.05.03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 This is used to pay Tax of the device. Once the tax is paid, then tax paid status of device is changed to tax paid.</w:t>
            </w:r>
          </w:p>
          <w:p w14:paraId="6CAA7413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View  </w:t>
            </w:r>
            <w:r>
              <w:rPr>
                <w:noProof/>
              </w:rPr>
              <w:drawing>
                <wp:inline distT="0" distB="0" distL="0" distR="0" wp14:anchorId="0AB34AB2" wp14:editId="1B453F38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request. Click on it view the request details.</w:t>
            </w:r>
          </w:p>
          <w:p w14:paraId="623400C6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9715CB" wp14:editId="212BED68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request. This is allowed only when the request status is New or Rejected by System. Click on it to delete the request.</w:t>
            </w:r>
          </w:p>
          <w:p w14:paraId="000EA026" w14:textId="7BC13FAF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>History</w:t>
            </w:r>
            <w:r w:rsidR="00953E63">
              <w:t xml:space="preserve"> </w:t>
            </w:r>
            <w:r w:rsidR="00953E63">
              <w:rPr>
                <w:noProof/>
              </w:rPr>
              <w:drawing>
                <wp:inline distT="0" distB="0" distL="0" distR="0" wp14:anchorId="3106E109" wp14:editId="6FF3F68D">
                  <wp:extent cx="190500" cy="199103"/>
                  <wp:effectExtent l="0" t="0" r="0" b="0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history of the transaction. </w:t>
            </w:r>
          </w:p>
        </w:tc>
      </w:tr>
    </w:tbl>
    <w:p w14:paraId="5FF20E3C" w14:textId="12F277A2" w:rsidR="00EF7001" w:rsidRDefault="00EF7001" w:rsidP="00EF7001">
      <w:pPr>
        <w:pStyle w:val="BodyText2"/>
      </w:pPr>
      <w:bookmarkStart w:id="269" w:name="_Toc47433244"/>
    </w:p>
    <w:p w14:paraId="7AE43A45" w14:textId="77777777" w:rsidR="00EF7001" w:rsidRDefault="00EF7001">
      <w:pPr>
        <w:rPr>
          <w:rFonts w:ascii="Arial" w:eastAsia="Arial Unicode MS" w:hAnsi="Arial"/>
          <w:sz w:val="20"/>
        </w:rPr>
      </w:pPr>
      <w:r>
        <w:br w:type="page"/>
      </w:r>
    </w:p>
    <w:p w14:paraId="0CFA8700" w14:textId="5254B129" w:rsidR="00BC0541" w:rsidRDefault="00BC0541" w:rsidP="00BC0541">
      <w:pPr>
        <w:pStyle w:val="Heading2"/>
      </w:pPr>
      <w:bookmarkStart w:id="270" w:name="_Toc74282499"/>
      <w:r>
        <w:lastRenderedPageBreak/>
        <w:t>Filtering Register Device Requests</w:t>
      </w:r>
      <w:bookmarkEnd w:id="269"/>
      <w:bookmarkEnd w:id="270"/>
    </w:p>
    <w:p w14:paraId="0219CB38" w14:textId="09F67253" w:rsidR="00BC0541" w:rsidRDefault="00AB32DE" w:rsidP="00BC0541">
      <w:pPr>
        <w:pStyle w:val="BodyText2"/>
      </w:pPr>
      <w:r>
        <w:t>Custom</w:t>
      </w:r>
      <w:r w:rsidR="00BC0541">
        <w:t xml:space="preserve"> officials can view selective device requests after specifying the required filters. For example, they can view requests that are pending approval from the CEIR </w:t>
      </w:r>
      <w:r w:rsidR="007B07C6">
        <w:t>Admin</w:t>
      </w:r>
      <w:r w:rsidR="00BC0541">
        <w:t>.</w:t>
      </w:r>
    </w:p>
    <w:p w14:paraId="3295CA02" w14:textId="77777777" w:rsidR="00BC0541" w:rsidRDefault="00BC0541" w:rsidP="00BC0541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>
        <w:rPr>
          <w:u w:val="single"/>
        </w:rPr>
        <w:t>filter device requests</w:t>
      </w:r>
      <w:r w:rsidRPr="009251E2">
        <w:rPr>
          <w:u w:val="single"/>
        </w:rPr>
        <w:t>:</w:t>
      </w:r>
    </w:p>
    <w:p w14:paraId="37737E14" w14:textId="2BC0E875" w:rsidR="00BC0541" w:rsidRDefault="00330A8D" w:rsidP="00BC0541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3F6E66" wp14:editId="5101967B">
                <wp:simplePos x="0" y="0"/>
                <wp:positionH relativeFrom="column">
                  <wp:posOffset>79998</wp:posOffset>
                </wp:positionH>
                <wp:positionV relativeFrom="paragraph">
                  <wp:posOffset>284688</wp:posOffset>
                </wp:positionV>
                <wp:extent cx="4884373" cy="744015"/>
                <wp:effectExtent l="0" t="0" r="12065" b="1841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373" cy="7440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06A3E" id="Rectangle 499" o:spid="_x0000_s1026" style="position:absolute;margin-left:6.3pt;margin-top:22.4pt;width:384.6pt;height:58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" filled="f" strokecolor="#ffc000 [3207]" strokeweight="2pt"/>
            </w:pict>
          </mc:Fallback>
        </mc:AlternateContent>
      </w:r>
      <w:r w:rsidR="00AB32D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F06EFC" wp14:editId="37F092E4">
                <wp:simplePos x="0" y="0"/>
                <wp:positionH relativeFrom="column">
                  <wp:posOffset>108396</wp:posOffset>
                </wp:positionH>
                <wp:positionV relativeFrom="paragraph">
                  <wp:posOffset>1028704</wp:posOffset>
                </wp:positionV>
                <wp:extent cx="386206" cy="215821"/>
                <wp:effectExtent l="0" t="0" r="13970" b="13335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06" cy="21582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7EBFD" id="Rectangle 500" o:spid="_x0000_s1026" style="position:absolute;margin-left:8.55pt;margin-top:81pt;width:30.4pt;height:1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" filled="f" strokecolor="#ffc000 [3207]" strokeweight="2pt"/>
            </w:pict>
          </mc:Fallback>
        </mc:AlternateContent>
      </w:r>
      <w:r w:rsidR="00E77FD2">
        <w:rPr>
          <w:noProof/>
        </w:rPr>
        <w:drawing>
          <wp:inline distT="0" distB="0" distL="0" distR="0" wp14:anchorId="7E99E130" wp14:editId="4C6EA6E0">
            <wp:extent cx="5278755" cy="2435860"/>
            <wp:effectExtent l="0" t="0" r="0" b="254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9D74" w14:textId="0F56EEF3" w:rsidR="00BC0541" w:rsidRPr="009251E2" w:rsidRDefault="00277552" w:rsidP="00BC0541">
      <w:pPr>
        <w:pStyle w:val="FigureCaption"/>
        <w:rPr>
          <w:u w:val="single"/>
        </w:rPr>
      </w:pPr>
      <w:bookmarkStart w:id="271" w:name="_Toc47432266"/>
      <w:bookmarkStart w:id="272" w:name="_Toc74282555"/>
      <w:r>
        <w:t>Figure 53</w:t>
      </w:r>
      <w:r w:rsidR="00BC0541" w:rsidRPr="00372FB1">
        <w:t>: Filter Device Requests</w:t>
      </w:r>
      <w:bookmarkEnd w:id="271"/>
      <w:bookmarkEnd w:id="272"/>
    </w:p>
    <w:p w14:paraId="197D6354" w14:textId="77777777" w:rsidR="00BC0541" w:rsidRDefault="00BC0541" w:rsidP="00BC0541">
      <w:pPr>
        <w:pStyle w:val="BodyText2"/>
        <w:numPr>
          <w:ilvl w:val="0"/>
          <w:numId w:val="31"/>
        </w:numPr>
      </w:pPr>
      <w:r>
        <w:t>Enter data in one or more of the listed fields:</w:t>
      </w:r>
    </w:p>
    <w:p w14:paraId="7A584E7A" w14:textId="77777777" w:rsidR="00BC0541" w:rsidRPr="00E2141F" w:rsidRDefault="00BC0541" w:rsidP="00BC0541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 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the </w:t>
      </w:r>
      <w:r>
        <w:t>period of registering devices.</w:t>
      </w:r>
    </w:p>
    <w:p w14:paraId="28C78AAB" w14:textId="77777777" w:rsidR="00BC0541" w:rsidRDefault="00BC0541" w:rsidP="00BC0541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request is assigned a unique transaction ID. </w:t>
      </w:r>
    </w:p>
    <w:p w14:paraId="77B514CC" w14:textId="77777777" w:rsidR="00BC0541" w:rsidRPr="00963511" w:rsidRDefault="00BC0541" w:rsidP="00BC0541">
      <w:pPr>
        <w:pStyle w:val="BodyText2"/>
        <w:numPr>
          <w:ilvl w:val="0"/>
          <w:numId w:val="23"/>
        </w:numPr>
      </w:pPr>
      <w:r w:rsidRPr="00963511">
        <w:rPr>
          <w:b/>
          <w:bCs/>
        </w:rPr>
        <w:t>Status</w:t>
      </w:r>
      <w:r>
        <w:rPr>
          <w:b/>
          <w:bCs/>
        </w:rPr>
        <w:t xml:space="preserve">: </w:t>
      </w:r>
      <w:r w:rsidRPr="00963511">
        <w:t>Status of the request.</w:t>
      </w:r>
    </w:p>
    <w:p w14:paraId="78EBD243" w14:textId="77777777" w:rsidR="00BC0541" w:rsidRDefault="00BC0541" w:rsidP="00BC0541">
      <w:pPr>
        <w:pStyle w:val="BodyText2"/>
        <w:numPr>
          <w:ilvl w:val="0"/>
          <w:numId w:val="23"/>
        </w:numPr>
      </w:pPr>
      <w:r>
        <w:rPr>
          <w:b/>
          <w:bCs/>
        </w:rPr>
        <w:t>Tax Paid Status</w:t>
      </w:r>
      <w:r>
        <w:t>: Whether tax has been paid for the device.</w:t>
      </w:r>
    </w:p>
    <w:p w14:paraId="09EE53CC" w14:textId="77777777" w:rsidR="00BC0541" w:rsidRDefault="00BC0541" w:rsidP="00BC0541">
      <w:pPr>
        <w:pStyle w:val="BodyText2"/>
        <w:numPr>
          <w:ilvl w:val="0"/>
          <w:numId w:val="31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17116B8A" w14:textId="77777777" w:rsidR="00BC0541" w:rsidRDefault="00BC0541" w:rsidP="00BC0541">
      <w:pPr>
        <w:pStyle w:val="BodyText2"/>
        <w:ind w:left="360"/>
      </w:pPr>
      <w:r>
        <w:t>The requests that match the filter values are shown in the dashboard.</w:t>
      </w:r>
    </w:p>
    <w:p w14:paraId="2EB8A219" w14:textId="77777777" w:rsidR="00BC374C" w:rsidRPr="002460BA" w:rsidRDefault="00BC374C" w:rsidP="00BC374C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7C2F601C" w14:textId="08E073E3" w:rsidR="00BC374C" w:rsidRDefault="00BC374C" w:rsidP="00BC374C">
      <w:pPr>
        <w:pStyle w:val="Heading2"/>
      </w:pPr>
      <w:bookmarkStart w:id="273" w:name="_Toc74282500"/>
      <w:r>
        <w:t xml:space="preserve">Sorting </w:t>
      </w:r>
      <w:r w:rsidR="007430DB">
        <w:t>Register Device Requests</w:t>
      </w:r>
      <w:bookmarkEnd w:id="273"/>
    </w:p>
    <w:p w14:paraId="408719DE" w14:textId="77777777" w:rsidR="00BC374C" w:rsidRDefault="00BC374C" w:rsidP="00BC374C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19F831B1" w14:textId="77777777" w:rsidR="00BC374C" w:rsidRDefault="00BC374C" w:rsidP="00BC374C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6197172F" w14:textId="592250AA" w:rsidR="00BC374C" w:rsidRDefault="00E77FD2" w:rsidP="00BC374C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B971E4" wp14:editId="2CCDB1BE">
                <wp:simplePos x="0" y="0"/>
                <wp:positionH relativeFrom="column">
                  <wp:posOffset>2251221</wp:posOffset>
                </wp:positionH>
                <wp:positionV relativeFrom="paragraph">
                  <wp:posOffset>1219326</wp:posOffset>
                </wp:positionV>
                <wp:extent cx="152400" cy="197074"/>
                <wp:effectExtent l="0" t="0" r="19050" b="1270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925AC" id="Rectangle 450" o:spid="_x0000_s1026" style="position:absolute;margin-left:177.25pt;margin-top:96pt;width:12pt;height:15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" filled="f" strokecolor="#ffc000 [3207]" strokeweight="2pt"/>
            </w:pict>
          </mc:Fallback>
        </mc:AlternateContent>
      </w:r>
      <w:r w:rsidR="00BC374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6155A4" wp14:editId="71766977">
                <wp:simplePos x="0" y="0"/>
                <wp:positionH relativeFrom="column">
                  <wp:posOffset>295819</wp:posOffset>
                </wp:positionH>
                <wp:positionV relativeFrom="paragraph">
                  <wp:posOffset>6227</wp:posOffset>
                </wp:positionV>
                <wp:extent cx="4680285" cy="2112045"/>
                <wp:effectExtent l="0" t="0" r="25400" b="2159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285" cy="2112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F601E" id="Rectangle 449" o:spid="_x0000_s1026" style="position:absolute;margin-left:23.3pt;margin-top:.5pt;width:368.55pt;height:166.3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32689C" wp14:editId="3633601E">
            <wp:extent cx="4679911" cy="2117867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94059" cy="21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C22E" w14:textId="77777777" w:rsidR="00BC0541" w:rsidRDefault="00BC0541" w:rsidP="00BC0541">
      <w:pPr>
        <w:pStyle w:val="Heading2"/>
      </w:pPr>
      <w:bookmarkStart w:id="274" w:name="_Toc47433245"/>
      <w:bookmarkStart w:id="275" w:name="_Toc74282501"/>
      <w:r>
        <w:t>Exporting Register Device Requests</w:t>
      </w:r>
      <w:bookmarkEnd w:id="274"/>
      <w:bookmarkEnd w:id="275"/>
    </w:p>
    <w:p w14:paraId="3FCF27B1" w14:textId="11BED5E3" w:rsidR="00BC0541" w:rsidRDefault="00BC0541" w:rsidP="00BC0541">
      <w:pPr>
        <w:pStyle w:val="BodyText2"/>
      </w:pPr>
      <w:r>
        <w:t xml:space="preserve"> </w:t>
      </w:r>
      <w:r w:rsidR="00AB32DE">
        <w:t>Custom</w:t>
      </w:r>
      <w:r>
        <w:t xml:space="preserve"> officials can download all the uploaded requests in a </w:t>
      </w:r>
      <w:r w:rsidRPr="002F4D55">
        <w:rPr>
          <w:b/>
          <w:bCs/>
        </w:rPr>
        <w:t>.csv</w:t>
      </w:r>
      <w:r>
        <w:t xml:space="preserve"> file. This is done using an export utility.</w:t>
      </w:r>
    </w:p>
    <w:p w14:paraId="093287FF" w14:textId="77777777" w:rsidR="00BC0541" w:rsidRPr="00166A7A" w:rsidRDefault="00BC0541" w:rsidP="00BC0541">
      <w:pPr>
        <w:pStyle w:val="BodyText2"/>
        <w:rPr>
          <w:u w:val="single"/>
        </w:rPr>
      </w:pPr>
      <w:r w:rsidRPr="00166A7A">
        <w:rPr>
          <w:u w:val="single"/>
        </w:rPr>
        <w:t xml:space="preserve">To export the uploaded </w:t>
      </w:r>
      <w:r>
        <w:rPr>
          <w:u w:val="single"/>
        </w:rPr>
        <w:t>requests</w:t>
      </w:r>
      <w:r w:rsidRPr="00166A7A">
        <w:rPr>
          <w:u w:val="single"/>
        </w:rPr>
        <w:t>:</w:t>
      </w:r>
    </w:p>
    <w:p w14:paraId="7297FB2E" w14:textId="5A97E35B" w:rsidR="00BC0541" w:rsidRDefault="00BC0541" w:rsidP="00BC0541">
      <w:pPr>
        <w:pStyle w:val="BodyText2"/>
        <w:numPr>
          <w:ilvl w:val="0"/>
          <w:numId w:val="39"/>
        </w:numPr>
      </w:pPr>
      <w:r>
        <w:t xml:space="preserve">On the </w:t>
      </w:r>
      <w:r w:rsidR="00CF2977">
        <w:rPr>
          <w:b/>
          <w:bCs/>
        </w:rPr>
        <w:t>Register Device</w:t>
      </w:r>
      <w:r>
        <w:t xml:space="preserve"> page, click </w:t>
      </w:r>
      <w:r w:rsidRPr="00054A1F">
        <w:rPr>
          <w:b/>
          <w:bCs/>
        </w:rPr>
        <w:t>Export</w:t>
      </w:r>
      <w:r>
        <w:t>.</w:t>
      </w:r>
    </w:p>
    <w:p w14:paraId="4B8C00BB" w14:textId="55BF788C" w:rsidR="00BC0541" w:rsidRDefault="00AB32DE" w:rsidP="00BC0541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9129EB" wp14:editId="03599D78">
                <wp:simplePos x="0" y="0"/>
                <wp:positionH relativeFrom="column">
                  <wp:posOffset>1840644</wp:posOffset>
                </wp:positionH>
                <wp:positionV relativeFrom="paragraph">
                  <wp:posOffset>1047675</wp:posOffset>
                </wp:positionV>
                <wp:extent cx="437322" cy="181744"/>
                <wp:effectExtent l="0" t="0" r="20320" b="2794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817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F6FEF" id="Rectangle 501" o:spid="_x0000_s1026" style="position:absolute;margin-left:144.95pt;margin-top:82.5pt;width:34.45pt;height:14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" filled="f" strokecolor="#ffc000 [3207]" strokeweight="2pt"/>
            </w:pict>
          </mc:Fallback>
        </mc:AlternateContent>
      </w:r>
      <w:r w:rsidR="00E77FD2">
        <w:rPr>
          <w:noProof/>
        </w:rPr>
        <w:drawing>
          <wp:inline distT="0" distB="0" distL="0" distR="0" wp14:anchorId="2D80734B" wp14:editId="73AE1088">
            <wp:extent cx="5278755" cy="2435860"/>
            <wp:effectExtent l="0" t="0" r="0" b="254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EADC" w14:textId="069AE75D" w:rsidR="00BC0541" w:rsidRDefault="00277552" w:rsidP="00BC0541">
      <w:pPr>
        <w:pStyle w:val="FigureCaption"/>
      </w:pPr>
      <w:bookmarkStart w:id="276" w:name="_Toc47432267"/>
      <w:bookmarkStart w:id="277" w:name="_Toc74282556"/>
      <w:r>
        <w:t>Figure 54</w:t>
      </w:r>
      <w:r w:rsidR="00BC0541" w:rsidRPr="00372FB1">
        <w:t xml:space="preserve">: </w:t>
      </w:r>
      <w:r w:rsidR="00CF2977">
        <w:t>Register Device</w:t>
      </w:r>
      <w:bookmarkEnd w:id="276"/>
      <w:bookmarkEnd w:id="277"/>
      <w:r w:rsidR="00BC0541">
        <w:t xml:space="preserve"> </w:t>
      </w:r>
    </w:p>
    <w:p w14:paraId="38B2ED76" w14:textId="77777777" w:rsidR="00BC0541" w:rsidRDefault="00BC0541" w:rsidP="00BC0541">
      <w:pPr>
        <w:pStyle w:val="BodyText2"/>
        <w:ind w:left="360"/>
      </w:pPr>
      <w:r>
        <w:t>The following page appears.</w:t>
      </w:r>
    </w:p>
    <w:p w14:paraId="434CA527" w14:textId="77777777" w:rsidR="00BC0541" w:rsidRDefault="00BC0541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34A53DD3" wp14:editId="4241A816">
            <wp:extent cx="1612053" cy="1165860"/>
            <wp:effectExtent l="19050" t="19050" r="26670" b="1524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ortregisterdevice.png"/>
                    <pic:cNvPicPr/>
                  </pic:nvPicPr>
                  <pic:blipFill rotWithShape="1">
                    <a:blip r:embed="rId101"/>
                    <a:srcRect r="2086" b="5219"/>
                    <a:stretch/>
                  </pic:blipFill>
                  <pic:spPr bwMode="auto">
                    <a:xfrm>
                      <a:off x="0" y="0"/>
                      <a:ext cx="1623402" cy="117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A879" w14:textId="6C531C9E" w:rsidR="00BC0541" w:rsidRDefault="00277552" w:rsidP="00BC0541">
      <w:pPr>
        <w:pStyle w:val="FigureCaption"/>
      </w:pPr>
      <w:bookmarkStart w:id="278" w:name="_Toc47432268"/>
      <w:bookmarkStart w:id="279" w:name="_Toc74282557"/>
      <w:r>
        <w:lastRenderedPageBreak/>
        <w:t>Figure 55</w:t>
      </w:r>
      <w:r w:rsidR="00BC0541">
        <w:t>: Open or Save Register Device File</w:t>
      </w:r>
      <w:bookmarkEnd w:id="278"/>
      <w:bookmarkEnd w:id="279"/>
      <w:r w:rsidR="00BC0541">
        <w:t xml:space="preserve"> </w:t>
      </w:r>
    </w:p>
    <w:p w14:paraId="40142BF5" w14:textId="77777777" w:rsidR="00BC0541" w:rsidRDefault="00BC0541" w:rsidP="00BC0541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 </w:t>
      </w:r>
      <w:r w:rsidRPr="002F4D55">
        <w:rPr>
          <w:b/>
          <w:bCs/>
        </w:rPr>
        <w:t>.csv</w:t>
      </w:r>
      <w:r>
        <w:t xml:space="preserve"> as an Excel file.</w:t>
      </w:r>
    </w:p>
    <w:p w14:paraId="60E73589" w14:textId="18B7FD44" w:rsidR="00BC0541" w:rsidRDefault="00641FF8" w:rsidP="00BC0541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57BDFAF" wp14:editId="3818C608">
            <wp:extent cx="4242589" cy="419746"/>
            <wp:effectExtent l="0" t="0" r="5715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78350" cy="4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B950" w14:textId="31FE4990" w:rsidR="00BC0541" w:rsidRDefault="00BC0541" w:rsidP="00BC0541">
      <w:pPr>
        <w:pStyle w:val="FigureCaption"/>
      </w:pPr>
      <w:r>
        <w:t xml:space="preserve">             </w:t>
      </w:r>
      <w:bookmarkStart w:id="280" w:name="_Toc47432269"/>
      <w:bookmarkStart w:id="281" w:name="_Toc74282558"/>
      <w:r w:rsidRPr="00734EA0">
        <w:t xml:space="preserve">Figure </w:t>
      </w:r>
      <w:r w:rsidR="00277552">
        <w:t>56</w:t>
      </w:r>
      <w:r w:rsidRPr="00734EA0">
        <w:t xml:space="preserve">: Exported </w:t>
      </w:r>
      <w:r>
        <w:t>Register Device</w:t>
      </w:r>
      <w:r w:rsidRPr="00734EA0">
        <w:t xml:space="preserve"> File</w:t>
      </w:r>
      <w:bookmarkEnd w:id="280"/>
      <w:bookmarkEnd w:id="281"/>
    </w:p>
    <w:p w14:paraId="40BB0529" w14:textId="77777777" w:rsidR="00BC0541" w:rsidRDefault="00BC0541" w:rsidP="00BC0541">
      <w:pPr>
        <w:pStyle w:val="BodyText2"/>
      </w:pPr>
      <w:r>
        <w:t xml:space="preserve">Filtered data can also be exported. To do this, filter specific data by defining filter values. Refer to </w:t>
      </w:r>
      <w:r w:rsidRPr="002F4D55">
        <w:rPr>
          <w:i/>
          <w:iCs/>
        </w:rPr>
        <w:t xml:space="preserve">Filter </w:t>
      </w:r>
      <w:r>
        <w:rPr>
          <w:i/>
          <w:iCs/>
        </w:rPr>
        <w:t xml:space="preserve">Register Device Requests </w:t>
      </w:r>
      <w:r>
        <w:t>for information and then use the export feature to export the filtered data.</w:t>
      </w:r>
    </w:p>
    <w:p w14:paraId="61C1BA3A" w14:textId="77777777" w:rsidR="00BC0541" w:rsidRDefault="00BC0541" w:rsidP="00BC0541">
      <w:pPr>
        <w:pStyle w:val="BodyText2"/>
      </w:pPr>
    </w:p>
    <w:p w14:paraId="000250BF" w14:textId="14479509" w:rsidR="00BC0541" w:rsidRDefault="00BC0541" w:rsidP="00BC0541">
      <w:pPr>
        <w:pStyle w:val="BodyText2"/>
      </w:pPr>
    </w:p>
    <w:sectPr w:rsidR="00BC0541" w:rsidSect="00423854">
      <w:headerReference w:type="even" r:id="rId103"/>
      <w:headerReference w:type="first" r:id="rId104"/>
      <w:footerReference w:type="first" r:id="rId105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8D870" w14:textId="77777777" w:rsidR="00535F22" w:rsidRDefault="00535F22">
      <w:r>
        <w:separator/>
      </w:r>
    </w:p>
    <w:p w14:paraId="2FC43521" w14:textId="77777777" w:rsidR="00535F22" w:rsidRDefault="00535F22"/>
  </w:endnote>
  <w:endnote w:type="continuationSeparator" w:id="0">
    <w:p w14:paraId="77C6A2CB" w14:textId="77777777" w:rsidR="00535F22" w:rsidRDefault="00535F22">
      <w:r>
        <w:continuationSeparator/>
      </w:r>
    </w:p>
    <w:p w14:paraId="1A604401" w14:textId="77777777" w:rsidR="00535F22" w:rsidRDefault="00535F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34E58" w14:textId="77777777" w:rsidR="00296F0E" w:rsidRPr="0089039A" w:rsidRDefault="00296F0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AED3" w14:textId="77777777" w:rsidR="00296F0E" w:rsidRPr="003912B1" w:rsidRDefault="00296F0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686319">
      <w:rPr>
        <w:noProof/>
        <w:sz w:val="18"/>
        <w:szCs w:val="18"/>
      </w:rPr>
      <w:t>ii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EE6971D" w14:textId="77777777" w:rsidR="00296F0E" w:rsidRDefault="00296F0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FA71" w14:textId="77777777" w:rsidR="00296F0E" w:rsidRDefault="00296F0E" w:rsidP="008E4210">
    <w:pPr>
      <w:pStyle w:val="Code"/>
    </w:pPr>
  </w:p>
  <w:p w14:paraId="0C127CD9" w14:textId="77777777" w:rsidR="00296F0E" w:rsidRPr="00805B5D" w:rsidRDefault="00296F0E" w:rsidP="008E4210">
    <w:pPr>
      <w:pStyle w:val="BodyText2"/>
    </w:pPr>
  </w:p>
  <w:p w14:paraId="3C4C425C" w14:textId="77777777" w:rsidR="00296F0E" w:rsidRPr="00FC40C3" w:rsidRDefault="00296F0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FC99" w14:textId="77777777" w:rsidR="00296F0E" w:rsidRPr="00531438" w:rsidRDefault="00296F0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7DED" w14:textId="77777777" w:rsidR="00296F0E" w:rsidRDefault="00296F0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1A12C13F" w14:textId="77777777" w:rsidR="00296F0E" w:rsidRPr="00A27E48" w:rsidRDefault="00296F0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BCC77" w14:textId="77777777" w:rsidR="00535F22" w:rsidRDefault="00535F22">
      <w:r>
        <w:separator/>
      </w:r>
    </w:p>
    <w:p w14:paraId="31BFC740" w14:textId="77777777" w:rsidR="00535F22" w:rsidRDefault="00535F22"/>
  </w:footnote>
  <w:footnote w:type="continuationSeparator" w:id="0">
    <w:p w14:paraId="62BE2F95" w14:textId="77777777" w:rsidR="00535F22" w:rsidRDefault="00535F22">
      <w:r>
        <w:continuationSeparator/>
      </w:r>
    </w:p>
    <w:p w14:paraId="3534489D" w14:textId="77777777" w:rsidR="00535F22" w:rsidRDefault="00535F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08718" w14:textId="77777777" w:rsidR="00296F0E" w:rsidRDefault="00296F0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411ECEE1" wp14:editId="55F35897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0EB6A60" w14:textId="77777777" w:rsidR="00296F0E" w:rsidRDefault="00296F0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3D123" w14:textId="77777777" w:rsidR="00296F0E" w:rsidRDefault="00296F0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739A844D" wp14:editId="09D269F3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96B337D" w14:textId="77777777" w:rsidR="00296F0E" w:rsidRDefault="00296F0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Custom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785EB" w14:textId="77777777" w:rsidR="00296F0E" w:rsidRDefault="00296F0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C0BE" w14:textId="77777777" w:rsidR="00296F0E" w:rsidRDefault="00296F0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68373903" wp14:editId="29930899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8BDADA0" wp14:editId="6FBA9702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5FF1" w14:textId="77777777" w:rsidR="00296F0E" w:rsidRDefault="00296F0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6440174B" wp14:editId="09CA83EC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042E98E4" w14:textId="77777777" w:rsidR="00296F0E" w:rsidRDefault="00296F0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92A2" w14:textId="77777777" w:rsidR="00296F0E" w:rsidRDefault="00296F0E">
    <w:r>
      <w:rPr>
        <w:noProof/>
      </w:rPr>
      <w:drawing>
        <wp:anchor distT="0" distB="0" distL="114300" distR="114300" simplePos="0" relativeHeight="251666432" behindDoc="1" locked="0" layoutInCell="1" allowOverlap="1" wp14:anchorId="3933A8E3" wp14:editId="0DE2D021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9A60D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77.05pt;height:77.05pt" o:bullet="t">
        <v:imagedata r:id="rId1" o:title="bullet"/>
      </v:shape>
    </w:pict>
  </w:numPicBullet>
  <w:numPicBullet w:numPicBulletId="1">
    <w:pict>
      <v:shape w14:anchorId="62924192" id="_x0000_i1089" type="#_x0000_t75" alt="A close up of a logo&#10;&#10;Description automatically generated" style="width:47.65pt;height:43.6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02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6D0EEE"/>
    <w:multiLevelType w:val="hybridMultilevel"/>
    <w:tmpl w:val="6D886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1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3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2"/>
  </w:num>
  <w:num w:numId="4">
    <w:abstractNumId w:val="32"/>
  </w:num>
  <w:num w:numId="5">
    <w:abstractNumId w:val="1"/>
  </w:num>
  <w:num w:numId="6">
    <w:abstractNumId w:val="10"/>
  </w:num>
  <w:num w:numId="7">
    <w:abstractNumId w:val="3"/>
  </w:num>
  <w:num w:numId="8">
    <w:abstractNumId w:val="52"/>
  </w:num>
  <w:num w:numId="9">
    <w:abstractNumId w:val="48"/>
  </w:num>
  <w:num w:numId="10">
    <w:abstractNumId w:val="9"/>
  </w:num>
  <w:num w:numId="11">
    <w:abstractNumId w:val="50"/>
  </w:num>
  <w:num w:numId="12">
    <w:abstractNumId w:val="28"/>
  </w:num>
  <w:num w:numId="13">
    <w:abstractNumId w:val="36"/>
  </w:num>
  <w:num w:numId="14">
    <w:abstractNumId w:val="31"/>
  </w:num>
  <w:num w:numId="15">
    <w:abstractNumId w:val="26"/>
  </w:num>
  <w:num w:numId="16">
    <w:abstractNumId w:val="34"/>
  </w:num>
  <w:num w:numId="17">
    <w:abstractNumId w:val="27"/>
  </w:num>
  <w:num w:numId="18">
    <w:abstractNumId w:val="54"/>
  </w:num>
  <w:num w:numId="19">
    <w:abstractNumId w:val="20"/>
  </w:num>
  <w:num w:numId="20">
    <w:abstractNumId w:val="56"/>
  </w:num>
  <w:num w:numId="21">
    <w:abstractNumId w:val="53"/>
  </w:num>
  <w:num w:numId="22">
    <w:abstractNumId w:val="8"/>
  </w:num>
  <w:num w:numId="23">
    <w:abstractNumId w:val="41"/>
  </w:num>
  <w:num w:numId="24">
    <w:abstractNumId w:val="49"/>
  </w:num>
  <w:num w:numId="25">
    <w:abstractNumId w:val="30"/>
  </w:num>
  <w:num w:numId="26">
    <w:abstractNumId w:val="22"/>
  </w:num>
  <w:num w:numId="27">
    <w:abstractNumId w:val="11"/>
  </w:num>
  <w:num w:numId="28">
    <w:abstractNumId w:val="7"/>
  </w:num>
  <w:num w:numId="29">
    <w:abstractNumId w:val="25"/>
  </w:num>
  <w:num w:numId="30">
    <w:abstractNumId w:val="4"/>
  </w:num>
  <w:num w:numId="31">
    <w:abstractNumId w:val="24"/>
  </w:num>
  <w:num w:numId="32">
    <w:abstractNumId w:val="13"/>
  </w:num>
  <w:num w:numId="33">
    <w:abstractNumId w:val="51"/>
  </w:num>
  <w:num w:numId="34">
    <w:abstractNumId w:val="21"/>
  </w:num>
  <w:num w:numId="35">
    <w:abstractNumId w:val="38"/>
  </w:num>
  <w:num w:numId="36">
    <w:abstractNumId w:val="46"/>
  </w:num>
  <w:num w:numId="37">
    <w:abstractNumId w:val="42"/>
  </w:num>
  <w:num w:numId="38">
    <w:abstractNumId w:val="60"/>
  </w:num>
  <w:num w:numId="39">
    <w:abstractNumId w:val="40"/>
  </w:num>
  <w:num w:numId="40">
    <w:abstractNumId w:val="5"/>
  </w:num>
  <w:num w:numId="41">
    <w:abstractNumId w:val="16"/>
  </w:num>
  <w:num w:numId="42">
    <w:abstractNumId w:val="18"/>
  </w:num>
  <w:num w:numId="43">
    <w:abstractNumId w:val="29"/>
  </w:num>
  <w:num w:numId="44">
    <w:abstractNumId w:val="57"/>
  </w:num>
  <w:num w:numId="45">
    <w:abstractNumId w:val="35"/>
  </w:num>
  <w:num w:numId="46">
    <w:abstractNumId w:val="19"/>
  </w:num>
  <w:num w:numId="47">
    <w:abstractNumId w:val="6"/>
  </w:num>
  <w:num w:numId="48">
    <w:abstractNumId w:val="45"/>
  </w:num>
  <w:num w:numId="49">
    <w:abstractNumId w:val="39"/>
  </w:num>
  <w:num w:numId="50">
    <w:abstractNumId w:val="55"/>
  </w:num>
  <w:num w:numId="51">
    <w:abstractNumId w:val="14"/>
  </w:num>
  <w:num w:numId="52">
    <w:abstractNumId w:val="58"/>
  </w:num>
  <w:num w:numId="53">
    <w:abstractNumId w:val="23"/>
  </w:num>
  <w:num w:numId="54">
    <w:abstractNumId w:val="43"/>
  </w:num>
  <w:num w:numId="55">
    <w:abstractNumId w:val="47"/>
  </w:num>
  <w:num w:numId="56">
    <w:abstractNumId w:val="15"/>
  </w:num>
  <w:num w:numId="57">
    <w:abstractNumId w:val="17"/>
  </w:num>
  <w:num w:numId="58">
    <w:abstractNumId w:val="33"/>
  </w:num>
  <w:num w:numId="59">
    <w:abstractNumId w:val="59"/>
  </w:num>
  <w:num w:numId="60">
    <w:abstractNumId w:val="12"/>
  </w:num>
  <w:num w:numId="61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17B"/>
    <w:rsid w:val="0000256C"/>
    <w:rsid w:val="0000258F"/>
    <w:rsid w:val="00002956"/>
    <w:rsid w:val="00002EC3"/>
    <w:rsid w:val="00002ED0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D6"/>
    <w:rsid w:val="000204EC"/>
    <w:rsid w:val="000204F5"/>
    <w:rsid w:val="00020513"/>
    <w:rsid w:val="00020A0A"/>
    <w:rsid w:val="00021C80"/>
    <w:rsid w:val="00021D4C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513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5A1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5C3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4F9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0F0C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0B0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56E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0216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D7A9A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86C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1E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B72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3E7E"/>
    <w:rsid w:val="001641BC"/>
    <w:rsid w:val="00164711"/>
    <w:rsid w:val="00164AA9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2E28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13B"/>
    <w:rsid w:val="0018724A"/>
    <w:rsid w:val="00187698"/>
    <w:rsid w:val="001876DF"/>
    <w:rsid w:val="00187763"/>
    <w:rsid w:val="00191291"/>
    <w:rsid w:val="0019162B"/>
    <w:rsid w:val="00191AE2"/>
    <w:rsid w:val="0019209A"/>
    <w:rsid w:val="00192620"/>
    <w:rsid w:val="00192BE1"/>
    <w:rsid w:val="00192CAD"/>
    <w:rsid w:val="00192D11"/>
    <w:rsid w:val="00192EB8"/>
    <w:rsid w:val="00193669"/>
    <w:rsid w:val="001947F1"/>
    <w:rsid w:val="00194DCF"/>
    <w:rsid w:val="00194EE9"/>
    <w:rsid w:val="00195008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24D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8A1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9EC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07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57C3B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552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F0E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321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2FA9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88C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C96"/>
    <w:rsid w:val="00325D7C"/>
    <w:rsid w:val="00325E71"/>
    <w:rsid w:val="00327714"/>
    <w:rsid w:val="003277B3"/>
    <w:rsid w:val="00327CE0"/>
    <w:rsid w:val="00327E7A"/>
    <w:rsid w:val="00327F65"/>
    <w:rsid w:val="0033038C"/>
    <w:rsid w:val="0033045F"/>
    <w:rsid w:val="003308E3"/>
    <w:rsid w:val="00330A8D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3FC6"/>
    <w:rsid w:val="0033411C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466"/>
    <w:rsid w:val="003544C0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687D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5B4E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0FC"/>
    <w:rsid w:val="003D5101"/>
    <w:rsid w:val="003D5446"/>
    <w:rsid w:val="003D55AB"/>
    <w:rsid w:val="003D5685"/>
    <w:rsid w:val="003D5F60"/>
    <w:rsid w:val="003D62BD"/>
    <w:rsid w:val="003D6440"/>
    <w:rsid w:val="003D66D8"/>
    <w:rsid w:val="003D6F50"/>
    <w:rsid w:val="003E0915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64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0C1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C5A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C55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5BE2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0E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48F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21E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641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5F22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1FFE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7C2"/>
    <w:rsid w:val="005A382F"/>
    <w:rsid w:val="005A3DA7"/>
    <w:rsid w:val="005A4037"/>
    <w:rsid w:val="005A440E"/>
    <w:rsid w:val="005A4642"/>
    <w:rsid w:val="005A4705"/>
    <w:rsid w:val="005A4A69"/>
    <w:rsid w:val="005A4A81"/>
    <w:rsid w:val="005A4FFC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2E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2DF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83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A25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1FF8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6750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4A69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319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37B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AC7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27F2E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0DB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0D1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77C90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1AB"/>
    <w:rsid w:val="007869E1"/>
    <w:rsid w:val="00786FCB"/>
    <w:rsid w:val="0078704F"/>
    <w:rsid w:val="007879B2"/>
    <w:rsid w:val="00787A61"/>
    <w:rsid w:val="00787CAA"/>
    <w:rsid w:val="00790BAF"/>
    <w:rsid w:val="00791F06"/>
    <w:rsid w:val="007927AE"/>
    <w:rsid w:val="00792E30"/>
    <w:rsid w:val="0079386B"/>
    <w:rsid w:val="00793FF2"/>
    <w:rsid w:val="00794576"/>
    <w:rsid w:val="00794B01"/>
    <w:rsid w:val="00794D78"/>
    <w:rsid w:val="0079557D"/>
    <w:rsid w:val="007955B0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7C6"/>
    <w:rsid w:val="007B08F0"/>
    <w:rsid w:val="007B0A36"/>
    <w:rsid w:val="007B0A9E"/>
    <w:rsid w:val="007B0B50"/>
    <w:rsid w:val="007B0EB4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3E7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79C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89B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BE6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D7F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51A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3F00"/>
    <w:rsid w:val="00854354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4820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58D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699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5E7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2C9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3E63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96B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0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1D89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810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268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78A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2E36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B2B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4FE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A9A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2DE"/>
    <w:rsid w:val="00AB37E5"/>
    <w:rsid w:val="00AB3CE7"/>
    <w:rsid w:val="00AB42FC"/>
    <w:rsid w:val="00AB44D4"/>
    <w:rsid w:val="00AB4BA6"/>
    <w:rsid w:val="00AB4DDF"/>
    <w:rsid w:val="00AB4FE2"/>
    <w:rsid w:val="00AB535B"/>
    <w:rsid w:val="00AB5402"/>
    <w:rsid w:val="00AB5705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858"/>
    <w:rsid w:val="00AC0ADB"/>
    <w:rsid w:val="00AC16AD"/>
    <w:rsid w:val="00AC1A65"/>
    <w:rsid w:val="00AC1BE2"/>
    <w:rsid w:val="00AC1BE5"/>
    <w:rsid w:val="00AC1CA0"/>
    <w:rsid w:val="00AC239F"/>
    <w:rsid w:val="00AC256E"/>
    <w:rsid w:val="00AC28B3"/>
    <w:rsid w:val="00AC28D4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75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22F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BBD"/>
    <w:rsid w:val="00AE3F49"/>
    <w:rsid w:val="00AE4285"/>
    <w:rsid w:val="00AE48C7"/>
    <w:rsid w:val="00AE48CE"/>
    <w:rsid w:val="00AE4AF0"/>
    <w:rsid w:val="00AE4E9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381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1F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5B5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6E1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3A99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8F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09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BD6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D2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541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74C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6F90"/>
    <w:rsid w:val="00BE7318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06F"/>
    <w:rsid w:val="00BF44D4"/>
    <w:rsid w:val="00BF494C"/>
    <w:rsid w:val="00BF54AF"/>
    <w:rsid w:val="00BF5E3E"/>
    <w:rsid w:val="00BF655A"/>
    <w:rsid w:val="00BF67F7"/>
    <w:rsid w:val="00BF6862"/>
    <w:rsid w:val="00BF7734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CD3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6CBB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456"/>
    <w:rsid w:val="00C84816"/>
    <w:rsid w:val="00C848DC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5CF"/>
    <w:rsid w:val="00CC2711"/>
    <w:rsid w:val="00CC2734"/>
    <w:rsid w:val="00CC2D87"/>
    <w:rsid w:val="00CC317B"/>
    <w:rsid w:val="00CC376E"/>
    <w:rsid w:val="00CC396D"/>
    <w:rsid w:val="00CC3CD2"/>
    <w:rsid w:val="00CC3DD9"/>
    <w:rsid w:val="00CC40A8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290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2AD8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977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40B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1BFE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866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67D55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4CC0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46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428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85B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0CC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B7B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6C1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77FD2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782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9AA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84D"/>
    <w:rsid w:val="00EA6B06"/>
    <w:rsid w:val="00EA6BB7"/>
    <w:rsid w:val="00EA6F95"/>
    <w:rsid w:val="00EA70A1"/>
    <w:rsid w:val="00EA7273"/>
    <w:rsid w:val="00EA77E5"/>
    <w:rsid w:val="00EA7989"/>
    <w:rsid w:val="00EA7C4E"/>
    <w:rsid w:val="00EB025A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001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0C7"/>
    <w:rsid w:val="00F644E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1DE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AD2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A30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1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9E0F58"/>
  <w15:docId w15:val="{42705EB1-0A53-41E9-98FD-6A3B3C53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ind w:left="576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07" Type="http://schemas.openxmlformats.org/officeDocument/2006/relationships/theme" Target="theme/theme1.xml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gi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oter" Target="foot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header" Target="header5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CDF1B7-E25A-5F47-915E-8BFEDB423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856</TotalTime>
  <Pages>1</Pages>
  <Words>7112</Words>
  <Characters>40545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47562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116</cp:revision>
  <cp:lastPrinted>2021-06-16T18:03:00Z</cp:lastPrinted>
  <dcterms:created xsi:type="dcterms:W3CDTF">2021-06-07T14:25:00Z</dcterms:created>
  <dcterms:modified xsi:type="dcterms:W3CDTF">2021-06-16T18:04:00Z</dcterms:modified>
</cp:coreProperties>
</file>