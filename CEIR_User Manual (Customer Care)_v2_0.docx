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61154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885740C" wp14:editId="72C1D19D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1DE86" w14:textId="4C9BF5E1" w:rsidR="00CC1DA9" w:rsidRPr="003236E0" w:rsidRDefault="00CC1DA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Customer Care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717F7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574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6D21DE86" w14:textId="4C9BF5E1" w:rsidR="00CC1DA9" w:rsidRPr="003236E0" w:rsidRDefault="00CC1DA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Customer Care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717F73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936B66" wp14:editId="028BE92C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4148F6" w14:textId="77777777" w:rsidR="00CC1DA9" w:rsidRDefault="00CC1DA9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36B66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2E4148F6" w14:textId="77777777" w:rsidR="00CC1DA9" w:rsidRDefault="00CC1DA9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4C7CEA8A" wp14:editId="6F3E9AC1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E8494" w14:textId="77777777" w:rsidR="00CC1DA9" w:rsidRPr="00B44664" w:rsidRDefault="00CC1DA9" w:rsidP="00CB237B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System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Admine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CEA8A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160E8494" w14:textId="77777777" w:rsidR="00CC1DA9" w:rsidRPr="00B44664" w:rsidRDefault="00CC1DA9" w:rsidP="00CB237B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System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Admine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FC3E12A" wp14:editId="28A1D643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93BF95" w14:textId="77777777" w:rsidR="00CC1DA9" w:rsidRDefault="00CC1DA9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3E12A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2B93BF95" w14:textId="77777777" w:rsidR="00CC1DA9" w:rsidRDefault="00CC1DA9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525394E3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54994306"/>
      <w:bookmarkStart w:id="66" w:name="_Toc75010169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6"/>
    </w:p>
    <w:p w14:paraId="6B83AC58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15F584C2" w14:textId="77777777" w:rsidTr="0001372C">
        <w:tc>
          <w:tcPr>
            <w:tcW w:w="2282" w:type="dxa"/>
            <w:shd w:val="clear" w:color="auto" w:fill="5B9BD5" w:themeFill="accent1"/>
          </w:tcPr>
          <w:p w14:paraId="35778AAE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460FFF77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6EC8524B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1609EDD3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647C08F" w14:textId="77777777" w:rsidTr="0001372C">
        <w:tc>
          <w:tcPr>
            <w:tcW w:w="2282" w:type="dxa"/>
          </w:tcPr>
          <w:p w14:paraId="06F2B66F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284D7D64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FD04097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334AC3D6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8F3CAE" w14:paraId="3CEBA4EB" w14:textId="77777777" w:rsidTr="008F3C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82" w:type="dxa"/>
          </w:tcPr>
          <w:p w14:paraId="4B8C0E2C" w14:textId="77777777" w:rsidR="008F3CAE" w:rsidRPr="00BD7ABF" w:rsidRDefault="008F3CAE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Version 2.0</w:t>
            </w:r>
          </w:p>
        </w:tc>
        <w:tc>
          <w:tcPr>
            <w:tcW w:w="1824" w:type="dxa"/>
          </w:tcPr>
          <w:p w14:paraId="57089D54" w14:textId="77777777" w:rsidR="008F3CAE" w:rsidRPr="00BD7ABF" w:rsidRDefault="008F3CAE" w:rsidP="00B86019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00887636" w14:textId="77777777" w:rsidR="008F3CAE" w:rsidRPr="00BD7ABF" w:rsidRDefault="008F3CAE" w:rsidP="00B86019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Multiple System Admin, Configurable Notifications, Only IMEI supported, Filter and sorting, Field Validations, History of the request, Address management </w:t>
            </w:r>
          </w:p>
        </w:tc>
        <w:tc>
          <w:tcPr>
            <w:tcW w:w="2052" w:type="dxa"/>
          </w:tcPr>
          <w:p w14:paraId="0E2BAF2A" w14:textId="77777777" w:rsidR="008F3CAE" w:rsidRDefault="008F3CAE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2021</w:t>
            </w:r>
          </w:p>
        </w:tc>
      </w:tr>
    </w:tbl>
    <w:p w14:paraId="19B3034C" w14:textId="77777777" w:rsidR="004F2CE7" w:rsidRDefault="004F2CE7" w:rsidP="00531438">
      <w:pPr>
        <w:pStyle w:val="BodyText20"/>
      </w:pPr>
    </w:p>
    <w:p w14:paraId="039229D1" w14:textId="77777777" w:rsidR="004F2CE7" w:rsidRPr="00531438" w:rsidRDefault="004F2CE7" w:rsidP="00531438">
      <w:pPr>
        <w:pStyle w:val="BodyText20"/>
      </w:pPr>
    </w:p>
    <w:p w14:paraId="195AFB0A" w14:textId="77777777" w:rsidR="00531438" w:rsidRPr="00531438" w:rsidRDefault="00531438" w:rsidP="00531438">
      <w:pPr>
        <w:pStyle w:val="BodyText20"/>
      </w:pPr>
    </w:p>
    <w:p w14:paraId="525D6661" w14:textId="77777777" w:rsidR="00531438" w:rsidRPr="00531438" w:rsidRDefault="00531438" w:rsidP="00531438">
      <w:pPr>
        <w:pStyle w:val="BodyText20"/>
      </w:pPr>
    </w:p>
    <w:p w14:paraId="642D7678" w14:textId="77777777" w:rsidR="00531438" w:rsidRPr="00531438" w:rsidRDefault="00531438" w:rsidP="00531438">
      <w:pPr>
        <w:pStyle w:val="BodyText20"/>
      </w:pPr>
    </w:p>
    <w:p w14:paraId="3F26D4A0" w14:textId="77777777" w:rsidR="00531438" w:rsidRPr="00531438" w:rsidRDefault="00531438" w:rsidP="00531438">
      <w:pPr>
        <w:pStyle w:val="BodyText20"/>
      </w:pPr>
    </w:p>
    <w:p w14:paraId="4FB7E1B4" w14:textId="77777777" w:rsidR="00531438" w:rsidRPr="00531438" w:rsidRDefault="00531438" w:rsidP="00531438">
      <w:pPr>
        <w:pStyle w:val="BodyText20"/>
      </w:pPr>
    </w:p>
    <w:p w14:paraId="5C5A9F97" w14:textId="77777777" w:rsidR="00531438" w:rsidRPr="00531438" w:rsidRDefault="00531438" w:rsidP="00531438">
      <w:pPr>
        <w:pStyle w:val="BodyText20"/>
      </w:pPr>
    </w:p>
    <w:p w14:paraId="1BA93E99" w14:textId="77777777" w:rsidR="00531438" w:rsidRDefault="00531438" w:rsidP="00531438">
      <w:pPr>
        <w:pStyle w:val="BodyText20"/>
      </w:pPr>
    </w:p>
    <w:p w14:paraId="46D325C9" w14:textId="77777777" w:rsidR="0040040A" w:rsidRDefault="0040040A" w:rsidP="00531438">
      <w:pPr>
        <w:pStyle w:val="BodyText20"/>
      </w:pPr>
    </w:p>
    <w:p w14:paraId="2D5D5E52" w14:textId="77777777" w:rsidR="0040040A" w:rsidRDefault="0040040A" w:rsidP="00531438">
      <w:pPr>
        <w:pStyle w:val="BodyText20"/>
      </w:pPr>
    </w:p>
    <w:p w14:paraId="71F84282" w14:textId="77777777" w:rsidR="0040040A" w:rsidRDefault="0040040A" w:rsidP="00531438">
      <w:pPr>
        <w:pStyle w:val="BodyText20"/>
      </w:pPr>
    </w:p>
    <w:p w14:paraId="5C1C6372" w14:textId="77777777" w:rsidR="0040040A" w:rsidRDefault="0040040A" w:rsidP="00531438">
      <w:pPr>
        <w:pStyle w:val="BodyText20"/>
      </w:pPr>
    </w:p>
    <w:p w14:paraId="481FEDBF" w14:textId="77777777" w:rsidR="0040040A" w:rsidRDefault="0040040A" w:rsidP="00531438">
      <w:pPr>
        <w:pStyle w:val="BodyText20"/>
      </w:pPr>
    </w:p>
    <w:p w14:paraId="0BF0905B" w14:textId="77777777" w:rsidR="0040040A" w:rsidRDefault="0040040A" w:rsidP="00531438">
      <w:pPr>
        <w:pStyle w:val="BodyText20"/>
      </w:pPr>
    </w:p>
    <w:p w14:paraId="26DEAFFA" w14:textId="77777777" w:rsidR="0040040A" w:rsidRDefault="0040040A" w:rsidP="00531438">
      <w:pPr>
        <w:pStyle w:val="BodyText20"/>
      </w:pPr>
    </w:p>
    <w:p w14:paraId="4811D725" w14:textId="77777777" w:rsidR="0040040A" w:rsidRDefault="0040040A" w:rsidP="00531438">
      <w:pPr>
        <w:pStyle w:val="BodyText20"/>
      </w:pPr>
    </w:p>
    <w:p w14:paraId="6F7791A9" w14:textId="77777777" w:rsidR="0040040A" w:rsidRDefault="0040040A" w:rsidP="00531438">
      <w:pPr>
        <w:pStyle w:val="BodyText20"/>
      </w:pPr>
    </w:p>
    <w:p w14:paraId="591BFDD3" w14:textId="77777777" w:rsidR="0040040A" w:rsidRDefault="0040040A" w:rsidP="00531438">
      <w:pPr>
        <w:pStyle w:val="BodyText20"/>
      </w:pPr>
    </w:p>
    <w:p w14:paraId="21E56431" w14:textId="77777777" w:rsidR="0040040A" w:rsidRDefault="0040040A" w:rsidP="00531438">
      <w:pPr>
        <w:pStyle w:val="BodyText20"/>
      </w:pPr>
    </w:p>
    <w:p w14:paraId="78416BC9" w14:textId="77777777" w:rsidR="0040040A" w:rsidRDefault="0040040A" w:rsidP="00531438">
      <w:pPr>
        <w:pStyle w:val="BodyText20"/>
      </w:pPr>
    </w:p>
    <w:p w14:paraId="00D102DF" w14:textId="77777777" w:rsidR="0040040A" w:rsidRDefault="0040040A" w:rsidP="00531438">
      <w:pPr>
        <w:pStyle w:val="BodyText20"/>
      </w:pPr>
    </w:p>
    <w:p w14:paraId="6D67DA6F" w14:textId="77777777" w:rsidR="0040040A" w:rsidRDefault="0040040A" w:rsidP="00531438">
      <w:pPr>
        <w:pStyle w:val="BodyText20"/>
      </w:pPr>
    </w:p>
    <w:p w14:paraId="4433C1B9" w14:textId="77777777" w:rsidR="0040040A" w:rsidRDefault="0040040A" w:rsidP="00531438">
      <w:pPr>
        <w:pStyle w:val="BodyText20"/>
      </w:pPr>
    </w:p>
    <w:p w14:paraId="109B9CB8" w14:textId="77777777" w:rsidR="0040040A" w:rsidRDefault="0040040A" w:rsidP="00531438">
      <w:pPr>
        <w:pStyle w:val="BodyText20"/>
      </w:pPr>
    </w:p>
    <w:p w14:paraId="3CD7EF66" w14:textId="77777777" w:rsidR="0040040A" w:rsidRDefault="0040040A" w:rsidP="00531438">
      <w:pPr>
        <w:pStyle w:val="BodyText20"/>
      </w:pPr>
    </w:p>
    <w:p w14:paraId="4307EA81" w14:textId="77777777" w:rsidR="0040040A" w:rsidRDefault="0040040A" w:rsidP="00531438">
      <w:pPr>
        <w:pStyle w:val="BodyText20"/>
      </w:pPr>
    </w:p>
    <w:p w14:paraId="21BC3786" w14:textId="77777777" w:rsidR="0040040A" w:rsidRDefault="0040040A" w:rsidP="00531438">
      <w:pPr>
        <w:pStyle w:val="BodyText20"/>
      </w:pPr>
    </w:p>
    <w:p w14:paraId="4CAACF4B" w14:textId="77777777" w:rsidR="0040040A" w:rsidRDefault="0040040A" w:rsidP="00531438">
      <w:pPr>
        <w:pStyle w:val="BodyText20"/>
      </w:pPr>
    </w:p>
    <w:p w14:paraId="4FDF5240" w14:textId="77777777" w:rsidR="0040040A" w:rsidRDefault="0040040A" w:rsidP="00531438">
      <w:pPr>
        <w:pStyle w:val="BodyText20"/>
      </w:pPr>
    </w:p>
    <w:p w14:paraId="45635191" w14:textId="77777777" w:rsidR="0040040A" w:rsidRDefault="0040040A" w:rsidP="00531438">
      <w:pPr>
        <w:pStyle w:val="BodyText20"/>
      </w:pPr>
    </w:p>
    <w:p w14:paraId="0E3D0C3C" w14:textId="77777777" w:rsidR="0040040A" w:rsidRDefault="0040040A" w:rsidP="00531438">
      <w:pPr>
        <w:pStyle w:val="BodyText20"/>
      </w:pPr>
    </w:p>
    <w:p w14:paraId="570B0421" w14:textId="77777777" w:rsidR="0040040A" w:rsidRPr="00531438" w:rsidRDefault="0040040A" w:rsidP="00531438">
      <w:pPr>
        <w:pStyle w:val="BodyText20"/>
      </w:pPr>
    </w:p>
    <w:p w14:paraId="5CAA57E1" w14:textId="77777777" w:rsidR="00531438" w:rsidRPr="00531438" w:rsidRDefault="00531438" w:rsidP="00531438">
      <w:pPr>
        <w:pStyle w:val="BodyText20"/>
      </w:pPr>
    </w:p>
    <w:p w14:paraId="0DFA302D" w14:textId="77777777" w:rsidR="00531438" w:rsidRPr="00531438" w:rsidRDefault="00531438" w:rsidP="00531438">
      <w:pPr>
        <w:pStyle w:val="BodyText20"/>
      </w:pPr>
    </w:p>
    <w:p w14:paraId="5216F53B" w14:textId="77777777" w:rsidR="00531438" w:rsidRPr="00531438" w:rsidRDefault="00531438" w:rsidP="00531438">
      <w:pPr>
        <w:pStyle w:val="BodyText20"/>
      </w:pPr>
    </w:p>
    <w:p w14:paraId="55CAABD4" w14:textId="77777777" w:rsidR="00531438" w:rsidRDefault="00531438" w:rsidP="00531438">
      <w:pPr>
        <w:pStyle w:val="BodyText20"/>
      </w:pPr>
    </w:p>
    <w:p w14:paraId="5B2EC439" w14:textId="77777777" w:rsidR="00BD7ABF" w:rsidRDefault="00BD7ABF" w:rsidP="00531438">
      <w:pPr>
        <w:pStyle w:val="BodyText20"/>
      </w:pPr>
    </w:p>
    <w:p w14:paraId="2C2AA13D" w14:textId="77777777" w:rsidR="00BD7ABF" w:rsidRDefault="00BD7ABF" w:rsidP="00531438">
      <w:pPr>
        <w:pStyle w:val="BodyText20"/>
      </w:pPr>
    </w:p>
    <w:p w14:paraId="7A787587" w14:textId="77777777" w:rsidR="0001372C" w:rsidRDefault="0001372C" w:rsidP="00531438">
      <w:pPr>
        <w:pStyle w:val="BodyText20"/>
      </w:pPr>
    </w:p>
    <w:p w14:paraId="7A41AA1C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5"/>
    </w:p>
    <w:bookmarkStart w:id="67" w:name="_Toc75010170" w:displacedByCustomXml="next"/>
    <w:bookmarkStart w:id="68" w:name="_Toc31988934" w:displacedByCustomXml="next"/>
    <w:bookmarkStart w:id="69" w:name="_Toc32478498" w:displacedByCustomXml="next"/>
    <w:bookmarkStart w:id="70" w:name="_Toc32485178" w:displacedByCustomXml="next"/>
    <w:bookmarkStart w:id="71" w:name="_Toc32485226" w:displacedByCustomXml="next"/>
    <w:bookmarkStart w:id="72" w:name="_Toc33605929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427EDEE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1E8580A" w14:textId="5FA7E172" w:rsidR="008F3CAE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5010169" w:history="1">
            <w:r w:rsidR="008F3CAE" w:rsidRPr="00C54056">
              <w:rPr>
                <w:rStyle w:val="Hyperlink"/>
                <w:noProof/>
              </w:rPr>
              <w:t>Document Change History</w:t>
            </w:r>
            <w:r w:rsidR="008F3CAE">
              <w:rPr>
                <w:noProof/>
                <w:webHidden/>
              </w:rPr>
              <w:tab/>
            </w:r>
            <w:r w:rsidR="008F3CAE">
              <w:rPr>
                <w:noProof/>
                <w:webHidden/>
              </w:rPr>
              <w:fldChar w:fldCharType="begin"/>
            </w:r>
            <w:r w:rsidR="008F3CAE">
              <w:rPr>
                <w:noProof/>
                <w:webHidden/>
              </w:rPr>
              <w:instrText xml:space="preserve"> PAGEREF _Toc75010169 \h </w:instrText>
            </w:r>
            <w:r w:rsidR="008F3CAE">
              <w:rPr>
                <w:noProof/>
                <w:webHidden/>
              </w:rPr>
            </w:r>
            <w:r w:rsidR="008F3CAE">
              <w:rPr>
                <w:noProof/>
                <w:webHidden/>
              </w:rPr>
              <w:fldChar w:fldCharType="separate"/>
            </w:r>
            <w:r w:rsidR="008F3CAE">
              <w:rPr>
                <w:noProof/>
                <w:webHidden/>
              </w:rPr>
              <w:t>i</w:t>
            </w:r>
            <w:r w:rsidR="008F3CAE">
              <w:rPr>
                <w:noProof/>
                <w:webHidden/>
              </w:rPr>
              <w:fldChar w:fldCharType="end"/>
            </w:r>
          </w:hyperlink>
        </w:p>
        <w:p w14:paraId="298662A2" w14:textId="495591E4" w:rsidR="008F3CAE" w:rsidRDefault="008F3CA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010170" w:history="1">
            <w:r w:rsidRPr="00C54056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2A304" w14:textId="33EBA6A2" w:rsidR="008F3CAE" w:rsidRDefault="008F3CA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010171" w:history="1">
            <w:r w:rsidRPr="00C54056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492D6" w14:textId="1B2176BA" w:rsidR="008F3CAE" w:rsidRDefault="008F3CAE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010172" w:history="1">
            <w:r w:rsidRPr="00C54056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21965" w14:textId="6FB6C370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3" w:history="1">
            <w:r w:rsidRPr="00C5405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28FC" w14:textId="62BB95C5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4" w:history="1">
            <w:r w:rsidRPr="00C5405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Acronyms &amp;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21799" w14:textId="551AA29C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5" w:history="1">
            <w:r w:rsidRPr="00C5405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306F" w14:textId="3F85A491" w:rsidR="008F3CAE" w:rsidRDefault="008F3CAE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010176" w:history="1">
            <w:r w:rsidRPr="00C5405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Customer Care Agent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EE2B8" w14:textId="15B48642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7" w:history="1">
            <w:r w:rsidRPr="00C5405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Application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CA93A" w14:textId="48F524CC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8" w:history="1">
            <w:r w:rsidRPr="00C5405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Logging into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4DDA0" w14:textId="637DF3B7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79" w:history="1">
            <w:r w:rsidRPr="00C5405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Application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2EDF" w14:textId="1F6F22FF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0" w:history="1">
            <w:r w:rsidRPr="00C54056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Grievance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E027F" w14:textId="792ECF70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1" w:history="1">
            <w:r w:rsidRPr="00C54056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Filter Grievance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81AD" w14:textId="09918A24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2" w:history="1">
            <w:r w:rsidRPr="00C5405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Sorting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A4E4" w14:textId="110CD133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3" w:history="1">
            <w:r w:rsidRPr="00C5405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Exporting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7202" w14:textId="5A44959D" w:rsidR="008F3CAE" w:rsidRDefault="008F3CAE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010184" w:history="1">
            <w:r w:rsidRPr="00C5405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C54056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77EF9" w14:textId="74D96C86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D7EBCF9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22245DDF" w14:textId="77777777" w:rsidR="002631E4" w:rsidRPr="002631E4" w:rsidRDefault="002631E4" w:rsidP="003C7ABF">
      <w:pPr>
        <w:pStyle w:val="TOC1"/>
      </w:pPr>
    </w:p>
    <w:p w14:paraId="68320BD3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75010171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2DB0C83E" w14:textId="524D8C54" w:rsidR="008F3CA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010185" w:history="1">
        <w:r w:rsidR="008F3CAE" w:rsidRPr="00BD61FB">
          <w:rPr>
            <w:rStyle w:val="Hyperlink"/>
            <w:noProof/>
          </w:rPr>
          <w:t>Figure 1: Login</w:t>
        </w:r>
        <w:r w:rsidR="008F3CAE">
          <w:rPr>
            <w:noProof/>
            <w:webHidden/>
          </w:rPr>
          <w:tab/>
        </w:r>
        <w:r w:rsidR="008F3CAE">
          <w:rPr>
            <w:noProof/>
            <w:webHidden/>
          </w:rPr>
          <w:fldChar w:fldCharType="begin"/>
        </w:r>
        <w:r w:rsidR="008F3CAE">
          <w:rPr>
            <w:noProof/>
            <w:webHidden/>
          </w:rPr>
          <w:instrText xml:space="preserve"> PAGEREF _Toc75010185 \h </w:instrText>
        </w:r>
        <w:r w:rsidR="008F3CAE">
          <w:rPr>
            <w:noProof/>
            <w:webHidden/>
          </w:rPr>
        </w:r>
        <w:r w:rsidR="008F3CAE">
          <w:rPr>
            <w:noProof/>
            <w:webHidden/>
          </w:rPr>
          <w:fldChar w:fldCharType="separate"/>
        </w:r>
        <w:r w:rsidR="008F3CAE">
          <w:rPr>
            <w:noProof/>
            <w:webHidden/>
          </w:rPr>
          <w:t>2</w:t>
        </w:r>
        <w:r w:rsidR="008F3CAE">
          <w:rPr>
            <w:noProof/>
            <w:webHidden/>
          </w:rPr>
          <w:fldChar w:fldCharType="end"/>
        </w:r>
      </w:hyperlink>
    </w:p>
    <w:p w14:paraId="71FEBE93" w14:textId="31B1433A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86" w:history="1">
        <w:r w:rsidRPr="00BD61FB">
          <w:rPr>
            <w:rStyle w:val="Hyperlink"/>
            <w:noProof/>
          </w:rPr>
          <w:t>Figure 2: Search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E1F541" w14:textId="7C904A53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87" w:history="1">
        <w:r w:rsidRPr="00BD61FB">
          <w:rPr>
            <w:rStyle w:val="Hyperlink"/>
            <w:noProof/>
          </w:rPr>
          <w:t>Figure 3: 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8A8F28" w14:textId="6E790A44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88" w:history="1">
        <w:r w:rsidRPr="00BD61FB">
          <w:rPr>
            <w:rStyle w:val="Hyperlink"/>
            <w:noProof/>
          </w:rPr>
          <w:t>Figure 4: 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A2FBDA" w14:textId="6821A770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89" w:history="1">
        <w:r w:rsidRPr="00BD61FB">
          <w:rPr>
            <w:rStyle w:val="Hyperlink"/>
            <w:noProof/>
          </w:rPr>
          <w:t>Figure 5: Grievance – View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A499A9" w14:textId="22794090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0" w:history="1">
        <w:r w:rsidRPr="00BD61FB">
          <w:rPr>
            <w:rStyle w:val="Hyperlink"/>
            <w:noProof/>
          </w:rPr>
          <w:t>Figure 6: Grievance – Create Grievance User ID Enter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A7BC78" w14:textId="36526960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1" w:history="1">
        <w:r w:rsidRPr="00BD61FB">
          <w:rPr>
            <w:rStyle w:val="Hyperlink"/>
            <w:noProof/>
          </w:rPr>
          <w:t>Figure 7: Grievance – Create Grievance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F5F36E" w14:textId="370AE23A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2" w:history="1">
        <w:r w:rsidRPr="00BD61FB">
          <w:rPr>
            <w:rStyle w:val="Hyperlink"/>
            <w:noProof/>
          </w:rPr>
          <w:t>Figure 8: Grievance – Filter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888068" w14:textId="60B22C9D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3" w:history="1">
        <w:r w:rsidRPr="00BD61FB">
          <w:rPr>
            <w:rStyle w:val="Hyperlink"/>
            <w:noProof/>
          </w:rPr>
          <w:t>Figure 9: Sort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B2C728" w14:textId="5BC25A2C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4" w:history="1">
        <w:r w:rsidRPr="00BD61FB">
          <w:rPr>
            <w:rStyle w:val="Hyperlink"/>
            <w:noProof/>
          </w:rPr>
          <w:t>Figure 10: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8F3E45" w14:textId="082F9E9D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5" w:history="1">
        <w:r w:rsidRPr="00BD61FB">
          <w:rPr>
            <w:rStyle w:val="Hyperlink"/>
            <w:noProof/>
          </w:rPr>
          <w:t>Figure 11: Open or Save Exported Grievance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54B6E8" w14:textId="7B489C3C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6" w:history="1">
        <w:r w:rsidRPr="00BD61FB">
          <w:rPr>
            <w:rStyle w:val="Hyperlink"/>
            <w:noProof/>
          </w:rPr>
          <w:t>Figure 12: Exported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F9B3F4" w14:textId="57003FCE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7" w:history="1">
        <w:r w:rsidRPr="00BD61FB">
          <w:rPr>
            <w:rStyle w:val="Hyperlink"/>
            <w:noProof/>
          </w:rPr>
          <w:t>Figure 13: Search – IMEI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797108" w14:textId="2254F9BE" w:rsidR="008F3CAE" w:rsidRDefault="008F3CA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010198" w:history="1">
        <w:r w:rsidRPr="00BD61FB">
          <w:rPr>
            <w:rStyle w:val="Hyperlink"/>
            <w:noProof/>
          </w:rPr>
          <w:t>Figure 14: Search – Search IMEI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625E7E" w14:textId="05F20E23" w:rsidR="006755C2" w:rsidRDefault="00D239B5">
      <w:pPr>
        <w:pStyle w:val="TableofFigures"/>
      </w:pPr>
      <w:r>
        <w:fldChar w:fldCharType="end"/>
      </w:r>
    </w:p>
    <w:p w14:paraId="0ACFFD7D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83C6598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75010172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70127978" w14:textId="77777777" w:rsidR="00AF7107" w:rsidRDefault="00384430" w:rsidP="004D34E8">
      <w:pPr>
        <w:pStyle w:val="Heading2"/>
      </w:pPr>
      <w:bookmarkStart w:id="154" w:name="_Toc75010173"/>
      <w:r>
        <w:t>Scope</w:t>
      </w:r>
      <w:bookmarkEnd w:id="154"/>
    </w:p>
    <w:p w14:paraId="0FCAD719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A8682D">
        <w:t>Customer Care Agent</w:t>
      </w:r>
      <w:r w:rsidR="00B86583">
        <w:t xml:space="preserve"> </w:t>
      </w:r>
      <w:r w:rsidR="00637436">
        <w:t>to</w:t>
      </w:r>
      <w:r w:rsidR="00637436" w:rsidRPr="00EE5A16">
        <w:t xml:space="preserve"> </w:t>
      </w:r>
      <w:r w:rsidR="00637436">
        <w:t>search IMEI and raise grievance using</w:t>
      </w:r>
      <w:r w:rsidR="002E364D">
        <w:t xml:space="preserve"> </w:t>
      </w:r>
      <w:r w:rsidRPr="00EE5A16">
        <w:t xml:space="preserve">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>application.</w:t>
      </w:r>
    </w:p>
    <w:p w14:paraId="73AAA023" w14:textId="77777777" w:rsidR="00084397" w:rsidRDefault="00084397" w:rsidP="004D6E91">
      <w:pPr>
        <w:pStyle w:val="Heading2"/>
      </w:pPr>
      <w:bookmarkStart w:id="155" w:name="_Toc75010174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69EA297E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3CE588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4E27DA2F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5672307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746C09B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5057E17C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5A61954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D6B8958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180EF1A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30ACF7D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A9CA1EC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5FCDCBC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183A1DC6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6AC708E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5066F10B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2F17799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894E231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52B61A30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  <w:tr w:rsidR="00D20AFE" w:rsidRPr="003D50EC" w14:paraId="0F6BCC0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2A104CE" w14:textId="77777777" w:rsidR="00D20AFE" w:rsidRDefault="00D20AFE" w:rsidP="00686143">
            <w:pPr>
              <w:pStyle w:val="BodyText2"/>
            </w:pPr>
            <w:r>
              <w:t>CCA</w:t>
            </w:r>
          </w:p>
        </w:tc>
        <w:tc>
          <w:tcPr>
            <w:tcW w:w="4979" w:type="dxa"/>
            <w:shd w:val="clear" w:color="auto" w:fill="auto"/>
          </w:tcPr>
          <w:p w14:paraId="66420FFA" w14:textId="77777777" w:rsidR="00D20AFE" w:rsidRPr="00271258" w:rsidRDefault="00D20AFE" w:rsidP="00686143">
            <w:pPr>
              <w:pStyle w:val="BodyText2"/>
            </w:pPr>
            <w:r>
              <w:t>Customer Care Agent</w:t>
            </w:r>
          </w:p>
        </w:tc>
      </w:tr>
    </w:tbl>
    <w:p w14:paraId="357FED95" w14:textId="77777777" w:rsidR="00191AE2" w:rsidRDefault="00191AE2" w:rsidP="00191AE2">
      <w:pPr>
        <w:pStyle w:val="BodyText2"/>
        <w:ind w:left="360"/>
      </w:pPr>
    </w:p>
    <w:p w14:paraId="07CA4553" w14:textId="77777777" w:rsidR="00384430" w:rsidRDefault="00384430" w:rsidP="004D3E67">
      <w:pPr>
        <w:pStyle w:val="Heading2"/>
      </w:pPr>
      <w:bookmarkStart w:id="156" w:name="_Toc75010175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5A6B7A0F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5D22C9C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1B064400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30B682D0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83664E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09CA728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3699434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EAC612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4C529B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7ADF697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67DDD557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44E6603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27CF31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617C367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58AFFCAA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3E8620A1" w14:textId="77777777" w:rsidR="00A90D32" w:rsidRDefault="00637436" w:rsidP="004D6E91">
      <w:pPr>
        <w:pStyle w:val="Heading1"/>
      </w:pPr>
      <w:bookmarkStart w:id="157" w:name="_Toc75010176"/>
      <w:r>
        <w:lastRenderedPageBreak/>
        <w:t>Customer Care Agent</w:t>
      </w:r>
      <w:r w:rsidR="00384430">
        <w:t xml:space="preserve"> Operations</w:t>
      </w:r>
      <w:bookmarkEnd w:id="157"/>
    </w:p>
    <w:p w14:paraId="3A9E9CBA" w14:textId="77777777" w:rsidR="003F3870" w:rsidRPr="003F3870" w:rsidRDefault="003F3870" w:rsidP="003F3870"/>
    <w:p w14:paraId="71EF560C" w14:textId="77777777" w:rsidR="00384430" w:rsidRPr="002A39C9" w:rsidRDefault="00384430" w:rsidP="00384430">
      <w:pPr>
        <w:pStyle w:val="Heading2"/>
      </w:pPr>
      <w:bookmarkStart w:id="158" w:name="_Toc75010177"/>
      <w:r w:rsidRPr="002A39C9">
        <w:t>Application Overview</w:t>
      </w:r>
      <w:bookmarkEnd w:id="158"/>
    </w:p>
    <w:p w14:paraId="05C4F955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A8682D">
        <w:t>Customer Care Agent</w:t>
      </w:r>
      <w:r>
        <w:t xml:space="preserve"> Portal </w:t>
      </w:r>
      <w:r w:rsidRPr="00EE5A16">
        <w:t xml:space="preserve">is used </w:t>
      </w:r>
      <w:r w:rsidR="00147053">
        <w:t xml:space="preserve">in various work-flow in the CEIR application. </w:t>
      </w:r>
    </w:p>
    <w:p w14:paraId="709DE5CD" w14:textId="77777777" w:rsidR="00384430" w:rsidRPr="00EE5A16" w:rsidRDefault="00A8682D" w:rsidP="00384430">
      <w:pPr>
        <w:pStyle w:val="BodyText2"/>
      </w:pPr>
      <w:r>
        <w:t>Customer Care Agent</w:t>
      </w:r>
      <w:r w:rsidR="00384430" w:rsidRPr="00EE5A16">
        <w:t xml:space="preserve"> perform the following tasks:</w:t>
      </w:r>
    </w:p>
    <w:p w14:paraId="7485E4F4" w14:textId="77777777" w:rsidR="0090376E" w:rsidRDefault="00147053" w:rsidP="00CB237B">
      <w:pPr>
        <w:pStyle w:val="BodyText2"/>
        <w:numPr>
          <w:ilvl w:val="0"/>
          <w:numId w:val="22"/>
        </w:numPr>
      </w:pPr>
      <w:r>
        <w:t>Grievance</w:t>
      </w:r>
      <w:r w:rsidR="0090376E">
        <w:t xml:space="preserve"> Management</w:t>
      </w:r>
    </w:p>
    <w:p w14:paraId="4FAD4BAB" w14:textId="77777777" w:rsidR="00147053" w:rsidRDefault="00147053" w:rsidP="00CB237B">
      <w:pPr>
        <w:pStyle w:val="BodyText2"/>
        <w:numPr>
          <w:ilvl w:val="0"/>
          <w:numId w:val="22"/>
        </w:numPr>
      </w:pPr>
      <w:r>
        <w:t>Search</w:t>
      </w:r>
      <w:r w:rsidR="00637436">
        <w:t xml:space="preserve"> IMEI</w:t>
      </w:r>
    </w:p>
    <w:p w14:paraId="463CAFAB" w14:textId="77777777" w:rsidR="00384430" w:rsidRDefault="00384430" w:rsidP="004D3E67">
      <w:pPr>
        <w:pStyle w:val="Heading2"/>
      </w:pPr>
      <w:bookmarkStart w:id="159" w:name="_Toc75010178"/>
      <w:r>
        <w:t>Logging into the Application</w:t>
      </w:r>
      <w:bookmarkEnd w:id="159"/>
    </w:p>
    <w:p w14:paraId="212C1714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A8682D">
        <w:t>Customer Care Agent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337E1995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07A82F44" w14:textId="77777777" w:rsidR="0077516F" w:rsidRDefault="00B86583" w:rsidP="00C90C35">
      <w:pPr>
        <w:pStyle w:val="BodyText2"/>
        <w:tabs>
          <w:tab w:val="left" w:pos="6203"/>
        </w:tabs>
      </w:pPr>
      <w:r>
        <w:t xml:space="preserve">As part of configuration, </w:t>
      </w:r>
      <w:r w:rsidR="00147053">
        <w:t xml:space="preserve">the System Admin would provide the login details to the </w:t>
      </w:r>
      <w:r w:rsidR="00A8682D">
        <w:t>Customer Care Agent</w:t>
      </w:r>
      <w:r>
        <w:t>.</w:t>
      </w:r>
      <w:r w:rsidR="00147053">
        <w:t xml:space="preserve"> </w:t>
      </w:r>
      <w:r>
        <w:t>It is</w:t>
      </w:r>
      <w:r w:rsidR="00147053">
        <w:t xml:space="preserve"> advised to change the password once System Admin creates the account.</w:t>
      </w:r>
    </w:p>
    <w:p w14:paraId="5A29F7C7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713705A" w14:textId="77777777" w:rsidR="00A90D32" w:rsidRDefault="00A90D32" w:rsidP="00CB237B">
      <w:pPr>
        <w:pStyle w:val="BodyText2"/>
        <w:numPr>
          <w:ilvl w:val="0"/>
          <w:numId w:val="24"/>
        </w:numPr>
      </w:pPr>
      <w:r>
        <w:t xml:space="preserve">Open the browser and enter the </w:t>
      </w:r>
      <w:r w:rsidR="000242DB">
        <w:t xml:space="preserve">CEIR </w:t>
      </w:r>
      <w:r w:rsidR="00637436">
        <w:t>Customer Care Agent</w:t>
      </w:r>
      <w:r w:rsidR="000242DB">
        <w:t xml:space="preserve"> Portal </w:t>
      </w:r>
      <w:r>
        <w:t>URL in the address bar. The login screen appears.</w:t>
      </w:r>
    </w:p>
    <w:p w14:paraId="5FC9E51D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A57F2F" wp14:editId="5F0D2CC7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CCE9A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7BAE0E" wp14:editId="7ED107CE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5D169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342556EF" wp14:editId="1784D449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7811E" w14:textId="77777777" w:rsidR="00C63B19" w:rsidRDefault="00C63B19" w:rsidP="00920BFE">
      <w:pPr>
        <w:pStyle w:val="FigureCaption"/>
      </w:pPr>
      <w:bookmarkStart w:id="160" w:name="_Toc75010185"/>
      <w:r>
        <w:t xml:space="preserve">Figure </w:t>
      </w:r>
      <w:r w:rsidR="00A1292D">
        <w:t>1</w:t>
      </w:r>
      <w:r>
        <w:t>: Login</w:t>
      </w:r>
      <w:bookmarkEnd w:id="160"/>
    </w:p>
    <w:p w14:paraId="20D15835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</w:t>
      </w:r>
      <w:r w:rsidR="00A90D32">
        <w:lastRenderedPageBreak/>
        <w:t xml:space="preserve">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1A31A9D8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DD0B69B" wp14:editId="2AFA3A17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D8CF8" w14:textId="77777777" w:rsidR="00A90D32" w:rsidRDefault="00BD7ABF" w:rsidP="00CB237B">
      <w:pPr>
        <w:pStyle w:val="BodyText2"/>
        <w:numPr>
          <w:ilvl w:val="0"/>
          <w:numId w:val="24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00260D91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86583">
        <w:t>System Admin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4140E9" w:rsidRPr="00933CA4">
        <w:t>.</w:t>
      </w:r>
    </w:p>
    <w:p w14:paraId="4EE336BC" w14:textId="77777777" w:rsidR="00A90D32" w:rsidRDefault="00A90D32" w:rsidP="00CB237B">
      <w:pPr>
        <w:pStyle w:val="BodyText2"/>
        <w:numPr>
          <w:ilvl w:val="0"/>
          <w:numId w:val="24"/>
        </w:numPr>
      </w:pPr>
      <w:r>
        <w:t>Enter the captcha.</w:t>
      </w:r>
    </w:p>
    <w:p w14:paraId="7DB7B9F0" w14:textId="77777777" w:rsidR="00A90D32" w:rsidRDefault="00A90D32" w:rsidP="00CB237B">
      <w:pPr>
        <w:pStyle w:val="BodyText2"/>
        <w:numPr>
          <w:ilvl w:val="0"/>
          <w:numId w:val="24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0C652D24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208188C9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637436">
        <w:t>Search</w:t>
      </w:r>
      <w:r w:rsidR="000249E9">
        <w:t xml:space="preserve"> page appears</w:t>
      </w:r>
      <w:r>
        <w:t xml:space="preserve">. </w:t>
      </w:r>
    </w:p>
    <w:p w14:paraId="24693E2B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A8682D">
        <w:t>Customer Care Agent</w:t>
      </w:r>
      <w:r>
        <w:t xml:space="preserve"> forget</w:t>
      </w:r>
      <w:r w:rsidR="00C47287">
        <w:t>s the assigned</w:t>
      </w:r>
      <w:r>
        <w:t xml:space="preserve"> password, </w:t>
      </w:r>
      <w:r w:rsidR="00F43B2B">
        <w:t xml:space="preserve">then the same need to request from the </w:t>
      </w:r>
      <w:r w:rsidR="00147053">
        <w:t>System</w:t>
      </w:r>
      <w:r w:rsidR="00F43B2B">
        <w:t xml:space="preserve"> </w:t>
      </w:r>
      <w:r w:rsidR="00147053">
        <w:t>admin</w:t>
      </w:r>
      <w:r w:rsidR="00F43B2B">
        <w:t xml:space="preserve">.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</w:t>
      </w:r>
      <w:r w:rsidR="00F43B2B">
        <w:t>work for external user who register themselves from the DMC portal</w:t>
      </w:r>
    </w:p>
    <w:p w14:paraId="7482C578" w14:textId="77777777" w:rsidR="00F5488A" w:rsidRDefault="00F5488A" w:rsidP="00A90D32">
      <w:pPr>
        <w:pStyle w:val="BodyText2"/>
      </w:pPr>
    </w:p>
    <w:p w14:paraId="57DE823B" w14:textId="77777777" w:rsidR="00FB08E2" w:rsidRDefault="00FB08E2" w:rsidP="002A39C9">
      <w:pPr>
        <w:pStyle w:val="Heading2"/>
      </w:pPr>
      <w:bookmarkStart w:id="161" w:name="_Toc31900103"/>
      <w:bookmarkStart w:id="162" w:name="_Toc31900170"/>
      <w:bookmarkStart w:id="163" w:name="_Toc31900292"/>
      <w:bookmarkStart w:id="164" w:name="_Toc75010179"/>
      <w:r>
        <w:t>Application User Interface</w:t>
      </w:r>
      <w:bookmarkEnd w:id="161"/>
      <w:bookmarkEnd w:id="162"/>
      <w:bookmarkEnd w:id="163"/>
      <w:bookmarkEnd w:id="164"/>
    </w:p>
    <w:p w14:paraId="0E36F22B" w14:textId="77777777" w:rsidR="000249E9" w:rsidRDefault="000249E9" w:rsidP="000249E9">
      <w:pPr>
        <w:pStyle w:val="BodyText2"/>
      </w:pPr>
      <w:r>
        <w:t>On logging into the application successfully, the</w:t>
      </w:r>
      <w:r w:rsidR="00E1361A">
        <w:t xml:space="preserve"> CEIR </w:t>
      </w:r>
      <w:r w:rsidR="00637436">
        <w:t>Customer Care Agent</w:t>
      </w:r>
      <w:r w:rsidR="00E1361A">
        <w:t xml:space="preserve"> Portal</w:t>
      </w:r>
      <w:r>
        <w:t xml:space="preserve"> </w:t>
      </w:r>
      <w:r w:rsidR="00BC5B60">
        <w:t>Search</w:t>
      </w:r>
      <w:r>
        <w:t xml:space="preserve"> page appears.</w:t>
      </w:r>
    </w:p>
    <w:p w14:paraId="6CF52233" w14:textId="77777777" w:rsidR="00147053" w:rsidRPr="000249E9" w:rsidRDefault="00147053" w:rsidP="000249E9">
      <w:pPr>
        <w:pStyle w:val="BodyText2"/>
      </w:pPr>
    </w:p>
    <w:p w14:paraId="132E02C7" w14:textId="77777777" w:rsidR="00E43EFE" w:rsidRDefault="00D20AFE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C935FC4" wp14:editId="1CCDD31F">
            <wp:extent cx="5278755" cy="16351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2.55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56B2" w14:textId="197324FB" w:rsidR="005271B7" w:rsidRDefault="005271B7" w:rsidP="00920BFE">
      <w:pPr>
        <w:pStyle w:val="FigureCaption"/>
      </w:pPr>
      <w:bookmarkStart w:id="165" w:name="_Toc75010186"/>
      <w:r>
        <w:t xml:space="preserve">Figure </w:t>
      </w:r>
      <w:r w:rsidR="00022075">
        <w:t>2</w:t>
      </w:r>
      <w:r>
        <w:t xml:space="preserve">: </w:t>
      </w:r>
      <w:r w:rsidR="00BC5B60">
        <w:t>Search</w:t>
      </w:r>
      <w:r>
        <w:t xml:space="preserve"> Page</w:t>
      </w:r>
      <w:bookmarkEnd w:id="165"/>
    </w:p>
    <w:p w14:paraId="40A5D75A" w14:textId="77777777" w:rsidR="008B11B7" w:rsidRDefault="008B11B7" w:rsidP="00FB08E2">
      <w:pPr>
        <w:pStyle w:val="BodyText2"/>
      </w:pPr>
    </w:p>
    <w:p w14:paraId="5163D2AA" w14:textId="463A2B8F" w:rsidR="003F3870" w:rsidRDefault="003F3870" w:rsidP="00FB08E2">
      <w:pPr>
        <w:pStyle w:val="BodyText2"/>
      </w:pPr>
      <w:r>
        <w:lastRenderedPageBreak/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7D95A217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7078407E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646FF054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19FBFE45" wp14:editId="73565E53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563C465" w14:textId="7000A436" w:rsidR="00FB08E2" w:rsidRDefault="00C435E5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5A766D36" wp14:editId="100B0205">
            <wp:extent cx="1261730" cy="102203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7998" t="10210" r="21294" b="74369"/>
                    <a:stretch/>
                  </pic:blipFill>
                  <pic:spPr bwMode="auto">
                    <a:xfrm>
                      <a:off x="0" y="0"/>
                      <a:ext cx="1281992" cy="10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8F51" w14:textId="02D81AD5" w:rsidR="0034437C" w:rsidRPr="00A13950" w:rsidRDefault="00EF3D5D" w:rsidP="0034437C">
      <w:pPr>
        <w:pStyle w:val="BodyText2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8A1979" wp14:editId="19BEC28C">
                <wp:simplePos x="0" y="0"/>
                <wp:positionH relativeFrom="column">
                  <wp:posOffset>815297</wp:posOffset>
                </wp:positionH>
                <wp:positionV relativeFrom="paragraph">
                  <wp:posOffset>296264</wp:posOffset>
                </wp:positionV>
                <wp:extent cx="4054120" cy="2190307"/>
                <wp:effectExtent l="0" t="0" r="22860" b="19685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120" cy="21903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B5779" id="Rectangle 450" o:spid="_x0000_s1026" style="position:absolute;margin-left:64.2pt;margin-top:23.35pt;width:319.2pt;height:172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" filled="f" strokecolor="black [3213]" strokeweight="1pt"/>
            </w:pict>
          </mc:Fallback>
        </mc:AlternateContent>
      </w:r>
      <w:r w:rsidR="0034437C">
        <w:rPr>
          <w:noProof/>
        </w:rPr>
        <w:drawing>
          <wp:inline distT="0" distB="0" distL="0" distR="0" wp14:anchorId="732E388F" wp14:editId="4F3CBA89">
            <wp:extent cx="116958" cy="1169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37C" w:rsidRPr="00933CA4">
        <w:t xml:space="preserve"> (</w:t>
      </w:r>
      <w:r w:rsidR="0034437C">
        <w:rPr>
          <w:b/>
          <w:bCs/>
        </w:rPr>
        <w:t>View</w:t>
      </w:r>
      <w:r w:rsidR="0034437C" w:rsidRPr="00933CA4">
        <w:rPr>
          <w:b/>
          <w:bCs/>
        </w:rPr>
        <w:t xml:space="preserve"> profile</w:t>
      </w:r>
      <w:r w:rsidR="0034437C" w:rsidRPr="00933CA4">
        <w:t xml:space="preserve">): Click on it to </w:t>
      </w:r>
      <w:r w:rsidR="0034437C">
        <w:t xml:space="preserve">view user profile. </w:t>
      </w:r>
    </w:p>
    <w:p w14:paraId="4F723686" w14:textId="4A98226D" w:rsidR="00FB08E2" w:rsidRDefault="005B2157" w:rsidP="005709A4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BD21F5C" wp14:editId="42842293">
            <wp:extent cx="4089991" cy="223466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9255" cy="22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8C62" w14:textId="71D3697C" w:rsidR="00BC77EC" w:rsidRDefault="00BC77EC" w:rsidP="00920BFE">
      <w:pPr>
        <w:pStyle w:val="FigureCaption"/>
      </w:pPr>
      <w:bookmarkStart w:id="166" w:name="_Toc75010187"/>
      <w:r>
        <w:t>Figure 3: Change Password</w:t>
      </w:r>
      <w:bookmarkEnd w:id="166"/>
    </w:p>
    <w:p w14:paraId="700A9CC0" w14:textId="05A0FF35" w:rsidR="0034437C" w:rsidRPr="00A13950" w:rsidRDefault="008F3CAE" w:rsidP="0034437C">
      <w:pPr>
        <w:pStyle w:val="BodyText2"/>
        <w:numPr>
          <w:ilvl w:val="0"/>
          <w:numId w:val="19"/>
        </w:numPr>
      </w:pPr>
      <w:r>
        <w:pict w14:anchorId="35EDFA1D">
          <v:shape id="Picture 449" o:spid="_x0000_i1027" type="#_x0000_t75" style="width:12.1pt;height:11.15pt;visibility:visible;mso-wrap-style:square">
            <v:imagedata r:id="rId24" o:title=""/>
          </v:shape>
        </w:pict>
      </w:r>
      <w:r w:rsidR="0034437C" w:rsidRPr="00933CA4">
        <w:t xml:space="preserve"> (</w:t>
      </w:r>
      <w:r w:rsidR="0034437C">
        <w:rPr>
          <w:b/>
          <w:bCs/>
        </w:rPr>
        <w:t>Change Password</w:t>
      </w:r>
      <w:r w:rsidR="0034437C" w:rsidRPr="00933CA4">
        <w:t xml:space="preserve">): Click on it to </w:t>
      </w:r>
      <w:r w:rsidR="0034437C">
        <w:t xml:space="preserve">change the login password. </w:t>
      </w:r>
    </w:p>
    <w:p w14:paraId="57CA26E8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20FD50E2" wp14:editId="7FF345B8">
            <wp:extent cx="3231933" cy="2002138"/>
            <wp:effectExtent l="19050" t="19050" r="26035" b="177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775" cy="20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37E8F" w14:textId="52C05C0E" w:rsidR="005271B7" w:rsidRDefault="005271B7" w:rsidP="00920BFE">
      <w:pPr>
        <w:pStyle w:val="FigureCaption"/>
      </w:pPr>
      <w:bookmarkStart w:id="167" w:name="_Toc75010188"/>
      <w:r>
        <w:t xml:space="preserve">Figure </w:t>
      </w:r>
      <w:r w:rsidR="00A1292D">
        <w:t>4</w:t>
      </w:r>
      <w:r>
        <w:t>: Change Password</w:t>
      </w:r>
      <w:bookmarkEnd w:id="167"/>
    </w:p>
    <w:p w14:paraId="155AD31F" w14:textId="77777777" w:rsidR="00643EDD" w:rsidRDefault="00A15427" w:rsidP="00CB237B">
      <w:pPr>
        <w:pStyle w:val="BodyText2"/>
        <w:numPr>
          <w:ilvl w:val="0"/>
          <w:numId w:val="27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7F709479" wp14:editId="1CFCD74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8621551" w14:textId="77777777" w:rsidR="000242DB" w:rsidRDefault="00A15427" w:rsidP="00CB237B">
      <w:pPr>
        <w:pStyle w:val="BodyText2"/>
        <w:numPr>
          <w:ilvl w:val="0"/>
          <w:numId w:val="27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45D8AD96" w14:textId="77777777" w:rsidR="00643EDD" w:rsidRDefault="00A15427" w:rsidP="00CB237B">
      <w:pPr>
        <w:pStyle w:val="BodyText2"/>
        <w:numPr>
          <w:ilvl w:val="0"/>
          <w:numId w:val="27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24883DE4" w14:textId="77777777" w:rsidR="00643EDD" w:rsidRDefault="00643EDD" w:rsidP="00CB237B">
      <w:pPr>
        <w:pStyle w:val="BodyText2"/>
        <w:numPr>
          <w:ilvl w:val="0"/>
          <w:numId w:val="27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3C6C4F73" w14:textId="77777777" w:rsidR="00287023" w:rsidRDefault="00287023" w:rsidP="00607FE0">
      <w:pPr>
        <w:pStyle w:val="BodyText2"/>
      </w:pPr>
    </w:p>
    <w:p w14:paraId="2230C313" w14:textId="77777777" w:rsidR="00287023" w:rsidRDefault="00287023" w:rsidP="00287023">
      <w:pPr>
        <w:pStyle w:val="Heading2"/>
      </w:pPr>
      <w:bookmarkStart w:id="168" w:name="_Toc75010180"/>
      <w:r>
        <w:t>Grievance</w:t>
      </w:r>
      <w:bookmarkEnd w:id="168"/>
    </w:p>
    <w:p w14:paraId="43B870A4" w14:textId="77777777" w:rsidR="00287023" w:rsidRDefault="00A8682D" w:rsidP="00287023">
      <w:pPr>
        <w:pStyle w:val="BodyText2"/>
      </w:pPr>
      <w:r>
        <w:t>Customer Care Agent</w:t>
      </w:r>
      <w:r w:rsidR="00287023">
        <w:t>s can r</w:t>
      </w:r>
      <w:r w:rsidR="00D20AFE">
        <w:t xml:space="preserve">aise </w:t>
      </w:r>
      <w:r w:rsidR="00287023">
        <w:t xml:space="preserve">grievance request </w:t>
      </w:r>
      <w:r w:rsidR="00D20AFE">
        <w:t xml:space="preserve">on behalf of the </w:t>
      </w:r>
      <w:r w:rsidR="00287023">
        <w:t>user.</w:t>
      </w:r>
    </w:p>
    <w:p w14:paraId="15C61B06" w14:textId="77777777" w:rsidR="00287023" w:rsidRDefault="00287023" w:rsidP="00287023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D20AFE">
        <w:rPr>
          <w:u w:val="single"/>
        </w:rPr>
        <w:t>raise</w:t>
      </w:r>
      <w:r>
        <w:rPr>
          <w:u w:val="single"/>
        </w:rPr>
        <w:t xml:space="preserve"> the request:</w:t>
      </w:r>
    </w:p>
    <w:p w14:paraId="6C0767AE" w14:textId="77777777" w:rsidR="00287023" w:rsidRDefault="00287023" w:rsidP="00CB237B">
      <w:pPr>
        <w:pStyle w:val="BodyText2"/>
        <w:numPr>
          <w:ilvl w:val="0"/>
          <w:numId w:val="26"/>
        </w:numPr>
      </w:pPr>
      <w:r>
        <w:t xml:space="preserve">Select </w:t>
      </w:r>
      <w:r>
        <w:rPr>
          <w:b/>
          <w:bCs/>
        </w:rPr>
        <w:t>Grievance</w:t>
      </w:r>
      <w:r>
        <w:t xml:space="preserve"> in the left panel</w:t>
      </w:r>
    </w:p>
    <w:p w14:paraId="73216862" w14:textId="6DE5AF4B" w:rsidR="00287023" w:rsidRDefault="00287023" w:rsidP="00D20AFE">
      <w:pPr>
        <w:pStyle w:val="BodyText2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ADA7E4E" wp14:editId="3F461B1F">
                <wp:simplePos x="0" y="0"/>
                <wp:positionH relativeFrom="column">
                  <wp:posOffset>451731</wp:posOffset>
                </wp:positionH>
                <wp:positionV relativeFrom="paragraph">
                  <wp:posOffset>563778</wp:posOffset>
                </wp:positionV>
                <wp:extent cx="700548" cy="154858"/>
                <wp:effectExtent l="0" t="0" r="23495" b="17145"/>
                <wp:wrapNone/>
                <wp:docPr id="533" name="Rectangl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48" cy="1548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347C1" id="Rectangle 533" o:spid="_x0000_s1026" style="position:absolute;margin-left:35.55pt;margin-top:44.4pt;width:55.15pt;height:12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" filled="f" strokecolor="#ffc000 [3207]" strokeweight="2pt"/>
            </w:pict>
          </mc:Fallback>
        </mc:AlternateContent>
      </w:r>
      <w:r w:rsidR="000D503B">
        <w:rPr>
          <w:noProof/>
        </w:rPr>
        <w:drawing>
          <wp:inline distT="0" distB="0" distL="0" distR="0" wp14:anchorId="1F82CF67" wp14:editId="6BAD6250">
            <wp:extent cx="4638368" cy="187867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592" cy="18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046" w14:textId="77777777" w:rsidR="00287023" w:rsidRDefault="00287023" w:rsidP="00920BFE">
      <w:pPr>
        <w:pStyle w:val="FigureCaption"/>
      </w:pPr>
      <w:r>
        <w:t xml:space="preserve">                                          </w:t>
      </w:r>
      <w:bookmarkStart w:id="169" w:name="_Toc75010189"/>
      <w:r w:rsidR="006160A8">
        <w:t>Figure 5</w:t>
      </w:r>
      <w:r>
        <w:t>: Grievance – View All</w:t>
      </w:r>
      <w:bookmarkEnd w:id="169"/>
    </w:p>
    <w:p w14:paraId="33B05431" w14:textId="77777777" w:rsidR="00287023" w:rsidRDefault="00287023" w:rsidP="00287023">
      <w:pPr>
        <w:pStyle w:val="BodyText2"/>
        <w:ind w:left="426"/>
      </w:pPr>
      <w:r>
        <w:t>The following columns are seen in the Grievance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287023" w:rsidRPr="003D50EC" w14:paraId="46BC2637" w14:textId="77777777" w:rsidTr="0028702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E9AB1D2" w14:textId="77777777" w:rsidR="00287023" w:rsidRPr="0001372C" w:rsidRDefault="00287023" w:rsidP="00287023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FA48CD8" w14:textId="77777777" w:rsidR="00287023" w:rsidRPr="0001372C" w:rsidRDefault="00287023" w:rsidP="00287023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287023" w:rsidRPr="003D50EC" w14:paraId="2D13399B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B12ED76" w14:textId="77777777" w:rsidR="00287023" w:rsidRPr="00B708C5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</w:p>
        </w:tc>
        <w:tc>
          <w:tcPr>
            <w:tcW w:w="4979" w:type="dxa"/>
            <w:shd w:val="clear" w:color="auto" w:fill="auto"/>
          </w:tcPr>
          <w:p w14:paraId="602CADC5" w14:textId="77777777" w:rsidR="00287023" w:rsidRPr="00B708C5" w:rsidRDefault="00287023" w:rsidP="0028702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when request is created</w:t>
            </w:r>
          </w:p>
        </w:tc>
      </w:tr>
      <w:tr w:rsidR="00287023" w:rsidRPr="003D50EC" w14:paraId="4E1B98E0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595BD62" w14:textId="77777777" w:rsidR="00287023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6C8F3CC7" w14:textId="77777777" w:rsidR="00287023" w:rsidRDefault="00287023" w:rsidP="00287023">
            <w:pPr>
              <w:pStyle w:val="BodyText2"/>
            </w:pPr>
            <w:r>
              <w:t>This is the date when request is last modified.</w:t>
            </w:r>
          </w:p>
        </w:tc>
      </w:tr>
      <w:tr w:rsidR="00287023" w:rsidRPr="003D50EC" w14:paraId="0FDC0CE0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C4A983" w14:textId="77777777" w:rsidR="00287023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AA7BBC9" w14:textId="77777777" w:rsidR="00287023" w:rsidRDefault="00287023" w:rsidP="00287023">
            <w:pPr>
              <w:pStyle w:val="BodyText2"/>
            </w:pPr>
            <w:r>
              <w:t>Transaction ID of the request for which the grievance is raised.</w:t>
            </w:r>
          </w:p>
        </w:tc>
      </w:tr>
      <w:tr w:rsidR="00287023" w:rsidRPr="003D50EC" w14:paraId="2879D0F5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7E6B4C9" w14:textId="77777777" w:rsidR="00287023" w:rsidRPr="00B708C5" w:rsidRDefault="00287023" w:rsidP="00287023">
            <w:pPr>
              <w:pStyle w:val="BodyText2"/>
            </w:pPr>
            <w:r>
              <w:t>User ID</w:t>
            </w:r>
          </w:p>
        </w:tc>
        <w:tc>
          <w:tcPr>
            <w:tcW w:w="4979" w:type="dxa"/>
            <w:shd w:val="clear" w:color="auto" w:fill="auto"/>
          </w:tcPr>
          <w:p w14:paraId="38B23A78" w14:textId="77777777" w:rsidR="00287023" w:rsidRPr="00B708C5" w:rsidRDefault="00287023" w:rsidP="00D20AFE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User ID of the user </w:t>
            </w:r>
            <w:r w:rsidR="00D20AFE">
              <w:t xml:space="preserve">for whom CCA has </w:t>
            </w:r>
            <w:r>
              <w:t>raised the grievance.</w:t>
            </w:r>
          </w:p>
        </w:tc>
      </w:tr>
      <w:tr w:rsidR="00287023" w:rsidRPr="003D50EC" w14:paraId="746C7BEF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45205CB" w14:textId="77777777" w:rsidR="00287023" w:rsidRDefault="00287023" w:rsidP="00287023">
            <w:pPr>
              <w:pStyle w:val="BodyText2"/>
            </w:pPr>
            <w:r>
              <w:lastRenderedPageBreak/>
              <w:t>User Type</w:t>
            </w:r>
          </w:p>
        </w:tc>
        <w:tc>
          <w:tcPr>
            <w:tcW w:w="4979" w:type="dxa"/>
            <w:shd w:val="clear" w:color="auto" w:fill="auto"/>
          </w:tcPr>
          <w:p w14:paraId="39B51ED4" w14:textId="77777777" w:rsidR="00287023" w:rsidRDefault="00D20AFE" w:rsidP="00D20AFE">
            <w:pPr>
              <w:pStyle w:val="BodyText2"/>
            </w:pPr>
            <w:r>
              <w:t>User Type of the user for whom CCA</w:t>
            </w:r>
            <w:r w:rsidR="00287023">
              <w:t xml:space="preserve"> has raised the request. </w:t>
            </w:r>
          </w:p>
        </w:tc>
      </w:tr>
      <w:tr w:rsidR="00287023" w:rsidRPr="003D50EC" w14:paraId="2021839F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DB86A0" w14:textId="77777777" w:rsidR="00287023" w:rsidRDefault="00287023" w:rsidP="00287023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00C852EA" w14:textId="77777777" w:rsidR="00287023" w:rsidRDefault="00D20AFE" w:rsidP="00287023">
            <w:pPr>
              <w:pStyle w:val="BodyText2"/>
            </w:pPr>
            <w:r>
              <w:t>Grievance ID of the grievance</w:t>
            </w:r>
          </w:p>
        </w:tc>
      </w:tr>
      <w:tr w:rsidR="00D20AFE" w:rsidRPr="003D50EC" w14:paraId="2BE67C94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0C33AF8" w14:textId="77777777" w:rsidR="00D20AFE" w:rsidRDefault="00D20AFE" w:rsidP="00287023">
            <w:pPr>
              <w:pStyle w:val="BodyText2"/>
            </w:pPr>
            <w:r>
              <w:t>Raised By</w:t>
            </w:r>
          </w:p>
        </w:tc>
        <w:tc>
          <w:tcPr>
            <w:tcW w:w="4979" w:type="dxa"/>
            <w:shd w:val="clear" w:color="auto" w:fill="auto"/>
          </w:tcPr>
          <w:p w14:paraId="1CBA233C" w14:textId="77777777" w:rsidR="00D20AFE" w:rsidRDefault="005F470D" w:rsidP="00287023">
            <w:pPr>
              <w:pStyle w:val="BodyText2"/>
            </w:pPr>
            <w:r>
              <w:t>This parameter denotes w</w:t>
            </w:r>
            <w:r w:rsidR="00D20AFE">
              <w:t xml:space="preserve">ho has </w:t>
            </w:r>
            <w:r>
              <w:t>raised</w:t>
            </w:r>
            <w:r w:rsidR="00D20AFE">
              <w:t xml:space="preserve"> the grievance</w:t>
            </w:r>
            <w:r>
              <w:t>. The Value of this parameter would be Customer Care</w:t>
            </w:r>
          </w:p>
        </w:tc>
      </w:tr>
      <w:tr w:rsidR="00287023" w:rsidRPr="003D50EC" w14:paraId="5C9F432E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46140E" w14:textId="77777777" w:rsidR="00287023" w:rsidRDefault="00287023" w:rsidP="00287023">
            <w:pPr>
              <w:pStyle w:val="BodyText2"/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F7C3234" w14:textId="77777777" w:rsidR="00287023" w:rsidRDefault="00287023" w:rsidP="00287023">
            <w:pPr>
              <w:pStyle w:val="BodyText2"/>
            </w:pPr>
            <w:r>
              <w:t xml:space="preserve">The grievance goes through different status modes. </w:t>
            </w:r>
          </w:p>
          <w:p w14:paraId="6A9EDBEA" w14:textId="77777777" w:rsidR="00287023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6B6796D7" w14:textId="77777777" w:rsidR="00287023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Authority: When a response is awaited from the </w:t>
            </w:r>
            <w:r w:rsidR="00A8682D">
              <w:t>CEIR Admin</w:t>
            </w:r>
            <w:r>
              <w:t>.</w:t>
            </w:r>
          </w:p>
          <w:p w14:paraId="0012B976" w14:textId="77777777" w:rsidR="00287023" w:rsidRPr="009E2D4E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69618103" w14:textId="77777777" w:rsidR="00287023" w:rsidRDefault="00287023" w:rsidP="00A8682D">
            <w:pPr>
              <w:pStyle w:val="BodyText2"/>
              <w:ind w:left="720"/>
              <w:jc w:val="left"/>
            </w:pPr>
            <w:r w:rsidRPr="009E2D4E">
              <w:t>Closed: When the</w:t>
            </w:r>
            <w:r>
              <w:t xml:space="preserve"> </w:t>
            </w:r>
            <w:r w:rsidR="00A8682D">
              <w:t xml:space="preserve">CEIR Admin </w:t>
            </w:r>
            <w:r w:rsidRPr="009E2D4E">
              <w:t>closes the grievance.</w:t>
            </w:r>
          </w:p>
        </w:tc>
      </w:tr>
      <w:tr w:rsidR="00287023" w:rsidRPr="003D50EC" w14:paraId="723BBF1E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4E1232F" w14:textId="77777777" w:rsidR="00287023" w:rsidRDefault="00287023" w:rsidP="00287023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2C0FBC5C" w14:textId="77777777" w:rsidR="00A37D85" w:rsidRDefault="00A37D85" w:rsidP="00A37D85">
            <w:pPr>
              <w:pStyle w:val="BodyText2"/>
            </w:pPr>
            <w:r>
              <w:t>This displays different actions that can be performed on a grievance.</w:t>
            </w:r>
          </w:p>
          <w:p w14:paraId="72B9D9AE" w14:textId="24F3454F" w:rsidR="005F470D" w:rsidRDefault="00A37D85" w:rsidP="00CB237B">
            <w:pPr>
              <w:pStyle w:val="BodyText2"/>
              <w:numPr>
                <w:ilvl w:val="0"/>
                <w:numId w:val="23"/>
              </w:numPr>
            </w:pPr>
            <w:r>
              <w:t>Reply</w:t>
            </w:r>
            <w:r w:rsidR="008F3CAE">
              <w:rPr>
                <w:noProof/>
              </w:rPr>
              <w:drawing>
                <wp:inline distT="0" distB="0" distL="0" distR="0" wp14:anchorId="304252B8" wp14:editId="2087E24A">
                  <wp:extent cx="152400" cy="155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8" cy="16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8F3CAE">
              <w:t xml:space="preserve">This is disabled for customer care agent. </w:t>
            </w:r>
          </w:p>
          <w:p w14:paraId="5EE0D442" w14:textId="77777777" w:rsidR="00287023" w:rsidRDefault="00A37D85" w:rsidP="00CB237B">
            <w:pPr>
              <w:pStyle w:val="BodyText2"/>
              <w:numPr>
                <w:ilvl w:val="0"/>
                <w:numId w:val="23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12064A39" wp14:editId="04233A06">
                  <wp:extent cx="141249" cy="141249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74" cy="14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grievance response history. The CEIR admin can see all the responses exchanged for any grievance</w:t>
            </w:r>
          </w:p>
        </w:tc>
      </w:tr>
    </w:tbl>
    <w:p w14:paraId="791FC540" w14:textId="77777777" w:rsidR="00B342EE" w:rsidRDefault="00287023" w:rsidP="00287023">
      <w:pPr>
        <w:pStyle w:val="BodyText2"/>
      </w:pPr>
      <w:r>
        <w:tab/>
      </w:r>
    </w:p>
    <w:p w14:paraId="52DF230F" w14:textId="77777777" w:rsidR="00B342EE" w:rsidRDefault="00B342EE" w:rsidP="00287023">
      <w:pPr>
        <w:pStyle w:val="BodyText2"/>
      </w:pPr>
      <w:r>
        <w:t>Click on “Create Grievance” to create a grievance for a user.</w:t>
      </w:r>
    </w:p>
    <w:p w14:paraId="16AA0BB3" w14:textId="166DC8A5" w:rsidR="00B342EE" w:rsidRDefault="008A797D" w:rsidP="008A797D">
      <w:pPr>
        <w:pStyle w:val="BodyText2"/>
        <w:jc w:val="center"/>
      </w:pPr>
      <w:r>
        <w:rPr>
          <w:noProof/>
        </w:rPr>
        <w:drawing>
          <wp:inline distT="0" distB="0" distL="0" distR="0" wp14:anchorId="0CB72BAD" wp14:editId="5D86742B">
            <wp:extent cx="4474968" cy="117136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4684" cy="11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BF09" w14:textId="77777777" w:rsidR="00CC1DA9" w:rsidRPr="009251E2" w:rsidRDefault="006160A8" w:rsidP="00920BFE">
      <w:pPr>
        <w:pStyle w:val="FigureCaption"/>
        <w:rPr>
          <w:u w:val="single"/>
        </w:rPr>
      </w:pPr>
      <w:bookmarkStart w:id="170" w:name="_Toc75010190"/>
      <w:r>
        <w:t>Figure 6</w:t>
      </w:r>
      <w:r w:rsidR="00CC1DA9">
        <w:t>: Grievance – Create Grievance User ID Enter Option</w:t>
      </w:r>
      <w:bookmarkEnd w:id="170"/>
      <w:r w:rsidR="00CC1DA9">
        <w:t xml:space="preserve"> </w:t>
      </w:r>
    </w:p>
    <w:p w14:paraId="145F9E81" w14:textId="77777777" w:rsidR="00CC1DA9" w:rsidRDefault="00CC1DA9" w:rsidP="00287023">
      <w:pPr>
        <w:pStyle w:val="BodyText2"/>
      </w:pPr>
    </w:p>
    <w:p w14:paraId="3350735C" w14:textId="77777777" w:rsidR="00B342EE" w:rsidRDefault="00B342EE" w:rsidP="00287023">
      <w:pPr>
        <w:pStyle w:val="BodyText2"/>
      </w:pPr>
      <w:r>
        <w:lastRenderedPageBreak/>
        <w:t xml:space="preserve">Enter User ID of the user for whom the grievance has to be </w:t>
      </w:r>
      <w:r w:rsidR="00CC1DA9">
        <w:t>raised</w:t>
      </w:r>
      <w:r>
        <w:t>. This feature work</w:t>
      </w:r>
      <w:r w:rsidR="00CC1DA9">
        <w:t>s only</w:t>
      </w:r>
      <w:r>
        <w:t xml:space="preserve"> for external users.</w:t>
      </w:r>
    </w:p>
    <w:p w14:paraId="63C820DB" w14:textId="4B546B17" w:rsidR="00CC1DA9" w:rsidRDefault="0076248E" w:rsidP="0076248E">
      <w:pPr>
        <w:pStyle w:val="BodyText2"/>
        <w:jc w:val="center"/>
      </w:pPr>
      <w:r>
        <w:rPr>
          <w:noProof/>
        </w:rPr>
        <w:drawing>
          <wp:inline distT="0" distB="0" distL="0" distR="0" wp14:anchorId="4794AC2E" wp14:editId="44A869EF">
            <wp:extent cx="4364611" cy="26125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400" cy="26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58E3" w14:textId="77777777" w:rsidR="00CC1DA9" w:rsidRPr="009251E2" w:rsidRDefault="006160A8" w:rsidP="00920BFE">
      <w:pPr>
        <w:pStyle w:val="FigureCaption"/>
        <w:rPr>
          <w:u w:val="single"/>
        </w:rPr>
      </w:pPr>
      <w:bookmarkStart w:id="171" w:name="_Toc75010191"/>
      <w:r>
        <w:t>Figure 7</w:t>
      </w:r>
      <w:r w:rsidR="00CC1DA9">
        <w:t>: Grievance – Create Grievance</w:t>
      </w:r>
      <w:bookmarkEnd w:id="171"/>
      <w:r w:rsidR="00CC1DA9">
        <w:t xml:space="preserve"> </w:t>
      </w:r>
    </w:p>
    <w:p w14:paraId="3BDBC273" w14:textId="77777777" w:rsidR="00CC1DA9" w:rsidRDefault="00CC1DA9" w:rsidP="00287023">
      <w:pPr>
        <w:pStyle w:val="BodyText2"/>
      </w:pPr>
    </w:p>
    <w:p w14:paraId="78BF8247" w14:textId="77777777" w:rsidR="00CC1DA9" w:rsidRPr="003A2390" w:rsidRDefault="00CC1DA9" w:rsidP="00CB237B">
      <w:pPr>
        <w:pStyle w:val="BodyText2"/>
        <w:numPr>
          <w:ilvl w:val="0"/>
          <w:numId w:val="31"/>
        </w:numPr>
      </w:pPr>
      <w:r>
        <w:t>Enter the following information:</w:t>
      </w:r>
    </w:p>
    <w:p w14:paraId="65F5C917" w14:textId="77777777" w:rsidR="00CC1DA9" w:rsidRDefault="00CC1DA9" w:rsidP="00CB237B">
      <w:pPr>
        <w:pStyle w:val="BodyText2"/>
        <w:numPr>
          <w:ilvl w:val="1"/>
          <w:numId w:val="31"/>
        </w:numPr>
      </w:pPr>
      <w:r w:rsidRPr="00045C43">
        <w:rPr>
          <w:b/>
          <w:bCs/>
        </w:rPr>
        <w:t>Transaction ID</w:t>
      </w:r>
      <w:r>
        <w:t xml:space="preserve">: Enter the transaction ID of the type approval request if the grievance is related to a type approval request </w:t>
      </w:r>
    </w:p>
    <w:p w14:paraId="21305565" w14:textId="77777777" w:rsidR="00CC1DA9" w:rsidRDefault="00CC1DA9" w:rsidP="00CB237B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Category</w:t>
      </w:r>
      <w:r>
        <w:t>: Select the category of the grievance. The options are:</w:t>
      </w:r>
    </w:p>
    <w:p w14:paraId="5648B598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Type Approval Related: Problem in reporting type approval request etc.</w:t>
      </w:r>
    </w:p>
    <w:p w14:paraId="3E6B6102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Other: Problem with any other aspect of the application</w:t>
      </w:r>
    </w:p>
    <w:p w14:paraId="38756CEF" w14:textId="77777777" w:rsidR="00CC1DA9" w:rsidRDefault="00CC1DA9" w:rsidP="00CB237B">
      <w:pPr>
        <w:pStyle w:val="BodyText2"/>
        <w:numPr>
          <w:ilvl w:val="0"/>
          <w:numId w:val="30"/>
        </w:numPr>
      </w:pPr>
      <w:r>
        <w:t xml:space="preserve">Registration Related: Problem with registering information in the </w:t>
      </w:r>
      <w:r w:rsidRPr="000F2A8D">
        <w:t>application.</w:t>
      </w:r>
    </w:p>
    <w:p w14:paraId="0BE0D32F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Consignment Related: Problem related to consignment request</w:t>
      </w:r>
    </w:p>
    <w:p w14:paraId="4B127B0E" w14:textId="77777777" w:rsidR="00CC1DA9" w:rsidRPr="000F2A8D" w:rsidRDefault="00CC1DA9" w:rsidP="00CB237B">
      <w:pPr>
        <w:pStyle w:val="BodyText2"/>
        <w:numPr>
          <w:ilvl w:val="0"/>
          <w:numId w:val="30"/>
        </w:numPr>
      </w:pPr>
      <w:r>
        <w:t>Stock Management Related: Problem related to stock management request</w:t>
      </w:r>
    </w:p>
    <w:p w14:paraId="1F079EC8" w14:textId="77777777" w:rsidR="00CC1DA9" w:rsidRPr="003A2390" w:rsidRDefault="00CC1DA9" w:rsidP="00CB237B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Remarks</w:t>
      </w:r>
      <w:r w:rsidRPr="003A2390">
        <w:rPr>
          <w:b/>
          <w:bCs/>
        </w:rPr>
        <w:t xml:space="preserve">: </w:t>
      </w:r>
      <w:r w:rsidRPr="003A2390">
        <w:t>Enter information about the grievance raised. This helps the administrator to understand the problem in detail.</w:t>
      </w:r>
    </w:p>
    <w:p w14:paraId="02631835" w14:textId="77777777" w:rsidR="00CC1DA9" w:rsidRPr="003A2390" w:rsidRDefault="00CC1DA9" w:rsidP="00CB237B">
      <w:pPr>
        <w:pStyle w:val="BodyText2"/>
        <w:numPr>
          <w:ilvl w:val="1"/>
          <w:numId w:val="31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>Select the type of identification or another document that is to be uploaded. The options are:</w:t>
      </w:r>
    </w:p>
    <w:p w14:paraId="2EA4498D" w14:textId="77777777" w:rsidR="00CC1DA9" w:rsidRDefault="00CC1DA9" w:rsidP="00CB237B">
      <w:pPr>
        <w:pStyle w:val="BodyText2"/>
        <w:numPr>
          <w:ilvl w:val="0"/>
          <w:numId w:val="30"/>
        </w:numPr>
      </w:pPr>
      <w:r>
        <w:t xml:space="preserve">Passport </w:t>
      </w:r>
    </w:p>
    <w:p w14:paraId="6FA664B6" w14:textId="77777777" w:rsidR="00CC1DA9" w:rsidRDefault="00CC1DA9" w:rsidP="00CB237B">
      <w:pPr>
        <w:pStyle w:val="BodyText2"/>
        <w:numPr>
          <w:ilvl w:val="0"/>
          <w:numId w:val="30"/>
        </w:numPr>
      </w:pPr>
      <w:r>
        <w:lastRenderedPageBreak/>
        <w:t>Visa</w:t>
      </w:r>
    </w:p>
    <w:p w14:paraId="5D729DB1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NID (National ID)</w:t>
      </w:r>
    </w:p>
    <w:p w14:paraId="111867A5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Photo</w:t>
      </w:r>
    </w:p>
    <w:p w14:paraId="704CDE55" w14:textId="77777777" w:rsidR="00CC1DA9" w:rsidRDefault="00CC1DA9" w:rsidP="00CB237B">
      <w:pPr>
        <w:pStyle w:val="BodyText2"/>
        <w:numPr>
          <w:ilvl w:val="0"/>
          <w:numId w:val="30"/>
        </w:numPr>
      </w:pPr>
      <w:r>
        <w:t>Other</w:t>
      </w:r>
    </w:p>
    <w:p w14:paraId="4FFA6853" w14:textId="77777777" w:rsidR="00CC1DA9" w:rsidRPr="003A2390" w:rsidRDefault="00CC1DA9" w:rsidP="00CB237B">
      <w:pPr>
        <w:pStyle w:val="BodyText2"/>
        <w:numPr>
          <w:ilvl w:val="1"/>
          <w:numId w:val="31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Pr="003A2390">
        <w:t xml:space="preserve">Click </w:t>
      </w:r>
      <w:r w:rsidRPr="003A2390">
        <w:rPr>
          <w:b/>
          <w:bCs/>
        </w:rPr>
        <w:t>Select File</w:t>
      </w:r>
      <w:r w:rsidRPr="003A2390">
        <w:t xml:space="preserve"> to upload the document selected in </w:t>
      </w:r>
      <w:r w:rsidRPr="003A2390">
        <w:rPr>
          <w:b/>
          <w:bCs/>
        </w:rPr>
        <w:t>Document Type</w:t>
      </w:r>
      <w:r w:rsidRPr="003A2390">
        <w:t xml:space="preserve">. </w:t>
      </w:r>
    </w:p>
    <w:p w14:paraId="54812552" w14:textId="77777777" w:rsidR="00CC1DA9" w:rsidRPr="003A2390" w:rsidRDefault="00CC1DA9" w:rsidP="00CB237B">
      <w:pPr>
        <w:pStyle w:val="BodyText2"/>
        <w:numPr>
          <w:ilvl w:val="1"/>
          <w:numId w:val="31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Pr="006C5568">
        <w:rPr>
          <w:b/>
          <w:bCs/>
        </w:rPr>
        <w:t>+Add More Files</w:t>
      </w:r>
      <w:r w:rsidRPr="003A2390">
        <w:rPr>
          <w:b/>
          <w:bCs/>
        </w:rPr>
        <w:t>.</w:t>
      </w:r>
    </w:p>
    <w:p w14:paraId="7981AD93" w14:textId="77777777" w:rsidR="00CC1DA9" w:rsidRDefault="00CC1DA9" w:rsidP="00CC1DA9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Upload Supporting Document</w:t>
      </w:r>
      <w:r>
        <w:t xml:space="preserve">. </w:t>
      </w:r>
    </w:p>
    <w:p w14:paraId="7EECEB17" w14:textId="77777777" w:rsidR="00CC1DA9" w:rsidRDefault="00CC1DA9" w:rsidP="00CB237B">
      <w:pPr>
        <w:pStyle w:val="BodyText2"/>
        <w:numPr>
          <w:ilvl w:val="0"/>
          <w:numId w:val="31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6203D9F3" w14:textId="1F4FB190" w:rsidR="00CC1DA9" w:rsidRDefault="00CC1DA9" w:rsidP="00CC1DA9">
      <w:pPr>
        <w:pStyle w:val="BodyText2"/>
      </w:pPr>
      <w:r>
        <w:t>A grievance ID is generated and assigned to the registered grievance.  A mail is sent to the use on whom behalf grievance has been raised.</w:t>
      </w:r>
    </w:p>
    <w:p w14:paraId="48CD1E36" w14:textId="77777777" w:rsidR="00287023" w:rsidRDefault="00A37D85" w:rsidP="00287023">
      <w:pPr>
        <w:pStyle w:val="Heading2"/>
      </w:pPr>
      <w:bookmarkStart w:id="172" w:name="_Toc75010181"/>
      <w:r>
        <w:t>Filter Grievance</w:t>
      </w:r>
      <w:bookmarkEnd w:id="172"/>
    </w:p>
    <w:p w14:paraId="000CDCC8" w14:textId="77777777" w:rsidR="00287023" w:rsidRPr="00684A69" w:rsidRDefault="00A8682D" w:rsidP="00287023">
      <w:pPr>
        <w:pStyle w:val="BodyText2"/>
      </w:pPr>
      <w:r>
        <w:t>Customer Care Agent</w:t>
      </w:r>
      <w:r w:rsidR="00287023">
        <w:t xml:space="preserve">s can view selective information by defining specific values in the listed fields. For example, </w:t>
      </w:r>
      <w:r>
        <w:t>Customer Care Agent</w:t>
      </w:r>
      <w:r w:rsidR="00287023">
        <w:t>s can view the specific request during specified date by selecting start/end date.</w:t>
      </w:r>
    </w:p>
    <w:p w14:paraId="087E8BFF" w14:textId="77777777" w:rsidR="00287023" w:rsidRDefault="00287023" w:rsidP="00961E9B">
      <w:pPr>
        <w:pStyle w:val="BodyText2"/>
        <w:rPr>
          <w:u w:val="single"/>
        </w:rPr>
      </w:pPr>
      <w:r>
        <w:rPr>
          <w:u w:val="single"/>
        </w:rPr>
        <w:t>To view specific request</w:t>
      </w:r>
      <w:r w:rsidRPr="009251E2">
        <w:rPr>
          <w:u w:val="single"/>
        </w:rPr>
        <w:t>:</w:t>
      </w:r>
    </w:p>
    <w:p w14:paraId="79CD76F9" w14:textId="67E3577F" w:rsidR="005F470D" w:rsidRDefault="009A1200" w:rsidP="00961E9B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C02B694" wp14:editId="752E7DF2">
                <wp:simplePos x="0" y="0"/>
                <wp:positionH relativeFrom="column">
                  <wp:posOffset>68079</wp:posOffset>
                </wp:positionH>
                <wp:positionV relativeFrom="paragraph">
                  <wp:posOffset>229970</wp:posOffset>
                </wp:positionV>
                <wp:extent cx="4956676" cy="751941"/>
                <wp:effectExtent l="0" t="0" r="15875" b="10160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6676" cy="7519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2C32E" id="Rectangle 535" o:spid="_x0000_s1026" style="position:absolute;margin-left:5.35pt;margin-top:18.1pt;width:390.3pt;height:59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" filled="f" strokecolor="#ffc000 [3207]" strokeweight="2pt"/>
            </w:pict>
          </mc:Fallback>
        </mc:AlternateContent>
      </w:r>
      <w:r w:rsidR="005F470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FCF50D" wp14:editId="4DD14BD0">
                <wp:simplePos x="0" y="0"/>
                <wp:positionH relativeFrom="column">
                  <wp:posOffset>84221</wp:posOffset>
                </wp:positionH>
                <wp:positionV relativeFrom="paragraph">
                  <wp:posOffset>987458</wp:posOffset>
                </wp:positionV>
                <wp:extent cx="457200" cy="228600"/>
                <wp:effectExtent l="0" t="0" r="25400" b="25400"/>
                <wp:wrapNone/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74E17" id="Rectangle 534" o:spid="_x0000_s1026" style="position:absolute;margin-left:6.65pt;margin-top:77.75pt;width:36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8A7190" wp14:editId="7765CF74">
            <wp:extent cx="5278755" cy="2632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E3FA" w14:textId="77777777" w:rsidR="00287023" w:rsidRPr="009251E2" w:rsidRDefault="006160A8" w:rsidP="00920BFE">
      <w:pPr>
        <w:pStyle w:val="FigureCaption"/>
        <w:rPr>
          <w:u w:val="single"/>
        </w:rPr>
      </w:pPr>
      <w:bookmarkStart w:id="173" w:name="_Toc75010192"/>
      <w:r>
        <w:t>Figure 8</w:t>
      </w:r>
      <w:r w:rsidR="00630D3F">
        <w:t>: Grievance</w:t>
      </w:r>
      <w:r w:rsidR="00287023">
        <w:t xml:space="preserve"> – Filter Option</w:t>
      </w:r>
      <w:bookmarkEnd w:id="173"/>
      <w:r w:rsidR="00287023">
        <w:t xml:space="preserve"> </w:t>
      </w:r>
    </w:p>
    <w:p w14:paraId="1401D107" w14:textId="77777777" w:rsidR="00287023" w:rsidRDefault="00287023" w:rsidP="00CB237B">
      <w:pPr>
        <w:pStyle w:val="BodyText2"/>
        <w:numPr>
          <w:ilvl w:val="0"/>
          <w:numId w:val="25"/>
        </w:numPr>
      </w:pPr>
      <w:r>
        <w:t>Enter the required value in one or more of the listed fields:</w:t>
      </w:r>
    </w:p>
    <w:p w14:paraId="24BCBFE7" w14:textId="77777777" w:rsidR="00287023" w:rsidRPr="004A3DB8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 xml:space="preserve">Start Date: </w:t>
      </w:r>
      <w:r w:rsidRPr="004A3DB8">
        <w:rPr>
          <w:bCs/>
        </w:rPr>
        <w:t>Select the start date</w:t>
      </w:r>
    </w:p>
    <w:p w14:paraId="781AC9E5" w14:textId="271F73A3" w:rsidR="00287023" w:rsidRPr="004A3DB8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lastRenderedPageBreak/>
        <w:t xml:space="preserve">End Date: </w:t>
      </w:r>
      <w:r>
        <w:rPr>
          <w:bCs/>
        </w:rPr>
        <w:t>Select the end</w:t>
      </w:r>
      <w:r w:rsidR="005F470D">
        <w:rPr>
          <w:bCs/>
        </w:rPr>
        <w:t xml:space="preserve"> dat</w:t>
      </w:r>
      <w:r w:rsidR="000D7419">
        <w:rPr>
          <w:bCs/>
        </w:rPr>
        <w:t>e</w:t>
      </w:r>
    </w:p>
    <w:p w14:paraId="36C0533F" w14:textId="77777777" w:rsidR="00287023" w:rsidRPr="00630D3F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 xml:space="preserve">Transaction ID:  </w:t>
      </w:r>
      <w:r w:rsidRPr="004A3DB8">
        <w:rPr>
          <w:bCs/>
        </w:rPr>
        <w:t xml:space="preserve">Enter the </w:t>
      </w:r>
      <w:r>
        <w:rPr>
          <w:bCs/>
        </w:rPr>
        <w:t>Transaction ID</w:t>
      </w:r>
    </w:p>
    <w:p w14:paraId="0B4677E0" w14:textId="77777777" w:rsidR="00630D3F" w:rsidRPr="00C60B05" w:rsidRDefault="00630D3F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Grievance ID:</w:t>
      </w:r>
      <w:r>
        <w:t xml:space="preserve"> Enter the Grievance ID</w:t>
      </w:r>
    </w:p>
    <w:p w14:paraId="297173A4" w14:textId="77777777" w:rsidR="00287023" w:rsidRDefault="00630D3F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User ID</w:t>
      </w:r>
      <w:r w:rsidR="00287023">
        <w:rPr>
          <w:b/>
          <w:bCs/>
        </w:rPr>
        <w:t>:</w:t>
      </w:r>
      <w:r w:rsidR="00287023">
        <w:t xml:space="preserve"> Enter the </w:t>
      </w:r>
      <w:r>
        <w:t>user ID</w:t>
      </w:r>
    </w:p>
    <w:p w14:paraId="006E14F4" w14:textId="77777777" w:rsidR="00287023" w:rsidRDefault="00287023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User Type:</w:t>
      </w:r>
      <w:r>
        <w:t xml:space="preserve"> Select the type of user</w:t>
      </w:r>
    </w:p>
    <w:p w14:paraId="1A2674DD" w14:textId="77777777" w:rsidR="00630D3F" w:rsidRPr="00684A69" w:rsidRDefault="00630D3F" w:rsidP="00CB237B">
      <w:pPr>
        <w:pStyle w:val="BodyText2"/>
        <w:numPr>
          <w:ilvl w:val="0"/>
          <w:numId w:val="21"/>
        </w:numPr>
      </w:pPr>
      <w:r>
        <w:rPr>
          <w:b/>
          <w:bCs/>
        </w:rPr>
        <w:t>Grievance Status:</w:t>
      </w:r>
      <w:r>
        <w:t xml:space="preserve"> </w:t>
      </w:r>
      <w:r>
        <w:tab/>
      </w:r>
      <w:r w:rsidR="00623102">
        <w:t>Select the status of grievance.</w:t>
      </w:r>
    </w:p>
    <w:p w14:paraId="505DF9CF" w14:textId="77777777" w:rsidR="00287023" w:rsidRDefault="00287023" w:rsidP="00CB237B">
      <w:pPr>
        <w:pStyle w:val="BodyText2"/>
        <w:numPr>
          <w:ilvl w:val="0"/>
          <w:numId w:val="25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40455008" w14:textId="77777777" w:rsidR="00287023" w:rsidRDefault="00287023" w:rsidP="00287023">
      <w:pPr>
        <w:pStyle w:val="BodyText2"/>
      </w:pPr>
      <w:r>
        <w:t>The parameter that matches the specified values is shown in the dashboard.</w:t>
      </w:r>
    </w:p>
    <w:p w14:paraId="4D602AC3" w14:textId="77777777" w:rsidR="00516181" w:rsidRDefault="00516181" w:rsidP="00516181">
      <w:pPr>
        <w:pStyle w:val="BodyText2"/>
      </w:pPr>
      <w:bookmarkStart w:id="174" w:name="_Hlk73677241"/>
      <w:r>
        <w:t>The user can clear all filters using the “</w:t>
      </w:r>
      <w:r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7D554D06" w14:textId="16144ECB" w:rsidR="00516181" w:rsidRDefault="00516181" w:rsidP="00CB237B">
      <w:pPr>
        <w:pStyle w:val="Heading2"/>
        <w:numPr>
          <w:ilvl w:val="1"/>
          <w:numId w:val="32"/>
        </w:numPr>
        <w:tabs>
          <w:tab w:val="num" w:pos="360"/>
        </w:tabs>
      </w:pPr>
      <w:bookmarkStart w:id="175" w:name="_Toc75010182"/>
      <w:r>
        <w:t xml:space="preserve">Sorting </w:t>
      </w:r>
      <w:r w:rsidR="00773E33">
        <w:t>Grievances</w:t>
      </w:r>
      <w:bookmarkEnd w:id="175"/>
    </w:p>
    <w:p w14:paraId="4C78DA10" w14:textId="77777777" w:rsidR="00516181" w:rsidRDefault="00516181" w:rsidP="00516181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53526D74" w14:textId="77777777" w:rsidR="00516181" w:rsidRDefault="00516181" w:rsidP="00516181">
      <w:pPr>
        <w:pStyle w:val="BodyText2"/>
      </w:pPr>
      <w:r>
        <w:t>On first click, the records are sorted in ascending order. When user clicks the arrow buttons again, records are sorted in descending order.</w:t>
      </w:r>
    </w:p>
    <w:bookmarkEnd w:id="174"/>
    <w:p w14:paraId="1C3DEC96" w14:textId="250D8D83" w:rsidR="00516181" w:rsidRDefault="00923872" w:rsidP="00516181">
      <w:pPr>
        <w:pStyle w:val="BodyText2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EA9EA1F" wp14:editId="0209001C">
                <wp:simplePos x="0" y="0"/>
                <wp:positionH relativeFrom="column">
                  <wp:posOffset>2404611</wp:posOffset>
                </wp:positionH>
                <wp:positionV relativeFrom="paragraph">
                  <wp:posOffset>897623</wp:posOffset>
                </wp:positionV>
                <wp:extent cx="152400" cy="196850"/>
                <wp:effectExtent l="0" t="0" r="19050" b="12700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6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99A56" id="Rectangle 459" o:spid="_x0000_s1026" style="position:absolute;margin-left:189.35pt;margin-top:70.7pt;width:12pt;height:15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F8E2C61" wp14:editId="5727D602">
                <wp:simplePos x="0" y="0"/>
                <wp:positionH relativeFrom="column">
                  <wp:posOffset>543326</wp:posOffset>
                </wp:positionH>
                <wp:positionV relativeFrom="paragraph">
                  <wp:posOffset>7386</wp:posOffset>
                </wp:positionV>
                <wp:extent cx="4204001" cy="2450131"/>
                <wp:effectExtent l="0" t="0" r="25400" b="2667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001" cy="2450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C8947" id="Rectangle 156" o:spid="_x0000_s1026" style="position:absolute;margin-left:42.8pt;margin-top:.6pt;width:331pt;height:192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" filled="f" strokecolor="black [3213]" strokeweight="1pt"/>
            </w:pict>
          </mc:Fallback>
        </mc:AlternateContent>
      </w:r>
      <w:r w:rsidRPr="00923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8AEA9" wp14:editId="0266A4D6">
            <wp:extent cx="4186555" cy="2474179"/>
            <wp:effectExtent l="0" t="0" r="444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2852" cy="24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7C7" w14:textId="1C35CF54" w:rsidR="00DB2021" w:rsidRPr="009251E2" w:rsidRDefault="00DB2021" w:rsidP="00920BFE">
      <w:pPr>
        <w:pStyle w:val="FigureCaption"/>
        <w:rPr>
          <w:u w:val="single"/>
        </w:rPr>
      </w:pPr>
      <w:bookmarkStart w:id="176" w:name="_Toc75010193"/>
      <w:r>
        <w:t>Figure 9: Sort Grievances</w:t>
      </w:r>
      <w:bookmarkEnd w:id="176"/>
      <w:r>
        <w:t xml:space="preserve">  </w:t>
      </w:r>
    </w:p>
    <w:p w14:paraId="59004A17" w14:textId="77777777" w:rsidR="00516181" w:rsidRDefault="00516181" w:rsidP="00516181">
      <w:pPr>
        <w:pStyle w:val="Heading2"/>
      </w:pPr>
      <w:bookmarkStart w:id="177" w:name="_Toc33605950"/>
      <w:bookmarkStart w:id="178" w:name="_Toc43398112"/>
      <w:bookmarkStart w:id="179" w:name="_Toc75010183"/>
      <w:r>
        <w:t>Exporting Grievances</w:t>
      </w:r>
      <w:bookmarkEnd w:id="177"/>
      <w:bookmarkEnd w:id="178"/>
      <w:bookmarkEnd w:id="179"/>
    </w:p>
    <w:p w14:paraId="7B2733E3" w14:textId="77777777" w:rsidR="00516181" w:rsidRDefault="00516181" w:rsidP="00516181">
      <w:pPr>
        <w:pStyle w:val="BodyText2"/>
      </w:pPr>
      <w:r>
        <w:t xml:space="preserve">All the uploaded grievances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29FE7C02" w14:textId="77777777" w:rsidR="00516181" w:rsidRPr="00045C43" w:rsidRDefault="00516181" w:rsidP="00516181">
      <w:pPr>
        <w:pStyle w:val="BodyText2"/>
        <w:rPr>
          <w:u w:val="single"/>
        </w:rPr>
      </w:pPr>
      <w:r w:rsidRPr="00045C43">
        <w:rPr>
          <w:u w:val="single"/>
        </w:rPr>
        <w:lastRenderedPageBreak/>
        <w:t>To export the grievances:</w:t>
      </w:r>
    </w:p>
    <w:p w14:paraId="22E82BF9" w14:textId="77777777" w:rsidR="00516181" w:rsidRDefault="00516181" w:rsidP="00CB237B">
      <w:pPr>
        <w:pStyle w:val="BodyText2"/>
        <w:numPr>
          <w:ilvl w:val="0"/>
          <w:numId w:val="34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>Grievance</w:t>
      </w:r>
      <w:r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3FEBC1BB" w14:textId="54F63D39" w:rsidR="00516181" w:rsidRDefault="00202CDC" w:rsidP="00516181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597877B" wp14:editId="02CCCE69">
                <wp:simplePos x="0" y="0"/>
                <wp:positionH relativeFrom="column">
                  <wp:posOffset>453789</wp:posOffset>
                </wp:positionH>
                <wp:positionV relativeFrom="paragraph">
                  <wp:posOffset>208546</wp:posOffset>
                </wp:positionV>
                <wp:extent cx="5278755" cy="2274038"/>
                <wp:effectExtent l="0" t="0" r="17145" b="12065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274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5C5AD" id="Rectangle 452" o:spid="_x0000_s1026" style="position:absolute;margin-left:35.75pt;margin-top:16.4pt;width:415.65pt;height:179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" filled="f" strokecolor="black [3213]" strokeweight="1pt"/>
            </w:pict>
          </mc:Fallback>
        </mc:AlternateContent>
      </w:r>
      <w:r w:rsidR="00516181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DBA1E70" wp14:editId="4A4F4A3E">
                <wp:simplePos x="0" y="0"/>
                <wp:positionH relativeFrom="column">
                  <wp:posOffset>1645994</wp:posOffset>
                </wp:positionH>
                <wp:positionV relativeFrom="paragraph">
                  <wp:posOffset>1095862</wp:posOffset>
                </wp:positionV>
                <wp:extent cx="457200" cy="202474"/>
                <wp:effectExtent l="0" t="0" r="19050" b="2667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24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5C8AF" w14:textId="77777777" w:rsidR="00516181" w:rsidRDefault="00516181" w:rsidP="005161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A1E70" id="Rectangle 451" o:spid="_x0000_s1030" style="position:absolute;left:0;text-align:left;margin-left:129.6pt;margin-top:86.3pt;width:36pt;height:15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" filled="f" strokecolor="#ffc000 [3207]" strokeweight="2pt">
                <v:textbox>
                  <w:txbxContent>
                    <w:p w14:paraId="4C85C8AF" w14:textId="77777777" w:rsidR="00516181" w:rsidRDefault="00516181" w:rsidP="005161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C5653" w:rsidRPr="006C5653">
        <w:rPr>
          <w:noProof/>
        </w:rPr>
        <w:t xml:space="preserve"> </w:t>
      </w:r>
      <w:r w:rsidR="006C5653">
        <w:rPr>
          <w:noProof/>
        </w:rPr>
        <w:drawing>
          <wp:inline distT="0" distB="0" distL="0" distR="0" wp14:anchorId="655F6788" wp14:editId="400A8C07">
            <wp:extent cx="5278755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E758" w14:textId="20348D44" w:rsidR="00516181" w:rsidRDefault="00516181" w:rsidP="00920BFE">
      <w:pPr>
        <w:pStyle w:val="FigureCaption"/>
      </w:pPr>
      <w:r>
        <w:t xml:space="preserve">                                 </w:t>
      </w:r>
      <w:bookmarkStart w:id="180" w:name="_Toc43398152"/>
      <w:bookmarkStart w:id="181" w:name="_Toc75010194"/>
      <w:r>
        <w:t xml:space="preserve">Figure </w:t>
      </w:r>
      <w:r w:rsidR="00F81E00">
        <w:t>1</w:t>
      </w:r>
      <w:r>
        <w:t>0: Grievance Management</w:t>
      </w:r>
      <w:bookmarkEnd w:id="180"/>
      <w:bookmarkEnd w:id="181"/>
    </w:p>
    <w:p w14:paraId="437EEE97" w14:textId="77777777" w:rsidR="00516181" w:rsidRDefault="00516181" w:rsidP="00516181">
      <w:pPr>
        <w:rPr>
          <w:rFonts w:ascii="Arial" w:eastAsia="Arial Unicode MS" w:hAnsi="Arial"/>
          <w:sz w:val="20"/>
        </w:rPr>
      </w:pPr>
      <w:r>
        <w:br w:type="page"/>
      </w:r>
    </w:p>
    <w:p w14:paraId="7793E59A" w14:textId="77777777" w:rsidR="00516181" w:rsidRDefault="00516181" w:rsidP="00516181">
      <w:pPr>
        <w:pStyle w:val="BodyText2"/>
        <w:ind w:left="360"/>
      </w:pPr>
      <w:r>
        <w:lastRenderedPageBreak/>
        <w:t xml:space="preserve">The following page appears. </w:t>
      </w:r>
    </w:p>
    <w:p w14:paraId="7FDC4179" w14:textId="77777777" w:rsidR="00516181" w:rsidRDefault="00516181" w:rsidP="00516181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3D571C7" wp14:editId="6E7AB1F0">
            <wp:extent cx="2982200" cy="2198857"/>
            <wp:effectExtent l="19050" t="19050" r="27940" b="1143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ortgrieva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6369" cy="2209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8BAF7" w14:textId="479F7E5A" w:rsidR="00516181" w:rsidRDefault="00516181" w:rsidP="00920BFE">
      <w:pPr>
        <w:pStyle w:val="FigureCaption"/>
      </w:pPr>
      <w:r>
        <w:t xml:space="preserve">  </w:t>
      </w:r>
      <w:bookmarkStart w:id="182" w:name="_Toc43398153"/>
      <w:bookmarkStart w:id="183" w:name="_Toc75010195"/>
      <w:r w:rsidRPr="00D405A8">
        <w:t xml:space="preserve">Figure </w:t>
      </w:r>
      <w:r w:rsidR="009D1407">
        <w:t>1</w:t>
      </w:r>
      <w:r>
        <w:t>1</w:t>
      </w:r>
      <w:r w:rsidRPr="00D405A8">
        <w:t>: Open or Save Exported Grievance File</w:t>
      </w:r>
      <w:bookmarkEnd w:id="182"/>
      <w:bookmarkEnd w:id="183"/>
      <w:r>
        <w:t xml:space="preserve"> </w:t>
      </w:r>
    </w:p>
    <w:p w14:paraId="12B960E3" w14:textId="1BF24864" w:rsidR="00516181" w:rsidRDefault="002F07C5" w:rsidP="00CB237B">
      <w:pPr>
        <w:pStyle w:val="BodyText2"/>
        <w:numPr>
          <w:ilvl w:val="0"/>
          <w:numId w:val="3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8CFE0B9" wp14:editId="1421CDBF">
                <wp:simplePos x="0" y="0"/>
                <wp:positionH relativeFrom="column">
                  <wp:posOffset>361640</wp:posOffset>
                </wp:positionH>
                <wp:positionV relativeFrom="paragraph">
                  <wp:posOffset>294847</wp:posOffset>
                </wp:positionV>
                <wp:extent cx="5278755" cy="574675"/>
                <wp:effectExtent l="0" t="0" r="17145" b="1587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574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3AA11" id="Rectangle 453" o:spid="_x0000_s1026" style="position:absolute;margin-left:28.5pt;margin-top:23.2pt;width:415.65pt;height:45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" filled="f" strokecolor="black [3213]" strokeweight="1pt"/>
            </w:pict>
          </mc:Fallback>
        </mc:AlternateContent>
      </w:r>
      <w:r w:rsidR="00516181">
        <w:t xml:space="preserve">Click </w:t>
      </w:r>
      <w:r w:rsidR="00516181" w:rsidRPr="00166A7A">
        <w:rPr>
          <w:b/>
          <w:bCs/>
          <w:u w:val="single"/>
        </w:rPr>
        <w:t>O</w:t>
      </w:r>
      <w:r w:rsidR="00516181" w:rsidRPr="00F132A8">
        <w:rPr>
          <w:b/>
          <w:bCs/>
        </w:rPr>
        <w:t>pen with</w:t>
      </w:r>
      <w:r w:rsidR="00516181">
        <w:t xml:space="preserve"> to view the file. </w:t>
      </w:r>
    </w:p>
    <w:p w14:paraId="6CC69F0E" w14:textId="77777777" w:rsidR="00516181" w:rsidRDefault="00516181" w:rsidP="00516181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74092B70" wp14:editId="1ED44D38">
            <wp:extent cx="5278755" cy="574766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0391"/>
                    <a:stretch/>
                  </pic:blipFill>
                  <pic:spPr bwMode="auto">
                    <a:xfrm>
                      <a:off x="0" y="0"/>
                      <a:ext cx="5278755" cy="57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DDF0" w14:textId="5CE70C39" w:rsidR="00516181" w:rsidRDefault="00516181" w:rsidP="00920BFE">
      <w:pPr>
        <w:pStyle w:val="FigureCaption"/>
      </w:pPr>
      <w:bookmarkStart w:id="184" w:name="_Toc43398154"/>
      <w:bookmarkStart w:id="185" w:name="_Toc75010196"/>
      <w:r w:rsidRPr="00734EA0">
        <w:t xml:space="preserve">Figure </w:t>
      </w:r>
      <w:r w:rsidR="009D1407">
        <w:t>1</w:t>
      </w:r>
      <w:r w:rsidRPr="00734EA0">
        <w:t>2: Exported Grievances</w:t>
      </w:r>
      <w:bookmarkEnd w:id="184"/>
      <w:bookmarkEnd w:id="185"/>
    </w:p>
    <w:p w14:paraId="59DF11C8" w14:textId="77777777" w:rsidR="00516181" w:rsidRPr="000B0CE4" w:rsidRDefault="00516181" w:rsidP="00516181">
      <w:pPr>
        <w:pStyle w:val="BodyText2"/>
      </w:pPr>
      <w:r>
        <w:t xml:space="preserve">Instead of exporting all the grievances, personnel can export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  <w:r>
        <w:tab/>
      </w:r>
    </w:p>
    <w:p w14:paraId="55D7B800" w14:textId="77777777" w:rsidR="00AB07BD" w:rsidRDefault="00290AD2" w:rsidP="00AB07BD">
      <w:pPr>
        <w:pStyle w:val="Heading2"/>
      </w:pPr>
      <w:bookmarkStart w:id="186" w:name="_Toc75010184"/>
      <w:r>
        <w:t>Search</w:t>
      </w:r>
      <w:bookmarkEnd w:id="186"/>
    </w:p>
    <w:p w14:paraId="4FBAC685" w14:textId="77777777" w:rsidR="00AB07BD" w:rsidRDefault="00A8682D" w:rsidP="00AB07BD">
      <w:pPr>
        <w:pStyle w:val="BodyText2"/>
      </w:pPr>
      <w:r>
        <w:t>Customer Care Agent</w:t>
      </w:r>
      <w:r w:rsidR="00AB07BD">
        <w:t xml:space="preserve">s </w:t>
      </w:r>
      <w:r w:rsidR="00290AD2">
        <w:t>can search the IMEI from the CEIR system using this feature</w:t>
      </w:r>
    </w:p>
    <w:p w14:paraId="4B5EB315" w14:textId="77777777" w:rsidR="00AB07BD" w:rsidRDefault="00AB07BD" w:rsidP="00AB07BD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290AD2">
        <w:rPr>
          <w:u w:val="single"/>
        </w:rPr>
        <w:t>search</w:t>
      </w:r>
      <w:r>
        <w:rPr>
          <w:u w:val="single"/>
        </w:rPr>
        <w:t xml:space="preserve"> the </w:t>
      </w:r>
      <w:r w:rsidR="00290AD2">
        <w:rPr>
          <w:u w:val="single"/>
        </w:rPr>
        <w:t>IMEI</w:t>
      </w:r>
      <w:r>
        <w:rPr>
          <w:u w:val="single"/>
        </w:rPr>
        <w:t>:</w:t>
      </w:r>
    </w:p>
    <w:p w14:paraId="0B091382" w14:textId="77777777" w:rsidR="00AB07BD" w:rsidRDefault="00AB07BD" w:rsidP="00CB237B">
      <w:pPr>
        <w:pStyle w:val="BodyText2"/>
        <w:numPr>
          <w:ilvl w:val="0"/>
          <w:numId w:val="26"/>
        </w:numPr>
      </w:pPr>
      <w:r>
        <w:t xml:space="preserve">Select </w:t>
      </w:r>
      <w:r w:rsidR="00290AD2">
        <w:rPr>
          <w:b/>
          <w:bCs/>
        </w:rPr>
        <w:t>Search</w:t>
      </w:r>
      <w:r>
        <w:t xml:space="preserve"> in the left panel</w:t>
      </w:r>
    </w:p>
    <w:p w14:paraId="763E24C3" w14:textId="200ED440" w:rsidR="00AB07BD" w:rsidRDefault="00F6358F" w:rsidP="00920BFE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3E6E01B" wp14:editId="11BB1222">
                <wp:simplePos x="0" y="0"/>
                <wp:positionH relativeFrom="column">
                  <wp:posOffset>850663</wp:posOffset>
                </wp:positionH>
                <wp:positionV relativeFrom="paragraph">
                  <wp:posOffset>484830</wp:posOffset>
                </wp:positionV>
                <wp:extent cx="701675" cy="148590"/>
                <wp:effectExtent l="0" t="0" r="34925" b="29210"/>
                <wp:wrapNone/>
                <wp:docPr id="576" name="Rectangl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929AE" id="Rectangle 576" o:spid="_x0000_s1026" style="position:absolute;margin-left:67pt;margin-top:38.2pt;width:55.25pt;height:11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" filled="f" strokecolor="#ffc000 [3207]" strokeweight="2pt"/>
            </w:pict>
          </mc:Fallback>
        </mc:AlternateContent>
      </w:r>
      <w:r w:rsidR="003B3B61">
        <w:rPr>
          <w:noProof/>
        </w:rPr>
        <w:drawing>
          <wp:inline distT="0" distB="0" distL="0" distR="0" wp14:anchorId="20E4B6F0" wp14:editId="23B0CB71">
            <wp:extent cx="4052476" cy="1130969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2764" cy="11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3211" w14:textId="5C6985B7" w:rsidR="00AB07BD" w:rsidRDefault="006160A8" w:rsidP="00920BFE">
      <w:pPr>
        <w:pStyle w:val="FigureCaption"/>
      </w:pPr>
      <w:bookmarkStart w:id="187" w:name="_Toc75010197"/>
      <w:r>
        <w:t xml:space="preserve">Figure </w:t>
      </w:r>
      <w:r w:rsidR="00920BFE">
        <w:t>13</w:t>
      </w:r>
      <w:r w:rsidR="00AB07BD">
        <w:t xml:space="preserve">: </w:t>
      </w:r>
      <w:r w:rsidR="00290AD2">
        <w:t>Search</w:t>
      </w:r>
      <w:r w:rsidR="00AB07BD">
        <w:t xml:space="preserve"> – </w:t>
      </w:r>
      <w:r w:rsidR="00290AD2">
        <w:t>IMEI</w:t>
      </w:r>
      <w:bookmarkEnd w:id="187"/>
    </w:p>
    <w:p w14:paraId="593420D3" w14:textId="77777777" w:rsidR="00A97A84" w:rsidRDefault="00A97A84" w:rsidP="00AB07BD">
      <w:pPr>
        <w:pStyle w:val="BodyText2"/>
        <w:ind w:left="426"/>
      </w:pPr>
    </w:p>
    <w:p w14:paraId="4D2E9F4D" w14:textId="6CE2F093" w:rsidR="00AB07BD" w:rsidRDefault="00AB07BD" w:rsidP="00AB07BD">
      <w:pPr>
        <w:pStyle w:val="BodyText2"/>
        <w:ind w:left="426"/>
      </w:pPr>
      <w:r>
        <w:lastRenderedPageBreak/>
        <w:t xml:space="preserve">The following columns are seen in the </w:t>
      </w:r>
      <w:r w:rsidR="00290AD2">
        <w:t>Search</w:t>
      </w:r>
      <w:r>
        <w:t xml:space="preserve">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AB07BD" w:rsidRPr="003D50EC" w14:paraId="3CB5150B" w14:textId="77777777" w:rsidTr="00AB07BD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0A220BF" w14:textId="77777777" w:rsidR="00AB07BD" w:rsidRPr="0001372C" w:rsidRDefault="00AB07BD" w:rsidP="00AB07B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6CEF5B6" w14:textId="77777777" w:rsidR="00AB07BD" w:rsidRPr="0001372C" w:rsidRDefault="00AB07BD" w:rsidP="00AB07B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AB07BD" w:rsidRPr="003D50EC" w14:paraId="20FF7826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9F51D3E" w14:textId="77777777" w:rsidR="00AB07BD" w:rsidRPr="00B708C5" w:rsidRDefault="00290AD2" w:rsidP="00AB07BD">
            <w:pPr>
              <w:pStyle w:val="ListBullet1"/>
              <w:numPr>
                <w:ilvl w:val="0"/>
                <w:numId w:val="0"/>
              </w:numPr>
            </w:pPr>
            <w:r>
              <w:t>Device ID Type</w:t>
            </w:r>
          </w:p>
        </w:tc>
        <w:tc>
          <w:tcPr>
            <w:tcW w:w="4979" w:type="dxa"/>
            <w:shd w:val="clear" w:color="auto" w:fill="auto"/>
          </w:tcPr>
          <w:p w14:paraId="1B6F89A0" w14:textId="77777777" w:rsidR="00AB07BD" w:rsidRPr="00B708C5" w:rsidRDefault="006226A1" w:rsidP="006226A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Select Device ID Type. </w:t>
            </w:r>
          </w:p>
        </w:tc>
      </w:tr>
      <w:tr w:rsidR="00AB07BD" w:rsidRPr="003D50EC" w14:paraId="2DAFF79D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3B1060D" w14:textId="77777777" w:rsidR="00AB07BD" w:rsidRDefault="006226A1" w:rsidP="00AB07BD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3941D5B3" w14:textId="77777777" w:rsidR="00AB07BD" w:rsidRDefault="006226A1" w:rsidP="00AB07BD">
            <w:pPr>
              <w:pStyle w:val="BodyText2"/>
            </w:pPr>
            <w:r>
              <w:t xml:space="preserve">IMEI that the </w:t>
            </w:r>
            <w:r w:rsidR="00A8682D">
              <w:t>Customer Care Agent</w:t>
            </w:r>
            <w:r>
              <w:t xml:space="preserve"> want to search</w:t>
            </w:r>
          </w:p>
        </w:tc>
      </w:tr>
      <w:tr w:rsidR="00AB07BD" w:rsidRPr="003D50EC" w14:paraId="47E3E4B7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2BB15BB" w14:textId="77777777" w:rsidR="00AB07BD" w:rsidRDefault="0057784A" w:rsidP="00AB07BD">
            <w:pPr>
              <w:pStyle w:val="ListBullet1"/>
              <w:numPr>
                <w:ilvl w:val="0"/>
                <w:numId w:val="0"/>
              </w:numPr>
            </w:pPr>
            <w:r>
              <w:t>MSISDN</w:t>
            </w:r>
          </w:p>
        </w:tc>
        <w:tc>
          <w:tcPr>
            <w:tcW w:w="4979" w:type="dxa"/>
            <w:shd w:val="clear" w:color="auto" w:fill="auto"/>
          </w:tcPr>
          <w:p w14:paraId="6E3D7CA6" w14:textId="77777777" w:rsidR="00AB07BD" w:rsidRDefault="0057784A" w:rsidP="00AB07BD">
            <w:pPr>
              <w:pStyle w:val="BodyText2"/>
            </w:pPr>
            <w:r>
              <w:t xml:space="preserve">MSISDN that </w:t>
            </w:r>
            <w:r w:rsidR="00A8682D">
              <w:t>Customer Care Agent</w:t>
            </w:r>
            <w:r>
              <w:t xml:space="preserve"> want to search</w:t>
            </w:r>
          </w:p>
        </w:tc>
      </w:tr>
    </w:tbl>
    <w:p w14:paraId="0CCA166D" w14:textId="77777777" w:rsidR="00AB07BD" w:rsidRDefault="00AB07BD" w:rsidP="00AB07BD">
      <w:pPr>
        <w:pStyle w:val="BodyText2"/>
      </w:pPr>
      <w:r>
        <w:tab/>
      </w:r>
    </w:p>
    <w:p w14:paraId="3FCB1430" w14:textId="77777777" w:rsidR="0057784A" w:rsidRDefault="0057784A" w:rsidP="00AB07BD">
      <w:pPr>
        <w:pStyle w:val="BodyText2"/>
      </w:pPr>
      <w:r>
        <w:tab/>
        <w:t xml:space="preserve">Once the </w:t>
      </w:r>
      <w:r w:rsidR="00A8682D">
        <w:t>Customer Care Agent</w:t>
      </w:r>
      <w:r>
        <w:t xml:space="preserve"> press the submit button, the Device Information page appears</w:t>
      </w:r>
    </w:p>
    <w:p w14:paraId="6CD23EF1" w14:textId="19C17098" w:rsidR="0057784A" w:rsidRDefault="002B27F2" w:rsidP="002B27F2">
      <w:pPr>
        <w:pStyle w:val="BodyText2"/>
        <w:jc w:val="center"/>
      </w:pPr>
      <w:r>
        <w:rPr>
          <w:noProof/>
        </w:rPr>
        <w:drawing>
          <wp:inline distT="0" distB="0" distL="0" distR="0" wp14:anchorId="2D093B08" wp14:editId="204AF8B2">
            <wp:extent cx="3705726" cy="23652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0882" cy="23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0A75" w14:textId="0F640ADF" w:rsidR="0057784A" w:rsidRDefault="006160A8" w:rsidP="00920BFE">
      <w:pPr>
        <w:pStyle w:val="FigureCaption"/>
      </w:pPr>
      <w:bookmarkStart w:id="188" w:name="_Toc75010198"/>
      <w:r>
        <w:t>Figure 1</w:t>
      </w:r>
      <w:r w:rsidR="00CB6926">
        <w:t>4</w:t>
      </w:r>
      <w:r w:rsidR="0057784A">
        <w:t xml:space="preserve">: Search – </w:t>
      </w:r>
      <w:r w:rsidR="002B27F2">
        <w:t>Search IMEI</w:t>
      </w:r>
      <w:bookmarkEnd w:id="188"/>
    </w:p>
    <w:p w14:paraId="25553239" w14:textId="77777777" w:rsidR="0057784A" w:rsidRDefault="0057784A" w:rsidP="00AB07BD">
      <w:pPr>
        <w:pStyle w:val="BodyText2"/>
      </w:pPr>
      <w:r>
        <w:t>The page has the following information</w:t>
      </w:r>
      <w:r w:rsidR="00C71788">
        <w:t xml:space="preserve"> categorized into 4 heads</w:t>
      </w:r>
    </w:p>
    <w:p w14:paraId="50748421" w14:textId="77777777" w:rsidR="0057784A" w:rsidRDefault="0057784A" w:rsidP="00AB07BD">
      <w:pPr>
        <w:pStyle w:val="BodyText2"/>
      </w:pPr>
    </w:p>
    <w:p w14:paraId="20FDD482" w14:textId="77777777" w:rsidR="00C71788" w:rsidRDefault="00C71788" w:rsidP="00AB07BD">
      <w:pPr>
        <w:pStyle w:val="BodyText2"/>
      </w:pPr>
      <w:r>
        <w:t>1) Device Information based on the IMEI usage in the network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530212B4" w14:textId="77777777" w:rsidTr="00C7178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4CE55FE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AC5D827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5BFA2E94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194689F" w14:textId="77777777" w:rsidR="00C71788" w:rsidRPr="00B708C5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MSISDN</w:t>
            </w:r>
          </w:p>
        </w:tc>
        <w:tc>
          <w:tcPr>
            <w:tcW w:w="4979" w:type="dxa"/>
            <w:shd w:val="clear" w:color="auto" w:fill="auto"/>
          </w:tcPr>
          <w:p w14:paraId="057E5E74" w14:textId="77777777" w:rsidR="00C71788" w:rsidRPr="00B708C5" w:rsidRDefault="00C71788" w:rsidP="00C7178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MSISDN would be displayed if any IMEI is in use with this MSISDN. </w:t>
            </w:r>
          </w:p>
        </w:tc>
      </w:tr>
      <w:tr w:rsidR="00C71788" w:rsidRPr="003D50EC" w14:paraId="6DFF5267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7D9C493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85708F3" w14:textId="77777777" w:rsidR="00C71788" w:rsidRDefault="00C71788" w:rsidP="00C71788">
            <w:pPr>
              <w:pStyle w:val="BodyText2"/>
            </w:pPr>
            <w:r>
              <w:t xml:space="preserve">IMEI that the </w:t>
            </w:r>
            <w:r w:rsidR="00A8682D">
              <w:t>Customer Care Agent</w:t>
            </w:r>
            <w:r>
              <w:t xml:space="preserve"> searched</w:t>
            </w:r>
          </w:p>
        </w:tc>
      </w:tr>
      <w:tr w:rsidR="00C71788" w:rsidRPr="003D50EC" w14:paraId="30B17FBF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092A7B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IMSI</w:t>
            </w:r>
          </w:p>
        </w:tc>
        <w:tc>
          <w:tcPr>
            <w:tcW w:w="4979" w:type="dxa"/>
            <w:shd w:val="clear" w:color="auto" w:fill="auto"/>
          </w:tcPr>
          <w:p w14:paraId="35AFB4A2" w14:textId="77777777" w:rsidR="00C71788" w:rsidRDefault="00C71788" w:rsidP="00C71788">
            <w:pPr>
              <w:pStyle w:val="BodyText2"/>
            </w:pPr>
            <w:r>
              <w:t>IMSI would be displayed if any IMEI is in use with this IMSI</w:t>
            </w:r>
          </w:p>
        </w:tc>
      </w:tr>
    </w:tbl>
    <w:p w14:paraId="247E9483" w14:textId="77777777" w:rsidR="0057784A" w:rsidRDefault="0057784A" w:rsidP="00AB07BD">
      <w:pPr>
        <w:pStyle w:val="BodyText2"/>
      </w:pPr>
    </w:p>
    <w:p w14:paraId="27141C11" w14:textId="77777777" w:rsidR="00C71788" w:rsidRDefault="00C71788" w:rsidP="00AB07BD">
      <w:pPr>
        <w:pStyle w:val="BodyText2"/>
      </w:pPr>
      <w:r>
        <w:lastRenderedPageBreak/>
        <w:t>2) TAC information based on the information as available if IMEI has a valid TAC</w:t>
      </w:r>
    </w:p>
    <w:p w14:paraId="49856DAD" w14:textId="77777777" w:rsidR="00C71788" w:rsidRDefault="00C71788" w:rsidP="00AB07BD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69944356" w14:textId="77777777" w:rsidTr="00C7178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ECD53DA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616890B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3E457FCD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E819FF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Handset Type</w:t>
            </w:r>
          </w:p>
        </w:tc>
        <w:tc>
          <w:tcPr>
            <w:tcW w:w="4979" w:type="dxa"/>
            <w:shd w:val="clear" w:color="auto" w:fill="auto"/>
          </w:tcPr>
          <w:p w14:paraId="1E3A5116" w14:textId="77777777" w:rsidR="00C71788" w:rsidRDefault="00C71788" w:rsidP="00C71788">
            <w:pPr>
              <w:pStyle w:val="BodyText2"/>
            </w:pPr>
            <w:r>
              <w:t>If the IMEI has a valid TAC, then the Handset Type would be displayed</w:t>
            </w:r>
          </w:p>
        </w:tc>
      </w:tr>
      <w:tr w:rsidR="00C71788" w:rsidRPr="003D50EC" w14:paraId="2416EE42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B44A7E7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OS Type</w:t>
            </w:r>
          </w:p>
        </w:tc>
        <w:tc>
          <w:tcPr>
            <w:tcW w:w="4979" w:type="dxa"/>
            <w:shd w:val="clear" w:color="auto" w:fill="auto"/>
          </w:tcPr>
          <w:p w14:paraId="63EA06E2" w14:textId="77777777" w:rsidR="00C71788" w:rsidRDefault="00C71788" w:rsidP="00C71788">
            <w:pPr>
              <w:pStyle w:val="BodyText2"/>
            </w:pPr>
            <w:r>
              <w:t>If the IMEI has a valid TAC, then the OS Type would be displayed</w:t>
            </w:r>
          </w:p>
        </w:tc>
      </w:tr>
      <w:tr w:rsidR="00C71788" w:rsidRPr="003D50EC" w14:paraId="2DFDC7D1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EBF31DF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Brand Name</w:t>
            </w:r>
          </w:p>
        </w:tc>
        <w:tc>
          <w:tcPr>
            <w:tcW w:w="4979" w:type="dxa"/>
            <w:shd w:val="clear" w:color="auto" w:fill="auto"/>
          </w:tcPr>
          <w:p w14:paraId="27E8EDF6" w14:textId="77777777" w:rsidR="00C71788" w:rsidRDefault="00C71788" w:rsidP="00C71788">
            <w:pPr>
              <w:pStyle w:val="BodyText2"/>
            </w:pPr>
            <w:r>
              <w:t>If the IMEI has a valid TAC, then the Brand Name would be displayed</w:t>
            </w:r>
          </w:p>
        </w:tc>
      </w:tr>
      <w:tr w:rsidR="00C71788" w:rsidRPr="003D50EC" w14:paraId="2D179E00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BE76168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7690D3BB" w14:textId="77777777" w:rsidR="00C71788" w:rsidRDefault="00C71788" w:rsidP="00C71788">
            <w:pPr>
              <w:pStyle w:val="BodyText2"/>
            </w:pPr>
            <w:r>
              <w:t>If the IMEI has a valid TAC, then the Model Number would be displayed</w:t>
            </w:r>
          </w:p>
        </w:tc>
      </w:tr>
    </w:tbl>
    <w:p w14:paraId="7E154395" w14:textId="77777777" w:rsidR="006C7C1E" w:rsidRDefault="006C7C1E" w:rsidP="00C71788">
      <w:pPr>
        <w:pStyle w:val="BodyText2"/>
      </w:pPr>
    </w:p>
    <w:p w14:paraId="10CEA650" w14:textId="77777777" w:rsidR="00C71788" w:rsidRDefault="00C71788" w:rsidP="00CB237B">
      <w:pPr>
        <w:pStyle w:val="BodyText2"/>
        <w:numPr>
          <w:ilvl w:val="0"/>
          <w:numId w:val="29"/>
        </w:numPr>
      </w:pPr>
      <w:r>
        <w:t xml:space="preserve">IMEI Status in various conditions </w:t>
      </w:r>
    </w:p>
    <w:p w14:paraId="62CF1637" w14:textId="77777777" w:rsidR="00C71788" w:rsidRDefault="00C71788" w:rsidP="00C71788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5105045E" w14:textId="77777777" w:rsidTr="00E2048A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3D941CF0" w14:textId="77777777" w:rsidR="00C71788" w:rsidRPr="0001372C" w:rsidRDefault="00C71788" w:rsidP="00E2048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626FEAC" w14:textId="77777777" w:rsidR="00C71788" w:rsidRPr="0001372C" w:rsidRDefault="00C71788" w:rsidP="00E2048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24293488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8857BF7" w14:textId="77777777" w:rsidR="00C71788" w:rsidRDefault="00E2048A" w:rsidP="00E2048A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3F18933" w14:textId="77777777" w:rsidR="00C71788" w:rsidRDefault="00E2048A" w:rsidP="00E2048A">
            <w:pPr>
              <w:pStyle w:val="BodyText2"/>
            </w:pPr>
            <w:r>
              <w:t xml:space="preserve">This contain if the IMEI is present in blacklist, </w:t>
            </w:r>
            <w:proofErr w:type="spellStart"/>
            <w:r>
              <w:t>greylist</w:t>
            </w:r>
            <w:proofErr w:type="spellEnd"/>
            <w:r>
              <w:t>, duplicate, global black list, VIP, importer, distributor, retailer, custom, manufacturer, regularize device, end user. End user denote the anonymous stock list uploaded by user.</w:t>
            </w:r>
          </w:p>
        </w:tc>
      </w:tr>
      <w:tr w:rsidR="00C71788" w:rsidRPr="003D50EC" w14:paraId="2910F44A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BD1186D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4979" w:type="dxa"/>
            <w:shd w:val="clear" w:color="auto" w:fill="auto"/>
          </w:tcPr>
          <w:p w14:paraId="7FA2F153" w14:textId="77777777" w:rsidR="00C71788" w:rsidRDefault="00E2048A" w:rsidP="00E2048A">
            <w:pPr>
              <w:pStyle w:val="BodyText2"/>
            </w:pPr>
            <w:r>
              <w:t>Date on which the entry is created in this list. It will be only be present if the IMEI exist in that list</w:t>
            </w:r>
          </w:p>
        </w:tc>
      </w:tr>
      <w:tr w:rsidR="00C71788" w:rsidRPr="003D50EC" w14:paraId="4CED31A0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A788D88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DDA5B4B" w14:textId="77777777" w:rsidR="00C71788" w:rsidRDefault="00E2048A" w:rsidP="00E2048A">
            <w:pPr>
              <w:pStyle w:val="BodyText2"/>
            </w:pPr>
            <w:r>
              <w:t xml:space="preserve">Indicate if the IMEI exist in list. </w:t>
            </w:r>
          </w:p>
        </w:tc>
      </w:tr>
      <w:tr w:rsidR="00C71788" w:rsidRPr="003D50EC" w14:paraId="049A6943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9597BF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View</w:t>
            </w:r>
          </w:p>
        </w:tc>
        <w:tc>
          <w:tcPr>
            <w:tcW w:w="4979" w:type="dxa"/>
            <w:shd w:val="clear" w:color="auto" w:fill="auto"/>
          </w:tcPr>
          <w:p w14:paraId="7FEB654E" w14:textId="77777777" w:rsidR="00C71788" w:rsidRDefault="00E2048A" w:rsidP="00E2048A">
            <w:pPr>
              <w:pStyle w:val="BodyText2"/>
            </w:pPr>
            <w:r>
              <w:t>If the entry exist in list, the further details about this IMEI can be found for that list</w:t>
            </w:r>
          </w:p>
        </w:tc>
      </w:tr>
    </w:tbl>
    <w:p w14:paraId="32C4CFA3" w14:textId="77777777" w:rsidR="00C71788" w:rsidRDefault="00C71788" w:rsidP="00C71788">
      <w:pPr>
        <w:pStyle w:val="BodyText2"/>
      </w:pPr>
    </w:p>
    <w:p w14:paraId="435E5EB5" w14:textId="77777777" w:rsidR="00E2048A" w:rsidRDefault="00E2048A" w:rsidP="00CB237B">
      <w:pPr>
        <w:pStyle w:val="BodyText2"/>
        <w:numPr>
          <w:ilvl w:val="0"/>
          <w:numId w:val="29"/>
        </w:numPr>
      </w:pPr>
      <w:r>
        <w:t>No</w:t>
      </w:r>
      <w:r w:rsidR="00B15B16">
        <w:t>ti</w:t>
      </w:r>
      <w:r>
        <w:t>fications</w:t>
      </w:r>
      <w:r w:rsidR="00B15B16">
        <w:t xml:space="preserve"> – In case the user IMEI is not found to be ok, </w:t>
      </w:r>
      <w:r w:rsidR="00886149">
        <w:t xml:space="preserve">then SMS notification is </w:t>
      </w:r>
      <w:r w:rsidR="00B15B16">
        <w:t>sent to the user</w:t>
      </w:r>
    </w:p>
    <w:p w14:paraId="16640BF7" w14:textId="77777777" w:rsidR="00886149" w:rsidRDefault="00886149" w:rsidP="00886149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886149" w:rsidRPr="003D50EC" w14:paraId="48FE8472" w14:textId="77777777" w:rsidTr="0088614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72BBDC7" w14:textId="77777777" w:rsidR="00886149" w:rsidRPr="0001372C" w:rsidRDefault="00886149" w:rsidP="0088614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lastRenderedPageBreak/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41C33DE" w14:textId="77777777" w:rsidR="00886149" w:rsidRPr="0001372C" w:rsidRDefault="00886149" w:rsidP="0088614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886149" w:rsidRPr="003D50EC" w14:paraId="4800F59F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72BD71D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4979" w:type="dxa"/>
            <w:shd w:val="clear" w:color="auto" w:fill="auto"/>
          </w:tcPr>
          <w:p w14:paraId="17E85B3D" w14:textId="77777777" w:rsidR="00886149" w:rsidRDefault="00886149" w:rsidP="00886149">
            <w:pPr>
              <w:pStyle w:val="BodyText2"/>
            </w:pPr>
            <w:r>
              <w:t>Date on which the notification is sent</w:t>
            </w:r>
          </w:p>
        </w:tc>
      </w:tr>
      <w:tr w:rsidR="00886149" w:rsidRPr="003D50EC" w14:paraId="4258BD56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7DBB305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26FB3FC" w14:textId="77777777" w:rsidR="00886149" w:rsidRDefault="00886149" w:rsidP="00886149">
            <w:pPr>
              <w:pStyle w:val="BodyText2"/>
            </w:pPr>
            <w:r>
              <w:t>This field is not in use</w:t>
            </w:r>
          </w:p>
        </w:tc>
      </w:tr>
      <w:tr w:rsidR="00886149" w:rsidRPr="003D50EC" w14:paraId="4E331D0E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1647092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Feature</w:t>
            </w:r>
          </w:p>
        </w:tc>
        <w:tc>
          <w:tcPr>
            <w:tcW w:w="4979" w:type="dxa"/>
            <w:shd w:val="clear" w:color="auto" w:fill="auto"/>
          </w:tcPr>
          <w:p w14:paraId="653F7331" w14:textId="77777777" w:rsidR="00886149" w:rsidRDefault="00886149" w:rsidP="00886149">
            <w:pPr>
              <w:pStyle w:val="BodyText2"/>
            </w:pPr>
            <w:r>
              <w:t xml:space="preserve">Feature due to which this notification is sent. </w:t>
            </w:r>
          </w:p>
        </w:tc>
      </w:tr>
      <w:tr w:rsidR="00886149" w:rsidRPr="003D50EC" w14:paraId="1178795A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9EE7E66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Message</w:t>
            </w:r>
          </w:p>
        </w:tc>
        <w:tc>
          <w:tcPr>
            <w:tcW w:w="4979" w:type="dxa"/>
            <w:shd w:val="clear" w:color="auto" w:fill="auto"/>
          </w:tcPr>
          <w:p w14:paraId="6D73E080" w14:textId="77777777" w:rsidR="00886149" w:rsidRDefault="00886149" w:rsidP="00886149">
            <w:pPr>
              <w:pStyle w:val="BodyText2"/>
            </w:pPr>
            <w:r>
              <w:t>If the entry exist in list, the further details about this IMEI can be found for that list</w:t>
            </w:r>
          </w:p>
        </w:tc>
      </w:tr>
      <w:tr w:rsidR="00886149" w:rsidRPr="003D50EC" w14:paraId="1BF82F1C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5D42612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6C5591B" w14:textId="77777777" w:rsidR="00886149" w:rsidRDefault="00886149" w:rsidP="00886149">
            <w:pPr>
              <w:pStyle w:val="BodyText2"/>
            </w:pPr>
            <w:r>
              <w:t>This is disabled.</w:t>
            </w:r>
          </w:p>
        </w:tc>
      </w:tr>
    </w:tbl>
    <w:p w14:paraId="1B3417E5" w14:textId="77777777" w:rsidR="00E2048A" w:rsidRPr="006C7C1E" w:rsidRDefault="00E2048A" w:rsidP="00E2048A">
      <w:pPr>
        <w:pStyle w:val="BodyText2"/>
        <w:ind w:left="720"/>
      </w:pPr>
    </w:p>
    <w:sectPr w:rsidR="00E2048A" w:rsidRPr="006C7C1E" w:rsidSect="00423854">
      <w:headerReference w:type="even" r:id="rId39"/>
      <w:headerReference w:type="first" r:id="rId40"/>
      <w:footerReference w:type="first" r:id="rId41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259B5" w14:textId="77777777" w:rsidR="00DF2864" w:rsidRDefault="00DF2864">
      <w:r>
        <w:separator/>
      </w:r>
    </w:p>
    <w:p w14:paraId="2E1865F9" w14:textId="77777777" w:rsidR="00DF2864" w:rsidRDefault="00DF2864"/>
  </w:endnote>
  <w:endnote w:type="continuationSeparator" w:id="0">
    <w:p w14:paraId="7A29881A" w14:textId="77777777" w:rsidR="00DF2864" w:rsidRDefault="00DF2864">
      <w:r>
        <w:continuationSeparator/>
      </w:r>
    </w:p>
    <w:p w14:paraId="265743E9" w14:textId="77777777" w:rsidR="00DF2864" w:rsidRDefault="00DF28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7351C" w14:textId="77777777" w:rsidR="00CC1DA9" w:rsidRPr="0089039A" w:rsidRDefault="00CC1DA9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0BA23" w14:textId="77777777" w:rsidR="00CC1DA9" w:rsidRPr="003912B1" w:rsidRDefault="00CC1DA9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6160A8">
      <w:rPr>
        <w:noProof/>
        <w:sz w:val="18"/>
        <w:szCs w:val="18"/>
      </w:rPr>
      <w:t>iii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4A11D02B" w14:textId="77777777" w:rsidR="00CC1DA9" w:rsidRDefault="00CC1DA9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25212" w14:textId="77777777" w:rsidR="00CC1DA9" w:rsidRDefault="00CC1DA9" w:rsidP="008E4210">
    <w:pPr>
      <w:pStyle w:val="Code"/>
    </w:pPr>
  </w:p>
  <w:p w14:paraId="62A32CDE" w14:textId="77777777" w:rsidR="00CC1DA9" w:rsidRPr="00805B5D" w:rsidRDefault="00CC1DA9" w:rsidP="008E4210">
    <w:pPr>
      <w:pStyle w:val="BodyText2"/>
    </w:pPr>
  </w:p>
  <w:p w14:paraId="28FD208F" w14:textId="77777777" w:rsidR="00CC1DA9" w:rsidRPr="00FC40C3" w:rsidRDefault="00CC1DA9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5EB6" w14:textId="77777777" w:rsidR="00CC1DA9" w:rsidRPr="00531438" w:rsidRDefault="00CC1DA9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61D" w14:textId="77777777" w:rsidR="00CC1DA9" w:rsidRDefault="00CC1DA9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98425FE" w14:textId="77777777" w:rsidR="00CC1DA9" w:rsidRPr="00A27E48" w:rsidRDefault="00CC1DA9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67796" w14:textId="77777777" w:rsidR="00DF2864" w:rsidRDefault="00DF2864">
      <w:r>
        <w:separator/>
      </w:r>
    </w:p>
    <w:p w14:paraId="4F368E6E" w14:textId="77777777" w:rsidR="00DF2864" w:rsidRDefault="00DF2864"/>
  </w:footnote>
  <w:footnote w:type="continuationSeparator" w:id="0">
    <w:p w14:paraId="3D9AE0ED" w14:textId="77777777" w:rsidR="00DF2864" w:rsidRDefault="00DF2864">
      <w:r>
        <w:continuationSeparator/>
      </w:r>
    </w:p>
    <w:p w14:paraId="79B3ADE6" w14:textId="77777777" w:rsidR="00DF2864" w:rsidRDefault="00DF28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E0DE8" w14:textId="77777777" w:rsidR="00CC1DA9" w:rsidRDefault="00CC1DA9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158B3C8E" wp14:editId="199EDFA4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086308" w14:textId="77777777" w:rsidR="00CC1DA9" w:rsidRDefault="00CC1DA9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1420" w14:textId="77777777" w:rsidR="00CC1DA9" w:rsidRDefault="00CC1DA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7EF65810" wp14:editId="4B9D5493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CAF3E1" w14:textId="77777777" w:rsidR="00CC1DA9" w:rsidRDefault="00CC1DA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Customer Care Agent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6D159" w14:textId="77777777" w:rsidR="00CC1DA9" w:rsidRDefault="00CC1DA9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72329" w14:textId="77777777" w:rsidR="00CC1DA9" w:rsidRDefault="00CC1DA9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6DC2617E" wp14:editId="552313A9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3DB62205" wp14:editId="0F43FBAD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864DC" w14:textId="77777777" w:rsidR="00CC1DA9" w:rsidRDefault="00CC1DA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E1AD7DE" wp14:editId="26D82615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58A1F3A2" w14:textId="77777777" w:rsidR="00CC1DA9" w:rsidRDefault="00CC1DA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F711F" w14:textId="77777777" w:rsidR="00CC1DA9" w:rsidRDefault="00CC1DA9">
    <w:r>
      <w:rPr>
        <w:noProof/>
      </w:rPr>
      <w:drawing>
        <wp:anchor distT="0" distB="0" distL="114300" distR="114300" simplePos="0" relativeHeight="251666432" behindDoc="1" locked="0" layoutInCell="1" allowOverlap="1" wp14:anchorId="4D39C394" wp14:editId="3C10D756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24" type="#_x0000_t75" style="width:76.65pt;height:76.65pt" o:bullet="t">
        <v:imagedata r:id="rId1" o:title="bullet"/>
      </v:shape>
    </w:pict>
  </w:numPicBullet>
  <w:numPicBullet w:numPicBulletId="1">
    <w:pict>
      <v:shape id="_x0000_i1625" type="#_x0000_t75" alt="A close up of a logo&#10;&#10;Description automatically generated" style="width:48.75pt;height:44.1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3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4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26" w15:restartNumberingAfterBreak="0">
    <w:nsid w:val="69CE556A"/>
    <w:multiLevelType w:val="hybridMultilevel"/>
    <w:tmpl w:val="FF46D5E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28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7D2BE2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3502"/>
        </w:tabs>
        <w:ind w:left="3502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5662"/>
        </w:tabs>
        <w:ind w:left="5662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6382"/>
        </w:tabs>
        <w:ind w:left="6382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7102"/>
        </w:tabs>
        <w:ind w:left="7102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7822"/>
        </w:tabs>
        <w:ind w:left="7822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1"/>
  </w:num>
  <w:num w:numId="3">
    <w:abstractNumId w:val="2"/>
  </w:num>
  <w:num w:numId="4">
    <w:abstractNumId w:val="16"/>
  </w:num>
  <w:num w:numId="5">
    <w:abstractNumId w:val="1"/>
  </w:num>
  <w:num w:numId="6">
    <w:abstractNumId w:val="5"/>
  </w:num>
  <w:num w:numId="7">
    <w:abstractNumId w:val="3"/>
  </w:num>
  <w:num w:numId="8">
    <w:abstractNumId w:val="27"/>
  </w:num>
  <w:num w:numId="9">
    <w:abstractNumId w:val="23"/>
  </w:num>
  <w:num w:numId="10">
    <w:abstractNumId w:val="4"/>
  </w:num>
  <w:num w:numId="11">
    <w:abstractNumId w:val="25"/>
  </w:num>
  <w:num w:numId="12">
    <w:abstractNumId w:val="13"/>
  </w:num>
  <w:num w:numId="13">
    <w:abstractNumId w:val="18"/>
  </w:num>
  <w:num w:numId="14">
    <w:abstractNumId w:val="15"/>
  </w:num>
  <w:num w:numId="15">
    <w:abstractNumId w:val="11"/>
  </w:num>
  <w:num w:numId="16">
    <w:abstractNumId w:val="17"/>
  </w:num>
  <w:num w:numId="17">
    <w:abstractNumId w:val="12"/>
  </w:num>
  <w:num w:numId="18">
    <w:abstractNumId w:val="28"/>
  </w:num>
  <w:num w:numId="19">
    <w:abstractNumId w:val="8"/>
  </w:num>
  <w:num w:numId="20">
    <w:abstractNumId w:val="29"/>
  </w:num>
  <w:num w:numId="21">
    <w:abstractNumId w:val="19"/>
  </w:num>
  <w:num w:numId="22">
    <w:abstractNumId w:val="24"/>
  </w:num>
  <w:num w:numId="23">
    <w:abstractNumId w:val="14"/>
  </w:num>
  <w:num w:numId="24">
    <w:abstractNumId w:val="10"/>
  </w:num>
  <w:num w:numId="25">
    <w:abstractNumId w:val="6"/>
  </w:num>
  <w:num w:numId="26">
    <w:abstractNumId w:val="9"/>
  </w:num>
  <w:num w:numId="27">
    <w:abstractNumId w:val="22"/>
  </w:num>
  <w:num w:numId="28">
    <w:abstractNumId w:val="32"/>
  </w:num>
  <w:num w:numId="29">
    <w:abstractNumId w:val="26"/>
  </w:num>
  <w:num w:numId="30">
    <w:abstractNumId w:val="7"/>
  </w:num>
  <w:num w:numId="31">
    <w:abstractNumId w:val="31"/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</w:num>
  <w:num w:numId="34">
    <w:abstractNumId w:val="3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B36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075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6E0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26D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104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0D57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03B"/>
    <w:rsid w:val="000D560C"/>
    <w:rsid w:val="000D57B6"/>
    <w:rsid w:val="000D5B46"/>
    <w:rsid w:val="000D5C1D"/>
    <w:rsid w:val="000D5FAC"/>
    <w:rsid w:val="000D603C"/>
    <w:rsid w:val="000D6CB5"/>
    <w:rsid w:val="000D6F8F"/>
    <w:rsid w:val="000D7419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5FF6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4C60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7BE"/>
    <w:rsid w:val="00146AF6"/>
    <w:rsid w:val="00147053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1C8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E62"/>
    <w:rsid w:val="00186F08"/>
    <w:rsid w:val="00187014"/>
    <w:rsid w:val="0018724A"/>
    <w:rsid w:val="00187698"/>
    <w:rsid w:val="001876DF"/>
    <w:rsid w:val="00187763"/>
    <w:rsid w:val="001911F0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28A1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03F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531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B3E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DC"/>
    <w:rsid w:val="00202CF4"/>
    <w:rsid w:val="002030C4"/>
    <w:rsid w:val="002033AA"/>
    <w:rsid w:val="00203DEC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CB9"/>
    <w:rsid w:val="00211D21"/>
    <w:rsid w:val="00212D46"/>
    <w:rsid w:val="0021313A"/>
    <w:rsid w:val="00213614"/>
    <w:rsid w:val="002136D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5ED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0B2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59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0E06"/>
    <w:rsid w:val="002710E4"/>
    <w:rsid w:val="00271258"/>
    <w:rsid w:val="002712F3"/>
    <w:rsid w:val="00271392"/>
    <w:rsid w:val="00272208"/>
    <w:rsid w:val="0027260D"/>
    <w:rsid w:val="00272A47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19A9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023"/>
    <w:rsid w:val="002873EC"/>
    <w:rsid w:val="0028775B"/>
    <w:rsid w:val="00290915"/>
    <w:rsid w:val="00290AD2"/>
    <w:rsid w:val="00290DA1"/>
    <w:rsid w:val="00291135"/>
    <w:rsid w:val="00291166"/>
    <w:rsid w:val="002912AD"/>
    <w:rsid w:val="002917CA"/>
    <w:rsid w:val="0029256C"/>
    <w:rsid w:val="00292DFB"/>
    <w:rsid w:val="00292F14"/>
    <w:rsid w:val="0029334B"/>
    <w:rsid w:val="0029340C"/>
    <w:rsid w:val="002935A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611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27F2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64D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7C5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2F43"/>
    <w:rsid w:val="00303047"/>
    <w:rsid w:val="003033EF"/>
    <w:rsid w:val="003038A9"/>
    <w:rsid w:val="00303B2D"/>
    <w:rsid w:val="00303CC4"/>
    <w:rsid w:val="00303D0B"/>
    <w:rsid w:val="00303DD3"/>
    <w:rsid w:val="00304726"/>
    <w:rsid w:val="0030495B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17B4E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879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7C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37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7C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AF0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3FE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2ED6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47C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10F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C92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B61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7BD"/>
    <w:rsid w:val="003C59E0"/>
    <w:rsid w:val="003C68FE"/>
    <w:rsid w:val="003C73EE"/>
    <w:rsid w:val="003C7ABF"/>
    <w:rsid w:val="003C7FF4"/>
    <w:rsid w:val="003D0164"/>
    <w:rsid w:val="003D074E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3CCC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21F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82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5C26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15E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8C9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6D2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299"/>
    <w:rsid w:val="004844CC"/>
    <w:rsid w:val="0048468C"/>
    <w:rsid w:val="00484C28"/>
    <w:rsid w:val="00485024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2B9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3DB8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22EE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08D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AED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1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215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6A6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88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9A4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84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49F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63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44E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157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1CA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62E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39C"/>
    <w:rsid w:val="005F46B0"/>
    <w:rsid w:val="005F470D"/>
    <w:rsid w:val="005F493E"/>
    <w:rsid w:val="005F4994"/>
    <w:rsid w:val="005F4E4D"/>
    <w:rsid w:val="005F527C"/>
    <w:rsid w:val="005F53AC"/>
    <w:rsid w:val="005F60B2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07FE0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0A8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6A1"/>
    <w:rsid w:val="0062298C"/>
    <w:rsid w:val="00622B48"/>
    <w:rsid w:val="00622C7D"/>
    <w:rsid w:val="00622FE0"/>
    <w:rsid w:val="00623102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D3F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436"/>
    <w:rsid w:val="006376D6"/>
    <w:rsid w:val="00637F41"/>
    <w:rsid w:val="0064062E"/>
    <w:rsid w:val="0064068C"/>
    <w:rsid w:val="006408FB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A69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A3F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630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653"/>
    <w:rsid w:val="006C574D"/>
    <w:rsid w:val="006C6246"/>
    <w:rsid w:val="006C6653"/>
    <w:rsid w:val="006C6C7C"/>
    <w:rsid w:val="006C6EFA"/>
    <w:rsid w:val="006C7C1E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0AE6"/>
    <w:rsid w:val="006E0D99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5B70"/>
    <w:rsid w:val="006E609A"/>
    <w:rsid w:val="006E6298"/>
    <w:rsid w:val="006E64F7"/>
    <w:rsid w:val="006E6F06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66A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6FF1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686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17F73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A4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5A9F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943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C74"/>
    <w:rsid w:val="00753EAA"/>
    <w:rsid w:val="007542B6"/>
    <w:rsid w:val="00754441"/>
    <w:rsid w:val="007544AF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48E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01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3E33"/>
    <w:rsid w:val="00774121"/>
    <w:rsid w:val="007743BB"/>
    <w:rsid w:val="00774533"/>
    <w:rsid w:val="00774698"/>
    <w:rsid w:val="00774A9C"/>
    <w:rsid w:val="00774D10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8B3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8C8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12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0F9"/>
    <w:rsid w:val="007D11D7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83D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928"/>
    <w:rsid w:val="00851B76"/>
    <w:rsid w:val="0085205E"/>
    <w:rsid w:val="008521C8"/>
    <w:rsid w:val="00852392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3915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0FD2"/>
    <w:rsid w:val="00871482"/>
    <w:rsid w:val="008714B0"/>
    <w:rsid w:val="00871EB7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149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69D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A797D"/>
    <w:rsid w:val="008B03B1"/>
    <w:rsid w:val="008B067F"/>
    <w:rsid w:val="008B06C1"/>
    <w:rsid w:val="008B0CEA"/>
    <w:rsid w:val="008B0CEB"/>
    <w:rsid w:val="008B0DAC"/>
    <w:rsid w:val="008B11B7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6F91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153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D7AEE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366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AE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000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76E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738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0BFE"/>
    <w:rsid w:val="00921375"/>
    <w:rsid w:val="009214DB"/>
    <w:rsid w:val="0092203C"/>
    <w:rsid w:val="0092368F"/>
    <w:rsid w:val="00923872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00B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E20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5E6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1B29"/>
    <w:rsid w:val="00961E9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929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172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00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6B4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6F18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407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113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BC5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456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92D"/>
    <w:rsid w:val="00A12A9A"/>
    <w:rsid w:val="00A12CAF"/>
    <w:rsid w:val="00A1304E"/>
    <w:rsid w:val="00A13104"/>
    <w:rsid w:val="00A13950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69F"/>
    <w:rsid w:val="00A26826"/>
    <w:rsid w:val="00A26D32"/>
    <w:rsid w:val="00A26EAB"/>
    <w:rsid w:val="00A27140"/>
    <w:rsid w:val="00A27426"/>
    <w:rsid w:val="00A2784D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2E6C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37D85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2FDB"/>
    <w:rsid w:val="00A53213"/>
    <w:rsid w:val="00A53CAE"/>
    <w:rsid w:val="00A5418C"/>
    <w:rsid w:val="00A54425"/>
    <w:rsid w:val="00A5518E"/>
    <w:rsid w:val="00A55519"/>
    <w:rsid w:val="00A561EB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D50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838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82D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6E4"/>
    <w:rsid w:val="00A92A16"/>
    <w:rsid w:val="00A92D12"/>
    <w:rsid w:val="00A939CA"/>
    <w:rsid w:val="00A94349"/>
    <w:rsid w:val="00A94630"/>
    <w:rsid w:val="00A94D5F"/>
    <w:rsid w:val="00A9509F"/>
    <w:rsid w:val="00A951C6"/>
    <w:rsid w:val="00A9523E"/>
    <w:rsid w:val="00A95406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A84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39A"/>
    <w:rsid w:val="00AB0518"/>
    <w:rsid w:val="00AB07BD"/>
    <w:rsid w:val="00AB1F92"/>
    <w:rsid w:val="00AB267A"/>
    <w:rsid w:val="00AB2C38"/>
    <w:rsid w:val="00AB2EA3"/>
    <w:rsid w:val="00AB308A"/>
    <w:rsid w:val="00AB30EC"/>
    <w:rsid w:val="00AB3121"/>
    <w:rsid w:val="00AB37E5"/>
    <w:rsid w:val="00AB3B1A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632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1D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B16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2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259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583"/>
    <w:rsid w:val="00B8693F"/>
    <w:rsid w:val="00B873A9"/>
    <w:rsid w:val="00B87546"/>
    <w:rsid w:val="00B877B6"/>
    <w:rsid w:val="00B879B3"/>
    <w:rsid w:val="00B87C8D"/>
    <w:rsid w:val="00B87D2F"/>
    <w:rsid w:val="00B87DC0"/>
    <w:rsid w:val="00B900B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5B60"/>
    <w:rsid w:val="00BC62DA"/>
    <w:rsid w:val="00BC7266"/>
    <w:rsid w:val="00BC73C2"/>
    <w:rsid w:val="00BC77EC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BB6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B1D"/>
    <w:rsid w:val="00C00FFB"/>
    <w:rsid w:val="00C011DA"/>
    <w:rsid w:val="00C01421"/>
    <w:rsid w:val="00C02031"/>
    <w:rsid w:val="00C020CD"/>
    <w:rsid w:val="00C0222B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5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6971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8D5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5E5"/>
    <w:rsid w:val="00C43750"/>
    <w:rsid w:val="00C43BFB"/>
    <w:rsid w:val="00C43BFF"/>
    <w:rsid w:val="00C4451E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1E2E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6DEC"/>
    <w:rsid w:val="00C57342"/>
    <w:rsid w:val="00C57FC4"/>
    <w:rsid w:val="00C60A04"/>
    <w:rsid w:val="00C60B05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2BF"/>
    <w:rsid w:val="00C7135D"/>
    <w:rsid w:val="00C71695"/>
    <w:rsid w:val="00C716ED"/>
    <w:rsid w:val="00C71788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0F00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4B6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6944"/>
    <w:rsid w:val="00C972A1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05A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37B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926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DA9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0AFE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0FA1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2B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0BE1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09"/>
    <w:rsid w:val="00D97D77"/>
    <w:rsid w:val="00DA0177"/>
    <w:rsid w:val="00DA08B5"/>
    <w:rsid w:val="00DA0D62"/>
    <w:rsid w:val="00DA1238"/>
    <w:rsid w:val="00DA127C"/>
    <w:rsid w:val="00DA15D5"/>
    <w:rsid w:val="00DA16E4"/>
    <w:rsid w:val="00DA184A"/>
    <w:rsid w:val="00DA1CD1"/>
    <w:rsid w:val="00DA2042"/>
    <w:rsid w:val="00DA2D3A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021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05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3C8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6C7E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864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4C0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E8B"/>
    <w:rsid w:val="00E12FA8"/>
    <w:rsid w:val="00E1361A"/>
    <w:rsid w:val="00E13BFF"/>
    <w:rsid w:val="00E13D9F"/>
    <w:rsid w:val="00E141D7"/>
    <w:rsid w:val="00E14219"/>
    <w:rsid w:val="00E14445"/>
    <w:rsid w:val="00E145D0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048A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9C8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71C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00F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10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66B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447"/>
    <w:rsid w:val="00E97958"/>
    <w:rsid w:val="00E97A54"/>
    <w:rsid w:val="00E97DFF"/>
    <w:rsid w:val="00EA0127"/>
    <w:rsid w:val="00EA019F"/>
    <w:rsid w:val="00EA06DC"/>
    <w:rsid w:val="00EA08F1"/>
    <w:rsid w:val="00EA0C68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36E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0F47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1F22"/>
    <w:rsid w:val="00EC2017"/>
    <w:rsid w:val="00EC2246"/>
    <w:rsid w:val="00EC253E"/>
    <w:rsid w:val="00EC28B0"/>
    <w:rsid w:val="00EC2B36"/>
    <w:rsid w:val="00EC2C32"/>
    <w:rsid w:val="00EC2D2D"/>
    <w:rsid w:val="00EC3149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06A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6EFF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3D5D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2B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C9C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5CE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58F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1E00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23AD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0F98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58C0FB"/>
  <w15:docId w15:val="{73E88C47-399C-4975-9F15-1D4AFAA46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920BFE"/>
    <w:pPr>
      <w:spacing w:before="120" w:after="240"/>
      <w:ind w:left="720"/>
      <w:jc w:val="center"/>
    </w:pPr>
    <w:rPr>
      <w:rFonts w:cs="Arial"/>
      <w:b/>
      <w:bCs/>
      <w:noProof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9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10.gif"/><Relationship Id="rId29" Type="http://schemas.openxmlformats.org/officeDocument/2006/relationships/image" Target="media/image19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526C29-97F1-E146-B8FC-1C781C96D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44</TotalTime>
  <Pages>18</Pages>
  <Words>1995</Words>
  <Characters>11373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13342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49</cp:revision>
  <cp:lastPrinted>2021-06-16T18:01:00Z</cp:lastPrinted>
  <dcterms:created xsi:type="dcterms:W3CDTF">2021-06-11T00:15:00Z</dcterms:created>
  <dcterms:modified xsi:type="dcterms:W3CDTF">2021-06-19T10:24:00Z</dcterms:modified>
</cp:coreProperties>
</file>