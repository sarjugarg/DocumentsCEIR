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61154" w14:textId="475318BA" w:rsidR="003C7ABF" w:rsidRPr="008758D2" w:rsidRDefault="009D412E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C7CEA8A" wp14:editId="42ADE4B9">
                <wp:simplePos x="0" y="0"/>
                <wp:positionH relativeFrom="page">
                  <wp:align>left</wp:align>
                </wp:positionH>
                <wp:positionV relativeFrom="paragraph">
                  <wp:posOffset>2941320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E8494" w14:textId="77777777" w:rsidR="00CC1DA9" w:rsidRPr="00B44664" w:rsidRDefault="00CC1DA9" w:rsidP="00CB237B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System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Admine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CEA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1.6pt;width:594.1pt;height:132.85pt;z-index:25159168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" filled="f" stroked="f">
                <v:textbox>
                  <w:txbxContent>
                    <w:p w14:paraId="160E8494" w14:textId="77777777" w:rsidR="00CC1DA9" w:rsidRPr="00B44664" w:rsidRDefault="00CC1DA9" w:rsidP="00CB237B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System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Admine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885740C" wp14:editId="47368517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1DE86" w14:textId="1857F232" w:rsidR="00CC1DA9" w:rsidRPr="003236E0" w:rsidRDefault="00CC1DA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Customer Care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717F7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</w:t>
                            </w:r>
                            <w:r w:rsidR="009D412E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5740C"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6D21DE86" w14:textId="1857F232" w:rsidR="00CC1DA9" w:rsidRPr="003236E0" w:rsidRDefault="00CC1DA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Customer Care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717F73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</w:t>
                      </w:r>
                      <w:r w:rsidR="009D412E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936B66" wp14:editId="55A21095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4148F6" w14:textId="77777777" w:rsidR="00CC1DA9" w:rsidRDefault="00CC1DA9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36B66" id="Rectangle 41" o:spid="_x0000_s1028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2E4148F6" w14:textId="77777777" w:rsidR="00CC1DA9" w:rsidRDefault="00CC1DA9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FC3E12A" wp14:editId="28A1D643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93BF95" w14:textId="77777777" w:rsidR="00CC1DA9" w:rsidRDefault="00CC1DA9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3E12A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2B93BF95" w14:textId="77777777" w:rsidR="00CC1DA9" w:rsidRDefault="00CC1DA9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525394E3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5010169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B83AC58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15F584C2" w14:textId="77777777" w:rsidTr="0001372C">
        <w:tc>
          <w:tcPr>
            <w:tcW w:w="2282" w:type="dxa"/>
            <w:shd w:val="clear" w:color="auto" w:fill="5B9BD5" w:themeFill="accent1"/>
          </w:tcPr>
          <w:p w14:paraId="35778AAE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60FFF77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6EC8524B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1609EDD3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647C08F" w14:textId="77777777" w:rsidTr="0001372C">
        <w:tc>
          <w:tcPr>
            <w:tcW w:w="2282" w:type="dxa"/>
          </w:tcPr>
          <w:p w14:paraId="06F2B66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284D7D6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FD04097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334AC3D6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8F3CAE" w14:paraId="3CEBA4EB" w14:textId="77777777" w:rsidTr="008F3C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82" w:type="dxa"/>
          </w:tcPr>
          <w:p w14:paraId="4B8C0E2C" w14:textId="77777777" w:rsidR="008F3CAE" w:rsidRPr="00BD7ABF" w:rsidRDefault="008F3CAE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2.0</w:t>
            </w:r>
          </w:p>
        </w:tc>
        <w:tc>
          <w:tcPr>
            <w:tcW w:w="1824" w:type="dxa"/>
          </w:tcPr>
          <w:p w14:paraId="57089D54" w14:textId="77777777" w:rsidR="008F3CAE" w:rsidRPr="00BD7ABF" w:rsidRDefault="008F3CAE" w:rsidP="00B86019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0887636" w14:textId="2BCCB51C" w:rsidR="008F3CAE" w:rsidRPr="00BD7ABF" w:rsidRDefault="008F3CAE" w:rsidP="00B86019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Multiple System Admin, Configurable Notifications</w:t>
            </w:r>
            <w:r w:rsidR="002639A3">
              <w:rPr>
                <w:rFonts w:cs="Arial"/>
                <w:sz w:val="18"/>
                <w:szCs w:val="18"/>
              </w:rPr>
              <w:t>,</w:t>
            </w:r>
            <w:r>
              <w:rPr>
                <w:rFonts w:cs="Arial"/>
                <w:sz w:val="18"/>
                <w:szCs w:val="18"/>
              </w:rPr>
              <w:t xml:space="preserve"> Filter and sorting, Field Validations, History of the request, Address management </w:t>
            </w:r>
          </w:p>
        </w:tc>
        <w:tc>
          <w:tcPr>
            <w:tcW w:w="2052" w:type="dxa"/>
          </w:tcPr>
          <w:p w14:paraId="0E2BAF2A" w14:textId="77777777" w:rsidR="008F3CAE" w:rsidRDefault="008F3CAE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19B3034C" w14:textId="77777777" w:rsidR="004F2CE7" w:rsidRDefault="004F2CE7" w:rsidP="00531438">
      <w:pPr>
        <w:pStyle w:val="BodyText20"/>
      </w:pPr>
    </w:p>
    <w:p w14:paraId="039229D1" w14:textId="77777777" w:rsidR="004F2CE7" w:rsidRPr="00531438" w:rsidRDefault="004F2CE7" w:rsidP="00531438">
      <w:pPr>
        <w:pStyle w:val="BodyText20"/>
      </w:pPr>
    </w:p>
    <w:p w14:paraId="195AFB0A" w14:textId="77777777" w:rsidR="00531438" w:rsidRPr="00531438" w:rsidRDefault="00531438" w:rsidP="00531438">
      <w:pPr>
        <w:pStyle w:val="BodyText20"/>
      </w:pPr>
    </w:p>
    <w:p w14:paraId="525D6661" w14:textId="77777777" w:rsidR="00531438" w:rsidRPr="00531438" w:rsidRDefault="00531438" w:rsidP="00531438">
      <w:pPr>
        <w:pStyle w:val="BodyText20"/>
      </w:pPr>
    </w:p>
    <w:p w14:paraId="642D7678" w14:textId="77777777" w:rsidR="00531438" w:rsidRPr="00531438" w:rsidRDefault="00531438" w:rsidP="00531438">
      <w:pPr>
        <w:pStyle w:val="BodyText20"/>
      </w:pPr>
    </w:p>
    <w:p w14:paraId="3F26D4A0" w14:textId="77777777" w:rsidR="00531438" w:rsidRPr="00531438" w:rsidRDefault="00531438" w:rsidP="00531438">
      <w:pPr>
        <w:pStyle w:val="BodyText20"/>
      </w:pPr>
    </w:p>
    <w:p w14:paraId="4FB7E1B4" w14:textId="77777777" w:rsidR="00531438" w:rsidRPr="00531438" w:rsidRDefault="00531438" w:rsidP="00531438">
      <w:pPr>
        <w:pStyle w:val="BodyText20"/>
      </w:pPr>
    </w:p>
    <w:p w14:paraId="5C5A9F97" w14:textId="77777777" w:rsidR="00531438" w:rsidRPr="00531438" w:rsidRDefault="00531438" w:rsidP="00531438">
      <w:pPr>
        <w:pStyle w:val="BodyText20"/>
      </w:pPr>
    </w:p>
    <w:p w14:paraId="1BA93E99" w14:textId="77777777" w:rsidR="00531438" w:rsidRDefault="00531438" w:rsidP="00531438">
      <w:pPr>
        <w:pStyle w:val="BodyText20"/>
      </w:pPr>
    </w:p>
    <w:p w14:paraId="46D325C9" w14:textId="77777777" w:rsidR="0040040A" w:rsidRDefault="0040040A" w:rsidP="00531438">
      <w:pPr>
        <w:pStyle w:val="BodyText20"/>
      </w:pPr>
    </w:p>
    <w:p w14:paraId="2D5D5E52" w14:textId="77777777" w:rsidR="0040040A" w:rsidRDefault="0040040A" w:rsidP="00531438">
      <w:pPr>
        <w:pStyle w:val="BodyText20"/>
      </w:pPr>
    </w:p>
    <w:p w14:paraId="71F84282" w14:textId="77777777" w:rsidR="0040040A" w:rsidRDefault="0040040A" w:rsidP="00531438">
      <w:pPr>
        <w:pStyle w:val="BodyText20"/>
      </w:pPr>
    </w:p>
    <w:p w14:paraId="5C1C6372" w14:textId="77777777" w:rsidR="0040040A" w:rsidRDefault="0040040A" w:rsidP="00531438">
      <w:pPr>
        <w:pStyle w:val="BodyText20"/>
      </w:pPr>
    </w:p>
    <w:p w14:paraId="481FEDBF" w14:textId="77777777" w:rsidR="0040040A" w:rsidRDefault="0040040A" w:rsidP="00531438">
      <w:pPr>
        <w:pStyle w:val="BodyText20"/>
      </w:pPr>
    </w:p>
    <w:p w14:paraId="0BF0905B" w14:textId="77777777" w:rsidR="0040040A" w:rsidRDefault="0040040A" w:rsidP="00531438">
      <w:pPr>
        <w:pStyle w:val="BodyText20"/>
      </w:pPr>
    </w:p>
    <w:p w14:paraId="26DEAFFA" w14:textId="77777777" w:rsidR="0040040A" w:rsidRDefault="0040040A" w:rsidP="00531438">
      <w:pPr>
        <w:pStyle w:val="BodyText20"/>
      </w:pPr>
    </w:p>
    <w:p w14:paraId="4811D725" w14:textId="77777777" w:rsidR="0040040A" w:rsidRDefault="0040040A" w:rsidP="00531438">
      <w:pPr>
        <w:pStyle w:val="BodyText20"/>
      </w:pPr>
    </w:p>
    <w:p w14:paraId="6F7791A9" w14:textId="77777777" w:rsidR="0040040A" w:rsidRDefault="0040040A" w:rsidP="00531438">
      <w:pPr>
        <w:pStyle w:val="BodyText20"/>
      </w:pPr>
    </w:p>
    <w:p w14:paraId="591BFDD3" w14:textId="77777777" w:rsidR="0040040A" w:rsidRDefault="0040040A" w:rsidP="00531438">
      <w:pPr>
        <w:pStyle w:val="BodyText20"/>
      </w:pPr>
    </w:p>
    <w:p w14:paraId="21E56431" w14:textId="77777777" w:rsidR="0040040A" w:rsidRDefault="0040040A" w:rsidP="00531438">
      <w:pPr>
        <w:pStyle w:val="BodyText20"/>
      </w:pPr>
    </w:p>
    <w:p w14:paraId="78416BC9" w14:textId="77777777" w:rsidR="0040040A" w:rsidRDefault="0040040A" w:rsidP="00531438">
      <w:pPr>
        <w:pStyle w:val="BodyText20"/>
      </w:pPr>
    </w:p>
    <w:p w14:paraId="00D102DF" w14:textId="77777777" w:rsidR="0040040A" w:rsidRDefault="0040040A" w:rsidP="00531438">
      <w:pPr>
        <w:pStyle w:val="BodyText20"/>
      </w:pPr>
    </w:p>
    <w:p w14:paraId="6D67DA6F" w14:textId="77777777" w:rsidR="0040040A" w:rsidRDefault="0040040A" w:rsidP="00531438">
      <w:pPr>
        <w:pStyle w:val="BodyText20"/>
      </w:pPr>
    </w:p>
    <w:p w14:paraId="4433C1B9" w14:textId="77777777" w:rsidR="0040040A" w:rsidRDefault="0040040A" w:rsidP="00531438">
      <w:pPr>
        <w:pStyle w:val="BodyText20"/>
      </w:pPr>
    </w:p>
    <w:p w14:paraId="109B9CB8" w14:textId="77777777" w:rsidR="0040040A" w:rsidRDefault="0040040A" w:rsidP="00531438">
      <w:pPr>
        <w:pStyle w:val="BodyText20"/>
      </w:pPr>
    </w:p>
    <w:p w14:paraId="3CD7EF66" w14:textId="77777777" w:rsidR="0040040A" w:rsidRDefault="0040040A" w:rsidP="00531438">
      <w:pPr>
        <w:pStyle w:val="BodyText20"/>
      </w:pPr>
    </w:p>
    <w:p w14:paraId="4307EA81" w14:textId="77777777" w:rsidR="0040040A" w:rsidRDefault="0040040A" w:rsidP="00531438">
      <w:pPr>
        <w:pStyle w:val="BodyText20"/>
      </w:pPr>
    </w:p>
    <w:p w14:paraId="21BC3786" w14:textId="77777777" w:rsidR="0040040A" w:rsidRDefault="0040040A" w:rsidP="00531438">
      <w:pPr>
        <w:pStyle w:val="BodyText20"/>
      </w:pPr>
    </w:p>
    <w:p w14:paraId="4CAACF4B" w14:textId="77777777" w:rsidR="0040040A" w:rsidRDefault="0040040A" w:rsidP="00531438">
      <w:pPr>
        <w:pStyle w:val="BodyText20"/>
      </w:pPr>
    </w:p>
    <w:p w14:paraId="4FDF5240" w14:textId="77777777" w:rsidR="0040040A" w:rsidRDefault="0040040A" w:rsidP="00531438">
      <w:pPr>
        <w:pStyle w:val="BodyText20"/>
      </w:pPr>
    </w:p>
    <w:p w14:paraId="45635191" w14:textId="77777777" w:rsidR="0040040A" w:rsidRDefault="0040040A" w:rsidP="00531438">
      <w:pPr>
        <w:pStyle w:val="BodyText20"/>
      </w:pPr>
    </w:p>
    <w:p w14:paraId="0E3D0C3C" w14:textId="77777777" w:rsidR="0040040A" w:rsidRDefault="0040040A" w:rsidP="00531438">
      <w:pPr>
        <w:pStyle w:val="BodyText20"/>
      </w:pPr>
    </w:p>
    <w:p w14:paraId="570B0421" w14:textId="77777777" w:rsidR="0040040A" w:rsidRPr="00531438" w:rsidRDefault="0040040A" w:rsidP="00531438">
      <w:pPr>
        <w:pStyle w:val="BodyText20"/>
      </w:pPr>
    </w:p>
    <w:p w14:paraId="5CAA57E1" w14:textId="77777777" w:rsidR="00531438" w:rsidRPr="00531438" w:rsidRDefault="00531438" w:rsidP="00531438">
      <w:pPr>
        <w:pStyle w:val="BodyText20"/>
      </w:pPr>
    </w:p>
    <w:p w14:paraId="7A41AA1C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lastRenderedPageBreak/>
        <w:tab/>
      </w:r>
      <w:bookmarkEnd w:id="66"/>
    </w:p>
    <w:bookmarkStart w:id="67" w:name="_Toc75010170" w:displacedByCustomXml="next"/>
    <w:bookmarkStart w:id="68" w:name="_Toc31988934" w:displacedByCustomXml="next"/>
    <w:bookmarkStart w:id="69" w:name="_Toc32478498" w:displacedByCustomXml="next"/>
    <w:bookmarkStart w:id="70" w:name="_Toc32485178" w:displacedByCustomXml="next"/>
    <w:bookmarkStart w:id="71" w:name="_Toc32485226" w:displacedByCustomXml="next"/>
    <w:bookmarkStart w:id="72" w:name="_Toc33605929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382A304" w14:textId="1D0A2128" w:rsidR="008F3CAE" w:rsidRPr="00465513" w:rsidRDefault="000B0CE4" w:rsidP="00465513">
          <w:pPr>
            <w:pStyle w:val="TableNames"/>
            <w:rPr>
              <w:noProof/>
            </w:rPr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  <w:r w:rsidRPr="000B0CE4">
            <w:rPr>
              <w:rFonts w:ascii="Arial" w:hAnsi="Arial" w:cs="Arial"/>
              <w:i/>
              <w:iCs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i/>
              <w:iCs/>
              <w:sz w:val="20"/>
              <w:szCs w:val="20"/>
            </w:rPr>
            <w:fldChar w:fldCharType="separate"/>
          </w:r>
        </w:p>
        <w:p w14:paraId="65B492D6" w14:textId="257E9B7C" w:rsidR="008F3CAE" w:rsidRDefault="00281805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010172" w:history="1">
            <w:r w:rsidR="008F3CAE" w:rsidRPr="00C54056">
              <w:rPr>
                <w:rStyle w:val="Hyperlink"/>
                <w:noProof/>
              </w:rPr>
              <w:t>1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Overview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_Toc75010172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5B721965" w14:textId="736251D1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3" w:history="1">
            <w:r w:rsidR="008F3CAE" w:rsidRPr="00C54056">
              <w:rPr>
                <w:rStyle w:val="Hyperlink"/>
                <w:noProof/>
              </w:rPr>
              <w:t>1.1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Scope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_Toc75010173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434528FC" w14:textId="2C673A87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4" w:history="1">
            <w:r w:rsidR="008F3CAE" w:rsidRPr="00C54056">
              <w:rPr>
                <w:rStyle w:val="Hyperlink"/>
                <w:noProof/>
              </w:rPr>
              <w:t>1.2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Acronyms &amp; Abbreviations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_Toc75010174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4F421799" w14:textId="3321564A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5" w:history="1">
            <w:r w:rsidR="008F3CAE" w:rsidRPr="00C54056">
              <w:rPr>
                <w:rStyle w:val="Hyperlink"/>
                <w:noProof/>
              </w:rPr>
              <w:t>1.3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Conventions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_Toc75010175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3590306F" w14:textId="6BC0A567" w:rsidR="008F3CAE" w:rsidRDefault="00281805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010176" w:history="1">
            <w:r w:rsidR="008F3CAE" w:rsidRPr="00C54056">
              <w:rPr>
                <w:rStyle w:val="Hyperlink"/>
                <w:noProof/>
              </w:rPr>
              <w:t>2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Customer Care Agent Operations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_Toc75010176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2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779EE2B8" w14:textId="1A92B645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7" w:history="1">
            <w:r w:rsidR="008F3CAE" w:rsidRPr="00C54056">
              <w:rPr>
                <w:rStyle w:val="Hyperlink"/>
                <w:noProof/>
              </w:rPr>
              <w:t>2.1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Application Overview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_Toc75010177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2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256CA93A" w14:textId="56BEC054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8" w:history="1">
            <w:r w:rsidR="008F3CAE" w:rsidRPr="00C54056">
              <w:rPr>
                <w:rStyle w:val="Hyperlink"/>
                <w:noProof/>
              </w:rPr>
              <w:t>2.2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Logging into the Application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_Toc75010178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2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54A4DDA0" w14:textId="6C542402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9" w:history="1">
            <w:r w:rsidR="008F3CAE" w:rsidRPr="00C54056">
              <w:rPr>
                <w:rStyle w:val="Hyperlink"/>
                <w:noProof/>
              </w:rPr>
              <w:t>2.3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Application User Interface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_Toc75010179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3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53D72EDF" w14:textId="6FDD689F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0" w:history="1">
            <w:r w:rsidR="008F3CAE" w:rsidRPr="00C54056">
              <w:rPr>
                <w:rStyle w:val="Hyperlink"/>
                <w:noProof/>
              </w:rPr>
              <w:t>2.4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Grievance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_Toc75010180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5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012E027F" w14:textId="4E8C469E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1" w:history="1">
            <w:r w:rsidR="008F3CAE" w:rsidRPr="00C54056">
              <w:rPr>
                <w:rStyle w:val="Hyperlink"/>
                <w:noProof/>
              </w:rPr>
              <w:t>2.5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Filter Grievance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_Toc75010181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10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5D2281AD" w14:textId="5C40F3C9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2" w:history="1">
            <w:r w:rsidR="008F3CAE" w:rsidRPr="00C54056">
              <w:rPr>
                <w:rStyle w:val="Hyperlink"/>
                <w:noProof/>
              </w:rPr>
              <w:t>2.1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Sorting Grievances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_Toc75010182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11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0FD5A4E4" w14:textId="094D749E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3" w:history="1">
            <w:r w:rsidR="008F3CAE" w:rsidRPr="00C54056">
              <w:rPr>
                <w:rStyle w:val="Hyperlink"/>
                <w:noProof/>
              </w:rPr>
              <w:t>2.2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Exporting Grievances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_Toc75010183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11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12237202" w14:textId="6413EE53" w:rsidR="008F3CAE" w:rsidRDefault="0028180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4" w:history="1">
            <w:r w:rsidR="008F3CAE" w:rsidRPr="00C54056">
              <w:rPr>
                <w:rStyle w:val="Hyperlink"/>
                <w:noProof/>
              </w:rPr>
              <w:t>2.3</w:t>
            </w:r>
            <w:r w:rsidR="008F3CAE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8F3CAE" w:rsidRPr="00C54056">
              <w:rPr>
                <w:rStyle w:val="Hyperlink"/>
                <w:noProof/>
              </w:rPr>
              <w:t>Search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_Toc75010184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F407DB">
              <w:rPr>
                <w:noProof/>
                <w:webHidden/>
              </w:rPr>
              <w:t>12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00677EF9" w14:textId="74D96C86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D7EBCF9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22245DDF" w14:textId="77777777" w:rsidR="002631E4" w:rsidRPr="002631E4" w:rsidRDefault="002631E4" w:rsidP="003C7ABF">
      <w:pPr>
        <w:pStyle w:val="TOC1"/>
      </w:pPr>
    </w:p>
    <w:p w14:paraId="68320BD3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7501017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974D6E9" w14:textId="7F7E5E90" w:rsidR="00F91359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756865" w:history="1">
        <w:r w:rsidR="00F91359" w:rsidRPr="00677834">
          <w:rPr>
            <w:rStyle w:val="Hyperlink"/>
            <w:noProof/>
          </w:rPr>
          <w:t>Figure 1: Login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_Toc75756865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2</w:t>
        </w:r>
        <w:r w:rsidR="00F91359">
          <w:rPr>
            <w:noProof/>
            <w:webHidden/>
          </w:rPr>
          <w:fldChar w:fldCharType="end"/>
        </w:r>
      </w:hyperlink>
    </w:p>
    <w:p w14:paraId="32656EB4" w14:textId="219C3C63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66" w:history="1">
        <w:r w:rsidR="00F91359" w:rsidRPr="00677834">
          <w:rPr>
            <w:rStyle w:val="Hyperlink"/>
            <w:noProof/>
          </w:rPr>
          <w:t>Figure 2: Search Page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_Toc75756866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3</w:t>
        </w:r>
        <w:r w:rsidR="00F91359">
          <w:rPr>
            <w:noProof/>
            <w:webHidden/>
          </w:rPr>
          <w:fldChar w:fldCharType="end"/>
        </w:r>
      </w:hyperlink>
    </w:p>
    <w:p w14:paraId="7854C2DC" w14:textId="0DB01C18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67" w:history="1">
        <w:r w:rsidR="00F91359" w:rsidRPr="00677834">
          <w:rPr>
            <w:rStyle w:val="Hyperlink"/>
            <w:noProof/>
          </w:rPr>
          <w:t>Figure 3: Change Password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_Toc75756867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4</w:t>
        </w:r>
        <w:r w:rsidR="00F91359">
          <w:rPr>
            <w:noProof/>
            <w:webHidden/>
          </w:rPr>
          <w:fldChar w:fldCharType="end"/>
        </w:r>
      </w:hyperlink>
    </w:p>
    <w:p w14:paraId="66C45919" w14:textId="01AA70D2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68" w:history="1">
        <w:r w:rsidR="00F91359" w:rsidRPr="00677834">
          <w:rPr>
            <w:rStyle w:val="Hyperlink"/>
            <w:noProof/>
          </w:rPr>
          <w:t>Figure 4: Change Password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_Toc75756868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4</w:t>
        </w:r>
        <w:r w:rsidR="00F91359">
          <w:rPr>
            <w:noProof/>
            <w:webHidden/>
          </w:rPr>
          <w:fldChar w:fldCharType="end"/>
        </w:r>
      </w:hyperlink>
    </w:p>
    <w:p w14:paraId="159AF292" w14:textId="3A4814D4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69" w:history="1">
        <w:r w:rsidR="00F91359" w:rsidRPr="00677834">
          <w:rPr>
            <w:rStyle w:val="Hyperlink"/>
            <w:noProof/>
          </w:rPr>
          <w:t>Figure 5: Grievance – View All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_Toc75756869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5</w:t>
        </w:r>
        <w:r w:rsidR="00F91359">
          <w:rPr>
            <w:noProof/>
            <w:webHidden/>
          </w:rPr>
          <w:fldChar w:fldCharType="end"/>
        </w:r>
      </w:hyperlink>
    </w:p>
    <w:p w14:paraId="74588063" w14:textId="7F242FDE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0" w:history="1">
        <w:r w:rsidR="00F91359" w:rsidRPr="00677834">
          <w:rPr>
            <w:rStyle w:val="Hyperlink"/>
            <w:noProof/>
          </w:rPr>
          <w:t>Figure 6: Grievance – Create Grievance User ID Enter Option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_Toc75756870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6</w:t>
        </w:r>
        <w:r w:rsidR="00F91359">
          <w:rPr>
            <w:noProof/>
            <w:webHidden/>
          </w:rPr>
          <w:fldChar w:fldCharType="end"/>
        </w:r>
      </w:hyperlink>
    </w:p>
    <w:p w14:paraId="02423C65" w14:textId="743017F0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1" w:history="1">
        <w:r w:rsidR="00F91359" w:rsidRPr="00677834">
          <w:rPr>
            <w:rStyle w:val="Hyperlink"/>
            <w:noProof/>
          </w:rPr>
          <w:t>Figure 7a: Grievance – Create Grievance for internal users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_Toc75756871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7</w:t>
        </w:r>
        <w:r w:rsidR="00F91359">
          <w:rPr>
            <w:noProof/>
            <w:webHidden/>
          </w:rPr>
          <w:fldChar w:fldCharType="end"/>
        </w:r>
      </w:hyperlink>
    </w:p>
    <w:p w14:paraId="4213ADDB" w14:textId="2546ACE7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2" w:history="1">
        <w:r w:rsidR="00F91359" w:rsidRPr="00677834">
          <w:rPr>
            <w:rStyle w:val="Hyperlink"/>
            <w:noProof/>
          </w:rPr>
          <w:t>Figure 7b: Grievance – Create Grievance for external users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_Toc75756872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8</w:t>
        </w:r>
        <w:r w:rsidR="00F91359">
          <w:rPr>
            <w:noProof/>
            <w:webHidden/>
          </w:rPr>
          <w:fldChar w:fldCharType="end"/>
        </w:r>
      </w:hyperlink>
    </w:p>
    <w:p w14:paraId="08018920" w14:textId="46D6ECD9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3" w:history="1">
        <w:r w:rsidR="00F91359" w:rsidRPr="00677834">
          <w:rPr>
            <w:rStyle w:val="Hyperlink"/>
            <w:noProof/>
          </w:rPr>
          <w:t>Figure 8: Grievance – Filter Option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_Toc75756873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10</w:t>
        </w:r>
        <w:r w:rsidR="00F91359">
          <w:rPr>
            <w:noProof/>
            <w:webHidden/>
          </w:rPr>
          <w:fldChar w:fldCharType="end"/>
        </w:r>
      </w:hyperlink>
    </w:p>
    <w:p w14:paraId="3DF63D95" w14:textId="13076763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4" w:history="1">
        <w:r w:rsidR="00F91359" w:rsidRPr="00677834">
          <w:rPr>
            <w:rStyle w:val="Hyperlink"/>
            <w:noProof/>
          </w:rPr>
          <w:t>Figure 9: Sort Grievances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_Toc75756874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11</w:t>
        </w:r>
        <w:r w:rsidR="00F91359">
          <w:rPr>
            <w:noProof/>
            <w:webHidden/>
          </w:rPr>
          <w:fldChar w:fldCharType="end"/>
        </w:r>
      </w:hyperlink>
    </w:p>
    <w:p w14:paraId="2AA5565F" w14:textId="4CD65322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5" w:history="1">
        <w:r w:rsidR="00F91359" w:rsidRPr="00677834">
          <w:rPr>
            <w:rStyle w:val="Hyperlink"/>
            <w:noProof/>
          </w:rPr>
          <w:t>Figure 10: Grievance Management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_Toc75756875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11</w:t>
        </w:r>
        <w:r w:rsidR="00F91359">
          <w:rPr>
            <w:noProof/>
            <w:webHidden/>
          </w:rPr>
          <w:fldChar w:fldCharType="end"/>
        </w:r>
      </w:hyperlink>
    </w:p>
    <w:p w14:paraId="23EF3ACD" w14:textId="1940E563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6" w:history="1">
        <w:r w:rsidR="00F91359" w:rsidRPr="00677834">
          <w:rPr>
            <w:rStyle w:val="Hyperlink"/>
            <w:noProof/>
          </w:rPr>
          <w:t>Figure 11: Open or Save Exported Grievance File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_Toc75756876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12</w:t>
        </w:r>
        <w:r w:rsidR="00F91359">
          <w:rPr>
            <w:noProof/>
            <w:webHidden/>
          </w:rPr>
          <w:fldChar w:fldCharType="end"/>
        </w:r>
      </w:hyperlink>
    </w:p>
    <w:p w14:paraId="2BAF9E78" w14:textId="2353C8E5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7" w:history="1">
        <w:r w:rsidR="00F91359" w:rsidRPr="00677834">
          <w:rPr>
            <w:rStyle w:val="Hyperlink"/>
            <w:noProof/>
          </w:rPr>
          <w:t>Figure 12: Exported Grievances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_Toc75756877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12</w:t>
        </w:r>
        <w:r w:rsidR="00F91359">
          <w:rPr>
            <w:noProof/>
            <w:webHidden/>
          </w:rPr>
          <w:fldChar w:fldCharType="end"/>
        </w:r>
      </w:hyperlink>
    </w:p>
    <w:p w14:paraId="0B5F2CD3" w14:textId="49FFF738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8" w:history="1">
        <w:r w:rsidR="00F91359" w:rsidRPr="00677834">
          <w:rPr>
            <w:rStyle w:val="Hyperlink"/>
            <w:noProof/>
          </w:rPr>
          <w:t>Figure 13: Search – IMEI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_Toc75756878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12</w:t>
        </w:r>
        <w:r w:rsidR="00F91359">
          <w:rPr>
            <w:noProof/>
            <w:webHidden/>
          </w:rPr>
          <w:fldChar w:fldCharType="end"/>
        </w:r>
      </w:hyperlink>
    </w:p>
    <w:p w14:paraId="5D475C37" w14:textId="73596881" w:rsidR="00F91359" w:rsidRDefault="0028180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56879" w:history="1">
        <w:r w:rsidR="00F91359" w:rsidRPr="00677834">
          <w:rPr>
            <w:rStyle w:val="Hyperlink"/>
            <w:noProof/>
          </w:rPr>
          <w:t>Figure 14: Search – Search IMEI</w:t>
        </w:r>
        <w:r w:rsidR="00F91359">
          <w:rPr>
            <w:noProof/>
            <w:webHidden/>
          </w:rPr>
          <w:tab/>
        </w:r>
        <w:r w:rsidR="00F91359">
          <w:rPr>
            <w:noProof/>
            <w:webHidden/>
          </w:rPr>
          <w:fldChar w:fldCharType="begin"/>
        </w:r>
        <w:r w:rsidR="00F91359">
          <w:rPr>
            <w:noProof/>
            <w:webHidden/>
          </w:rPr>
          <w:instrText xml:space="preserve"> PAGEREF _Toc75756879 \h </w:instrText>
        </w:r>
        <w:r w:rsidR="00F91359">
          <w:rPr>
            <w:noProof/>
            <w:webHidden/>
          </w:rPr>
        </w:r>
        <w:r w:rsidR="00F91359">
          <w:rPr>
            <w:noProof/>
            <w:webHidden/>
          </w:rPr>
          <w:fldChar w:fldCharType="separate"/>
        </w:r>
        <w:r w:rsidR="00F407DB">
          <w:rPr>
            <w:noProof/>
            <w:webHidden/>
          </w:rPr>
          <w:t>13</w:t>
        </w:r>
        <w:r w:rsidR="00F91359">
          <w:rPr>
            <w:noProof/>
            <w:webHidden/>
          </w:rPr>
          <w:fldChar w:fldCharType="end"/>
        </w:r>
      </w:hyperlink>
    </w:p>
    <w:p w14:paraId="5A625E7E" w14:textId="15A9815A" w:rsidR="006755C2" w:rsidRDefault="00D239B5">
      <w:pPr>
        <w:pStyle w:val="TableofFigures"/>
      </w:pPr>
      <w:r>
        <w:fldChar w:fldCharType="end"/>
      </w:r>
    </w:p>
    <w:p w14:paraId="0ACFFD7D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83C6598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7501017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70127978" w14:textId="77777777" w:rsidR="00AF7107" w:rsidRDefault="00384430" w:rsidP="004D34E8">
      <w:pPr>
        <w:pStyle w:val="Heading2"/>
      </w:pPr>
      <w:bookmarkStart w:id="154" w:name="_Toc75010173"/>
      <w:r>
        <w:t>Scope</w:t>
      </w:r>
      <w:bookmarkEnd w:id="154"/>
    </w:p>
    <w:p w14:paraId="0FCAD719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A8682D">
        <w:t>Customer Care Agent</w:t>
      </w:r>
      <w:r w:rsidR="00B86583">
        <w:t xml:space="preserve"> </w:t>
      </w:r>
      <w:r w:rsidR="00637436">
        <w:t>to</w:t>
      </w:r>
      <w:r w:rsidR="00637436" w:rsidRPr="00EE5A16">
        <w:t xml:space="preserve"> </w:t>
      </w:r>
      <w:r w:rsidR="00637436">
        <w:t>search IMEI and raise grievance using</w:t>
      </w:r>
      <w:r w:rsidR="002E364D">
        <w:t xml:space="preserve"> </w:t>
      </w:r>
      <w:r w:rsidRPr="00EE5A16">
        <w:t xml:space="preserve">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>application.</w:t>
      </w:r>
    </w:p>
    <w:p w14:paraId="73AAA023" w14:textId="77777777" w:rsidR="00084397" w:rsidRDefault="00084397" w:rsidP="004D6E91">
      <w:pPr>
        <w:pStyle w:val="Heading2"/>
      </w:pPr>
      <w:bookmarkStart w:id="155" w:name="_Toc7501017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69EA297E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3CE588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4E27DA2F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5672307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746C09B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5057E17C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5A61954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D6B8958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180EF1A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30ACF7D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A9CA1EC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5FCDCB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183A1DC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6AC708E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066F10B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F17799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894E231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52B61A30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  <w:tr w:rsidR="00D20AFE" w:rsidRPr="003D50EC" w14:paraId="0F6BCC0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2A104CE" w14:textId="77777777" w:rsidR="00D20AFE" w:rsidRDefault="00D20AFE" w:rsidP="00686143">
            <w:pPr>
              <w:pStyle w:val="BodyText2"/>
            </w:pPr>
            <w:r>
              <w:t>CCA</w:t>
            </w:r>
          </w:p>
        </w:tc>
        <w:tc>
          <w:tcPr>
            <w:tcW w:w="4979" w:type="dxa"/>
            <w:shd w:val="clear" w:color="auto" w:fill="auto"/>
          </w:tcPr>
          <w:p w14:paraId="66420FFA" w14:textId="77777777" w:rsidR="00D20AFE" w:rsidRPr="00271258" w:rsidRDefault="00D20AFE" w:rsidP="00686143">
            <w:pPr>
              <w:pStyle w:val="BodyText2"/>
            </w:pPr>
            <w:r>
              <w:t>Customer Care Agent</w:t>
            </w:r>
          </w:p>
        </w:tc>
      </w:tr>
    </w:tbl>
    <w:p w14:paraId="357FED95" w14:textId="77777777" w:rsidR="00191AE2" w:rsidRDefault="00191AE2" w:rsidP="00191AE2">
      <w:pPr>
        <w:pStyle w:val="BodyText2"/>
        <w:ind w:left="360"/>
      </w:pPr>
    </w:p>
    <w:p w14:paraId="07CA4553" w14:textId="77777777" w:rsidR="00384430" w:rsidRDefault="00384430" w:rsidP="004D3E67">
      <w:pPr>
        <w:pStyle w:val="Heading2"/>
      </w:pPr>
      <w:bookmarkStart w:id="156" w:name="_Toc7501017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5A6B7A0F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5D22C9C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1B06440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30B682D0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3664E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09CA728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3699434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EAC612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4C529B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7ADF697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67DDD557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44E6603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27CF31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617C367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8AFFCAA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3E8620A1" w14:textId="77777777" w:rsidR="00A90D32" w:rsidRDefault="00637436" w:rsidP="004D6E91">
      <w:pPr>
        <w:pStyle w:val="Heading1"/>
      </w:pPr>
      <w:bookmarkStart w:id="157" w:name="_Toc75010176"/>
      <w:r>
        <w:lastRenderedPageBreak/>
        <w:t>Customer Care Agent</w:t>
      </w:r>
      <w:r w:rsidR="00384430">
        <w:t xml:space="preserve"> Operations</w:t>
      </w:r>
      <w:bookmarkEnd w:id="157"/>
    </w:p>
    <w:p w14:paraId="3A9E9CBA" w14:textId="77777777" w:rsidR="003F3870" w:rsidRPr="003F3870" w:rsidRDefault="003F3870" w:rsidP="003F3870"/>
    <w:p w14:paraId="71EF560C" w14:textId="77777777" w:rsidR="00384430" w:rsidRPr="002A39C9" w:rsidRDefault="00384430" w:rsidP="00384430">
      <w:pPr>
        <w:pStyle w:val="Heading2"/>
      </w:pPr>
      <w:bookmarkStart w:id="158" w:name="_Toc75010177"/>
      <w:r w:rsidRPr="002A39C9">
        <w:t>Application Overview</w:t>
      </w:r>
      <w:bookmarkEnd w:id="158"/>
    </w:p>
    <w:p w14:paraId="05C4F955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A8682D">
        <w:t>Customer Care Agent</w:t>
      </w:r>
      <w:r>
        <w:t xml:space="preserve"> Portal </w:t>
      </w:r>
      <w:r w:rsidRPr="00EE5A16">
        <w:t xml:space="preserve">is used </w:t>
      </w:r>
      <w:r w:rsidR="00147053">
        <w:t xml:space="preserve">in various work-flow in the CEIR application. </w:t>
      </w:r>
    </w:p>
    <w:p w14:paraId="709DE5CD" w14:textId="77777777" w:rsidR="00384430" w:rsidRPr="00EE5A16" w:rsidRDefault="00A8682D" w:rsidP="00384430">
      <w:pPr>
        <w:pStyle w:val="BodyText2"/>
      </w:pPr>
      <w:r>
        <w:t>Customer Care Agent</w:t>
      </w:r>
      <w:r w:rsidR="00384430" w:rsidRPr="00EE5A16">
        <w:t xml:space="preserve"> perform the following tasks:</w:t>
      </w:r>
    </w:p>
    <w:p w14:paraId="7485E4F4" w14:textId="77777777" w:rsidR="0090376E" w:rsidRDefault="00147053" w:rsidP="00CB237B">
      <w:pPr>
        <w:pStyle w:val="BodyText2"/>
        <w:numPr>
          <w:ilvl w:val="0"/>
          <w:numId w:val="22"/>
        </w:numPr>
      </w:pPr>
      <w:r>
        <w:t>Grievance</w:t>
      </w:r>
      <w:r w:rsidR="0090376E">
        <w:t xml:space="preserve"> Management</w:t>
      </w:r>
    </w:p>
    <w:p w14:paraId="4FAD4BAB" w14:textId="77777777" w:rsidR="00147053" w:rsidRDefault="00147053" w:rsidP="00CB237B">
      <w:pPr>
        <w:pStyle w:val="BodyText2"/>
        <w:numPr>
          <w:ilvl w:val="0"/>
          <w:numId w:val="22"/>
        </w:numPr>
      </w:pPr>
      <w:r>
        <w:t>Search</w:t>
      </w:r>
      <w:r w:rsidR="00637436">
        <w:t xml:space="preserve"> IMEI</w:t>
      </w:r>
    </w:p>
    <w:p w14:paraId="463CAFAB" w14:textId="77777777" w:rsidR="00384430" w:rsidRDefault="00384430" w:rsidP="004D3E67">
      <w:pPr>
        <w:pStyle w:val="Heading2"/>
      </w:pPr>
      <w:bookmarkStart w:id="159" w:name="_Toc75010178"/>
      <w:r>
        <w:t>Logging into the Application</w:t>
      </w:r>
      <w:bookmarkEnd w:id="159"/>
    </w:p>
    <w:p w14:paraId="212C1714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A8682D">
        <w:t>Customer Care Agent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37E1995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07A82F44" w14:textId="77777777" w:rsidR="0077516F" w:rsidRDefault="00B86583" w:rsidP="00C90C35">
      <w:pPr>
        <w:pStyle w:val="BodyText2"/>
        <w:tabs>
          <w:tab w:val="left" w:pos="6203"/>
        </w:tabs>
      </w:pPr>
      <w:r>
        <w:t xml:space="preserve">As part of configuration, </w:t>
      </w:r>
      <w:r w:rsidR="00147053">
        <w:t xml:space="preserve">the System Admin would provide the login details to the </w:t>
      </w:r>
      <w:r w:rsidR="00A8682D">
        <w:t>Customer Care Agent</w:t>
      </w:r>
      <w:r>
        <w:t>.</w:t>
      </w:r>
      <w:r w:rsidR="00147053">
        <w:t xml:space="preserve"> </w:t>
      </w:r>
      <w:r>
        <w:t>It is</w:t>
      </w:r>
      <w:r w:rsidR="00147053">
        <w:t xml:space="preserve"> advised to change the password once System Admin creates the account.</w:t>
      </w:r>
    </w:p>
    <w:p w14:paraId="5A29F7C7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713705A" w14:textId="77777777" w:rsidR="00A90D32" w:rsidRDefault="00A90D32" w:rsidP="00CB237B">
      <w:pPr>
        <w:pStyle w:val="BodyText2"/>
        <w:numPr>
          <w:ilvl w:val="0"/>
          <w:numId w:val="24"/>
        </w:numPr>
      </w:pPr>
      <w:r>
        <w:t xml:space="preserve">Open the browser and enter the </w:t>
      </w:r>
      <w:r w:rsidR="000242DB">
        <w:t xml:space="preserve">CEIR </w:t>
      </w:r>
      <w:r w:rsidR="00637436">
        <w:t>Customer Care Agent</w:t>
      </w:r>
      <w:r w:rsidR="000242DB">
        <w:t xml:space="preserve"> Portal </w:t>
      </w:r>
      <w:r>
        <w:t>URL in the address bar. The login screen appears.</w:t>
      </w:r>
    </w:p>
    <w:p w14:paraId="5FC9E51D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A57F2F" wp14:editId="5F0D2CC7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CCE9A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7BAE0E" wp14:editId="7ED107C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5D169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342556EF" wp14:editId="1784D449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7811E" w14:textId="77777777" w:rsidR="00C63B19" w:rsidRDefault="00C63B19" w:rsidP="00D20BD6">
      <w:pPr>
        <w:pStyle w:val="FigureCaption"/>
      </w:pPr>
      <w:bookmarkStart w:id="160" w:name="_Toc75756865"/>
      <w:r>
        <w:t xml:space="preserve">Figure </w:t>
      </w:r>
      <w:r w:rsidR="00A1292D">
        <w:t>1</w:t>
      </w:r>
      <w:r>
        <w:t>: Login</w:t>
      </w:r>
      <w:bookmarkEnd w:id="160"/>
    </w:p>
    <w:p w14:paraId="20D1583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</w:t>
      </w:r>
      <w:r w:rsidR="00A90D32">
        <w:lastRenderedPageBreak/>
        <w:t xml:space="preserve">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1A31A9D8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DD0B69B" wp14:editId="2AFA3A17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D8CF8" w14:textId="77777777" w:rsidR="00A90D32" w:rsidRDefault="00BD7ABF" w:rsidP="00CB237B">
      <w:pPr>
        <w:pStyle w:val="BodyText2"/>
        <w:numPr>
          <w:ilvl w:val="0"/>
          <w:numId w:val="24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0260D91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86583">
        <w:t>System Admin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4140E9" w:rsidRPr="00933CA4">
        <w:t>.</w:t>
      </w:r>
    </w:p>
    <w:p w14:paraId="4EE336BC" w14:textId="77777777" w:rsidR="00A90D32" w:rsidRDefault="00A90D32" w:rsidP="00CB237B">
      <w:pPr>
        <w:pStyle w:val="BodyText2"/>
        <w:numPr>
          <w:ilvl w:val="0"/>
          <w:numId w:val="24"/>
        </w:numPr>
      </w:pPr>
      <w:r>
        <w:t>Enter the captcha.</w:t>
      </w:r>
    </w:p>
    <w:p w14:paraId="7DB7B9F0" w14:textId="77777777" w:rsidR="00A90D32" w:rsidRDefault="00A90D32" w:rsidP="00CB237B">
      <w:pPr>
        <w:pStyle w:val="BodyText2"/>
        <w:numPr>
          <w:ilvl w:val="0"/>
          <w:numId w:val="24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0C652D24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208188C9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637436">
        <w:t>Search</w:t>
      </w:r>
      <w:r w:rsidR="000249E9">
        <w:t xml:space="preserve"> page appears</w:t>
      </w:r>
      <w:r>
        <w:t xml:space="preserve">. </w:t>
      </w:r>
    </w:p>
    <w:p w14:paraId="24693E2B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A8682D">
        <w:t>Customer Care Agent</w:t>
      </w:r>
      <w:r>
        <w:t xml:space="preserve"> forget</w:t>
      </w:r>
      <w:r w:rsidR="00C47287">
        <w:t>s the assigned</w:t>
      </w:r>
      <w:r>
        <w:t xml:space="preserve"> password, </w:t>
      </w:r>
      <w:r w:rsidR="00F43B2B">
        <w:t xml:space="preserve">then the same need to request from the </w:t>
      </w:r>
      <w:r w:rsidR="00147053">
        <w:t>System</w:t>
      </w:r>
      <w:r w:rsidR="00F43B2B">
        <w:t xml:space="preserve"> </w:t>
      </w:r>
      <w:r w:rsidR="00147053">
        <w:t>admin</w:t>
      </w:r>
      <w:r w:rsidR="00F43B2B">
        <w:t xml:space="preserve">.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</w:t>
      </w:r>
      <w:r w:rsidR="00F43B2B">
        <w:t>work for external user who register themselves from the DMC portal</w:t>
      </w:r>
    </w:p>
    <w:p w14:paraId="7482C578" w14:textId="77777777" w:rsidR="00F5488A" w:rsidRDefault="00F5488A" w:rsidP="00A90D32">
      <w:pPr>
        <w:pStyle w:val="BodyText2"/>
      </w:pPr>
    </w:p>
    <w:p w14:paraId="57DE823B" w14:textId="77777777" w:rsidR="00FB08E2" w:rsidRDefault="00FB08E2" w:rsidP="002A39C9">
      <w:pPr>
        <w:pStyle w:val="Heading2"/>
      </w:pPr>
      <w:bookmarkStart w:id="161" w:name="_Toc31900103"/>
      <w:bookmarkStart w:id="162" w:name="_Toc31900170"/>
      <w:bookmarkStart w:id="163" w:name="_Toc31900292"/>
      <w:bookmarkStart w:id="164" w:name="_Toc75010179"/>
      <w:r>
        <w:t>Application User Interface</w:t>
      </w:r>
      <w:bookmarkEnd w:id="161"/>
      <w:bookmarkEnd w:id="162"/>
      <w:bookmarkEnd w:id="163"/>
      <w:bookmarkEnd w:id="164"/>
    </w:p>
    <w:p w14:paraId="0E36F22B" w14:textId="0F584DCE" w:rsidR="000249E9" w:rsidRDefault="00A76D15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E9BD3EF" wp14:editId="3D3544D2">
                <wp:simplePos x="0" y="0"/>
                <wp:positionH relativeFrom="column">
                  <wp:posOffset>3175</wp:posOffset>
                </wp:positionH>
                <wp:positionV relativeFrom="paragraph">
                  <wp:posOffset>502708</wp:posOffset>
                </wp:positionV>
                <wp:extent cx="5271770" cy="1641475"/>
                <wp:effectExtent l="0" t="0" r="24130" b="158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70" cy="164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4E86F4" id="Rectangle 28" o:spid="_x0000_s1026" style="position:absolute;margin-left:.25pt;margin-top:39.6pt;width:415.1pt;height:129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" filled="f" strokecolor="black [3213]" strokeweight="1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637436">
        <w:t>Customer Care Agent</w:t>
      </w:r>
      <w:r w:rsidR="00E1361A">
        <w:t xml:space="preserve"> Portal</w:t>
      </w:r>
      <w:r w:rsidR="000249E9">
        <w:t xml:space="preserve"> </w:t>
      </w:r>
      <w:r w:rsidR="00BC5B60">
        <w:t>Search</w:t>
      </w:r>
      <w:r w:rsidR="000249E9">
        <w:t xml:space="preserve"> page appears.</w:t>
      </w:r>
    </w:p>
    <w:p w14:paraId="132E02C7" w14:textId="124F82C4" w:rsidR="00E43EFE" w:rsidRDefault="00D20AFE" w:rsidP="00A76D15">
      <w:pPr>
        <w:pStyle w:val="BodyText2"/>
      </w:pPr>
      <w:r>
        <w:rPr>
          <w:noProof/>
        </w:rPr>
        <w:drawing>
          <wp:inline distT="0" distB="0" distL="0" distR="0" wp14:anchorId="5C935FC4" wp14:editId="415AC1F3">
            <wp:extent cx="5278755" cy="163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2.55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56B2" w14:textId="197324FB" w:rsidR="005271B7" w:rsidRDefault="005271B7" w:rsidP="00D20BD6">
      <w:pPr>
        <w:pStyle w:val="FigureCaption"/>
      </w:pPr>
      <w:bookmarkStart w:id="165" w:name="_Toc75756866"/>
      <w:r>
        <w:t xml:space="preserve">Figure </w:t>
      </w:r>
      <w:r w:rsidR="00022075">
        <w:t>2</w:t>
      </w:r>
      <w:r>
        <w:t xml:space="preserve">: </w:t>
      </w:r>
      <w:r w:rsidR="00BC5B60">
        <w:t>Search</w:t>
      </w:r>
      <w:r>
        <w:t xml:space="preserve"> Page</w:t>
      </w:r>
      <w:bookmarkEnd w:id="165"/>
    </w:p>
    <w:p w14:paraId="40A5D75A" w14:textId="77777777" w:rsidR="008B11B7" w:rsidRDefault="008B11B7" w:rsidP="00FB08E2">
      <w:pPr>
        <w:pStyle w:val="BodyText2"/>
      </w:pPr>
    </w:p>
    <w:p w14:paraId="5163D2AA" w14:textId="463A2B8F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7D95A217" w14:textId="77777777" w:rsidR="00FB08E2" w:rsidRDefault="00FB08E2" w:rsidP="00FB08E2">
      <w:pPr>
        <w:pStyle w:val="BodyText2"/>
      </w:pPr>
      <w:r>
        <w:lastRenderedPageBreak/>
        <w:t>The top right corner of the screen displays the following menu</w:t>
      </w:r>
      <w:r w:rsidR="00643EDD">
        <w:t xml:space="preserve"> options</w:t>
      </w:r>
      <w:r>
        <w:t>:</w:t>
      </w:r>
    </w:p>
    <w:p w14:paraId="7078407E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646FF054" w14:textId="61652442" w:rsidR="00FB08E2" w:rsidRPr="00933CA4" w:rsidRDefault="00140F12" w:rsidP="00DC39E0">
      <w:pPr>
        <w:pStyle w:val="BodyText2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2CD232" wp14:editId="08E63D5D">
                <wp:simplePos x="0" y="0"/>
                <wp:positionH relativeFrom="column">
                  <wp:posOffset>2225252</wp:posOffset>
                </wp:positionH>
                <wp:positionV relativeFrom="paragraph">
                  <wp:posOffset>521123</wp:posOffset>
                </wp:positionV>
                <wp:extent cx="1267883" cy="1021715"/>
                <wp:effectExtent l="0" t="0" r="27940" b="260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883" cy="1021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1D17F" id="Rectangle 27" o:spid="_x0000_s1026" style="position:absolute;margin-left:175.2pt;margin-top:41.05pt;width:99.85pt;height:80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" filled="f" strokecolor="black [3213]" strokeweight="1pt"/>
            </w:pict>
          </mc:Fallback>
        </mc:AlternateContent>
      </w:r>
      <w:r w:rsidR="00AC7A71" w:rsidRPr="00933CA4">
        <w:rPr>
          <w:noProof/>
        </w:rPr>
        <w:drawing>
          <wp:inline distT="0" distB="0" distL="0" distR="0" wp14:anchorId="19FBFE45" wp14:editId="73565E53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A71" w:rsidRPr="00933CA4">
        <w:t>(</w:t>
      </w:r>
      <w:r w:rsidR="00FB08E2" w:rsidRPr="00933CA4">
        <w:rPr>
          <w:b/>
          <w:bCs/>
        </w:rPr>
        <w:t>User profile</w:t>
      </w:r>
      <w:r w:rsidR="00AC7A71"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563C465" w14:textId="7000A436" w:rsidR="00FB08E2" w:rsidRDefault="00C435E5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A766D36" wp14:editId="100B0205">
            <wp:extent cx="1261730" cy="102203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7998" t="10210" r="21294" b="74369"/>
                    <a:stretch/>
                  </pic:blipFill>
                  <pic:spPr bwMode="auto">
                    <a:xfrm>
                      <a:off x="0" y="0"/>
                      <a:ext cx="1281992" cy="10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8F51" w14:textId="02D81AD5" w:rsidR="0034437C" w:rsidRPr="00A13950" w:rsidRDefault="00EF3D5D" w:rsidP="0034437C">
      <w:pPr>
        <w:pStyle w:val="BodyText2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8A1979" wp14:editId="19BEC28C">
                <wp:simplePos x="0" y="0"/>
                <wp:positionH relativeFrom="column">
                  <wp:posOffset>815297</wp:posOffset>
                </wp:positionH>
                <wp:positionV relativeFrom="paragraph">
                  <wp:posOffset>296264</wp:posOffset>
                </wp:positionV>
                <wp:extent cx="4054120" cy="2190307"/>
                <wp:effectExtent l="0" t="0" r="22860" b="19685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120" cy="2190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B5779" id="Rectangle 450" o:spid="_x0000_s1026" style="position:absolute;margin-left:64.2pt;margin-top:23.35pt;width:319.2pt;height:172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" filled="f" strokecolor="black [3213]" strokeweight="1pt"/>
            </w:pict>
          </mc:Fallback>
        </mc:AlternateContent>
      </w:r>
      <w:r w:rsidR="0034437C">
        <w:rPr>
          <w:noProof/>
        </w:rPr>
        <w:drawing>
          <wp:inline distT="0" distB="0" distL="0" distR="0" wp14:anchorId="732E388F" wp14:editId="4F3CBA89">
            <wp:extent cx="116958" cy="116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37C" w:rsidRPr="00933CA4">
        <w:t xml:space="preserve"> (</w:t>
      </w:r>
      <w:r w:rsidR="0034437C">
        <w:rPr>
          <w:b/>
          <w:bCs/>
        </w:rPr>
        <w:t>View</w:t>
      </w:r>
      <w:r w:rsidR="0034437C" w:rsidRPr="00933CA4">
        <w:rPr>
          <w:b/>
          <w:bCs/>
        </w:rPr>
        <w:t xml:space="preserve"> profile</w:t>
      </w:r>
      <w:r w:rsidR="0034437C" w:rsidRPr="00933CA4">
        <w:t xml:space="preserve">): Click on it to </w:t>
      </w:r>
      <w:r w:rsidR="0034437C">
        <w:t xml:space="preserve">view user profile. </w:t>
      </w:r>
    </w:p>
    <w:p w14:paraId="4F723686" w14:textId="4A98226D" w:rsidR="00FB08E2" w:rsidRDefault="005B2157" w:rsidP="005709A4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BD21F5C" wp14:editId="42842293">
            <wp:extent cx="4089991" cy="223466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9255" cy="22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8C62" w14:textId="71D3697C" w:rsidR="00BC77EC" w:rsidRDefault="00BC77EC" w:rsidP="00D20BD6">
      <w:pPr>
        <w:pStyle w:val="FigureCaption"/>
      </w:pPr>
      <w:bookmarkStart w:id="166" w:name="_Toc75756867"/>
      <w:r>
        <w:t>Figure 3: Change Password</w:t>
      </w:r>
      <w:bookmarkEnd w:id="166"/>
    </w:p>
    <w:p w14:paraId="700A9CC0" w14:textId="05A0FF35" w:rsidR="0034437C" w:rsidRPr="00A13950" w:rsidRDefault="00734525" w:rsidP="0034437C">
      <w:pPr>
        <w:pStyle w:val="BodyText2"/>
        <w:numPr>
          <w:ilvl w:val="0"/>
          <w:numId w:val="19"/>
        </w:numPr>
      </w:pPr>
      <w:r>
        <w:pict w14:anchorId="35EDFA1D">
          <v:shape id="Picture 449" o:spid="_x0000_i1027" type="#_x0000_t75" style="width:11.9pt;height:11.25pt;visibility:visible;mso-wrap-style:square">
            <v:imagedata r:id="rId24" o:title=""/>
          </v:shape>
        </w:pict>
      </w:r>
      <w:r w:rsidR="0034437C" w:rsidRPr="00933CA4">
        <w:t xml:space="preserve"> (</w:t>
      </w:r>
      <w:r w:rsidR="0034437C">
        <w:rPr>
          <w:b/>
          <w:bCs/>
        </w:rPr>
        <w:t>Change Password</w:t>
      </w:r>
      <w:r w:rsidR="0034437C" w:rsidRPr="00933CA4">
        <w:t xml:space="preserve">): Click on it to </w:t>
      </w:r>
      <w:r w:rsidR="0034437C">
        <w:t xml:space="preserve">change the login password. </w:t>
      </w:r>
    </w:p>
    <w:p w14:paraId="57CA26E8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20FD50E2" wp14:editId="7FF345B8">
            <wp:extent cx="3231933" cy="2002138"/>
            <wp:effectExtent l="19050" t="19050" r="26035" b="177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775" cy="20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37E8F" w14:textId="52C05C0E" w:rsidR="005271B7" w:rsidRDefault="005271B7" w:rsidP="00D20BD6">
      <w:pPr>
        <w:pStyle w:val="FigureCaption"/>
      </w:pPr>
      <w:bookmarkStart w:id="167" w:name="_Toc75756868"/>
      <w:r>
        <w:t xml:space="preserve">Figure </w:t>
      </w:r>
      <w:r w:rsidR="00A1292D">
        <w:t>4</w:t>
      </w:r>
      <w:r>
        <w:t>: Change Password</w:t>
      </w:r>
      <w:bookmarkEnd w:id="167"/>
    </w:p>
    <w:p w14:paraId="155AD31F" w14:textId="77777777" w:rsidR="00643EDD" w:rsidRDefault="00A15427" w:rsidP="00CB237B">
      <w:pPr>
        <w:pStyle w:val="BodyText2"/>
        <w:numPr>
          <w:ilvl w:val="0"/>
          <w:numId w:val="27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7F709479" wp14:editId="1CFCD74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8621551" w14:textId="77777777" w:rsidR="000242DB" w:rsidRDefault="00A15427" w:rsidP="00CB237B">
      <w:pPr>
        <w:pStyle w:val="BodyText2"/>
        <w:numPr>
          <w:ilvl w:val="0"/>
          <w:numId w:val="27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5D8AD96" w14:textId="77777777" w:rsidR="00643EDD" w:rsidRDefault="00A15427" w:rsidP="00CB237B">
      <w:pPr>
        <w:pStyle w:val="BodyText2"/>
        <w:numPr>
          <w:ilvl w:val="0"/>
          <w:numId w:val="27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24883DE4" w14:textId="77777777" w:rsidR="00643EDD" w:rsidRDefault="00643EDD" w:rsidP="00CB237B">
      <w:pPr>
        <w:pStyle w:val="BodyText2"/>
        <w:numPr>
          <w:ilvl w:val="0"/>
          <w:numId w:val="27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3C6C4F73" w14:textId="77777777" w:rsidR="00287023" w:rsidRDefault="00287023" w:rsidP="00607FE0">
      <w:pPr>
        <w:pStyle w:val="BodyText2"/>
      </w:pPr>
    </w:p>
    <w:p w14:paraId="2230C313" w14:textId="77777777" w:rsidR="00287023" w:rsidRDefault="00287023" w:rsidP="00287023">
      <w:pPr>
        <w:pStyle w:val="Heading2"/>
      </w:pPr>
      <w:bookmarkStart w:id="168" w:name="_Toc75010180"/>
      <w:r>
        <w:t>Grievance</w:t>
      </w:r>
      <w:bookmarkEnd w:id="168"/>
    </w:p>
    <w:p w14:paraId="43B870A4" w14:textId="77777777" w:rsidR="00287023" w:rsidRDefault="00A8682D" w:rsidP="00287023">
      <w:pPr>
        <w:pStyle w:val="BodyText2"/>
      </w:pPr>
      <w:r>
        <w:t>Customer Care Agent</w:t>
      </w:r>
      <w:r w:rsidR="00287023">
        <w:t>s can r</w:t>
      </w:r>
      <w:r w:rsidR="00D20AFE">
        <w:t xml:space="preserve">aise </w:t>
      </w:r>
      <w:r w:rsidR="00287023">
        <w:t xml:space="preserve">grievance request </w:t>
      </w:r>
      <w:r w:rsidR="00D20AFE">
        <w:t xml:space="preserve">on behalf of the </w:t>
      </w:r>
      <w:r w:rsidR="00287023">
        <w:t>user.</w:t>
      </w:r>
    </w:p>
    <w:p w14:paraId="15C61B06" w14:textId="77777777" w:rsidR="00287023" w:rsidRDefault="00287023" w:rsidP="00287023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D20AFE">
        <w:rPr>
          <w:u w:val="single"/>
        </w:rPr>
        <w:t>raise</w:t>
      </w:r>
      <w:r>
        <w:rPr>
          <w:u w:val="single"/>
        </w:rPr>
        <w:t xml:space="preserve"> the request:</w:t>
      </w:r>
    </w:p>
    <w:p w14:paraId="6C0767AE" w14:textId="77777777" w:rsidR="00287023" w:rsidRDefault="00287023" w:rsidP="00CB237B">
      <w:pPr>
        <w:pStyle w:val="BodyText2"/>
        <w:numPr>
          <w:ilvl w:val="0"/>
          <w:numId w:val="26"/>
        </w:numPr>
      </w:pPr>
      <w:r>
        <w:t xml:space="preserve">Select </w:t>
      </w:r>
      <w:r>
        <w:rPr>
          <w:b/>
          <w:bCs/>
        </w:rPr>
        <w:t>Grievance</w:t>
      </w:r>
      <w:r>
        <w:t xml:space="preserve"> in the left panel</w:t>
      </w:r>
    </w:p>
    <w:p w14:paraId="73216862" w14:textId="6DE5AF4B" w:rsidR="00287023" w:rsidRDefault="00287023" w:rsidP="00D20AFE">
      <w:pPr>
        <w:pStyle w:val="BodyText2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ADA7E4E" wp14:editId="3F461B1F">
                <wp:simplePos x="0" y="0"/>
                <wp:positionH relativeFrom="column">
                  <wp:posOffset>451731</wp:posOffset>
                </wp:positionH>
                <wp:positionV relativeFrom="paragraph">
                  <wp:posOffset>563778</wp:posOffset>
                </wp:positionV>
                <wp:extent cx="700548" cy="154858"/>
                <wp:effectExtent l="0" t="0" r="23495" b="17145"/>
                <wp:wrapNone/>
                <wp:docPr id="533" name="Rect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48" cy="1548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347C1" id="Rectangle 533" o:spid="_x0000_s1026" style="position:absolute;margin-left:35.55pt;margin-top:44.4pt;width:55.15pt;height:12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" filled="f" strokecolor="#ffc000 [3207]" strokeweight="2pt"/>
            </w:pict>
          </mc:Fallback>
        </mc:AlternateContent>
      </w:r>
      <w:r w:rsidR="000D503B">
        <w:rPr>
          <w:noProof/>
        </w:rPr>
        <w:drawing>
          <wp:inline distT="0" distB="0" distL="0" distR="0" wp14:anchorId="1F82CF67" wp14:editId="6BAD6250">
            <wp:extent cx="4638368" cy="187867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592" cy="18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046" w14:textId="77777777" w:rsidR="00287023" w:rsidRDefault="00287023" w:rsidP="00D20BD6">
      <w:pPr>
        <w:pStyle w:val="FigureCaption"/>
      </w:pPr>
      <w:r>
        <w:t xml:space="preserve">                                          </w:t>
      </w:r>
      <w:bookmarkStart w:id="169" w:name="_Toc75756869"/>
      <w:r w:rsidR="006160A8">
        <w:t>Figure 5</w:t>
      </w:r>
      <w:r>
        <w:t>: Grievance – View All</w:t>
      </w:r>
      <w:bookmarkEnd w:id="169"/>
    </w:p>
    <w:p w14:paraId="33B05431" w14:textId="77777777" w:rsidR="00287023" w:rsidRDefault="00287023" w:rsidP="00287023">
      <w:pPr>
        <w:pStyle w:val="BodyText2"/>
        <w:ind w:left="426"/>
      </w:pPr>
      <w:r>
        <w:t>The following columns are seen in the Grievance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287023" w:rsidRPr="003D50EC" w14:paraId="46BC2637" w14:textId="77777777" w:rsidTr="0028702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E9AB1D2" w14:textId="77777777" w:rsidR="00287023" w:rsidRPr="0001372C" w:rsidRDefault="00287023" w:rsidP="00287023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FA48CD8" w14:textId="77777777" w:rsidR="00287023" w:rsidRPr="0001372C" w:rsidRDefault="00287023" w:rsidP="00287023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287023" w:rsidRPr="003D50EC" w14:paraId="2D13399B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12ED76" w14:textId="77777777" w:rsidR="00287023" w:rsidRPr="00B708C5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</w:p>
        </w:tc>
        <w:tc>
          <w:tcPr>
            <w:tcW w:w="4979" w:type="dxa"/>
            <w:shd w:val="clear" w:color="auto" w:fill="auto"/>
          </w:tcPr>
          <w:p w14:paraId="602CADC5" w14:textId="77777777" w:rsidR="00287023" w:rsidRPr="00B708C5" w:rsidRDefault="00287023" w:rsidP="0028702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when request is created</w:t>
            </w:r>
          </w:p>
        </w:tc>
      </w:tr>
      <w:tr w:rsidR="00287023" w:rsidRPr="003D50EC" w14:paraId="4E1B98E0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595BD62" w14:textId="77777777" w:rsidR="00287023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6C8F3CC7" w14:textId="77777777" w:rsidR="00287023" w:rsidRDefault="00287023" w:rsidP="00287023">
            <w:pPr>
              <w:pStyle w:val="BodyText2"/>
            </w:pPr>
            <w:r>
              <w:t>This is the date when request is last modified.</w:t>
            </w:r>
          </w:p>
        </w:tc>
      </w:tr>
      <w:tr w:rsidR="00287023" w:rsidRPr="003D50EC" w14:paraId="0FDC0CE0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C4A983" w14:textId="77777777" w:rsidR="00287023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AA7BBC9" w14:textId="77777777" w:rsidR="00287023" w:rsidRDefault="00287023" w:rsidP="00287023">
            <w:pPr>
              <w:pStyle w:val="BodyText2"/>
            </w:pPr>
            <w:r>
              <w:t>Transaction ID of the request for which the grievance is raised.</w:t>
            </w:r>
          </w:p>
        </w:tc>
      </w:tr>
      <w:tr w:rsidR="00287023" w:rsidRPr="003D50EC" w14:paraId="2879D0F5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7E6B4C9" w14:textId="77777777" w:rsidR="00287023" w:rsidRPr="00B708C5" w:rsidRDefault="00287023" w:rsidP="00287023">
            <w:pPr>
              <w:pStyle w:val="BodyText2"/>
            </w:pPr>
            <w:r>
              <w:t>User ID</w:t>
            </w:r>
          </w:p>
        </w:tc>
        <w:tc>
          <w:tcPr>
            <w:tcW w:w="4979" w:type="dxa"/>
            <w:shd w:val="clear" w:color="auto" w:fill="auto"/>
          </w:tcPr>
          <w:p w14:paraId="38B23A78" w14:textId="77777777" w:rsidR="00287023" w:rsidRPr="00B708C5" w:rsidRDefault="00287023" w:rsidP="00D20AFE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User ID of the user </w:t>
            </w:r>
            <w:r w:rsidR="00D20AFE">
              <w:t xml:space="preserve">for whom CCA has </w:t>
            </w:r>
            <w:r>
              <w:t>raised the grievance.</w:t>
            </w:r>
          </w:p>
        </w:tc>
      </w:tr>
      <w:tr w:rsidR="00287023" w:rsidRPr="003D50EC" w14:paraId="746C7BEF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5205CB" w14:textId="77777777" w:rsidR="00287023" w:rsidRDefault="00287023" w:rsidP="00287023">
            <w:pPr>
              <w:pStyle w:val="BodyText2"/>
            </w:pPr>
            <w:r>
              <w:lastRenderedPageBreak/>
              <w:t>User Type</w:t>
            </w:r>
          </w:p>
        </w:tc>
        <w:tc>
          <w:tcPr>
            <w:tcW w:w="4979" w:type="dxa"/>
            <w:shd w:val="clear" w:color="auto" w:fill="auto"/>
          </w:tcPr>
          <w:p w14:paraId="39B51ED4" w14:textId="77777777" w:rsidR="00287023" w:rsidRDefault="00D20AFE" w:rsidP="00D20AFE">
            <w:pPr>
              <w:pStyle w:val="BodyText2"/>
            </w:pPr>
            <w:r>
              <w:t>User Type of the user for whom CCA</w:t>
            </w:r>
            <w:r w:rsidR="00287023">
              <w:t xml:space="preserve"> has raised the request. </w:t>
            </w:r>
          </w:p>
        </w:tc>
      </w:tr>
      <w:tr w:rsidR="00287023" w:rsidRPr="003D50EC" w14:paraId="2021839F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DB86A0" w14:textId="77777777" w:rsidR="00287023" w:rsidRDefault="00287023" w:rsidP="00287023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00C852EA" w14:textId="77777777" w:rsidR="00287023" w:rsidRDefault="00D20AFE" w:rsidP="00287023">
            <w:pPr>
              <w:pStyle w:val="BodyText2"/>
            </w:pPr>
            <w:r>
              <w:t>Grievance ID of the grievance</w:t>
            </w:r>
          </w:p>
        </w:tc>
      </w:tr>
      <w:tr w:rsidR="00D20AFE" w:rsidRPr="003D50EC" w14:paraId="2BE67C94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0C33AF8" w14:textId="77777777" w:rsidR="00D20AFE" w:rsidRDefault="00D20AFE" w:rsidP="00287023">
            <w:pPr>
              <w:pStyle w:val="BodyText2"/>
            </w:pPr>
            <w:r>
              <w:t>Raised By</w:t>
            </w:r>
          </w:p>
        </w:tc>
        <w:tc>
          <w:tcPr>
            <w:tcW w:w="4979" w:type="dxa"/>
            <w:shd w:val="clear" w:color="auto" w:fill="auto"/>
          </w:tcPr>
          <w:p w14:paraId="1CBA233C" w14:textId="77777777" w:rsidR="00D20AFE" w:rsidRDefault="005F470D" w:rsidP="00287023">
            <w:pPr>
              <w:pStyle w:val="BodyText2"/>
            </w:pPr>
            <w:r>
              <w:t>This parameter denotes w</w:t>
            </w:r>
            <w:r w:rsidR="00D20AFE">
              <w:t xml:space="preserve">ho has </w:t>
            </w:r>
            <w:r>
              <w:t>raised</w:t>
            </w:r>
            <w:r w:rsidR="00D20AFE">
              <w:t xml:space="preserve"> the grievance</w:t>
            </w:r>
            <w:r>
              <w:t>. The Value of this parameter would be Customer Care</w:t>
            </w:r>
          </w:p>
        </w:tc>
      </w:tr>
      <w:tr w:rsidR="00287023" w:rsidRPr="003D50EC" w14:paraId="5C9F432E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46140E" w14:textId="77777777" w:rsidR="00287023" w:rsidRDefault="00287023" w:rsidP="00287023">
            <w:pPr>
              <w:pStyle w:val="BodyText2"/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F7C3234" w14:textId="77777777" w:rsidR="00287023" w:rsidRDefault="00287023" w:rsidP="00287023">
            <w:pPr>
              <w:pStyle w:val="BodyText2"/>
            </w:pPr>
            <w:r>
              <w:t xml:space="preserve">The grievance goes through different status modes. </w:t>
            </w:r>
          </w:p>
          <w:p w14:paraId="6A9EDBEA" w14:textId="77777777" w:rsidR="00287023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B6796D7" w14:textId="77777777" w:rsidR="00287023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Authority: When a response is awaited from the </w:t>
            </w:r>
            <w:r w:rsidR="00A8682D">
              <w:t>CEIR Admin</w:t>
            </w:r>
            <w:r>
              <w:t>.</w:t>
            </w:r>
          </w:p>
          <w:p w14:paraId="0012B976" w14:textId="77777777" w:rsidR="00287023" w:rsidRPr="009E2D4E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69618103" w14:textId="77777777" w:rsidR="00287023" w:rsidRDefault="00287023" w:rsidP="00A8682D">
            <w:pPr>
              <w:pStyle w:val="BodyText2"/>
              <w:ind w:left="720"/>
              <w:jc w:val="left"/>
            </w:pPr>
            <w:r w:rsidRPr="009E2D4E">
              <w:t>Closed: When the</w:t>
            </w:r>
            <w:r>
              <w:t xml:space="preserve"> </w:t>
            </w:r>
            <w:r w:rsidR="00A8682D">
              <w:t xml:space="preserve">CEIR Admin </w:t>
            </w:r>
            <w:r w:rsidRPr="009E2D4E">
              <w:t>closes the grievance.</w:t>
            </w:r>
          </w:p>
        </w:tc>
      </w:tr>
      <w:tr w:rsidR="00287023" w:rsidRPr="003D50EC" w14:paraId="723BBF1E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E1232F" w14:textId="77777777" w:rsidR="00287023" w:rsidRDefault="00287023" w:rsidP="00287023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C0FBC5C" w14:textId="77777777" w:rsidR="00A37D85" w:rsidRDefault="00A37D85" w:rsidP="00A37D85">
            <w:pPr>
              <w:pStyle w:val="BodyText2"/>
            </w:pPr>
            <w:r>
              <w:t>This displays different actions that can be performed on a grievance.</w:t>
            </w:r>
          </w:p>
          <w:p w14:paraId="72B9D9AE" w14:textId="24F3454F" w:rsidR="005F470D" w:rsidRDefault="00A37D85" w:rsidP="00CB237B">
            <w:pPr>
              <w:pStyle w:val="BodyText2"/>
              <w:numPr>
                <w:ilvl w:val="0"/>
                <w:numId w:val="23"/>
              </w:numPr>
            </w:pPr>
            <w:r>
              <w:t>Reply</w:t>
            </w:r>
            <w:r w:rsidR="008F3CAE">
              <w:rPr>
                <w:noProof/>
              </w:rPr>
              <w:drawing>
                <wp:inline distT="0" distB="0" distL="0" distR="0" wp14:anchorId="304252B8" wp14:editId="2087E24A">
                  <wp:extent cx="152400" cy="155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8" cy="16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8F3CAE">
              <w:t xml:space="preserve">This is disabled for customer care agent. </w:t>
            </w:r>
          </w:p>
          <w:p w14:paraId="5EE0D442" w14:textId="77777777" w:rsidR="00287023" w:rsidRDefault="00A37D85" w:rsidP="00CB237B">
            <w:pPr>
              <w:pStyle w:val="BodyText2"/>
              <w:numPr>
                <w:ilvl w:val="0"/>
                <w:numId w:val="23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12064A39" wp14:editId="04233A06">
                  <wp:extent cx="141249" cy="141249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74" cy="14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grievance response history. The CEIR admin can see all the responses exchanged for any grievance</w:t>
            </w:r>
          </w:p>
        </w:tc>
      </w:tr>
    </w:tbl>
    <w:p w14:paraId="791FC540" w14:textId="77777777" w:rsidR="00B342EE" w:rsidRDefault="00287023" w:rsidP="00287023">
      <w:pPr>
        <w:pStyle w:val="BodyText2"/>
      </w:pPr>
      <w:r>
        <w:tab/>
      </w:r>
    </w:p>
    <w:p w14:paraId="52DF230F" w14:textId="18FD0744" w:rsidR="00B342EE" w:rsidRDefault="00A73E9F" w:rsidP="0028702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0C7210" wp14:editId="4634955E">
                <wp:simplePos x="0" y="0"/>
                <wp:positionH relativeFrom="column">
                  <wp:posOffset>145838</wp:posOffset>
                </wp:positionH>
                <wp:positionV relativeFrom="paragraph">
                  <wp:posOffset>292100</wp:posOffset>
                </wp:positionV>
                <wp:extent cx="4993640" cy="1306830"/>
                <wp:effectExtent l="0" t="0" r="1651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3640" cy="1306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D39A7" id="Rectangle 29" o:spid="_x0000_s1026" style="position:absolute;margin-left:11.5pt;margin-top:23pt;width:393.2pt;height:102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" filled="f" strokecolor="black [3213]" strokeweight="1pt"/>
            </w:pict>
          </mc:Fallback>
        </mc:AlternateContent>
      </w:r>
      <w:r w:rsidR="00B342EE">
        <w:t>Click on “Create Grievance” to create a grievance for a user.</w:t>
      </w:r>
    </w:p>
    <w:p w14:paraId="16AA0BB3" w14:textId="166DC8A5" w:rsidR="00B342EE" w:rsidRDefault="008A797D" w:rsidP="008A797D">
      <w:pPr>
        <w:pStyle w:val="BodyText2"/>
        <w:jc w:val="center"/>
      </w:pPr>
      <w:r>
        <w:rPr>
          <w:noProof/>
        </w:rPr>
        <w:drawing>
          <wp:inline distT="0" distB="0" distL="0" distR="0" wp14:anchorId="0CB72BAD" wp14:editId="137528B9">
            <wp:extent cx="4994113" cy="130725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72" cy="13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BF09" w14:textId="77777777" w:rsidR="00CC1DA9" w:rsidRPr="009251E2" w:rsidRDefault="006160A8" w:rsidP="00D20BD6">
      <w:pPr>
        <w:pStyle w:val="FigureCaption"/>
        <w:rPr>
          <w:u w:val="single"/>
        </w:rPr>
      </w:pPr>
      <w:bookmarkStart w:id="170" w:name="_Toc75756870"/>
      <w:r>
        <w:t>Figure 6</w:t>
      </w:r>
      <w:r w:rsidR="00CC1DA9">
        <w:t>: Grievance – Create Grievance User ID Enter Option</w:t>
      </w:r>
      <w:bookmarkEnd w:id="170"/>
      <w:r w:rsidR="00CC1DA9">
        <w:t xml:space="preserve"> </w:t>
      </w:r>
    </w:p>
    <w:p w14:paraId="145F9E81" w14:textId="77777777" w:rsidR="00CC1DA9" w:rsidRDefault="00CC1DA9" w:rsidP="00287023">
      <w:pPr>
        <w:pStyle w:val="BodyText2"/>
      </w:pPr>
    </w:p>
    <w:p w14:paraId="3350735C" w14:textId="5D6755CE" w:rsidR="00B342EE" w:rsidRDefault="00B342EE" w:rsidP="00287023">
      <w:pPr>
        <w:pStyle w:val="BodyText2"/>
      </w:pPr>
      <w:r>
        <w:t>This feature work</w:t>
      </w:r>
      <w:r w:rsidR="00CC1DA9">
        <w:t xml:space="preserve">s </w:t>
      </w:r>
      <w:r>
        <w:t>for</w:t>
      </w:r>
      <w:r w:rsidR="00CF53E2">
        <w:t xml:space="preserve"> both </w:t>
      </w:r>
      <w:r w:rsidR="00906481">
        <w:t xml:space="preserve">internal </w:t>
      </w:r>
      <w:r w:rsidR="00CF53E2">
        <w:t>users</w:t>
      </w:r>
      <w:r w:rsidR="00906481">
        <w:t xml:space="preserve"> a</w:t>
      </w:r>
      <w:r w:rsidR="00CF53E2">
        <w:t>nd</w:t>
      </w:r>
      <w:r>
        <w:t xml:space="preserve"> external users.</w:t>
      </w:r>
      <w:r w:rsidR="00906481" w:rsidRPr="00906481">
        <w:t xml:space="preserve"> </w:t>
      </w:r>
      <w:r w:rsidR="00906481">
        <w:t>For internal users, enter User ID of the user for whom the grievance has to be raised. For external users, enter name of the user.</w:t>
      </w:r>
    </w:p>
    <w:p w14:paraId="6053B4A6" w14:textId="66BA25E3" w:rsidR="00906481" w:rsidRDefault="00B63267" w:rsidP="00124161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E4C53A7" wp14:editId="15D15895">
                <wp:simplePos x="0" y="0"/>
                <wp:positionH relativeFrom="column">
                  <wp:posOffset>412642</wp:posOffset>
                </wp:positionH>
                <wp:positionV relativeFrom="paragraph">
                  <wp:posOffset>2617</wp:posOffset>
                </wp:positionV>
                <wp:extent cx="4467922" cy="2297152"/>
                <wp:effectExtent l="0" t="0" r="27940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922" cy="22971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A1976" id="Rectangle 8" o:spid="_x0000_s1026" style="position:absolute;margin-left:32.5pt;margin-top:.2pt;width:351.8pt;height:180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" filled="f" strokecolor="black [3213]" strokeweight="1pt"/>
            </w:pict>
          </mc:Fallback>
        </mc:AlternateContent>
      </w:r>
      <w:r w:rsidR="00124161">
        <w:rPr>
          <w:noProof/>
        </w:rPr>
        <w:drawing>
          <wp:inline distT="0" distB="0" distL="0" distR="0" wp14:anchorId="58E1DA1F" wp14:editId="012544D3">
            <wp:extent cx="4458755" cy="22897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933" cy="22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10DE" w14:textId="6A58430B" w:rsidR="00124161" w:rsidRPr="009251E2" w:rsidRDefault="00124161" w:rsidP="00D20BD6">
      <w:pPr>
        <w:pStyle w:val="FigureCaption"/>
        <w:rPr>
          <w:u w:val="single"/>
        </w:rPr>
      </w:pPr>
      <w:bookmarkStart w:id="171" w:name="_Toc75756871"/>
      <w:r>
        <w:t>Figure 7</w:t>
      </w:r>
      <w:r w:rsidR="00B63267">
        <w:t>a</w:t>
      </w:r>
      <w:r>
        <w:t>: Grievance – Create Grievance for internal users</w:t>
      </w:r>
      <w:bookmarkEnd w:id="171"/>
    </w:p>
    <w:p w14:paraId="3451E018" w14:textId="77777777" w:rsidR="00DF0D4E" w:rsidRDefault="00DF0D4E" w:rsidP="00DF0D4E">
      <w:pPr>
        <w:pStyle w:val="BodyText2"/>
        <w:ind w:left="720"/>
      </w:pPr>
    </w:p>
    <w:p w14:paraId="78BF8247" w14:textId="0A352826" w:rsidR="00CC1DA9" w:rsidRPr="003A2390" w:rsidRDefault="00CC1DA9" w:rsidP="00CB237B">
      <w:pPr>
        <w:pStyle w:val="BodyText2"/>
        <w:numPr>
          <w:ilvl w:val="0"/>
          <w:numId w:val="31"/>
        </w:numPr>
      </w:pPr>
      <w:r>
        <w:t>Enter the following information</w:t>
      </w:r>
      <w:r w:rsidR="00DF0D4E">
        <w:t xml:space="preserve"> for Internal user’s grievance form</w:t>
      </w:r>
      <w:r>
        <w:t>:</w:t>
      </w:r>
    </w:p>
    <w:p w14:paraId="65F5C917" w14:textId="77777777" w:rsidR="00CC1DA9" w:rsidRDefault="00CC1DA9" w:rsidP="00CB237B">
      <w:pPr>
        <w:pStyle w:val="BodyText2"/>
        <w:numPr>
          <w:ilvl w:val="1"/>
          <w:numId w:val="31"/>
        </w:numPr>
      </w:pPr>
      <w:r w:rsidRPr="00045C43">
        <w:rPr>
          <w:b/>
          <w:bCs/>
        </w:rPr>
        <w:t>Transaction ID</w:t>
      </w:r>
      <w:r>
        <w:t xml:space="preserve">: Enter the transaction ID of the type approval request if the grievance is related to a type approval request </w:t>
      </w:r>
    </w:p>
    <w:p w14:paraId="21305565" w14:textId="77777777" w:rsidR="00CC1DA9" w:rsidRDefault="00CC1DA9" w:rsidP="00CB237B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5648B598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Type Approval Related: Problem in reporting type approval request etc.</w:t>
      </w:r>
    </w:p>
    <w:p w14:paraId="3E6B6102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Other: Problem with any other aspect of the application</w:t>
      </w:r>
    </w:p>
    <w:p w14:paraId="38756CEF" w14:textId="77777777" w:rsidR="00CC1DA9" w:rsidRDefault="00CC1DA9" w:rsidP="00CB237B">
      <w:pPr>
        <w:pStyle w:val="BodyText2"/>
        <w:numPr>
          <w:ilvl w:val="0"/>
          <w:numId w:val="30"/>
        </w:numPr>
      </w:pPr>
      <w:r>
        <w:t xml:space="preserve">Registration Related: Problem with registering information in the </w:t>
      </w:r>
      <w:r w:rsidRPr="000F2A8D">
        <w:t>application.</w:t>
      </w:r>
    </w:p>
    <w:p w14:paraId="0BE0D32F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Consignment Related: Problem related to consignment request</w:t>
      </w:r>
    </w:p>
    <w:p w14:paraId="4B127B0E" w14:textId="77777777" w:rsidR="00CC1DA9" w:rsidRPr="000F2A8D" w:rsidRDefault="00CC1DA9" w:rsidP="00CB237B">
      <w:pPr>
        <w:pStyle w:val="BodyText2"/>
        <w:numPr>
          <w:ilvl w:val="0"/>
          <w:numId w:val="30"/>
        </w:numPr>
      </w:pPr>
      <w:r>
        <w:t>Stock Management Related: Problem related to stock management request</w:t>
      </w:r>
    </w:p>
    <w:p w14:paraId="1F079EC8" w14:textId="77777777" w:rsidR="00CC1DA9" w:rsidRPr="003A2390" w:rsidRDefault="00CC1DA9" w:rsidP="00CB237B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02631835" w14:textId="77777777" w:rsidR="00CC1DA9" w:rsidRPr="003A2390" w:rsidRDefault="00CC1DA9" w:rsidP="00CB237B">
      <w:pPr>
        <w:pStyle w:val="BodyText2"/>
        <w:numPr>
          <w:ilvl w:val="1"/>
          <w:numId w:val="31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uploaded. The options are:</w:t>
      </w:r>
    </w:p>
    <w:p w14:paraId="2EA4498D" w14:textId="77777777" w:rsidR="00CC1DA9" w:rsidRDefault="00CC1DA9" w:rsidP="00CB237B">
      <w:pPr>
        <w:pStyle w:val="BodyText2"/>
        <w:numPr>
          <w:ilvl w:val="0"/>
          <w:numId w:val="30"/>
        </w:numPr>
      </w:pPr>
      <w:r>
        <w:t xml:space="preserve">Passport </w:t>
      </w:r>
    </w:p>
    <w:p w14:paraId="6FA664B6" w14:textId="77777777" w:rsidR="00CC1DA9" w:rsidRDefault="00CC1DA9" w:rsidP="00CB237B">
      <w:pPr>
        <w:pStyle w:val="BodyText2"/>
        <w:numPr>
          <w:ilvl w:val="0"/>
          <w:numId w:val="30"/>
        </w:numPr>
      </w:pPr>
      <w:r>
        <w:lastRenderedPageBreak/>
        <w:t>Visa</w:t>
      </w:r>
    </w:p>
    <w:p w14:paraId="5D729DB1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NID (National ID)</w:t>
      </w:r>
    </w:p>
    <w:p w14:paraId="111867A5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Photo</w:t>
      </w:r>
    </w:p>
    <w:p w14:paraId="704CDE55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Other</w:t>
      </w:r>
    </w:p>
    <w:p w14:paraId="4FFA6853" w14:textId="77777777" w:rsidR="00CC1DA9" w:rsidRPr="003A2390" w:rsidRDefault="00CC1DA9" w:rsidP="00CB237B">
      <w:pPr>
        <w:pStyle w:val="BodyText2"/>
        <w:numPr>
          <w:ilvl w:val="1"/>
          <w:numId w:val="31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54812552" w14:textId="77777777" w:rsidR="00CC1DA9" w:rsidRPr="003A2390" w:rsidRDefault="00CC1DA9" w:rsidP="00CB237B">
      <w:pPr>
        <w:pStyle w:val="BodyText2"/>
        <w:numPr>
          <w:ilvl w:val="1"/>
          <w:numId w:val="31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7981AD93" w14:textId="77777777" w:rsidR="00CC1DA9" w:rsidRDefault="00CC1DA9" w:rsidP="00CC1DA9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Upload Supporting Document</w:t>
      </w:r>
      <w:r>
        <w:t xml:space="preserve">. </w:t>
      </w:r>
    </w:p>
    <w:p w14:paraId="7EECEB17" w14:textId="06535333" w:rsidR="00CC1DA9" w:rsidRDefault="00CC1DA9" w:rsidP="00CB237B">
      <w:pPr>
        <w:pStyle w:val="BodyText2"/>
        <w:numPr>
          <w:ilvl w:val="0"/>
          <w:numId w:val="31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60C19917" w14:textId="63C266C8" w:rsidR="00DF0D4E" w:rsidRDefault="00DF0D4E" w:rsidP="00DF0D4E">
      <w:pPr>
        <w:pStyle w:val="BodyText2"/>
        <w:numPr>
          <w:ilvl w:val="0"/>
          <w:numId w:val="31"/>
        </w:numPr>
      </w:pPr>
      <w:r>
        <w:t>A grievance ID is generated and assigned to the registered grievance.  A mail is sent to the use on whom behalf grievance has been raised.</w:t>
      </w:r>
    </w:p>
    <w:p w14:paraId="33EE0117" w14:textId="21C10FF1" w:rsidR="00DF0D4E" w:rsidRDefault="00D14170" w:rsidP="00DF0D4E">
      <w:pPr>
        <w:pStyle w:val="BodyText2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0CD97A" wp14:editId="06087C70">
                <wp:simplePos x="0" y="0"/>
                <wp:positionH relativeFrom="margin">
                  <wp:posOffset>683048</wp:posOffset>
                </wp:positionH>
                <wp:positionV relativeFrom="paragraph">
                  <wp:posOffset>295910</wp:posOffset>
                </wp:positionV>
                <wp:extent cx="4364355" cy="3041227"/>
                <wp:effectExtent l="0" t="0" r="17145" b="260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355" cy="3041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C1002" id="Rectangle 14" o:spid="_x0000_s1026" style="position:absolute;margin-left:53.8pt;margin-top:23.3pt;width:343.65pt;height:239.4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DF0D4E">
        <w:t>OR</w:t>
      </w:r>
    </w:p>
    <w:p w14:paraId="08A6263C" w14:textId="526C59E2" w:rsidR="00DF0D4E" w:rsidRDefault="00DF0D4E" w:rsidP="00D14170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286FF6AC" wp14:editId="050BBD5E">
            <wp:extent cx="4364355" cy="30261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5" cy="30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C0C" w14:textId="77777777" w:rsidR="00DF0D4E" w:rsidRDefault="00DF0D4E" w:rsidP="00D20BD6">
      <w:pPr>
        <w:pStyle w:val="FigureCaption"/>
      </w:pPr>
      <w:bookmarkStart w:id="172" w:name="_Toc75756872"/>
      <w:r>
        <w:t>Figure 7b: Grievance – Create Grievance for external users</w:t>
      </w:r>
      <w:bookmarkEnd w:id="172"/>
    </w:p>
    <w:p w14:paraId="7158043F" w14:textId="59BD3643" w:rsidR="00DF0D4E" w:rsidRPr="003A2390" w:rsidRDefault="00DF0D4E" w:rsidP="00DF0D4E">
      <w:pPr>
        <w:pStyle w:val="BodyText2"/>
        <w:numPr>
          <w:ilvl w:val="0"/>
          <w:numId w:val="36"/>
        </w:numPr>
      </w:pPr>
      <w:r>
        <w:t>Enter the following information</w:t>
      </w:r>
      <w:r w:rsidR="007E5890">
        <w:t xml:space="preserve"> for External Users Grievance form</w:t>
      </w:r>
      <w:r>
        <w:t>:</w:t>
      </w:r>
    </w:p>
    <w:p w14:paraId="58A7E04B" w14:textId="36E72467" w:rsidR="00DF0D4E" w:rsidRPr="0034600A" w:rsidRDefault="00F56BF7" w:rsidP="00DF0D4E">
      <w:pPr>
        <w:pStyle w:val="BodyText2"/>
        <w:numPr>
          <w:ilvl w:val="1"/>
          <w:numId w:val="36"/>
        </w:numPr>
      </w:pPr>
      <w:r w:rsidRPr="00F56BF7">
        <w:rPr>
          <w:b/>
          <w:bCs/>
          <w:color w:val="FF0000"/>
        </w:rPr>
        <w:t>*</w:t>
      </w:r>
      <w:r w:rsidR="00DF0D4E">
        <w:rPr>
          <w:b/>
          <w:bCs/>
        </w:rPr>
        <w:t xml:space="preserve">First Name: </w:t>
      </w:r>
      <w:r w:rsidR="00DF0D4E" w:rsidRPr="0034600A">
        <w:rPr>
          <w:bCs/>
        </w:rPr>
        <w:t>First name of end user</w:t>
      </w:r>
    </w:p>
    <w:p w14:paraId="3B547D61" w14:textId="77777777" w:rsidR="00DF0D4E" w:rsidRPr="0034600A" w:rsidRDefault="00DF0D4E" w:rsidP="00DF0D4E">
      <w:pPr>
        <w:pStyle w:val="BodyText2"/>
        <w:numPr>
          <w:ilvl w:val="1"/>
          <w:numId w:val="36"/>
        </w:numPr>
      </w:pPr>
      <w:r>
        <w:rPr>
          <w:b/>
          <w:bCs/>
        </w:rPr>
        <w:t xml:space="preserve">Middle Name: </w:t>
      </w:r>
      <w:r>
        <w:rPr>
          <w:bCs/>
        </w:rPr>
        <w:t xml:space="preserve">Middle </w:t>
      </w:r>
      <w:r w:rsidRPr="0034600A">
        <w:rPr>
          <w:bCs/>
        </w:rPr>
        <w:t>Name</w:t>
      </w:r>
    </w:p>
    <w:p w14:paraId="335ACDCD" w14:textId="77777777" w:rsidR="00DF0D4E" w:rsidRPr="0034600A" w:rsidRDefault="00DF0D4E" w:rsidP="00DF0D4E">
      <w:pPr>
        <w:pStyle w:val="BodyText2"/>
        <w:numPr>
          <w:ilvl w:val="1"/>
          <w:numId w:val="36"/>
        </w:numPr>
      </w:pPr>
      <w:r>
        <w:rPr>
          <w:b/>
          <w:bCs/>
        </w:rPr>
        <w:t xml:space="preserve">Last Name: </w:t>
      </w:r>
      <w:r w:rsidRPr="0034600A">
        <w:rPr>
          <w:bCs/>
        </w:rPr>
        <w:t>Last Name</w:t>
      </w:r>
    </w:p>
    <w:p w14:paraId="3D9609F7" w14:textId="0680094A" w:rsidR="00DF0D4E" w:rsidRPr="0034600A" w:rsidRDefault="00F56BF7" w:rsidP="00DF0D4E">
      <w:pPr>
        <w:pStyle w:val="BodyText2"/>
        <w:numPr>
          <w:ilvl w:val="1"/>
          <w:numId w:val="36"/>
        </w:numPr>
      </w:pPr>
      <w:r w:rsidRPr="00F56BF7">
        <w:rPr>
          <w:b/>
          <w:bCs/>
          <w:color w:val="FF0000"/>
        </w:rPr>
        <w:t>*</w:t>
      </w:r>
      <w:r w:rsidR="00DF0D4E">
        <w:rPr>
          <w:b/>
          <w:bCs/>
        </w:rPr>
        <w:t xml:space="preserve">Contact Number: </w:t>
      </w:r>
      <w:r w:rsidR="00DF0D4E" w:rsidRPr="0034600A">
        <w:rPr>
          <w:bCs/>
        </w:rPr>
        <w:t>Mobile Number</w:t>
      </w:r>
    </w:p>
    <w:p w14:paraId="40091010" w14:textId="78F10218" w:rsidR="00DF0D4E" w:rsidRPr="0034600A" w:rsidRDefault="00F56BF7" w:rsidP="00DF0D4E">
      <w:pPr>
        <w:pStyle w:val="BodyText2"/>
        <w:numPr>
          <w:ilvl w:val="1"/>
          <w:numId w:val="36"/>
        </w:numPr>
      </w:pPr>
      <w:r w:rsidRPr="00F56BF7">
        <w:rPr>
          <w:b/>
          <w:bCs/>
          <w:color w:val="FF0000"/>
        </w:rPr>
        <w:lastRenderedPageBreak/>
        <w:t>*</w:t>
      </w:r>
      <w:r w:rsidR="00DF0D4E">
        <w:rPr>
          <w:b/>
          <w:bCs/>
        </w:rPr>
        <w:t xml:space="preserve">Email ID: </w:t>
      </w:r>
      <w:r w:rsidR="00DF0D4E" w:rsidRPr="0034600A">
        <w:rPr>
          <w:bCs/>
        </w:rPr>
        <w:t>Email ID</w:t>
      </w:r>
    </w:p>
    <w:p w14:paraId="36BA0CA8" w14:textId="77777777" w:rsidR="00DF0D4E" w:rsidRDefault="00DF0D4E" w:rsidP="00DF0D4E">
      <w:pPr>
        <w:pStyle w:val="BodyText2"/>
        <w:numPr>
          <w:ilvl w:val="1"/>
          <w:numId w:val="36"/>
        </w:numPr>
      </w:pPr>
      <w:r w:rsidRPr="00045C43">
        <w:rPr>
          <w:b/>
          <w:bCs/>
        </w:rPr>
        <w:t>Transaction ID</w:t>
      </w:r>
      <w:r>
        <w:t xml:space="preserve">: Enter the transaction ID of the consignment if the grievance is related to a consignment or the transaction ID of the stock if the grievance is related to stock. </w:t>
      </w:r>
    </w:p>
    <w:p w14:paraId="1A845084" w14:textId="77777777" w:rsidR="00DF0D4E" w:rsidRDefault="00DF0D4E" w:rsidP="00DF0D4E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6111965E" w14:textId="77777777" w:rsidR="00DF0D4E" w:rsidRDefault="00DF0D4E" w:rsidP="00DF0D4E">
      <w:pPr>
        <w:pStyle w:val="BodyText2"/>
        <w:numPr>
          <w:ilvl w:val="0"/>
          <w:numId w:val="30"/>
        </w:numPr>
      </w:pPr>
      <w:r>
        <w:t xml:space="preserve">Consignment Related: Problem with registering </w:t>
      </w:r>
      <w:r w:rsidRPr="005A0E51">
        <w:t>consignment etc.</w:t>
      </w:r>
    </w:p>
    <w:p w14:paraId="7AC279BF" w14:textId="77777777" w:rsidR="00DF0D4E" w:rsidRPr="005A0E51" w:rsidRDefault="00DF0D4E" w:rsidP="00DF0D4E">
      <w:pPr>
        <w:pStyle w:val="BodyText2"/>
        <w:numPr>
          <w:ilvl w:val="0"/>
          <w:numId w:val="30"/>
        </w:numPr>
      </w:pPr>
      <w:r>
        <w:t>Register Device Related: Problem with register device feature</w:t>
      </w:r>
    </w:p>
    <w:p w14:paraId="11C5A048" w14:textId="77777777" w:rsidR="00DF0D4E" w:rsidRPr="005A0E51" w:rsidRDefault="00DF0D4E" w:rsidP="00DF0D4E">
      <w:pPr>
        <w:pStyle w:val="BodyText2"/>
        <w:numPr>
          <w:ilvl w:val="0"/>
          <w:numId w:val="30"/>
        </w:numPr>
      </w:pPr>
      <w:r>
        <w:t xml:space="preserve">Stock Related: Problem with uploading </w:t>
      </w:r>
      <w:r w:rsidRPr="005A0E51">
        <w:t>stock etc.</w:t>
      </w:r>
    </w:p>
    <w:p w14:paraId="65A2A26D" w14:textId="77777777" w:rsidR="00DF0D4E" w:rsidRDefault="00DF0D4E" w:rsidP="00DF0D4E">
      <w:pPr>
        <w:pStyle w:val="BodyText2"/>
        <w:numPr>
          <w:ilvl w:val="0"/>
          <w:numId w:val="30"/>
        </w:numPr>
      </w:pPr>
      <w:r>
        <w:t>Other: Problem with any other aspect of the application</w:t>
      </w:r>
    </w:p>
    <w:p w14:paraId="2B3E1940" w14:textId="77777777" w:rsidR="00DF0D4E" w:rsidRPr="000F2A8D" w:rsidRDefault="00DF0D4E" w:rsidP="00DF0D4E">
      <w:pPr>
        <w:pStyle w:val="BodyText2"/>
        <w:numPr>
          <w:ilvl w:val="0"/>
          <w:numId w:val="30"/>
        </w:numPr>
      </w:pPr>
      <w:r>
        <w:t xml:space="preserve">Registration Related: Problem with registering information in the </w:t>
      </w:r>
      <w:r w:rsidRPr="000F2A8D">
        <w:t>application.</w:t>
      </w:r>
    </w:p>
    <w:p w14:paraId="085B6413" w14:textId="77777777" w:rsidR="00DF0D4E" w:rsidRPr="003A2390" w:rsidRDefault="00DF0D4E" w:rsidP="00DF0D4E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351AECBE" w14:textId="77777777" w:rsidR="00DF0D4E" w:rsidRPr="003A2390" w:rsidRDefault="00DF0D4E" w:rsidP="00DF0D4E">
      <w:pPr>
        <w:pStyle w:val="BodyText2"/>
        <w:numPr>
          <w:ilvl w:val="1"/>
          <w:numId w:val="36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uploaded. The options are:</w:t>
      </w:r>
    </w:p>
    <w:p w14:paraId="64F90592" w14:textId="77777777" w:rsidR="00DF0D4E" w:rsidRDefault="00DF0D4E" w:rsidP="00DF0D4E">
      <w:pPr>
        <w:pStyle w:val="BodyText2"/>
        <w:numPr>
          <w:ilvl w:val="0"/>
          <w:numId w:val="30"/>
        </w:numPr>
      </w:pPr>
      <w:r>
        <w:t xml:space="preserve">Passport </w:t>
      </w:r>
    </w:p>
    <w:p w14:paraId="405795FE" w14:textId="77777777" w:rsidR="00DF0D4E" w:rsidRDefault="00DF0D4E" w:rsidP="00DF0D4E">
      <w:pPr>
        <w:pStyle w:val="BodyText2"/>
        <w:numPr>
          <w:ilvl w:val="0"/>
          <w:numId w:val="30"/>
        </w:numPr>
      </w:pPr>
      <w:r>
        <w:t>Visa</w:t>
      </w:r>
    </w:p>
    <w:p w14:paraId="7B2216F3" w14:textId="77777777" w:rsidR="00DF0D4E" w:rsidRDefault="00DF0D4E" w:rsidP="00DF0D4E">
      <w:pPr>
        <w:pStyle w:val="BodyText2"/>
        <w:numPr>
          <w:ilvl w:val="0"/>
          <w:numId w:val="30"/>
        </w:numPr>
      </w:pPr>
      <w:r>
        <w:t>NID (National ID)</w:t>
      </w:r>
    </w:p>
    <w:p w14:paraId="65D754C6" w14:textId="77777777" w:rsidR="00DF0D4E" w:rsidRDefault="00DF0D4E" w:rsidP="00DF0D4E">
      <w:pPr>
        <w:pStyle w:val="BodyText2"/>
        <w:numPr>
          <w:ilvl w:val="0"/>
          <w:numId w:val="30"/>
        </w:numPr>
      </w:pPr>
      <w:r>
        <w:t>Photo</w:t>
      </w:r>
    </w:p>
    <w:p w14:paraId="10DC0A5F" w14:textId="77777777" w:rsidR="00DF0D4E" w:rsidRDefault="00DF0D4E" w:rsidP="00DF0D4E">
      <w:pPr>
        <w:pStyle w:val="BodyText2"/>
        <w:numPr>
          <w:ilvl w:val="0"/>
          <w:numId w:val="30"/>
        </w:numPr>
      </w:pPr>
      <w:r>
        <w:t>Other</w:t>
      </w:r>
    </w:p>
    <w:p w14:paraId="64869B34" w14:textId="77777777" w:rsidR="00DF0D4E" w:rsidRPr="003A2390" w:rsidRDefault="00DF0D4E" w:rsidP="00DF0D4E">
      <w:pPr>
        <w:pStyle w:val="BodyText2"/>
        <w:numPr>
          <w:ilvl w:val="1"/>
          <w:numId w:val="36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1AFCF8AD" w14:textId="77777777" w:rsidR="00DF0D4E" w:rsidRPr="003A2390" w:rsidRDefault="00DF0D4E" w:rsidP="00DF0D4E">
      <w:pPr>
        <w:pStyle w:val="BodyText2"/>
        <w:numPr>
          <w:ilvl w:val="1"/>
          <w:numId w:val="36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75DCD611" w14:textId="77777777" w:rsidR="00DF0D4E" w:rsidRDefault="00DF0D4E" w:rsidP="00DF0D4E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 xml:space="preserve">. </w:t>
      </w:r>
    </w:p>
    <w:p w14:paraId="6E63A184" w14:textId="116C9963" w:rsidR="00DF0D4E" w:rsidRDefault="00DF0D4E" w:rsidP="00DF0D4E">
      <w:pPr>
        <w:pStyle w:val="BodyText2"/>
        <w:numPr>
          <w:ilvl w:val="0"/>
          <w:numId w:val="36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6203D9F3" w14:textId="5AB049D3" w:rsidR="00CC1DA9" w:rsidRDefault="00CC1DA9" w:rsidP="00CC1DA9">
      <w:pPr>
        <w:pStyle w:val="BodyText2"/>
      </w:pPr>
      <w:r>
        <w:t>A grievance ID is generated and assigned to the registered grievance.  A mail is sent to the use on whom behalf grievance has been raised.</w:t>
      </w:r>
    </w:p>
    <w:p w14:paraId="380D188B" w14:textId="69734DC2" w:rsidR="00632E92" w:rsidRDefault="00632E92" w:rsidP="00CC1DA9">
      <w:pPr>
        <w:pStyle w:val="BodyText2"/>
      </w:pPr>
    </w:p>
    <w:p w14:paraId="077AED56" w14:textId="77777777" w:rsidR="00632E92" w:rsidRDefault="00632E92" w:rsidP="00CC1DA9">
      <w:pPr>
        <w:pStyle w:val="BodyText2"/>
      </w:pPr>
    </w:p>
    <w:p w14:paraId="48CD1E36" w14:textId="77777777" w:rsidR="00287023" w:rsidRDefault="00A37D85" w:rsidP="00287023">
      <w:pPr>
        <w:pStyle w:val="Heading2"/>
      </w:pPr>
      <w:bookmarkStart w:id="173" w:name="_Toc75010181"/>
      <w:r>
        <w:lastRenderedPageBreak/>
        <w:t>Filter Grievance</w:t>
      </w:r>
      <w:bookmarkEnd w:id="173"/>
    </w:p>
    <w:p w14:paraId="000CDCC8" w14:textId="77777777" w:rsidR="00287023" w:rsidRPr="00684A69" w:rsidRDefault="00A8682D" w:rsidP="00287023">
      <w:pPr>
        <w:pStyle w:val="BodyText2"/>
      </w:pPr>
      <w:r>
        <w:t>Customer Care Agent</w:t>
      </w:r>
      <w:r w:rsidR="00287023">
        <w:t xml:space="preserve">s can view selective information by defining specific values in the listed fields. For example, </w:t>
      </w:r>
      <w:r>
        <w:t>Customer Care Agent</w:t>
      </w:r>
      <w:r w:rsidR="00287023">
        <w:t>s can view the specific request during specified date by selecting start/end date.</w:t>
      </w:r>
    </w:p>
    <w:p w14:paraId="087E8BFF" w14:textId="5C0FA6D9" w:rsidR="00287023" w:rsidRDefault="008D6CA9" w:rsidP="00961E9B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F80B390" wp14:editId="40699071">
                <wp:simplePos x="0" y="0"/>
                <wp:positionH relativeFrom="column">
                  <wp:posOffset>-3175</wp:posOffset>
                </wp:positionH>
                <wp:positionV relativeFrom="paragraph">
                  <wp:posOffset>291465</wp:posOffset>
                </wp:positionV>
                <wp:extent cx="5289973" cy="2648373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973" cy="2648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0CFF1" id="Rectangle 22" o:spid="_x0000_s1026" style="position:absolute;margin-left:-.25pt;margin-top:22.95pt;width:416.55pt;height:208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" filled="f" strokecolor="black [3213]" strokeweight="1pt"/>
            </w:pict>
          </mc:Fallback>
        </mc:AlternateContent>
      </w:r>
      <w:r w:rsidR="00287023">
        <w:rPr>
          <w:u w:val="single"/>
        </w:rPr>
        <w:t>To view specific request</w:t>
      </w:r>
      <w:r w:rsidR="00287023" w:rsidRPr="009251E2">
        <w:rPr>
          <w:u w:val="single"/>
        </w:rPr>
        <w:t>:</w:t>
      </w:r>
    </w:p>
    <w:p w14:paraId="79CD76F9" w14:textId="67E3577F" w:rsidR="005F470D" w:rsidRDefault="009A1200" w:rsidP="00961E9B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02B694" wp14:editId="752E7DF2">
                <wp:simplePos x="0" y="0"/>
                <wp:positionH relativeFrom="column">
                  <wp:posOffset>68079</wp:posOffset>
                </wp:positionH>
                <wp:positionV relativeFrom="paragraph">
                  <wp:posOffset>229970</wp:posOffset>
                </wp:positionV>
                <wp:extent cx="4956676" cy="751941"/>
                <wp:effectExtent l="0" t="0" r="15875" b="10160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676" cy="7519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2C32E" id="Rectangle 535" o:spid="_x0000_s1026" style="position:absolute;margin-left:5.35pt;margin-top:18.1pt;width:390.3pt;height:59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" filled="f" strokecolor="#ffc000 [3207]" strokeweight="2pt"/>
            </w:pict>
          </mc:Fallback>
        </mc:AlternateContent>
      </w:r>
      <w:r w:rsidR="005F470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FCF50D" wp14:editId="22F929DD">
                <wp:simplePos x="0" y="0"/>
                <wp:positionH relativeFrom="column">
                  <wp:posOffset>84221</wp:posOffset>
                </wp:positionH>
                <wp:positionV relativeFrom="paragraph">
                  <wp:posOffset>987458</wp:posOffset>
                </wp:positionV>
                <wp:extent cx="457200" cy="228600"/>
                <wp:effectExtent l="0" t="0" r="25400" b="2540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709B" id="Rectangle 534" o:spid="_x0000_s1026" style="position:absolute;margin-left:6.65pt;margin-top:77.75pt;width:36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8A7190" wp14:editId="7765CF74">
            <wp:extent cx="5278755" cy="2632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E3FA" w14:textId="77777777" w:rsidR="00287023" w:rsidRPr="009251E2" w:rsidRDefault="006160A8" w:rsidP="00D20BD6">
      <w:pPr>
        <w:pStyle w:val="FigureCaption"/>
        <w:rPr>
          <w:u w:val="single"/>
        </w:rPr>
      </w:pPr>
      <w:bookmarkStart w:id="174" w:name="_Toc75756873"/>
      <w:r>
        <w:t>Figure 8</w:t>
      </w:r>
      <w:r w:rsidR="00630D3F">
        <w:t>: Grievance</w:t>
      </w:r>
      <w:r w:rsidR="00287023">
        <w:t xml:space="preserve"> – Filter Option</w:t>
      </w:r>
      <w:bookmarkEnd w:id="174"/>
      <w:r w:rsidR="00287023">
        <w:t xml:space="preserve"> </w:t>
      </w:r>
    </w:p>
    <w:p w14:paraId="1401D107" w14:textId="77777777" w:rsidR="00287023" w:rsidRDefault="00287023" w:rsidP="00CB237B">
      <w:pPr>
        <w:pStyle w:val="BodyText2"/>
        <w:numPr>
          <w:ilvl w:val="0"/>
          <w:numId w:val="25"/>
        </w:numPr>
      </w:pPr>
      <w:r>
        <w:t>Enter the required value in one or more of the listed fields:</w:t>
      </w:r>
    </w:p>
    <w:p w14:paraId="24BCBFE7" w14:textId="77777777" w:rsidR="00287023" w:rsidRPr="004A3DB8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 xml:space="preserve">Start Date: </w:t>
      </w:r>
      <w:r w:rsidRPr="004A3DB8">
        <w:rPr>
          <w:bCs/>
        </w:rPr>
        <w:t>Select the start date</w:t>
      </w:r>
    </w:p>
    <w:p w14:paraId="781AC9E5" w14:textId="271F73A3" w:rsidR="00287023" w:rsidRPr="004A3DB8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 xml:space="preserve">End Date: </w:t>
      </w:r>
      <w:r>
        <w:rPr>
          <w:bCs/>
        </w:rPr>
        <w:t>Select the end</w:t>
      </w:r>
      <w:r w:rsidR="005F470D">
        <w:rPr>
          <w:bCs/>
        </w:rPr>
        <w:t xml:space="preserve"> dat</w:t>
      </w:r>
      <w:r w:rsidR="000D7419">
        <w:rPr>
          <w:bCs/>
        </w:rPr>
        <w:t>e</w:t>
      </w:r>
    </w:p>
    <w:p w14:paraId="36C0533F" w14:textId="77777777" w:rsidR="00287023" w:rsidRPr="00630D3F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 xml:space="preserve">Transaction ID:  </w:t>
      </w:r>
      <w:r w:rsidRPr="004A3DB8">
        <w:rPr>
          <w:bCs/>
        </w:rPr>
        <w:t xml:space="preserve">Enter the </w:t>
      </w:r>
      <w:r>
        <w:rPr>
          <w:bCs/>
        </w:rPr>
        <w:t>Transaction ID</w:t>
      </w:r>
    </w:p>
    <w:p w14:paraId="0B4677E0" w14:textId="77777777" w:rsidR="00630D3F" w:rsidRPr="00C60B05" w:rsidRDefault="00630D3F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Grievance ID:</w:t>
      </w:r>
      <w:r>
        <w:t xml:space="preserve"> Enter the Grievance ID</w:t>
      </w:r>
    </w:p>
    <w:p w14:paraId="297173A4" w14:textId="490B8038" w:rsidR="00287023" w:rsidRDefault="00630D3F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User ID</w:t>
      </w:r>
      <w:r w:rsidR="00287023">
        <w:rPr>
          <w:b/>
          <w:bCs/>
        </w:rPr>
        <w:t>:</w:t>
      </w:r>
      <w:r w:rsidR="00287023">
        <w:t xml:space="preserve"> Enter the </w:t>
      </w:r>
      <w:r>
        <w:t>user ID</w:t>
      </w:r>
    </w:p>
    <w:p w14:paraId="5942BFAE" w14:textId="3EFE2A2A" w:rsidR="00847A65" w:rsidRDefault="00847A65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Raised by:</w:t>
      </w:r>
      <w:r>
        <w:t xml:space="preserve"> Enter raised by which user</w:t>
      </w:r>
    </w:p>
    <w:p w14:paraId="006E14F4" w14:textId="77777777" w:rsidR="00287023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User Type:</w:t>
      </w:r>
      <w:r>
        <w:t xml:space="preserve"> Select the type of user</w:t>
      </w:r>
    </w:p>
    <w:p w14:paraId="1A2674DD" w14:textId="7C5E43AE" w:rsidR="00630D3F" w:rsidRPr="00684A69" w:rsidRDefault="00630D3F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Grievance Status:</w:t>
      </w:r>
      <w:r>
        <w:t xml:space="preserve"> </w:t>
      </w:r>
      <w:r w:rsidR="00847A65">
        <w:t>S</w:t>
      </w:r>
      <w:r w:rsidR="00623102">
        <w:t>elect the status of grievance.</w:t>
      </w:r>
    </w:p>
    <w:p w14:paraId="505DF9CF" w14:textId="77777777" w:rsidR="00287023" w:rsidRDefault="00287023" w:rsidP="00CB237B">
      <w:pPr>
        <w:pStyle w:val="BodyText2"/>
        <w:numPr>
          <w:ilvl w:val="0"/>
          <w:numId w:val="25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40455008" w14:textId="77777777" w:rsidR="00287023" w:rsidRDefault="00287023" w:rsidP="00287023">
      <w:pPr>
        <w:pStyle w:val="BodyText2"/>
      </w:pPr>
      <w:r>
        <w:t>The parameter that matches the specified values is shown in the dashboard.</w:t>
      </w:r>
    </w:p>
    <w:p w14:paraId="4D602AC3" w14:textId="77777777" w:rsidR="00516181" w:rsidRDefault="00516181" w:rsidP="00516181">
      <w:pPr>
        <w:pStyle w:val="BodyText2"/>
      </w:pPr>
      <w:bookmarkStart w:id="175" w:name="_Hlk73677241"/>
      <w:r>
        <w:t>The user can clear all filters using the “</w:t>
      </w:r>
      <w:r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7D554D06" w14:textId="16144ECB" w:rsidR="00516181" w:rsidRDefault="00516181" w:rsidP="00CB237B">
      <w:pPr>
        <w:pStyle w:val="Heading2"/>
        <w:numPr>
          <w:ilvl w:val="1"/>
          <w:numId w:val="32"/>
        </w:numPr>
        <w:tabs>
          <w:tab w:val="num" w:pos="360"/>
        </w:tabs>
      </w:pPr>
      <w:bookmarkStart w:id="176" w:name="_Toc75010182"/>
      <w:r>
        <w:lastRenderedPageBreak/>
        <w:t xml:space="preserve">Sorting </w:t>
      </w:r>
      <w:r w:rsidR="00773E33">
        <w:t>Grievances</w:t>
      </w:r>
      <w:bookmarkEnd w:id="176"/>
    </w:p>
    <w:p w14:paraId="4C78DA10" w14:textId="77777777" w:rsidR="00516181" w:rsidRDefault="00516181" w:rsidP="00516181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53526D74" w14:textId="77777777" w:rsidR="00516181" w:rsidRDefault="00516181" w:rsidP="00516181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End w:id="175"/>
    <w:p w14:paraId="1C3DEC96" w14:textId="250D8D83" w:rsidR="00516181" w:rsidRDefault="00923872" w:rsidP="00516181">
      <w:pPr>
        <w:pStyle w:val="BodyText2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EA9EA1F" wp14:editId="0209001C">
                <wp:simplePos x="0" y="0"/>
                <wp:positionH relativeFrom="column">
                  <wp:posOffset>2404611</wp:posOffset>
                </wp:positionH>
                <wp:positionV relativeFrom="paragraph">
                  <wp:posOffset>897623</wp:posOffset>
                </wp:positionV>
                <wp:extent cx="152400" cy="196850"/>
                <wp:effectExtent l="0" t="0" r="19050" b="12700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6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99A56" id="Rectangle 459" o:spid="_x0000_s1026" style="position:absolute;margin-left:189.35pt;margin-top:70.7pt;width:12pt;height:15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F8E2C61" wp14:editId="5727D602">
                <wp:simplePos x="0" y="0"/>
                <wp:positionH relativeFrom="column">
                  <wp:posOffset>543326</wp:posOffset>
                </wp:positionH>
                <wp:positionV relativeFrom="paragraph">
                  <wp:posOffset>7386</wp:posOffset>
                </wp:positionV>
                <wp:extent cx="4204001" cy="2450131"/>
                <wp:effectExtent l="0" t="0" r="25400" b="2667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001" cy="2450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C8947" id="Rectangle 156" o:spid="_x0000_s1026" style="position:absolute;margin-left:42.8pt;margin-top:.6pt;width:331pt;height:192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" filled="f" strokecolor="black [3213]" strokeweight="1pt"/>
            </w:pict>
          </mc:Fallback>
        </mc:AlternateContent>
      </w:r>
      <w:r w:rsidRPr="00923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8AEA9" wp14:editId="0266A4D6">
            <wp:extent cx="4186555" cy="2474179"/>
            <wp:effectExtent l="0" t="0" r="444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2852" cy="24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7C7" w14:textId="1C35CF54" w:rsidR="00DB2021" w:rsidRPr="009251E2" w:rsidRDefault="00DB2021" w:rsidP="00D20BD6">
      <w:pPr>
        <w:pStyle w:val="FigureCaption"/>
        <w:rPr>
          <w:u w:val="single"/>
        </w:rPr>
      </w:pPr>
      <w:bookmarkStart w:id="177" w:name="_Toc75756874"/>
      <w:r>
        <w:t>Figure 9: Sort Grievances</w:t>
      </w:r>
      <w:bookmarkEnd w:id="177"/>
      <w:r>
        <w:t xml:space="preserve">  </w:t>
      </w:r>
    </w:p>
    <w:p w14:paraId="59004A17" w14:textId="77777777" w:rsidR="00516181" w:rsidRDefault="00516181" w:rsidP="00516181">
      <w:pPr>
        <w:pStyle w:val="Heading2"/>
      </w:pPr>
      <w:bookmarkStart w:id="178" w:name="_Toc33605950"/>
      <w:bookmarkStart w:id="179" w:name="_Toc43398112"/>
      <w:bookmarkStart w:id="180" w:name="_Toc75010183"/>
      <w:r>
        <w:t>Exporting Grievances</w:t>
      </w:r>
      <w:bookmarkEnd w:id="178"/>
      <w:bookmarkEnd w:id="179"/>
      <w:bookmarkEnd w:id="180"/>
    </w:p>
    <w:p w14:paraId="7B2733E3" w14:textId="77777777" w:rsidR="00516181" w:rsidRDefault="00516181" w:rsidP="00516181">
      <w:pPr>
        <w:pStyle w:val="BodyText2"/>
      </w:pPr>
      <w:r>
        <w:t xml:space="preserve">All the uploaded grievances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29FE7C02" w14:textId="77777777" w:rsidR="00516181" w:rsidRPr="00045C43" w:rsidRDefault="00516181" w:rsidP="00516181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3FEBC1BB" w14:textId="6BE58433" w:rsidR="00516181" w:rsidRDefault="00516181" w:rsidP="006B0E46">
      <w:pPr>
        <w:pStyle w:val="BodyText2"/>
        <w:numPr>
          <w:ilvl w:val="0"/>
          <w:numId w:val="34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>Grievance</w:t>
      </w:r>
      <w:r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  <w:r w:rsidR="00202CD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597877B" wp14:editId="02CCCE69">
                <wp:simplePos x="0" y="0"/>
                <wp:positionH relativeFrom="column">
                  <wp:posOffset>453789</wp:posOffset>
                </wp:positionH>
                <wp:positionV relativeFrom="paragraph">
                  <wp:posOffset>208546</wp:posOffset>
                </wp:positionV>
                <wp:extent cx="5278755" cy="2274038"/>
                <wp:effectExtent l="0" t="0" r="17145" b="12065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274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5C5AD" id="Rectangle 452" o:spid="_x0000_s1026" style="position:absolute;margin-left:35.75pt;margin-top:16.4pt;width:415.65pt;height:179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DBA1E70" wp14:editId="4A4F4A3E">
                <wp:simplePos x="0" y="0"/>
                <wp:positionH relativeFrom="column">
                  <wp:posOffset>1645994</wp:posOffset>
                </wp:positionH>
                <wp:positionV relativeFrom="paragraph">
                  <wp:posOffset>1095862</wp:posOffset>
                </wp:positionV>
                <wp:extent cx="457200" cy="202474"/>
                <wp:effectExtent l="0" t="0" r="19050" b="2667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24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5C8AF" w14:textId="77777777" w:rsidR="00516181" w:rsidRDefault="00516181" w:rsidP="005161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A1E70" id="Rectangle 451" o:spid="_x0000_s1030" style="position:absolute;left:0;text-align:left;margin-left:129.6pt;margin-top:86.3pt;width:36pt;height:15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" filled="f" strokecolor="#ffc000 [3207]" strokeweight="2pt">
                <v:textbox>
                  <w:txbxContent>
                    <w:p w14:paraId="4C85C8AF" w14:textId="77777777" w:rsidR="00516181" w:rsidRDefault="00516181" w:rsidP="005161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C5653" w:rsidRPr="006C5653">
        <w:rPr>
          <w:noProof/>
        </w:rPr>
        <w:t xml:space="preserve"> </w:t>
      </w:r>
      <w:r w:rsidR="006C5653">
        <w:rPr>
          <w:noProof/>
        </w:rPr>
        <w:drawing>
          <wp:inline distT="0" distB="0" distL="0" distR="0" wp14:anchorId="655F6788" wp14:editId="400A8C07">
            <wp:extent cx="5278755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E758" w14:textId="7DDC5D2B" w:rsidR="00516181" w:rsidRDefault="00516181" w:rsidP="00D20BD6">
      <w:pPr>
        <w:pStyle w:val="FigureCaption"/>
      </w:pPr>
      <w:bookmarkStart w:id="181" w:name="_Toc43398152"/>
      <w:bookmarkStart w:id="182" w:name="_Toc75756875"/>
      <w:r>
        <w:t xml:space="preserve">Figure </w:t>
      </w:r>
      <w:r w:rsidR="00F81E00">
        <w:t>1</w:t>
      </w:r>
      <w:r>
        <w:t>0: Grievance Management</w:t>
      </w:r>
      <w:bookmarkEnd w:id="181"/>
      <w:bookmarkEnd w:id="182"/>
    </w:p>
    <w:p w14:paraId="437EEE97" w14:textId="262FC5DE" w:rsidR="00516181" w:rsidRDefault="00516181" w:rsidP="00516181">
      <w:pPr>
        <w:rPr>
          <w:rFonts w:ascii="Arial" w:eastAsia="Arial Unicode MS" w:hAnsi="Arial"/>
          <w:sz w:val="20"/>
        </w:rPr>
      </w:pPr>
    </w:p>
    <w:p w14:paraId="7793E59A" w14:textId="77777777" w:rsidR="00516181" w:rsidRDefault="00516181" w:rsidP="00516181">
      <w:pPr>
        <w:pStyle w:val="BodyText2"/>
        <w:ind w:left="360"/>
      </w:pPr>
      <w:r>
        <w:t xml:space="preserve">The following page appears. </w:t>
      </w:r>
    </w:p>
    <w:p w14:paraId="7FDC4179" w14:textId="77777777" w:rsidR="00516181" w:rsidRDefault="00516181" w:rsidP="00516181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3D571C7" wp14:editId="6E7AB1F0">
            <wp:extent cx="2982200" cy="2198857"/>
            <wp:effectExtent l="19050" t="19050" r="27940" b="1143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ortgrievanc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6369" cy="2209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8BAF7" w14:textId="479F7E5A" w:rsidR="00516181" w:rsidRDefault="00516181" w:rsidP="00D20BD6">
      <w:pPr>
        <w:pStyle w:val="FigureCaption"/>
      </w:pPr>
      <w:r>
        <w:t xml:space="preserve">  </w:t>
      </w:r>
      <w:bookmarkStart w:id="183" w:name="_Toc43398153"/>
      <w:bookmarkStart w:id="184" w:name="_Toc75756876"/>
      <w:r w:rsidRPr="00D405A8">
        <w:t xml:space="preserve">Figure </w:t>
      </w:r>
      <w:r w:rsidR="009D1407">
        <w:t>1</w:t>
      </w:r>
      <w:r>
        <w:t>1</w:t>
      </w:r>
      <w:r w:rsidRPr="00D405A8">
        <w:t>: Open or Save Exported Grievance File</w:t>
      </w:r>
      <w:bookmarkEnd w:id="183"/>
      <w:bookmarkEnd w:id="184"/>
      <w:r>
        <w:t xml:space="preserve"> </w:t>
      </w:r>
    </w:p>
    <w:p w14:paraId="12B960E3" w14:textId="1BF24864" w:rsidR="00516181" w:rsidRDefault="002F07C5" w:rsidP="00CB237B">
      <w:pPr>
        <w:pStyle w:val="BodyText2"/>
        <w:numPr>
          <w:ilvl w:val="0"/>
          <w:numId w:val="3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8CFE0B9" wp14:editId="1421CDBF">
                <wp:simplePos x="0" y="0"/>
                <wp:positionH relativeFrom="column">
                  <wp:posOffset>361640</wp:posOffset>
                </wp:positionH>
                <wp:positionV relativeFrom="paragraph">
                  <wp:posOffset>294847</wp:posOffset>
                </wp:positionV>
                <wp:extent cx="5278755" cy="574675"/>
                <wp:effectExtent l="0" t="0" r="17145" b="1587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574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3AA11" id="Rectangle 453" o:spid="_x0000_s1026" style="position:absolute;margin-left:28.5pt;margin-top:23.2pt;width:415.65pt;height:45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" filled="f" strokecolor="black [3213]" strokeweight="1pt"/>
            </w:pict>
          </mc:Fallback>
        </mc:AlternateContent>
      </w:r>
      <w:r w:rsidR="00516181">
        <w:t xml:space="preserve">Click </w:t>
      </w:r>
      <w:r w:rsidR="00516181" w:rsidRPr="00166A7A">
        <w:rPr>
          <w:b/>
          <w:bCs/>
          <w:u w:val="single"/>
        </w:rPr>
        <w:t>O</w:t>
      </w:r>
      <w:r w:rsidR="00516181" w:rsidRPr="00F132A8">
        <w:rPr>
          <w:b/>
          <w:bCs/>
        </w:rPr>
        <w:t>pen with</w:t>
      </w:r>
      <w:r w:rsidR="00516181">
        <w:t xml:space="preserve"> to view the file. </w:t>
      </w:r>
    </w:p>
    <w:p w14:paraId="6CC69F0E" w14:textId="77777777" w:rsidR="00516181" w:rsidRDefault="00516181" w:rsidP="00516181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74092B70" wp14:editId="1ED44D38">
            <wp:extent cx="5278755" cy="574766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0391"/>
                    <a:stretch/>
                  </pic:blipFill>
                  <pic:spPr bwMode="auto">
                    <a:xfrm>
                      <a:off x="0" y="0"/>
                      <a:ext cx="5278755" cy="57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DDF0" w14:textId="5CE70C39" w:rsidR="00516181" w:rsidRDefault="00516181" w:rsidP="00D20BD6">
      <w:pPr>
        <w:pStyle w:val="FigureCaption"/>
      </w:pPr>
      <w:bookmarkStart w:id="185" w:name="_Toc43398154"/>
      <w:bookmarkStart w:id="186" w:name="_Toc75756877"/>
      <w:r w:rsidRPr="00734EA0">
        <w:t xml:space="preserve">Figure </w:t>
      </w:r>
      <w:r w:rsidR="009D1407">
        <w:t>1</w:t>
      </w:r>
      <w:r w:rsidRPr="00734EA0">
        <w:t>2: Exported Grievances</w:t>
      </w:r>
      <w:bookmarkEnd w:id="185"/>
      <w:bookmarkEnd w:id="186"/>
    </w:p>
    <w:p w14:paraId="59DF11C8" w14:textId="77777777" w:rsidR="00516181" w:rsidRPr="000B0CE4" w:rsidRDefault="00516181" w:rsidP="00516181">
      <w:pPr>
        <w:pStyle w:val="BodyText2"/>
      </w:pPr>
      <w:r>
        <w:t xml:space="preserve">Instead of exporting all the grievances, personnel can export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  <w:r>
        <w:tab/>
      </w:r>
    </w:p>
    <w:p w14:paraId="55D7B800" w14:textId="77777777" w:rsidR="00AB07BD" w:rsidRDefault="00290AD2" w:rsidP="00AB07BD">
      <w:pPr>
        <w:pStyle w:val="Heading2"/>
      </w:pPr>
      <w:bookmarkStart w:id="187" w:name="_Toc75010184"/>
      <w:r>
        <w:t>Search</w:t>
      </w:r>
      <w:bookmarkEnd w:id="187"/>
    </w:p>
    <w:p w14:paraId="4FBAC685" w14:textId="77777777" w:rsidR="00AB07BD" w:rsidRDefault="00A8682D" w:rsidP="00AB07BD">
      <w:pPr>
        <w:pStyle w:val="BodyText2"/>
      </w:pPr>
      <w:r>
        <w:t>Customer Care Agent</w:t>
      </w:r>
      <w:r w:rsidR="00AB07BD">
        <w:t xml:space="preserve">s </w:t>
      </w:r>
      <w:r w:rsidR="00290AD2">
        <w:t>can search the IMEI from the CEIR system using this feature</w:t>
      </w:r>
    </w:p>
    <w:p w14:paraId="4B5EB315" w14:textId="77777777" w:rsidR="00AB07BD" w:rsidRDefault="00AB07BD" w:rsidP="00AB07BD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290AD2">
        <w:rPr>
          <w:u w:val="single"/>
        </w:rPr>
        <w:t>search</w:t>
      </w:r>
      <w:r>
        <w:rPr>
          <w:u w:val="single"/>
        </w:rPr>
        <w:t xml:space="preserve"> the </w:t>
      </w:r>
      <w:r w:rsidR="00290AD2">
        <w:rPr>
          <w:u w:val="single"/>
        </w:rPr>
        <w:t>IMEI</w:t>
      </w:r>
      <w:r>
        <w:rPr>
          <w:u w:val="single"/>
        </w:rPr>
        <w:t>:</w:t>
      </w:r>
    </w:p>
    <w:p w14:paraId="0B091382" w14:textId="3AA2F9C8" w:rsidR="00AB07BD" w:rsidRDefault="00E254E5" w:rsidP="00CB237B">
      <w:pPr>
        <w:pStyle w:val="BodyText2"/>
        <w:numPr>
          <w:ilvl w:val="0"/>
          <w:numId w:val="2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9553E22" wp14:editId="2EDAAC62">
                <wp:simplePos x="0" y="0"/>
                <wp:positionH relativeFrom="column">
                  <wp:posOffset>464185</wp:posOffset>
                </wp:positionH>
                <wp:positionV relativeFrom="paragraph">
                  <wp:posOffset>289983</wp:posOffset>
                </wp:positionV>
                <wp:extent cx="4805045" cy="1347894"/>
                <wp:effectExtent l="0" t="0" r="1460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045" cy="134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A863D" id="Rectangle 25" o:spid="_x0000_s1026" style="position:absolute;margin-left:36.55pt;margin-top:22.85pt;width:378.35pt;height:106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" filled="f" strokecolor="black [3213]" strokeweight="1pt"/>
            </w:pict>
          </mc:Fallback>
        </mc:AlternateContent>
      </w:r>
      <w:r w:rsidR="00AB07BD">
        <w:t xml:space="preserve">Select </w:t>
      </w:r>
      <w:r w:rsidR="00290AD2">
        <w:rPr>
          <w:b/>
          <w:bCs/>
        </w:rPr>
        <w:t>Search</w:t>
      </w:r>
      <w:r w:rsidR="00AB07BD">
        <w:t xml:space="preserve"> in the left panel</w:t>
      </w:r>
    </w:p>
    <w:p w14:paraId="763E24C3" w14:textId="200ED440" w:rsidR="00AB07BD" w:rsidRDefault="00F6358F" w:rsidP="00920BFE">
      <w:pPr>
        <w:pStyle w:val="BodyText2"/>
        <w:ind w:left="720"/>
        <w:jc w:val="center"/>
      </w:pPr>
      <w:r w:rsidRPr="00E254E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3E6E01B" wp14:editId="2C8CF3FC">
                <wp:simplePos x="0" y="0"/>
                <wp:positionH relativeFrom="column">
                  <wp:posOffset>470958</wp:posOffset>
                </wp:positionH>
                <wp:positionV relativeFrom="paragraph">
                  <wp:posOffset>597535</wp:posOffset>
                </wp:positionV>
                <wp:extent cx="860214" cy="182880"/>
                <wp:effectExtent l="0" t="0" r="16510" b="26670"/>
                <wp:wrapNone/>
                <wp:docPr id="576" name="Rectangl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214" cy="1828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050E3" id="Rectangle 576" o:spid="_x0000_s1026" style="position:absolute;margin-left:37.1pt;margin-top:47.05pt;width:67.75pt;height:14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" filled="f" strokecolor="#ffc000 [3207]" strokeweight="2pt"/>
            </w:pict>
          </mc:Fallback>
        </mc:AlternateContent>
      </w:r>
      <w:r w:rsidR="003B3B61" w:rsidRPr="00E254E5">
        <w:rPr>
          <w:noProof/>
          <w:highlight w:val="yellow"/>
        </w:rPr>
        <w:drawing>
          <wp:inline distT="0" distB="0" distL="0" distR="0" wp14:anchorId="20E4B6F0" wp14:editId="6EDE0BA4">
            <wp:extent cx="4805487" cy="1341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0377" cy="13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211" w14:textId="5C6985B7" w:rsidR="00AB07BD" w:rsidRDefault="006160A8" w:rsidP="00D20BD6">
      <w:pPr>
        <w:pStyle w:val="FigureCaption"/>
      </w:pPr>
      <w:bookmarkStart w:id="188" w:name="_Toc75756878"/>
      <w:r>
        <w:t xml:space="preserve">Figure </w:t>
      </w:r>
      <w:r w:rsidR="00920BFE">
        <w:t>13</w:t>
      </w:r>
      <w:r w:rsidR="00AB07BD">
        <w:t xml:space="preserve">: </w:t>
      </w:r>
      <w:r w:rsidR="00290AD2">
        <w:t>Search</w:t>
      </w:r>
      <w:r w:rsidR="00AB07BD">
        <w:t xml:space="preserve"> – </w:t>
      </w:r>
      <w:r w:rsidR="00290AD2">
        <w:t>IMEI</w:t>
      </w:r>
      <w:bookmarkEnd w:id="188"/>
    </w:p>
    <w:p w14:paraId="593420D3" w14:textId="77777777" w:rsidR="00A97A84" w:rsidRDefault="00A97A84" w:rsidP="00AB07BD">
      <w:pPr>
        <w:pStyle w:val="BodyText2"/>
        <w:ind w:left="426"/>
      </w:pPr>
    </w:p>
    <w:p w14:paraId="4D2E9F4D" w14:textId="6CE2F093" w:rsidR="00AB07BD" w:rsidRDefault="00AB07BD" w:rsidP="00AB07BD">
      <w:pPr>
        <w:pStyle w:val="BodyText2"/>
        <w:ind w:left="426"/>
      </w:pPr>
      <w:r>
        <w:t xml:space="preserve">The following columns are seen in the </w:t>
      </w:r>
      <w:r w:rsidR="00290AD2">
        <w:t>Search</w:t>
      </w:r>
      <w:r>
        <w:t xml:space="preserve">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AB07BD" w:rsidRPr="003D50EC" w14:paraId="3CB5150B" w14:textId="77777777" w:rsidTr="00AB07BD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0A220BF" w14:textId="77777777" w:rsidR="00AB07BD" w:rsidRPr="0001372C" w:rsidRDefault="00AB07BD" w:rsidP="00AB07B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6CEF5B6" w14:textId="77777777" w:rsidR="00AB07BD" w:rsidRPr="0001372C" w:rsidRDefault="00AB07BD" w:rsidP="00AB07B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AB07BD" w:rsidRPr="003D50EC" w14:paraId="20FF7826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9F51D3E" w14:textId="77777777" w:rsidR="00AB07BD" w:rsidRPr="00B708C5" w:rsidRDefault="00290AD2" w:rsidP="00AB07BD">
            <w:pPr>
              <w:pStyle w:val="ListBullet1"/>
              <w:numPr>
                <w:ilvl w:val="0"/>
                <w:numId w:val="0"/>
              </w:numPr>
            </w:pPr>
            <w:r>
              <w:t>Device ID Type</w:t>
            </w:r>
          </w:p>
        </w:tc>
        <w:tc>
          <w:tcPr>
            <w:tcW w:w="4979" w:type="dxa"/>
            <w:shd w:val="clear" w:color="auto" w:fill="auto"/>
          </w:tcPr>
          <w:p w14:paraId="1B6F89A0" w14:textId="057238B8" w:rsidR="00AB07BD" w:rsidRPr="00B708C5" w:rsidRDefault="006226A1" w:rsidP="006226A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Select </w:t>
            </w:r>
            <w:r w:rsidR="00577624">
              <w:t>IMEI</w:t>
            </w:r>
          </w:p>
        </w:tc>
      </w:tr>
      <w:tr w:rsidR="00AB07BD" w:rsidRPr="003D50EC" w14:paraId="2DAFF79D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3B1060D" w14:textId="77777777" w:rsidR="00AB07BD" w:rsidRDefault="006226A1" w:rsidP="00AB07BD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3941D5B3" w14:textId="77777777" w:rsidR="00AB07BD" w:rsidRDefault="006226A1" w:rsidP="00AB07BD">
            <w:pPr>
              <w:pStyle w:val="BodyText2"/>
            </w:pPr>
            <w:r>
              <w:t xml:space="preserve">IMEI that the </w:t>
            </w:r>
            <w:r w:rsidR="00A8682D">
              <w:t>Customer Care Agent</w:t>
            </w:r>
            <w:r>
              <w:t xml:space="preserve"> want to search</w:t>
            </w:r>
          </w:p>
        </w:tc>
      </w:tr>
      <w:tr w:rsidR="00AB07BD" w:rsidRPr="003D50EC" w14:paraId="47E3E4B7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BB15BB" w14:textId="77777777" w:rsidR="00AB07BD" w:rsidRDefault="0057784A" w:rsidP="00AB07BD">
            <w:pPr>
              <w:pStyle w:val="ListBullet1"/>
              <w:numPr>
                <w:ilvl w:val="0"/>
                <w:numId w:val="0"/>
              </w:numPr>
            </w:pPr>
            <w:r>
              <w:t>MSISDN</w:t>
            </w:r>
          </w:p>
        </w:tc>
        <w:tc>
          <w:tcPr>
            <w:tcW w:w="4979" w:type="dxa"/>
            <w:shd w:val="clear" w:color="auto" w:fill="auto"/>
          </w:tcPr>
          <w:p w14:paraId="6E3D7CA6" w14:textId="77777777" w:rsidR="00AB07BD" w:rsidRDefault="0057784A" w:rsidP="00AB07BD">
            <w:pPr>
              <w:pStyle w:val="BodyText2"/>
            </w:pPr>
            <w:r>
              <w:t xml:space="preserve">MSISDN that </w:t>
            </w:r>
            <w:r w:rsidR="00A8682D">
              <w:t>Customer Care Agent</w:t>
            </w:r>
            <w:r>
              <w:t xml:space="preserve"> want to search</w:t>
            </w:r>
          </w:p>
        </w:tc>
      </w:tr>
    </w:tbl>
    <w:p w14:paraId="0CCA166D" w14:textId="77777777" w:rsidR="00AB07BD" w:rsidRDefault="00AB07BD" w:rsidP="00AB07BD">
      <w:pPr>
        <w:pStyle w:val="BodyText2"/>
      </w:pPr>
      <w:r>
        <w:tab/>
      </w:r>
    </w:p>
    <w:p w14:paraId="3FCB1430" w14:textId="7291C3FB" w:rsidR="0057784A" w:rsidRDefault="00701AFD" w:rsidP="00AB07BD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1862A0" wp14:editId="5B13D641">
                <wp:simplePos x="0" y="0"/>
                <wp:positionH relativeFrom="column">
                  <wp:posOffset>125518</wp:posOffset>
                </wp:positionH>
                <wp:positionV relativeFrom="paragraph">
                  <wp:posOffset>505672</wp:posOffset>
                </wp:positionV>
                <wp:extent cx="5032375" cy="3218603"/>
                <wp:effectExtent l="0" t="0" r="15875" b="203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2375" cy="3218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66C63" id="Rectangle 26" o:spid="_x0000_s1026" style="position:absolute;margin-left:9.9pt;margin-top:39.8pt;width:396.25pt;height:253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" filled="f" strokecolor="black [3213]" strokeweight="1pt"/>
            </w:pict>
          </mc:Fallback>
        </mc:AlternateContent>
      </w:r>
      <w:r w:rsidR="0057784A">
        <w:tab/>
        <w:t xml:space="preserve">Once the </w:t>
      </w:r>
      <w:r w:rsidR="00A8682D">
        <w:t>Customer Care Agent</w:t>
      </w:r>
      <w:r w:rsidR="0057784A">
        <w:t xml:space="preserve"> press the submit button, the Device Information page appears</w:t>
      </w:r>
    </w:p>
    <w:p w14:paraId="6CD23EF1" w14:textId="19C17098" w:rsidR="0057784A" w:rsidRDefault="002B27F2" w:rsidP="002B27F2">
      <w:pPr>
        <w:pStyle w:val="BodyText2"/>
        <w:jc w:val="center"/>
      </w:pPr>
      <w:r>
        <w:rPr>
          <w:noProof/>
        </w:rPr>
        <w:drawing>
          <wp:inline distT="0" distB="0" distL="0" distR="0" wp14:anchorId="2D093B08" wp14:editId="6E079B6D">
            <wp:extent cx="5032587" cy="321218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9382" cy="32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0A75" w14:textId="0F640ADF" w:rsidR="0057784A" w:rsidRDefault="006160A8" w:rsidP="00D20BD6">
      <w:pPr>
        <w:pStyle w:val="FigureCaption"/>
      </w:pPr>
      <w:bookmarkStart w:id="189" w:name="_Toc75756879"/>
      <w:r>
        <w:t>Figure 1</w:t>
      </w:r>
      <w:r w:rsidR="00CB6926">
        <w:t>4</w:t>
      </w:r>
      <w:r w:rsidR="0057784A">
        <w:t xml:space="preserve">: Search – </w:t>
      </w:r>
      <w:r w:rsidR="002B27F2">
        <w:t>Search IMEI</w:t>
      </w:r>
      <w:bookmarkEnd w:id="189"/>
    </w:p>
    <w:p w14:paraId="25553239" w14:textId="77777777" w:rsidR="0057784A" w:rsidRDefault="0057784A" w:rsidP="00AB07BD">
      <w:pPr>
        <w:pStyle w:val="BodyText2"/>
      </w:pPr>
      <w:r>
        <w:t>The page has the following information</w:t>
      </w:r>
      <w:r w:rsidR="00C71788">
        <w:t xml:space="preserve"> categorized into 4 heads</w:t>
      </w:r>
    </w:p>
    <w:p w14:paraId="50748421" w14:textId="77777777" w:rsidR="0057784A" w:rsidRDefault="0057784A" w:rsidP="00AB07BD">
      <w:pPr>
        <w:pStyle w:val="BodyText2"/>
      </w:pPr>
    </w:p>
    <w:p w14:paraId="20FDD482" w14:textId="77777777" w:rsidR="00C71788" w:rsidRDefault="00C71788" w:rsidP="00AB07BD">
      <w:pPr>
        <w:pStyle w:val="BodyText2"/>
      </w:pPr>
      <w:r>
        <w:t>1) Device Information based on the IMEI usage in the network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530212B4" w14:textId="77777777" w:rsidTr="00C7178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4CE55FE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AC5D827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5BFA2E94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194689F" w14:textId="77777777" w:rsidR="00C71788" w:rsidRPr="00B708C5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MSISDN</w:t>
            </w:r>
          </w:p>
        </w:tc>
        <w:tc>
          <w:tcPr>
            <w:tcW w:w="4979" w:type="dxa"/>
            <w:shd w:val="clear" w:color="auto" w:fill="auto"/>
          </w:tcPr>
          <w:p w14:paraId="057E5E74" w14:textId="77777777" w:rsidR="00C71788" w:rsidRPr="00B708C5" w:rsidRDefault="00C71788" w:rsidP="00C7178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MSISDN would be displayed if any IMEI is in use with this MSISDN. </w:t>
            </w:r>
          </w:p>
        </w:tc>
      </w:tr>
      <w:tr w:rsidR="00C71788" w:rsidRPr="003D50EC" w14:paraId="6DFF5267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7D9C493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IMEI</w:t>
            </w:r>
          </w:p>
        </w:tc>
        <w:tc>
          <w:tcPr>
            <w:tcW w:w="4979" w:type="dxa"/>
            <w:shd w:val="clear" w:color="auto" w:fill="auto"/>
          </w:tcPr>
          <w:p w14:paraId="685708F3" w14:textId="77777777" w:rsidR="00C71788" w:rsidRDefault="00C71788" w:rsidP="00C71788">
            <w:pPr>
              <w:pStyle w:val="BodyText2"/>
            </w:pPr>
            <w:r>
              <w:t xml:space="preserve">IMEI that the </w:t>
            </w:r>
            <w:r w:rsidR="00A8682D">
              <w:t>Customer Care Agent</w:t>
            </w:r>
            <w:r>
              <w:t xml:space="preserve"> searched</w:t>
            </w:r>
          </w:p>
        </w:tc>
      </w:tr>
      <w:tr w:rsidR="00C71788" w:rsidRPr="003D50EC" w14:paraId="30B17FBF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092A7B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IMSI</w:t>
            </w:r>
          </w:p>
        </w:tc>
        <w:tc>
          <w:tcPr>
            <w:tcW w:w="4979" w:type="dxa"/>
            <w:shd w:val="clear" w:color="auto" w:fill="auto"/>
          </w:tcPr>
          <w:p w14:paraId="35AFB4A2" w14:textId="77777777" w:rsidR="00C71788" w:rsidRDefault="00C71788" w:rsidP="00C71788">
            <w:pPr>
              <w:pStyle w:val="BodyText2"/>
            </w:pPr>
            <w:r>
              <w:t>IMSI would be displayed if any IMEI is in use with this IMSI</w:t>
            </w:r>
          </w:p>
        </w:tc>
      </w:tr>
    </w:tbl>
    <w:p w14:paraId="247E9483" w14:textId="77777777" w:rsidR="0057784A" w:rsidRDefault="0057784A" w:rsidP="00AB07BD">
      <w:pPr>
        <w:pStyle w:val="BodyText2"/>
      </w:pPr>
    </w:p>
    <w:p w14:paraId="27141C11" w14:textId="77777777" w:rsidR="00C71788" w:rsidRDefault="00C71788" w:rsidP="00AB07BD">
      <w:pPr>
        <w:pStyle w:val="BodyText2"/>
      </w:pPr>
      <w:r>
        <w:t>2) TAC information based on the information as available if IMEI has a valid TAC</w:t>
      </w:r>
    </w:p>
    <w:p w14:paraId="49856DAD" w14:textId="77777777" w:rsidR="00C71788" w:rsidRDefault="00C71788" w:rsidP="00AB07BD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69944356" w14:textId="77777777" w:rsidTr="00C7178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ECD53DA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16890B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3E457FCD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E819FF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Handset Type</w:t>
            </w:r>
          </w:p>
        </w:tc>
        <w:tc>
          <w:tcPr>
            <w:tcW w:w="4979" w:type="dxa"/>
            <w:shd w:val="clear" w:color="auto" w:fill="auto"/>
          </w:tcPr>
          <w:p w14:paraId="1E3A5116" w14:textId="77777777" w:rsidR="00C71788" w:rsidRDefault="00C71788" w:rsidP="00C71788">
            <w:pPr>
              <w:pStyle w:val="BodyText2"/>
            </w:pPr>
            <w:r>
              <w:t>If the IMEI has a valid TAC, then the Handset Type would be displayed</w:t>
            </w:r>
          </w:p>
        </w:tc>
      </w:tr>
      <w:tr w:rsidR="00C71788" w:rsidRPr="003D50EC" w14:paraId="2416EE42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44A7E7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OS Type</w:t>
            </w:r>
          </w:p>
        </w:tc>
        <w:tc>
          <w:tcPr>
            <w:tcW w:w="4979" w:type="dxa"/>
            <w:shd w:val="clear" w:color="auto" w:fill="auto"/>
          </w:tcPr>
          <w:p w14:paraId="63EA06E2" w14:textId="77777777" w:rsidR="00C71788" w:rsidRDefault="00C71788" w:rsidP="00C71788">
            <w:pPr>
              <w:pStyle w:val="BodyText2"/>
            </w:pPr>
            <w:r>
              <w:t>If the IMEI has a valid TAC, then the OS Type would be displayed</w:t>
            </w:r>
          </w:p>
        </w:tc>
      </w:tr>
      <w:tr w:rsidR="00C71788" w:rsidRPr="003D50EC" w14:paraId="2DFDC7D1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BF31DF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Brand Name</w:t>
            </w:r>
          </w:p>
        </w:tc>
        <w:tc>
          <w:tcPr>
            <w:tcW w:w="4979" w:type="dxa"/>
            <w:shd w:val="clear" w:color="auto" w:fill="auto"/>
          </w:tcPr>
          <w:p w14:paraId="27E8EDF6" w14:textId="77777777" w:rsidR="00C71788" w:rsidRDefault="00C71788" w:rsidP="00C71788">
            <w:pPr>
              <w:pStyle w:val="BodyText2"/>
            </w:pPr>
            <w:r>
              <w:t>If the IMEI has a valid TAC, then the Brand Name would be displayed</w:t>
            </w:r>
          </w:p>
        </w:tc>
      </w:tr>
      <w:tr w:rsidR="00C71788" w:rsidRPr="003D50EC" w14:paraId="2D179E00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BE76168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7690D3BB" w14:textId="77777777" w:rsidR="00C71788" w:rsidRDefault="00C71788" w:rsidP="00C71788">
            <w:pPr>
              <w:pStyle w:val="BodyText2"/>
            </w:pPr>
            <w:r>
              <w:t>If the IMEI has a valid TAC, then the Model Number would be displayed</w:t>
            </w:r>
          </w:p>
        </w:tc>
      </w:tr>
    </w:tbl>
    <w:p w14:paraId="37B24CAC" w14:textId="77777777" w:rsidR="00F62731" w:rsidRDefault="00F62731" w:rsidP="00F62731">
      <w:pPr>
        <w:pStyle w:val="BodyText2"/>
        <w:ind w:left="720"/>
      </w:pPr>
    </w:p>
    <w:p w14:paraId="72BB8AB9" w14:textId="3895890E" w:rsidR="00396155" w:rsidRDefault="00396155" w:rsidP="00F62731">
      <w:pPr>
        <w:pStyle w:val="BodyText2"/>
        <w:numPr>
          <w:ilvl w:val="0"/>
          <w:numId w:val="29"/>
        </w:numPr>
      </w:pPr>
      <w:r>
        <w:t>Device State</w:t>
      </w:r>
    </w:p>
    <w:p w14:paraId="395842F6" w14:textId="66DE2197" w:rsidR="00F62731" w:rsidRDefault="00F62731" w:rsidP="00396155">
      <w:pPr>
        <w:pStyle w:val="BodyText2"/>
        <w:numPr>
          <w:ilvl w:val="1"/>
          <w:numId w:val="29"/>
        </w:numPr>
      </w:pPr>
      <w:r>
        <w:t xml:space="preserve">Device Status in various conditions 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F62731" w:rsidRPr="003D50EC" w14:paraId="3D8DD0C0" w14:textId="77777777" w:rsidTr="009161CA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B9BC12F" w14:textId="77777777" w:rsidR="00F62731" w:rsidRPr="0001372C" w:rsidRDefault="00F62731" w:rsidP="009161C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14EF806" w14:textId="77777777" w:rsidR="00F62731" w:rsidRPr="0001372C" w:rsidRDefault="00F62731" w:rsidP="009161C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F62731" w:rsidRPr="003D50EC" w14:paraId="62EAF807" w14:textId="77777777" w:rsidTr="009161C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8E3609" w14:textId="77777777" w:rsidR="00F62731" w:rsidRDefault="00F62731" w:rsidP="009161CA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5EBBBA67" w14:textId="17044571" w:rsidR="00F62731" w:rsidRDefault="00F62731" w:rsidP="009161CA">
            <w:pPr>
              <w:pStyle w:val="BodyText2"/>
            </w:pPr>
            <w:r>
              <w:t>If the device is present in Blacklist, Grey List, Duplicate List, Global Black List, or VIP List, an entry for the same will be displayed here.</w:t>
            </w:r>
          </w:p>
        </w:tc>
      </w:tr>
      <w:tr w:rsidR="00F62731" w:rsidRPr="003D50EC" w14:paraId="01ED61D5" w14:textId="77777777" w:rsidTr="009161C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3A12FC" w14:textId="77777777" w:rsidR="00F62731" w:rsidRDefault="00F62731" w:rsidP="009161CA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2DF743B6" w14:textId="77777777" w:rsidR="00F62731" w:rsidRDefault="00F62731" w:rsidP="009161CA">
            <w:pPr>
              <w:pStyle w:val="BodyText2"/>
            </w:pPr>
            <w:r>
              <w:t>Date on which the entry is created in this list. It will be only be present if the IMEI exist in that list</w:t>
            </w:r>
          </w:p>
        </w:tc>
      </w:tr>
      <w:tr w:rsidR="00F62731" w:rsidRPr="003D50EC" w14:paraId="4A9EB433" w14:textId="77777777" w:rsidTr="009161C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ACECB26" w14:textId="77777777" w:rsidR="00F62731" w:rsidRDefault="00F62731" w:rsidP="009161CA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3A542F13" w14:textId="77777777" w:rsidR="00F62731" w:rsidRDefault="00F62731" w:rsidP="009161CA">
            <w:pPr>
              <w:pStyle w:val="BodyText2"/>
            </w:pPr>
            <w:r>
              <w:t xml:space="preserve">Indicate if the IMEI exist in list. </w:t>
            </w:r>
          </w:p>
        </w:tc>
      </w:tr>
      <w:tr w:rsidR="00F62731" w:rsidRPr="003D50EC" w14:paraId="3BD84721" w14:textId="77777777" w:rsidTr="009161C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573DDF2" w14:textId="77777777" w:rsidR="00F62731" w:rsidRDefault="00F62731" w:rsidP="009161CA">
            <w:pPr>
              <w:pStyle w:val="ListBullet1"/>
              <w:numPr>
                <w:ilvl w:val="0"/>
                <w:numId w:val="0"/>
              </w:numPr>
            </w:pPr>
            <w:r>
              <w:t>View</w:t>
            </w:r>
          </w:p>
        </w:tc>
        <w:tc>
          <w:tcPr>
            <w:tcW w:w="4979" w:type="dxa"/>
            <w:shd w:val="clear" w:color="auto" w:fill="auto"/>
          </w:tcPr>
          <w:p w14:paraId="09166974" w14:textId="77777777" w:rsidR="00F62731" w:rsidRDefault="00F62731" w:rsidP="009161CA">
            <w:pPr>
              <w:pStyle w:val="BodyText2"/>
            </w:pPr>
            <w:r>
              <w:t>If the entry exists in list, the further details about this IMEI can be found for that list</w:t>
            </w:r>
          </w:p>
        </w:tc>
      </w:tr>
    </w:tbl>
    <w:p w14:paraId="7E154395" w14:textId="77777777" w:rsidR="006C7C1E" w:rsidRDefault="006C7C1E" w:rsidP="00C71788">
      <w:pPr>
        <w:pStyle w:val="BodyText2"/>
      </w:pPr>
    </w:p>
    <w:p w14:paraId="62CF1637" w14:textId="7A1C6019" w:rsidR="00C71788" w:rsidRDefault="00396155" w:rsidP="00FF0702">
      <w:pPr>
        <w:pStyle w:val="BodyText2"/>
        <w:numPr>
          <w:ilvl w:val="1"/>
          <w:numId w:val="29"/>
        </w:numPr>
        <w:ind w:left="851"/>
      </w:pPr>
      <w:r>
        <w:t xml:space="preserve">Device found in various </w:t>
      </w:r>
      <w:r w:rsidR="00734525">
        <w:t>lists</w:t>
      </w:r>
      <w:r>
        <w:t xml:space="preserve"> as part of requests raised by users.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5105045E" w14:textId="77777777" w:rsidTr="00E2048A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3D941CF0" w14:textId="77777777" w:rsidR="00C71788" w:rsidRPr="0001372C" w:rsidRDefault="00C71788" w:rsidP="00E2048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626FEAC" w14:textId="77777777" w:rsidR="00C71788" w:rsidRPr="0001372C" w:rsidRDefault="00C71788" w:rsidP="00E2048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24293488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8857BF7" w14:textId="77777777" w:rsidR="00C71788" w:rsidRDefault="00E2048A" w:rsidP="00E2048A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3F18933" w14:textId="5420F65B" w:rsidR="00C71788" w:rsidRDefault="00E2048A" w:rsidP="00E2048A">
            <w:pPr>
              <w:pStyle w:val="BodyText2"/>
            </w:pPr>
            <w:r>
              <w:t xml:space="preserve">This contain if the IMEI is </w:t>
            </w:r>
            <w:r w:rsidR="00396155">
              <w:t>uploaded as part of request raised by I</w:t>
            </w:r>
            <w:r>
              <w:t xml:space="preserve">mporter, </w:t>
            </w:r>
            <w:r w:rsidR="00396155">
              <w:t>D</w:t>
            </w:r>
            <w:r>
              <w:t xml:space="preserve">istributor, </w:t>
            </w:r>
            <w:r w:rsidR="00396155">
              <w:t>R</w:t>
            </w:r>
            <w:r>
              <w:t xml:space="preserve">etailer, </w:t>
            </w:r>
            <w:r w:rsidR="00396155">
              <w:t>C</w:t>
            </w:r>
            <w:r>
              <w:t xml:space="preserve">ustom, </w:t>
            </w:r>
            <w:r w:rsidR="00396155">
              <w:t>M</w:t>
            </w:r>
            <w:r>
              <w:t xml:space="preserve">anufacturer, </w:t>
            </w:r>
            <w:r w:rsidR="00396155">
              <w:t>R</w:t>
            </w:r>
            <w:r>
              <w:t xml:space="preserve">egularize </w:t>
            </w:r>
            <w:r w:rsidR="00F91359">
              <w:t>device, or</w:t>
            </w:r>
            <w:r w:rsidR="00396155">
              <w:t xml:space="preserve"> an E</w:t>
            </w:r>
            <w:r>
              <w:t>nd user. End user denote the anonymous stock list uploaded by user.</w:t>
            </w:r>
          </w:p>
        </w:tc>
      </w:tr>
      <w:tr w:rsidR="00C71788" w:rsidRPr="003D50EC" w14:paraId="2910F44A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D1186D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7FA2F153" w14:textId="77777777" w:rsidR="00C71788" w:rsidRDefault="00E2048A" w:rsidP="00E2048A">
            <w:pPr>
              <w:pStyle w:val="BodyText2"/>
            </w:pPr>
            <w:r>
              <w:t>Date on which the entry is created in this list. It will be only be present if the IMEI exist in that list</w:t>
            </w:r>
          </w:p>
        </w:tc>
      </w:tr>
      <w:tr w:rsidR="00C71788" w:rsidRPr="003D50EC" w14:paraId="4CED31A0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A788D88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DDA5B4B" w14:textId="77777777" w:rsidR="00C71788" w:rsidRDefault="00E2048A" w:rsidP="00E2048A">
            <w:pPr>
              <w:pStyle w:val="BodyText2"/>
            </w:pPr>
            <w:r>
              <w:t xml:space="preserve">Indicate if the IMEI exist in list. </w:t>
            </w:r>
          </w:p>
        </w:tc>
      </w:tr>
      <w:tr w:rsidR="00C71788" w:rsidRPr="003D50EC" w14:paraId="049A6943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9597BF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View</w:t>
            </w:r>
          </w:p>
        </w:tc>
        <w:tc>
          <w:tcPr>
            <w:tcW w:w="4979" w:type="dxa"/>
            <w:shd w:val="clear" w:color="auto" w:fill="auto"/>
          </w:tcPr>
          <w:p w14:paraId="7FEB654E" w14:textId="39988BC1" w:rsidR="00C71788" w:rsidRDefault="00E2048A" w:rsidP="00E2048A">
            <w:pPr>
              <w:pStyle w:val="BodyText2"/>
            </w:pPr>
            <w:r>
              <w:t xml:space="preserve">If the entry </w:t>
            </w:r>
            <w:r w:rsidR="00DB7674">
              <w:t>exists</w:t>
            </w:r>
            <w:r>
              <w:t xml:space="preserve"> in list, the further details about this IMEI can be found for that list</w:t>
            </w:r>
          </w:p>
        </w:tc>
      </w:tr>
    </w:tbl>
    <w:p w14:paraId="32C4CFA3" w14:textId="77777777" w:rsidR="00C71788" w:rsidRDefault="00C71788" w:rsidP="00C71788">
      <w:pPr>
        <w:pStyle w:val="BodyText2"/>
      </w:pPr>
    </w:p>
    <w:p w14:paraId="435E5EB5" w14:textId="77777777" w:rsidR="00E2048A" w:rsidRDefault="00E2048A" w:rsidP="00CB237B">
      <w:pPr>
        <w:pStyle w:val="BodyText2"/>
        <w:numPr>
          <w:ilvl w:val="0"/>
          <w:numId w:val="29"/>
        </w:numPr>
      </w:pPr>
      <w:r>
        <w:t>No</w:t>
      </w:r>
      <w:r w:rsidR="00B15B16">
        <w:t>ti</w:t>
      </w:r>
      <w:r>
        <w:t>fications</w:t>
      </w:r>
      <w:r w:rsidR="00B15B16">
        <w:t xml:space="preserve"> – In case the user IMEI is not found to be ok, </w:t>
      </w:r>
      <w:r w:rsidR="00886149">
        <w:t xml:space="preserve">then SMS notification is </w:t>
      </w:r>
      <w:r w:rsidR="00B15B16">
        <w:t>sent to the user</w:t>
      </w:r>
    </w:p>
    <w:p w14:paraId="16640BF7" w14:textId="77777777" w:rsidR="00886149" w:rsidRDefault="00886149" w:rsidP="00886149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886149" w:rsidRPr="003D50EC" w14:paraId="48FE8472" w14:textId="77777777" w:rsidTr="0088614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72BBDC7" w14:textId="77777777" w:rsidR="00886149" w:rsidRPr="0001372C" w:rsidRDefault="00886149" w:rsidP="0088614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41C33DE" w14:textId="77777777" w:rsidR="00886149" w:rsidRPr="0001372C" w:rsidRDefault="00886149" w:rsidP="0088614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886149" w:rsidRPr="003D50EC" w14:paraId="4800F59F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2BD71D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17E85B3D" w14:textId="77777777" w:rsidR="00886149" w:rsidRDefault="00886149" w:rsidP="00886149">
            <w:pPr>
              <w:pStyle w:val="BodyText2"/>
            </w:pPr>
            <w:r>
              <w:t>Date on which the notification is sent</w:t>
            </w:r>
          </w:p>
        </w:tc>
      </w:tr>
      <w:tr w:rsidR="00886149" w:rsidRPr="003D50EC" w14:paraId="4258BD56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DBB305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26FB3FC" w14:textId="77777777" w:rsidR="00886149" w:rsidRDefault="00886149" w:rsidP="00886149">
            <w:pPr>
              <w:pStyle w:val="BodyText2"/>
            </w:pPr>
            <w:r>
              <w:t>This field is not in use</w:t>
            </w:r>
          </w:p>
        </w:tc>
      </w:tr>
      <w:tr w:rsidR="00886149" w:rsidRPr="003D50EC" w14:paraId="4E331D0E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1647092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Feature</w:t>
            </w:r>
          </w:p>
        </w:tc>
        <w:tc>
          <w:tcPr>
            <w:tcW w:w="4979" w:type="dxa"/>
            <w:shd w:val="clear" w:color="auto" w:fill="auto"/>
          </w:tcPr>
          <w:p w14:paraId="653F7331" w14:textId="77777777" w:rsidR="00886149" w:rsidRDefault="00886149" w:rsidP="00886149">
            <w:pPr>
              <w:pStyle w:val="BodyText2"/>
            </w:pPr>
            <w:r>
              <w:t xml:space="preserve">Feature due to which this notification is sent. </w:t>
            </w:r>
          </w:p>
        </w:tc>
      </w:tr>
      <w:tr w:rsidR="00886149" w:rsidRPr="003D50EC" w14:paraId="1178795A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9EE7E66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Message</w:t>
            </w:r>
          </w:p>
        </w:tc>
        <w:tc>
          <w:tcPr>
            <w:tcW w:w="4979" w:type="dxa"/>
            <w:shd w:val="clear" w:color="auto" w:fill="auto"/>
          </w:tcPr>
          <w:p w14:paraId="6D73E080" w14:textId="2221DC2A" w:rsidR="00886149" w:rsidRDefault="00886149" w:rsidP="00886149">
            <w:pPr>
              <w:pStyle w:val="BodyText2"/>
            </w:pPr>
            <w:r>
              <w:t xml:space="preserve">If the entry </w:t>
            </w:r>
            <w:r w:rsidR="0067070C">
              <w:t>exists</w:t>
            </w:r>
            <w:r>
              <w:t xml:space="preserve"> in list, the further details about this IMEI can be found for that list</w:t>
            </w:r>
          </w:p>
        </w:tc>
      </w:tr>
      <w:tr w:rsidR="00886149" w:rsidRPr="003D50EC" w14:paraId="1BF82F1C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5D42612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6C5591B" w14:textId="77777777" w:rsidR="00886149" w:rsidRDefault="00886149" w:rsidP="00886149">
            <w:pPr>
              <w:pStyle w:val="BodyText2"/>
            </w:pPr>
            <w:r>
              <w:t>This is disabled.</w:t>
            </w:r>
          </w:p>
        </w:tc>
      </w:tr>
    </w:tbl>
    <w:p w14:paraId="1B3417E5" w14:textId="2F805910" w:rsidR="00E2048A" w:rsidRPr="006C7C1E" w:rsidRDefault="00E2048A" w:rsidP="00E2048A">
      <w:pPr>
        <w:pStyle w:val="BodyText2"/>
        <w:ind w:left="720"/>
      </w:pPr>
    </w:p>
    <w:sectPr w:rsidR="00E2048A" w:rsidRPr="006C7C1E" w:rsidSect="00423854">
      <w:headerReference w:type="even" r:id="rId40"/>
      <w:headerReference w:type="first" r:id="rId41"/>
      <w:footerReference w:type="first" r:id="rId42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44007" w14:textId="77777777" w:rsidR="00281805" w:rsidRDefault="00281805">
      <w:r>
        <w:separator/>
      </w:r>
    </w:p>
    <w:p w14:paraId="1DC8EDBD" w14:textId="77777777" w:rsidR="00281805" w:rsidRDefault="00281805"/>
  </w:endnote>
  <w:endnote w:type="continuationSeparator" w:id="0">
    <w:p w14:paraId="1F47547B" w14:textId="77777777" w:rsidR="00281805" w:rsidRDefault="00281805">
      <w:r>
        <w:continuationSeparator/>
      </w:r>
    </w:p>
    <w:p w14:paraId="0E80B23A" w14:textId="77777777" w:rsidR="00281805" w:rsidRDefault="002818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351C" w14:textId="77777777" w:rsidR="00CC1DA9" w:rsidRPr="0089039A" w:rsidRDefault="00CC1DA9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BA23" w14:textId="77777777" w:rsidR="00CC1DA9" w:rsidRPr="003912B1" w:rsidRDefault="00CC1DA9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6160A8">
      <w:rPr>
        <w:noProof/>
        <w:sz w:val="18"/>
        <w:szCs w:val="18"/>
      </w:rPr>
      <w:t>iii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4A11D02B" w14:textId="77777777" w:rsidR="00CC1DA9" w:rsidRDefault="00CC1DA9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25212" w14:textId="77777777" w:rsidR="00CC1DA9" w:rsidRDefault="00CC1DA9" w:rsidP="008E4210">
    <w:pPr>
      <w:pStyle w:val="Code"/>
    </w:pPr>
  </w:p>
  <w:p w14:paraId="62A32CDE" w14:textId="77777777" w:rsidR="00CC1DA9" w:rsidRPr="00805B5D" w:rsidRDefault="00CC1DA9" w:rsidP="008E4210">
    <w:pPr>
      <w:pStyle w:val="BodyText2"/>
    </w:pPr>
  </w:p>
  <w:p w14:paraId="28FD208F" w14:textId="77777777" w:rsidR="00CC1DA9" w:rsidRPr="00FC40C3" w:rsidRDefault="00CC1DA9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5EB6" w14:textId="77777777" w:rsidR="00CC1DA9" w:rsidRPr="00531438" w:rsidRDefault="00CC1DA9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61D" w14:textId="77777777" w:rsidR="00CC1DA9" w:rsidRDefault="00CC1DA9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98425FE" w14:textId="77777777" w:rsidR="00CC1DA9" w:rsidRPr="00A27E48" w:rsidRDefault="00CC1DA9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34983" w14:textId="77777777" w:rsidR="00281805" w:rsidRDefault="00281805">
      <w:r>
        <w:separator/>
      </w:r>
    </w:p>
    <w:p w14:paraId="79F7FDE1" w14:textId="77777777" w:rsidR="00281805" w:rsidRDefault="00281805"/>
  </w:footnote>
  <w:footnote w:type="continuationSeparator" w:id="0">
    <w:p w14:paraId="049608F6" w14:textId="77777777" w:rsidR="00281805" w:rsidRDefault="00281805">
      <w:r>
        <w:continuationSeparator/>
      </w:r>
    </w:p>
    <w:p w14:paraId="0AE286DC" w14:textId="77777777" w:rsidR="00281805" w:rsidRDefault="002818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0DE8" w14:textId="77777777" w:rsidR="00CC1DA9" w:rsidRDefault="00CC1DA9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58B3C8E" wp14:editId="199EDFA4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086308" w14:textId="77777777" w:rsidR="00CC1DA9" w:rsidRDefault="00CC1DA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1420" w14:textId="77777777" w:rsidR="00CC1DA9" w:rsidRDefault="00CC1DA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7EF65810" wp14:editId="4B9D5493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CAF3E1" w14:textId="77777777" w:rsidR="00CC1DA9" w:rsidRDefault="00CC1DA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Customer Care Agent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6D159" w14:textId="77777777" w:rsidR="00CC1DA9" w:rsidRDefault="00CC1DA9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72329" w14:textId="77777777" w:rsidR="00CC1DA9" w:rsidRDefault="00CC1DA9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6DC2617E" wp14:editId="552313A9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DB62205" wp14:editId="0F43FBAD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864DC" w14:textId="77777777" w:rsidR="00CC1DA9" w:rsidRDefault="00CC1DA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E1AD7DE" wp14:editId="26D82615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8A1F3A2" w14:textId="77777777" w:rsidR="00CC1DA9" w:rsidRDefault="00CC1DA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F711F" w14:textId="77777777" w:rsidR="00CC1DA9" w:rsidRDefault="00CC1DA9">
    <w:r>
      <w:rPr>
        <w:noProof/>
      </w:rPr>
      <w:drawing>
        <wp:anchor distT="0" distB="0" distL="114300" distR="114300" simplePos="0" relativeHeight="251666432" behindDoc="1" locked="0" layoutInCell="1" allowOverlap="1" wp14:anchorId="4D39C394" wp14:editId="3C10D756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939" type="#_x0000_t75" style="width:76.25pt;height:76.25pt" o:bullet="t">
        <v:imagedata r:id="rId1" o:title="bullet"/>
      </v:shape>
    </w:pict>
  </w:numPicBullet>
  <w:numPicBullet w:numPicBulletId="1">
    <w:pict>
      <v:shape id="_x0000_i5940" type="#_x0000_t75" alt="A close up of a logo&#10;&#10;Description automatically generated" style="width:48.4pt;height:43.5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2387386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D1F11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5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6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28" w15:restartNumberingAfterBreak="0">
    <w:nsid w:val="69CE556A"/>
    <w:multiLevelType w:val="hybridMultilevel"/>
    <w:tmpl w:val="FF46D5E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30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7D2BE2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3502"/>
        </w:tabs>
        <w:ind w:left="3502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5662"/>
        </w:tabs>
        <w:ind w:left="5662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6382"/>
        </w:tabs>
        <w:ind w:left="6382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7102"/>
        </w:tabs>
        <w:ind w:left="7102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7822"/>
        </w:tabs>
        <w:ind w:left="7822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3"/>
  </w:num>
  <w:num w:numId="3">
    <w:abstractNumId w:val="2"/>
  </w:num>
  <w:num w:numId="4">
    <w:abstractNumId w:val="18"/>
  </w:num>
  <w:num w:numId="5">
    <w:abstractNumId w:val="1"/>
  </w:num>
  <w:num w:numId="6">
    <w:abstractNumId w:val="5"/>
  </w:num>
  <w:num w:numId="7">
    <w:abstractNumId w:val="3"/>
  </w:num>
  <w:num w:numId="8">
    <w:abstractNumId w:val="29"/>
  </w:num>
  <w:num w:numId="9">
    <w:abstractNumId w:val="25"/>
  </w:num>
  <w:num w:numId="10">
    <w:abstractNumId w:val="4"/>
  </w:num>
  <w:num w:numId="11">
    <w:abstractNumId w:val="27"/>
  </w:num>
  <w:num w:numId="12">
    <w:abstractNumId w:val="15"/>
  </w:num>
  <w:num w:numId="13">
    <w:abstractNumId w:val="20"/>
  </w:num>
  <w:num w:numId="14">
    <w:abstractNumId w:val="17"/>
  </w:num>
  <w:num w:numId="15">
    <w:abstractNumId w:val="13"/>
  </w:num>
  <w:num w:numId="16">
    <w:abstractNumId w:val="19"/>
  </w:num>
  <w:num w:numId="17">
    <w:abstractNumId w:val="14"/>
  </w:num>
  <w:num w:numId="18">
    <w:abstractNumId w:val="30"/>
  </w:num>
  <w:num w:numId="19">
    <w:abstractNumId w:val="9"/>
  </w:num>
  <w:num w:numId="20">
    <w:abstractNumId w:val="31"/>
  </w:num>
  <w:num w:numId="21">
    <w:abstractNumId w:val="21"/>
  </w:num>
  <w:num w:numId="22">
    <w:abstractNumId w:val="26"/>
  </w:num>
  <w:num w:numId="23">
    <w:abstractNumId w:val="16"/>
  </w:num>
  <w:num w:numId="24">
    <w:abstractNumId w:val="11"/>
  </w:num>
  <w:num w:numId="25">
    <w:abstractNumId w:val="6"/>
  </w:num>
  <w:num w:numId="26">
    <w:abstractNumId w:val="10"/>
  </w:num>
  <w:num w:numId="27">
    <w:abstractNumId w:val="24"/>
  </w:num>
  <w:num w:numId="28">
    <w:abstractNumId w:val="34"/>
  </w:num>
  <w:num w:numId="29">
    <w:abstractNumId w:val="28"/>
  </w:num>
  <w:num w:numId="30">
    <w:abstractNumId w:val="7"/>
  </w:num>
  <w:num w:numId="31">
    <w:abstractNumId w:val="3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32"/>
  </w:num>
  <w:num w:numId="35">
    <w:abstractNumId w:val="12"/>
  </w:num>
  <w:num w:numId="36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B36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075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6E0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26D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104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0D57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03B"/>
    <w:rsid w:val="000D560C"/>
    <w:rsid w:val="000D57B6"/>
    <w:rsid w:val="000D5B46"/>
    <w:rsid w:val="000D5C1D"/>
    <w:rsid w:val="000D5FAC"/>
    <w:rsid w:val="000D603C"/>
    <w:rsid w:val="000D6CB5"/>
    <w:rsid w:val="000D6F8F"/>
    <w:rsid w:val="000D7419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5FF6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161"/>
    <w:rsid w:val="001242AC"/>
    <w:rsid w:val="00124304"/>
    <w:rsid w:val="00124919"/>
    <w:rsid w:val="00124C60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0F12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7BE"/>
    <w:rsid w:val="00146AF6"/>
    <w:rsid w:val="00147053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1C8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E62"/>
    <w:rsid w:val="00186F08"/>
    <w:rsid w:val="00187014"/>
    <w:rsid w:val="0018724A"/>
    <w:rsid w:val="00187698"/>
    <w:rsid w:val="001876DF"/>
    <w:rsid w:val="00187763"/>
    <w:rsid w:val="001911F0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28A1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03F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531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B3E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DC"/>
    <w:rsid w:val="00202CF4"/>
    <w:rsid w:val="002030C4"/>
    <w:rsid w:val="002033AA"/>
    <w:rsid w:val="00203DEC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CB9"/>
    <w:rsid w:val="00211D21"/>
    <w:rsid w:val="00212D46"/>
    <w:rsid w:val="0021313A"/>
    <w:rsid w:val="00213614"/>
    <w:rsid w:val="002136D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5ED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0B2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59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9A3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0E06"/>
    <w:rsid w:val="002710E4"/>
    <w:rsid w:val="00271258"/>
    <w:rsid w:val="002712F3"/>
    <w:rsid w:val="00271392"/>
    <w:rsid w:val="00272208"/>
    <w:rsid w:val="0027260D"/>
    <w:rsid w:val="00272A47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1805"/>
    <w:rsid w:val="002819A9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023"/>
    <w:rsid w:val="002873EC"/>
    <w:rsid w:val="0028775B"/>
    <w:rsid w:val="00290915"/>
    <w:rsid w:val="00290AD2"/>
    <w:rsid w:val="00290DA1"/>
    <w:rsid w:val="00291135"/>
    <w:rsid w:val="00291166"/>
    <w:rsid w:val="002912AD"/>
    <w:rsid w:val="002917CA"/>
    <w:rsid w:val="0029256C"/>
    <w:rsid w:val="00292DFB"/>
    <w:rsid w:val="00292F14"/>
    <w:rsid w:val="0029334B"/>
    <w:rsid w:val="0029340C"/>
    <w:rsid w:val="002935A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611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27F2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64D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7C5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2F43"/>
    <w:rsid w:val="00303047"/>
    <w:rsid w:val="003033EF"/>
    <w:rsid w:val="003038A9"/>
    <w:rsid w:val="00303B2D"/>
    <w:rsid w:val="00303CC4"/>
    <w:rsid w:val="00303D0B"/>
    <w:rsid w:val="00303DD3"/>
    <w:rsid w:val="00304726"/>
    <w:rsid w:val="0030495B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17B4E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879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7C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37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7C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AF0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3FE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2ED6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47C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155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10F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C92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B61"/>
    <w:rsid w:val="003B3FA6"/>
    <w:rsid w:val="003B4579"/>
    <w:rsid w:val="003B45B9"/>
    <w:rsid w:val="003B46E0"/>
    <w:rsid w:val="003B47BA"/>
    <w:rsid w:val="003B50F3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7BD"/>
    <w:rsid w:val="003C59E0"/>
    <w:rsid w:val="003C68FE"/>
    <w:rsid w:val="003C73EE"/>
    <w:rsid w:val="003C7ABF"/>
    <w:rsid w:val="003C7FF4"/>
    <w:rsid w:val="003D0164"/>
    <w:rsid w:val="003D074E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3CCC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21F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82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5C26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15E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8C9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513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6D2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299"/>
    <w:rsid w:val="004844CC"/>
    <w:rsid w:val="0048468C"/>
    <w:rsid w:val="00484C28"/>
    <w:rsid w:val="00485024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2B9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3DB8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22EE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08D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72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AED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1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215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6A6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88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9A4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624"/>
    <w:rsid w:val="0057784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49F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63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44E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157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1CA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62E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288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39C"/>
    <w:rsid w:val="005F46B0"/>
    <w:rsid w:val="005F470D"/>
    <w:rsid w:val="005F493E"/>
    <w:rsid w:val="005F4994"/>
    <w:rsid w:val="005F4E4D"/>
    <w:rsid w:val="005F527C"/>
    <w:rsid w:val="005F53AC"/>
    <w:rsid w:val="005F60B2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07FE0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0A8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6A1"/>
    <w:rsid w:val="0062298C"/>
    <w:rsid w:val="00622B48"/>
    <w:rsid w:val="00622C7D"/>
    <w:rsid w:val="00622FE0"/>
    <w:rsid w:val="00623102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D3F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E92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436"/>
    <w:rsid w:val="006376D6"/>
    <w:rsid w:val="00637F41"/>
    <w:rsid w:val="0064062E"/>
    <w:rsid w:val="0064068C"/>
    <w:rsid w:val="006408FB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70C"/>
    <w:rsid w:val="0067086C"/>
    <w:rsid w:val="00670DC1"/>
    <w:rsid w:val="006711AC"/>
    <w:rsid w:val="00671306"/>
    <w:rsid w:val="006717BE"/>
    <w:rsid w:val="00671B2E"/>
    <w:rsid w:val="00671DD8"/>
    <w:rsid w:val="006728C1"/>
    <w:rsid w:val="006729B8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A69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A3F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E46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630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653"/>
    <w:rsid w:val="006C574D"/>
    <w:rsid w:val="006C6246"/>
    <w:rsid w:val="006C6653"/>
    <w:rsid w:val="006C6C7C"/>
    <w:rsid w:val="006C6EFA"/>
    <w:rsid w:val="006C7C1E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0AE6"/>
    <w:rsid w:val="006E0D99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B70"/>
    <w:rsid w:val="006E609A"/>
    <w:rsid w:val="006E6298"/>
    <w:rsid w:val="006E64F7"/>
    <w:rsid w:val="006E6F06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66A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6FF1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AFD"/>
    <w:rsid w:val="00701EE3"/>
    <w:rsid w:val="00702AF9"/>
    <w:rsid w:val="00703109"/>
    <w:rsid w:val="00703273"/>
    <w:rsid w:val="00703686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17F73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A4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525"/>
    <w:rsid w:val="00734708"/>
    <w:rsid w:val="00734AD0"/>
    <w:rsid w:val="0073503A"/>
    <w:rsid w:val="00735A9F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943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C74"/>
    <w:rsid w:val="00753EAA"/>
    <w:rsid w:val="007542B6"/>
    <w:rsid w:val="00754441"/>
    <w:rsid w:val="007544AF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48E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01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3E33"/>
    <w:rsid w:val="00774121"/>
    <w:rsid w:val="007743BB"/>
    <w:rsid w:val="00774533"/>
    <w:rsid w:val="00774698"/>
    <w:rsid w:val="00774A9C"/>
    <w:rsid w:val="00774D10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8B3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8C8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12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0F9"/>
    <w:rsid w:val="007D11D7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14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890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83D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A65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928"/>
    <w:rsid w:val="00851B76"/>
    <w:rsid w:val="0085205E"/>
    <w:rsid w:val="008521C8"/>
    <w:rsid w:val="00852392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3915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0FD2"/>
    <w:rsid w:val="00871482"/>
    <w:rsid w:val="008714B0"/>
    <w:rsid w:val="00871EB7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149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69D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A797D"/>
    <w:rsid w:val="008B03B1"/>
    <w:rsid w:val="008B067F"/>
    <w:rsid w:val="008B06C1"/>
    <w:rsid w:val="008B0CEA"/>
    <w:rsid w:val="008B0CEB"/>
    <w:rsid w:val="008B0DAC"/>
    <w:rsid w:val="008B11B7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6F91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30C"/>
    <w:rsid w:val="008D06C2"/>
    <w:rsid w:val="008D0821"/>
    <w:rsid w:val="008D0FDC"/>
    <w:rsid w:val="008D1129"/>
    <w:rsid w:val="008D1153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CA9"/>
    <w:rsid w:val="008D6E09"/>
    <w:rsid w:val="008D72F2"/>
    <w:rsid w:val="008D7AEE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366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AE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000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76E"/>
    <w:rsid w:val="009039CB"/>
    <w:rsid w:val="00903B18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481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738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0BFE"/>
    <w:rsid w:val="00921375"/>
    <w:rsid w:val="009214DB"/>
    <w:rsid w:val="0092203C"/>
    <w:rsid w:val="0092368F"/>
    <w:rsid w:val="00923872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00B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E20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5E6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1B29"/>
    <w:rsid w:val="00961E9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929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172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00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6B4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6F18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407"/>
    <w:rsid w:val="009D1560"/>
    <w:rsid w:val="009D1F16"/>
    <w:rsid w:val="009D2C30"/>
    <w:rsid w:val="009D2FA4"/>
    <w:rsid w:val="009D30E5"/>
    <w:rsid w:val="009D3268"/>
    <w:rsid w:val="009D32CC"/>
    <w:rsid w:val="009D35E1"/>
    <w:rsid w:val="009D412E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113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BC5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456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92D"/>
    <w:rsid w:val="00A12A9A"/>
    <w:rsid w:val="00A12CAF"/>
    <w:rsid w:val="00A1304E"/>
    <w:rsid w:val="00A13104"/>
    <w:rsid w:val="00A13950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69F"/>
    <w:rsid w:val="00A26826"/>
    <w:rsid w:val="00A26D32"/>
    <w:rsid w:val="00A26EAB"/>
    <w:rsid w:val="00A27140"/>
    <w:rsid w:val="00A27426"/>
    <w:rsid w:val="00A2784D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2E6C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37D85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2FDB"/>
    <w:rsid w:val="00A53213"/>
    <w:rsid w:val="00A53CAE"/>
    <w:rsid w:val="00A5418C"/>
    <w:rsid w:val="00A54425"/>
    <w:rsid w:val="00A5518E"/>
    <w:rsid w:val="00A55519"/>
    <w:rsid w:val="00A561EB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3E9F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6D15"/>
    <w:rsid w:val="00A771FA"/>
    <w:rsid w:val="00A77375"/>
    <w:rsid w:val="00A773C5"/>
    <w:rsid w:val="00A77D50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838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82D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6E4"/>
    <w:rsid w:val="00A92A16"/>
    <w:rsid w:val="00A92D12"/>
    <w:rsid w:val="00A939CA"/>
    <w:rsid w:val="00A94349"/>
    <w:rsid w:val="00A94630"/>
    <w:rsid w:val="00A94D5F"/>
    <w:rsid w:val="00A9509F"/>
    <w:rsid w:val="00A951C6"/>
    <w:rsid w:val="00A9523E"/>
    <w:rsid w:val="00A95406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A84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39A"/>
    <w:rsid w:val="00AB0518"/>
    <w:rsid w:val="00AB07BD"/>
    <w:rsid w:val="00AB1F92"/>
    <w:rsid w:val="00AB267A"/>
    <w:rsid w:val="00AB2C38"/>
    <w:rsid w:val="00AB2EA3"/>
    <w:rsid w:val="00AB308A"/>
    <w:rsid w:val="00AB30EC"/>
    <w:rsid w:val="00AB3121"/>
    <w:rsid w:val="00AB37E5"/>
    <w:rsid w:val="00AB3B1A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632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1D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B16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2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259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267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583"/>
    <w:rsid w:val="00B8693F"/>
    <w:rsid w:val="00B873A9"/>
    <w:rsid w:val="00B87546"/>
    <w:rsid w:val="00B877B6"/>
    <w:rsid w:val="00B879B3"/>
    <w:rsid w:val="00B87C8D"/>
    <w:rsid w:val="00B87D2F"/>
    <w:rsid w:val="00B87DC0"/>
    <w:rsid w:val="00B900B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5B60"/>
    <w:rsid w:val="00BC62DA"/>
    <w:rsid w:val="00BC7266"/>
    <w:rsid w:val="00BC73C2"/>
    <w:rsid w:val="00BC77EC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BB6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B1D"/>
    <w:rsid w:val="00C00FFB"/>
    <w:rsid w:val="00C011DA"/>
    <w:rsid w:val="00C01421"/>
    <w:rsid w:val="00C02031"/>
    <w:rsid w:val="00C020CD"/>
    <w:rsid w:val="00C0222B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5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6971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8D5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5E5"/>
    <w:rsid w:val="00C43750"/>
    <w:rsid w:val="00C43BFB"/>
    <w:rsid w:val="00C43BFF"/>
    <w:rsid w:val="00C4451E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1E2E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6DEC"/>
    <w:rsid w:val="00C57342"/>
    <w:rsid w:val="00C57FC4"/>
    <w:rsid w:val="00C60A04"/>
    <w:rsid w:val="00C60B0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2BF"/>
    <w:rsid w:val="00C7135D"/>
    <w:rsid w:val="00C71695"/>
    <w:rsid w:val="00C716ED"/>
    <w:rsid w:val="00C71788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0F00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4B6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6944"/>
    <w:rsid w:val="00C972A1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05A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37B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926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DA9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3E2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170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0AFE"/>
    <w:rsid w:val="00D20BD6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0FA1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2B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0BE1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09"/>
    <w:rsid w:val="00D97D77"/>
    <w:rsid w:val="00DA0177"/>
    <w:rsid w:val="00DA08B5"/>
    <w:rsid w:val="00DA0D62"/>
    <w:rsid w:val="00DA1238"/>
    <w:rsid w:val="00DA127C"/>
    <w:rsid w:val="00DA15D5"/>
    <w:rsid w:val="00DA16E4"/>
    <w:rsid w:val="00DA184A"/>
    <w:rsid w:val="00DA1CD1"/>
    <w:rsid w:val="00DA2042"/>
    <w:rsid w:val="00DA2D3A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021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05"/>
    <w:rsid w:val="00DB4583"/>
    <w:rsid w:val="00DB642E"/>
    <w:rsid w:val="00DB69E9"/>
    <w:rsid w:val="00DB6E5C"/>
    <w:rsid w:val="00DB73D8"/>
    <w:rsid w:val="00DB7674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3C8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6C7E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D4E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4C0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E8B"/>
    <w:rsid w:val="00E12FA8"/>
    <w:rsid w:val="00E1361A"/>
    <w:rsid w:val="00E13BFF"/>
    <w:rsid w:val="00E13D9F"/>
    <w:rsid w:val="00E141D7"/>
    <w:rsid w:val="00E14219"/>
    <w:rsid w:val="00E14445"/>
    <w:rsid w:val="00E145D0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048A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4E5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9C8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71C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00F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10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66B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447"/>
    <w:rsid w:val="00E97958"/>
    <w:rsid w:val="00E97A54"/>
    <w:rsid w:val="00E97DFF"/>
    <w:rsid w:val="00EA0127"/>
    <w:rsid w:val="00EA019F"/>
    <w:rsid w:val="00EA06DC"/>
    <w:rsid w:val="00EA08F1"/>
    <w:rsid w:val="00EA0C68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36E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0F47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1F22"/>
    <w:rsid w:val="00EC2017"/>
    <w:rsid w:val="00EC2246"/>
    <w:rsid w:val="00EC253E"/>
    <w:rsid w:val="00EC28B0"/>
    <w:rsid w:val="00EC2B36"/>
    <w:rsid w:val="00EC2C32"/>
    <w:rsid w:val="00EC2D2D"/>
    <w:rsid w:val="00EC3149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06A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6EFF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3D5D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7DB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2B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C9C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BF7"/>
    <w:rsid w:val="00F56F04"/>
    <w:rsid w:val="00F57109"/>
    <w:rsid w:val="00F575CE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31"/>
    <w:rsid w:val="00F62775"/>
    <w:rsid w:val="00F62BAE"/>
    <w:rsid w:val="00F62C3A"/>
    <w:rsid w:val="00F63105"/>
    <w:rsid w:val="00F6335D"/>
    <w:rsid w:val="00F6358F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1E00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359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29D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23AD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0F98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58C0FB"/>
  <w15:docId w15:val="{73E88C47-399C-4975-9F15-1D4AFAA4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D20BD6"/>
    <w:pPr>
      <w:spacing w:before="120" w:after="240"/>
      <w:ind w:left="360"/>
      <w:jc w:val="center"/>
    </w:pPr>
    <w:rPr>
      <w:rFonts w:cs="Arial"/>
      <w:b/>
      <w:bCs/>
      <w:noProof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10.gif"/><Relationship Id="rId29" Type="http://schemas.openxmlformats.org/officeDocument/2006/relationships/image" Target="media/image19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526C29-97F1-E146-B8FC-1C781C96D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87</TotalTime>
  <Pages>19</Pages>
  <Words>2283</Words>
  <Characters>13018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15271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33</cp:revision>
  <cp:lastPrinted>2021-06-28T03:27:00Z</cp:lastPrinted>
  <dcterms:created xsi:type="dcterms:W3CDTF">2021-06-19T10:51:00Z</dcterms:created>
  <dcterms:modified xsi:type="dcterms:W3CDTF">2021-06-28T03:29:00Z</dcterms:modified>
</cp:coreProperties>
</file>