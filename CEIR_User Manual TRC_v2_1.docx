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ED86D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4C7329E" wp14:editId="18EDDD00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7B404" w14:textId="75EAE244" w:rsidR="0092423E" w:rsidRPr="003236E0" w:rsidRDefault="0092423E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TRC 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D10C2C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2.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C732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857B404" w14:textId="75EAE244" w:rsidR="0092423E" w:rsidRPr="003236E0" w:rsidRDefault="0092423E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TRC 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D10C2C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2.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43F761" wp14:editId="62762EC9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5D3A79" w14:textId="77777777" w:rsidR="0092423E" w:rsidRDefault="0092423E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3F761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155D3A79" w14:textId="77777777" w:rsidR="0092423E" w:rsidRDefault="0092423E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6AEDBA3F" wp14:editId="3D0EEBF0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7ADDA" w14:textId="77777777" w:rsidR="0092423E" w:rsidRPr="00B44664" w:rsidRDefault="0092423E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BA3F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6D37ADDA" w14:textId="77777777" w:rsidR="0092423E" w:rsidRPr="00B44664" w:rsidRDefault="0092423E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07E2325" wp14:editId="0216E477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BC85E5" w14:textId="77777777" w:rsidR="0092423E" w:rsidRDefault="0092423E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E2325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2BBC85E5" w14:textId="77777777" w:rsidR="0092423E" w:rsidRDefault="0092423E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77117C80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75770103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74E22F76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6E427140" w14:textId="77777777" w:rsidTr="0001372C">
        <w:tc>
          <w:tcPr>
            <w:tcW w:w="2282" w:type="dxa"/>
            <w:shd w:val="clear" w:color="auto" w:fill="5B9BD5" w:themeFill="accent1"/>
          </w:tcPr>
          <w:p w14:paraId="2443B08A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53D85C8C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2E634C77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2793065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9751638" w14:textId="77777777" w:rsidTr="0001372C">
        <w:tc>
          <w:tcPr>
            <w:tcW w:w="2282" w:type="dxa"/>
          </w:tcPr>
          <w:p w14:paraId="05FF86EF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36E83AD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062636E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03150BDF" w14:textId="77777777" w:rsidR="004F2CE7" w:rsidRPr="00BD7ABF" w:rsidRDefault="0092423E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27029D" w14:paraId="1B0D1822" w14:textId="77777777" w:rsidTr="0027029D">
        <w:tc>
          <w:tcPr>
            <w:tcW w:w="2282" w:type="dxa"/>
          </w:tcPr>
          <w:p w14:paraId="06D1E5EE" w14:textId="3FA8062F" w:rsidR="0027029D" w:rsidRPr="00BD7ABF" w:rsidRDefault="0027029D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Version 2.</w:t>
            </w:r>
            <w:r w:rsidR="00B07818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1824" w:type="dxa"/>
          </w:tcPr>
          <w:p w14:paraId="3D6E9588" w14:textId="77777777" w:rsidR="0027029D" w:rsidRPr="00BD7ABF" w:rsidRDefault="0027029D" w:rsidP="00B86019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566B537A" w14:textId="4B774ADD" w:rsidR="0027029D" w:rsidRPr="00BD7ABF" w:rsidRDefault="0027029D" w:rsidP="00B86019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Multiple System Admin, Configurable Notifications</w:t>
            </w:r>
            <w:r w:rsidR="00BC432A">
              <w:rPr>
                <w:rFonts w:cs="Arial"/>
                <w:sz w:val="18"/>
                <w:szCs w:val="18"/>
              </w:rPr>
              <w:t>,</w:t>
            </w:r>
            <w:r>
              <w:rPr>
                <w:rFonts w:cs="Arial"/>
                <w:sz w:val="18"/>
                <w:szCs w:val="18"/>
              </w:rPr>
              <w:t xml:space="preserve"> Filter and sorting, Field Validations, History of the request, Address management </w:t>
            </w:r>
          </w:p>
        </w:tc>
        <w:tc>
          <w:tcPr>
            <w:tcW w:w="2052" w:type="dxa"/>
          </w:tcPr>
          <w:p w14:paraId="6E6E5DB0" w14:textId="77777777" w:rsidR="0027029D" w:rsidRDefault="0027029D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June 2021</w:t>
            </w:r>
          </w:p>
        </w:tc>
      </w:tr>
    </w:tbl>
    <w:p w14:paraId="7BE242A0" w14:textId="77777777" w:rsidR="004F2CE7" w:rsidRDefault="004F2CE7" w:rsidP="00531438">
      <w:pPr>
        <w:pStyle w:val="BodyText20"/>
      </w:pPr>
    </w:p>
    <w:p w14:paraId="3222F4A1" w14:textId="77777777" w:rsidR="004F2CE7" w:rsidRPr="00531438" w:rsidRDefault="004F2CE7" w:rsidP="00531438">
      <w:pPr>
        <w:pStyle w:val="BodyText20"/>
      </w:pPr>
    </w:p>
    <w:p w14:paraId="020F8BC0" w14:textId="77777777" w:rsidR="00531438" w:rsidRPr="00531438" w:rsidRDefault="00531438" w:rsidP="00531438">
      <w:pPr>
        <w:pStyle w:val="BodyText20"/>
      </w:pPr>
    </w:p>
    <w:p w14:paraId="2970EE43" w14:textId="77777777" w:rsidR="00531438" w:rsidRPr="00531438" w:rsidRDefault="00531438" w:rsidP="00531438">
      <w:pPr>
        <w:pStyle w:val="BodyText20"/>
      </w:pPr>
    </w:p>
    <w:p w14:paraId="6C714BF1" w14:textId="77777777" w:rsidR="00531438" w:rsidRPr="00531438" w:rsidRDefault="00531438" w:rsidP="00531438">
      <w:pPr>
        <w:pStyle w:val="BodyText20"/>
      </w:pPr>
    </w:p>
    <w:p w14:paraId="517B57F5" w14:textId="77777777" w:rsidR="00531438" w:rsidRPr="00531438" w:rsidRDefault="00531438" w:rsidP="00531438">
      <w:pPr>
        <w:pStyle w:val="BodyText20"/>
      </w:pPr>
    </w:p>
    <w:p w14:paraId="03EA3224" w14:textId="77777777" w:rsidR="00531438" w:rsidRPr="00531438" w:rsidRDefault="00531438" w:rsidP="00531438">
      <w:pPr>
        <w:pStyle w:val="BodyText20"/>
      </w:pPr>
    </w:p>
    <w:p w14:paraId="4A924447" w14:textId="77777777" w:rsidR="00531438" w:rsidRPr="00531438" w:rsidRDefault="00531438" w:rsidP="00531438">
      <w:pPr>
        <w:pStyle w:val="BodyText20"/>
      </w:pPr>
    </w:p>
    <w:p w14:paraId="68523048" w14:textId="77777777" w:rsidR="00531438" w:rsidRDefault="00531438" w:rsidP="00531438">
      <w:pPr>
        <w:pStyle w:val="BodyText20"/>
      </w:pPr>
    </w:p>
    <w:p w14:paraId="341327DA" w14:textId="77777777" w:rsidR="0040040A" w:rsidRDefault="0040040A" w:rsidP="00531438">
      <w:pPr>
        <w:pStyle w:val="BodyText20"/>
      </w:pPr>
    </w:p>
    <w:p w14:paraId="5DECAD09" w14:textId="77777777" w:rsidR="0040040A" w:rsidRDefault="0040040A" w:rsidP="00531438">
      <w:pPr>
        <w:pStyle w:val="BodyText20"/>
      </w:pPr>
    </w:p>
    <w:p w14:paraId="5BB7201D" w14:textId="77777777" w:rsidR="0040040A" w:rsidRDefault="0040040A" w:rsidP="00531438">
      <w:pPr>
        <w:pStyle w:val="BodyText20"/>
      </w:pPr>
    </w:p>
    <w:p w14:paraId="1B57DD51" w14:textId="77777777" w:rsidR="0040040A" w:rsidRDefault="0040040A" w:rsidP="00531438">
      <w:pPr>
        <w:pStyle w:val="BodyText20"/>
      </w:pPr>
    </w:p>
    <w:p w14:paraId="14D22BAB" w14:textId="77777777" w:rsidR="0040040A" w:rsidRDefault="0040040A" w:rsidP="00531438">
      <w:pPr>
        <w:pStyle w:val="BodyText20"/>
      </w:pPr>
    </w:p>
    <w:p w14:paraId="5DE1FE49" w14:textId="77777777" w:rsidR="0040040A" w:rsidRDefault="0040040A" w:rsidP="00531438">
      <w:pPr>
        <w:pStyle w:val="BodyText20"/>
      </w:pPr>
    </w:p>
    <w:p w14:paraId="41E51514" w14:textId="77777777" w:rsidR="0040040A" w:rsidRDefault="0040040A" w:rsidP="00531438">
      <w:pPr>
        <w:pStyle w:val="BodyText20"/>
      </w:pPr>
    </w:p>
    <w:p w14:paraId="0C6682F3" w14:textId="77777777" w:rsidR="0040040A" w:rsidRDefault="0040040A" w:rsidP="00531438">
      <w:pPr>
        <w:pStyle w:val="BodyText20"/>
      </w:pPr>
    </w:p>
    <w:p w14:paraId="53BA6038" w14:textId="77777777" w:rsidR="0040040A" w:rsidRDefault="0040040A" w:rsidP="00531438">
      <w:pPr>
        <w:pStyle w:val="BodyText20"/>
      </w:pPr>
    </w:p>
    <w:p w14:paraId="300A2A2C" w14:textId="77777777" w:rsidR="0040040A" w:rsidRDefault="0040040A" w:rsidP="00531438">
      <w:pPr>
        <w:pStyle w:val="BodyText20"/>
      </w:pPr>
    </w:p>
    <w:p w14:paraId="1100AE0F" w14:textId="77777777" w:rsidR="0040040A" w:rsidRDefault="0040040A" w:rsidP="00531438">
      <w:pPr>
        <w:pStyle w:val="BodyText20"/>
      </w:pPr>
    </w:p>
    <w:p w14:paraId="62222148" w14:textId="77777777" w:rsidR="0040040A" w:rsidRDefault="0040040A" w:rsidP="00531438">
      <w:pPr>
        <w:pStyle w:val="BodyText20"/>
      </w:pPr>
    </w:p>
    <w:p w14:paraId="5263AAF6" w14:textId="77777777" w:rsidR="0040040A" w:rsidRDefault="0040040A" w:rsidP="00531438">
      <w:pPr>
        <w:pStyle w:val="BodyText20"/>
      </w:pPr>
    </w:p>
    <w:p w14:paraId="54A2771B" w14:textId="77777777" w:rsidR="0040040A" w:rsidRDefault="0040040A" w:rsidP="00531438">
      <w:pPr>
        <w:pStyle w:val="BodyText20"/>
      </w:pPr>
    </w:p>
    <w:p w14:paraId="77C03B8B" w14:textId="77777777" w:rsidR="0040040A" w:rsidRDefault="0040040A" w:rsidP="00531438">
      <w:pPr>
        <w:pStyle w:val="BodyText20"/>
      </w:pPr>
    </w:p>
    <w:p w14:paraId="24B9438D" w14:textId="77777777" w:rsidR="0040040A" w:rsidRDefault="0040040A" w:rsidP="00531438">
      <w:pPr>
        <w:pStyle w:val="BodyText20"/>
      </w:pPr>
    </w:p>
    <w:p w14:paraId="72613C08" w14:textId="77777777" w:rsidR="0040040A" w:rsidRDefault="0040040A" w:rsidP="00531438">
      <w:pPr>
        <w:pStyle w:val="BodyText20"/>
      </w:pPr>
    </w:p>
    <w:p w14:paraId="1748E782" w14:textId="77777777" w:rsidR="0040040A" w:rsidRDefault="0040040A" w:rsidP="00531438">
      <w:pPr>
        <w:pStyle w:val="BodyText20"/>
      </w:pPr>
    </w:p>
    <w:p w14:paraId="62E62F94" w14:textId="77777777" w:rsidR="0040040A" w:rsidRDefault="0040040A" w:rsidP="00531438">
      <w:pPr>
        <w:pStyle w:val="BodyText20"/>
      </w:pPr>
    </w:p>
    <w:p w14:paraId="33BC3A4D" w14:textId="77777777" w:rsidR="0040040A" w:rsidRDefault="0040040A" w:rsidP="00531438">
      <w:pPr>
        <w:pStyle w:val="BodyText20"/>
      </w:pPr>
    </w:p>
    <w:p w14:paraId="57156746" w14:textId="77777777" w:rsidR="0040040A" w:rsidRDefault="0040040A" w:rsidP="00531438">
      <w:pPr>
        <w:pStyle w:val="BodyText20"/>
      </w:pPr>
    </w:p>
    <w:p w14:paraId="6B27D752" w14:textId="77777777" w:rsidR="0040040A" w:rsidRDefault="0040040A" w:rsidP="00531438">
      <w:pPr>
        <w:pStyle w:val="BodyText20"/>
      </w:pPr>
    </w:p>
    <w:p w14:paraId="727C5E65" w14:textId="77777777" w:rsidR="0040040A" w:rsidRDefault="0040040A" w:rsidP="00531438">
      <w:pPr>
        <w:pStyle w:val="BodyText20"/>
      </w:pPr>
    </w:p>
    <w:p w14:paraId="283E4167" w14:textId="77777777" w:rsidR="0040040A" w:rsidRPr="00531438" w:rsidRDefault="0040040A" w:rsidP="00531438">
      <w:pPr>
        <w:pStyle w:val="BodyText20"/>
      </w:pPr>
    </w:p>
    <w:p w14:paraId="775FD7DE" w14:textId="77777777" w:rsidR="00531438" w:rsidRPr="00531438" w:rsidRDefault="00531438" w:rsidP="00531438">
      <w:pPr>
        <w:pStyle w:val="BodyText20"/>
      </w:pPr>
    </w:p>
    <w:bookmarkEnd w:id="66"/>
    <w:p w14:paraId="232DAD4A" w14:textId="689B13A5" w:rsidR="00B35011" w:rsidRPr="00531438" w:rsidRDefault="00B35011" w:rsidP="00886927">
      <w:pPr>
        <w:pStyle w:val="BodyText20"/>
        <w:tabs>
          <w:tab w:val="left" w:pos="2453"/>
        </w:tabs>
      </w:pPr>
    </w:p>
    <w:bookmarkStart w:id="67" w:name="_Toc75770104" w:displacedByCustomXml="next"/>
    <w:bookmarkStart w:id="68" w:name="_Toc33605929" w:displacedByCustomXml="next"/>
    <w:bookmarkStart w:id="69" w:name="_Toc32485226" w:displacedByCustomXml="next"/>
    <w:bookmarkStart w:id="70" w:name="_Toc32485178" w:displacedByCustomXml="next"/>
    <w:bookmarkStart w:id="71" w:name="_Toc32478498" w:displacedByCustomXml="next"/>
    <w:bookmarkStart w:id="72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2A5DBB43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5FF3A91D" w14:textId="4770D756" w:rsidR="00F24C7B" w:rsidRPr="00F24C7B" w:rsidRDefault="000B0CE4" w:rsidP="00F24C7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</w:p>
        <w:p w14:paraId="21ABB619" w14:textId="19431156" w:rsidR="00F24C7B" w:rsidRDefault="00957180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70106" w:history="1">
            <w:r w:rsidR="00F24C7B" w:rsidRPr="00E77C6F">
              <w:rPr>
                <w:rStyle w:val="Hyperlink"/>
                <w:noProof/>
              </w:rPr>
              <w:t>1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Overview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_Toc75770106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1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53759A86" w14:textId="03293F64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07" w:history="1">
            <w:r w:rsidR="00F24C7B" w:rsidRPr="00E77C6F">
              <w:rPr>
                <w:rStyle w:val="Hyperlink"/>
                <w:noProof/>
              </w:rPr>
              <w:t>1.1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Scope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_Toc75770107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1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61B5DE6B" w14:textId="7ED20940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08" w:history="1">
            <w:r w:rsidR="00F24C7B" w:rsidRPr="00E77C6F">
              <w:rPr>
                <w:rStyle w:val="Hyperlink"/>
                <w:noProof/>
              </w:rPr>
              <w:t>1.2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Acronyms &amp; Abbreviations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_Toc75770108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1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1922A39D" w14:textId="2656CAF5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09" w:history="1">
            <w:r w:rsidR="00F24C7B" w:rsidRPr="00E77C6F">
              <w:rPr>
                <w:rStyle w:val="Hyperlink"/>
                <w:noProof/>
              </w:rPr>
              <w:t>1.3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Conventions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_Toc75770109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1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60EB715C" w14:textId="37DB5C6A" w:rsidR="00F24C7B" w:rsidRDefault="00957180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70110" w:history="1">
            <w:r w:rsidR="00F24C7B" w:rsidRPr="00E77C6F">
              <w:rPr>
                <w:rStyle w:val="Hyperlink"/>
                <w:noProof/>
              </w:rPr>
              <w:t>2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TRC  Operations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_Toc75770110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2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4368C085" w14:textId="2777B416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11" w:history="1">
            <w:r w:rsidR="00F24C7B" w:rsidRPr="00E77C6F">
              <w:rPr>
                <w:rStyle w:val="Hyperlink"/>
                <w:noProof/>
              </w:rPr>
              <w:t>2.1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Application Overview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_Toc75770111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2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24AE8FF3" w14:textId="7E2F04A2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12" w:history="1">
            <w:r w:rsidR="00F24C7B" w:rsidRPr="00E77C6F">
              <w:rPr>
                <w:rStyle w:val="Hyperlink"/>
                <w:noProof/>
              </w:rPr>
              <w:t>2.2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Logging into the Application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_Toc75770112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2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57D52AC1" w14:textId="45CB10C8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13" w:history="1">
            <w:r w:rsidR="00F24C7B" w:rsidRPr="00E77C6F">
              <w:rPr>
                <w:rStyle w:val="Hyperlink"/>
                <w:noProof/>
              </w:rPr>
              <w:t>2.3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Application User Interface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_Toc75770113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8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27D600E9" w14:textId="7A1A0AD3" w:rsidR="00F24C7B" w:rsidRDefault="00957180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5770114" w:history="1">
            <w:r w:rsidR="00F24C7B" w:rsidRPr="00E77C6F">
              <w:rPr>
                <w:rStyle w:val="Hyperlink"/>
                <w:noProof/>
              </w:rPr>
              <w:t>2.3.1</w:t>
            </w:r>
            <w:r w:rsidR="00F24C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Dashboard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_Toc75770114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12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57EDB978" w14:textId="284BDC11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15" w:history="1">
            <w:r w:rsidR="00F24C7B" w:rsidRPr="00E77C6F">
              <w:rPr>
                <w:rStyle w:val="Hyperlink"/>
                <w:noProof/>
              </w:rPr>
              <w:t>2.4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Manage Type Approval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_Toc75770115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15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55F10DBB" w14:textId="7CE88D1F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16" w:history="1">
            <w:r w:rsidR="00F24C7B" w:rsidRPr="00E77C6F">
              <w:rPr>
                <w:rStyle w:val="Hyperlink"/>
                <w:noProof/>
              </w:rPr>
              <w:t>2.5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Edit Type Approved Devices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_Toc75770116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19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1BA8904F" w14:textId="01D8596C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17" w:history="1">
            <w:r w:rsidR="00F24C7B" w:rsidRPr="00E77C6F">
              <w:rPr>
                <w:rStyle w:val="Hyperlink"/>
                <w:noProof/>
              </w:rPr>
              <w:t>2.6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Filter Type Approval Requests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_Toc75770117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21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2CB4E438" w14:textId="53CD66E1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18" w:history="1">
            <w:r w:rsidR="00F24C7B" w:rsidRPr="00E77C6F">
              <w:rPr>
                <w:rStyle w:val="Hyperlink"/>
                <w:noProof/>
              </w:rPr>
              <w:t>2.7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Sorting Type Approved Requests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_Toc75770118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22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32A3F0B1" w14:textId="7109ACB5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19" w:history="1">
            <w:r w:rsidR="00F24C7B" w:rsidRPr="00E77C6F">
              <w:rPr>
                <w:rStyle w:val="Hyperlink"/>
                <w:noProof/>
              </w:rPr>
              <w:t>2.8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Export Type Approved Requests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_Toc75770119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23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5655808E" w14:textId="259C9BA2" w:rsidR="00F24C7B" w:rsidRDefault="00957180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20" w:history="1">
            <w:r w:rsidR="00F24C7B" w:rsidRPr="00E77C6F">
              <w:rPr>
                <w:rStyle w:val="Hyperlink"/>
                <w:noProof/>
              </w:rPr>
              <w:t>2.9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Grievance Management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_Toc75770120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24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2931A1A7" w14:textId="424AB331" w:rsidR="00F24C7B" w:rsidRDefault="00957180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21" w:history="1">
            <w:r w:rsidR="00F24C7B" w:rsidRPr="00E77C6F">
              <w:rPr>
                <w:rStyle w:val="Hyperlink"/>
                <w:noProof/>
              </w:rPr>
              <w:t>2.10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Filter Grievances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_Toc75770121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28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701343E1" w14:textId="32D642FF" w:rsidR="00F24C7B" w:rsidRDefault="00957180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22" w:history="1">
            <w:r w:rsidR="00F24C7B" w:rsidRPr="00E77C6F">
              <w:rPr>
                <w:rStyle w:val="Hyperlink"/>
                <w:noProof/>
              </w:rPr>
              <w:t>2.11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Sorting Grievances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_Toc75770122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30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2E200221" w14:textId="690B0FF6" w:rsidR="00F24C7B" w:rsidRDefault="00957180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70123" w:history="1">
            <w:r w:rsidR="00F24C7B" w:rsidRPr="00E77C6F">
              <w:rPr>
                <w:rStyle w:val="Hyperlink"/>
                <w:noProof/>
              </w:rPr>
              <w:t>2.12</w:t>
            </w:r>
            <w:r w:rsidR="00F24C7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F24C7B" w:rsidRPr="00E77C6F">
              <w:rPr>
                <w:rStyle w:val="Hyperlink"/>
                <w:noProof/>
              </w:rPr>
              <w:t>Export Grievances</w:t>
            </w:r>
            <w:r w:rsidR="00F24C7B">
              <w:rPr>
                <w:noProof/>
                <w:webHidden/>
              </w:rPr>
              <w:tab/>
            </w:r>
            <w:r w:rsidR="00F24C7B">
              <w:rPr>
                <w:noProof/>
                <w:webHidden/>
              </w:rPr>
              <w:fldChar w:fldCharType="begin"/>
            </w:r>
            <w:r w:rsidR="00F24C7B">
              <w:rPr>
                <w:noProof/>
                <w:webHidden/>
              </w:rPr>
              <w:instrText xml:space="preserve"> PAGEREF _Toc75770123 \h </w:instrText>
            </w:r>
            <w:r w:rsidR="00F24C7B">
              <w:rPr>
                <w:noProof/>
                <w:webHidden/>
              </w:rPr>
            </w:r>
            <w:r w:rsidR="00F24C7B">
              <w:rPr>
                <w:noProof/>
                <w:webHidden/>
              </w:rPr>
              <w:fldChar w:fldCharType="separate"/>
            </w:r>
            <w:r w:rsidR="00BD6970">
              <w:rPr>
                <w:noProof/>
                <w:webHidden/>
              </w:rPr>
              <w:t>30</w:t>
            </w:r>
            <w:r w:rsidR="00F24C7B">
              <w:rPr>
                <w:noProof/>
                <w:webHidden/>
              </w:rPr>
              <w:fldChar w:fldCharType="end"/>
            </w:r>
          </w:hyperlink>
        </w:p>
        <w:p w14:paraId="01916362" w14:textId="47CC52B8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19E4493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FB9880D" w14:textId="77777777" w:rsidR="002631E4" w:rsidRPr="002631E4" w:rsidRDefault="002631E4" w:rsidP="003C7ABF">
      <w:pPr>
        <w:pStyle w:val="TOC1"/>
      </w:pPr>
    </w:p>
    <w:p w14:paraId="3BA55F6C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75770105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04730C9D" w14:textId="790DBA72" w:rsidR="00B07818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5811525" w:history="1">
        <w:r w:rsidR="00B07818" w:rsidRPr="00030E9D">
          <w:rPr>
            <w:rStyle w:val="Hyperlink"/>
            <w:noProof/>
          </w:rPr>
          <w:t>Figure 1: CEIR Home Page</w:t>
        </w:r>
        <w:r w:rsidR="00B07818">
          <w:rPr>
            <w:noProof/>
            <w:webHidden/>
          </w:rPr>
          <w:tab/>
        </w:r>
        <w:r w:rsidR="00B07818">
          <w:rPr>
            <w:noProof/>
            <w:webHidden/>
          </w:rPr>
          <w:fldChar w:fldCharType="begin"/>
        </w:r>
        <w:r w:rsidR="00B07818">
          <w:rPr>
            <w:noProof/>
            <w:webHidden/>
          </w:rPr>
          <w:instrText xml:space="preserve"> PAGEREF _Toc75811525 \h </w:instrText>
        </w:r>
        <w:r w:rsidR="00B07818">
          <w:rPr>
            <w:noProof/>
            <w:webHidden/>
          </w:rPr>
        </w:r>
        <w:r w:rsidR="00B07818"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</w:t>
        </w:r>
        <w:r w:rsidR="00B07818">
          <w:rPr>
            <w:noProof/>
            <w:webHidden/>
          </w:rPr>
          <w:fldChar w:fldCharType="end"/>
        </w:r>
      </w:hyperlink>
    </w:p>
    <w:p w14:paraId="4CB78C52" w14:textId="5CB15387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26" w:history="1">
        <w:r w:rsidRPr="00030E9D">
          <w:rPr>
            <w:rStyle w:val="Hyperlink"/>
            <w:noProof/>
          </w:rPr>
          <w:t>Figure 2: TRC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8F02DA" w14:textId="00CE1AB2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27" w:history="1">
        <w:r w:rsidRPr="00030E9D">
          <w:rPr>
            <w:rStyle w:val="Hyperlink"/>
            <w:noProof/>
          </w:rPr>
          <w:t>Figure 3: Verify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6D2F99" w14:textId="01BE5F97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28" w:history="1">
        <w:r w:rsidRPr="00030E9D">
          <w:rPr>
            <w:rStyle w:val="Hyperlink"/>
            <w:noProof/>
          </w:rPr>
          <w:t>Figure 4: Enter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C7E895" w14:textId="02DFD417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29" w:history="1">
        <w:r w:rsidRPr="00030E9D">
          <w:rPr>
            <w:rStyle w:val="Hyperlink"/>
            <w:noProof/>
          </w:rPr>
          <w:t>Figure 5: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327A76" w14:textId="01653218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0" w:history="1">
        <w:r w:rsidRPr="00030E9D">
          <w:rPr>
            <w:rStyle w:val="Hyperlink"/>
            <w:noProof/>
          </w:rPr>
          <w:t>Figure 6: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90F501" w14:textId="771F13EA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1" w:history="1">
        <w:r w:rsidRPr="00030E9D">
          <w:rPr>
            <w:rStyle w:val="Hyperlink"/>
            <w:noProof/>
          </w:rPr>
          <w:t>Figure 7: Forgot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141630" w14:textId="3FAE1D3C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2" w:history="1">
        <w:r w:rsidRPr="00030E9D">
          <w:rPr>
            <w:rStyle w:val="Hyperlink"/>
            <w:noProof/>
          </w:rPr>
          <w:t>Figure 8: Set New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A3D55A" w14:textId="5B86FCA1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3" w:history="1">
        <w:r w:rsidRPr="00030E9D">
          <w:rPr>
            <w:rStyle w:val="Hyperlink"/>
            <w:noProof/>
          </w:rPr>
          <w:t>Figure 9: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3CB417" w14:textId="01AB6827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4" w:history="1">
        <w:r w:rsidRPr="00030E9D">
          <w:rPr>
            <w:rStyle w:val="Hyperlink"/>
            <w:noProof/>
          </w:rPr>
          <w:t>Figure 10: Edit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D59A64" w14:textId="236B036E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5" w:history="1">
        <w:r w:rsidRPr="00030E9D">
          <w:rPr>
            <w:rStyle w:val="Hyperlink"/>
            <w:noProof/>
          </w:rPr>
          <w:t>Figure 11: Password confirmation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90C578" w14:textId="5A1B83C2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6" w:history="1">
        <w:r w:rsidRPr="00030E9D">
          <w:rPr>
            <w:rStyle w:val="Hyperlink"/>
            <w:noProof/>
          </w:rPr>
          <w:t>Figure 12: Verify OTP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F46FF3" w14:textId="020DC52D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7" w:history="1">
        <w:r w:rsidRPr="00030E9D">
          <w:rPr>
            <w:rStyle w:val="Hyperlink"/>
            <w:noProof/>
          </w:rPr>
          <w:t>Figure 13: Verify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779192" w14:textId="14494117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8" w:history="1">
        <w:r w:rsidRPr="00030E9D">
          <w:rPr>
            <w:rStyle w:val="Hyperlink"/>
            <w:noProof/>
          </w:rPr>
          <w:t>Figure 14: Change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187524" w14:textId="59E07654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39" w:history="1">
        <w:r w:rsidRPr="00030E9D">
          <w:rPr>
            <w:rStyle w:val="Hyperlink"/>
            <w:noProof/>
          </w:rPr>
          <w:t>Figure 15: Manage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52BD86" w14:textId="10FBB510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0" w:history="1">
        <w:r w:rsidRPr="00030E9D">
          <w:rPr>
            <w:rStyle w:val="Hyperlink"/>
            <w:noProof/>
          </w:rPr>
          <w:t>Figure 16: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3D702E" w14:textId="64E4DF86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1" w:history="1">
        <w:r w:rsidRPr="00030E9D">
          <w:rPr>
            <w:rStyle w:val="Hyperlink"/>
            <w:noProof/>
          </w:rPr>
          <w:t>Figure 17: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057EE3" w14:textId="6DD7C96C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2" w:history="1">
        <w:r w:rsidRPr="00030E9D">
          <w:rPr>
            <w:rStyle w:val="Hyperlink"/>
            <w:noProof/>
          </w:rPr>
          <w:t>Figure 18: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E18CB3" w14:textId="4B5602F5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3" w:history="1">
        <w:r w:rsidRPr="00030E9D">
          <w:rPr>
            <w:rStyle w:val="Hyperlink"/>
            <w:noProof/>
          </w:rPr>
          <w:t>Figure 19: Notifications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DF9EBF" w14:textId="7DCC1867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4" w:history="1">
        <w:r w:rsidRPr="00030E9D">
          <w:rPr>
            <w:rStyle w:val="Hyperlink"/>
            <w:noProof/>
          </w:rPr>
          <w:t>Figure 20: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D9D88F" w14:textId="05ADCA2C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5" w:history="1">
        <w:r w:rsidRPr="00030E9D">
          <w:rPr>
            <w:rStyle w:val="Hyperlink"/>
            <w:noProof/>
          </w:rPr>
          <w:t>Figure 21: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55B141" w14:textId="49F1E15B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6" w:history="1">
        <w:r w:rsidRPr="00030E9D">
          <w:rPr>
            <w:rStyle w:val="Hyperlink"/>
            <w:noProof/>
          </w:rPr>
          <w:t>Figure 22: Type-Approved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7DD325" w14:textId="62AD44B1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7" w:history="1">
        <w:r w:rsidRPr="00030E9D">
          <w:rPr>
            <w:rStyle w:val="Hyperlink"/>
            <w:noProof/>
          </w:rPr>
          <w:t>Figure 23: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1A05B1" w14:textId="73EF62F3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8" w:history="1">
        <w:r w:rsidRPr="00030E9D">
          <w:rPr>
            <w:rStyle w:val="Hyperlink"/>
            <w:noProof/>
          </w:rPr>
          <w:t>Figure 24: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590336" w14:textId="336465B0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49" w:history="1">
        <w:r w:rsidRPr="00030E9D">
          <w:rPr>
            <w:rStyle w:val="Hyperlink"/>
            <w:noProof/>
          </w:rPr>
          <w:t>Figure 25: Update Report Type-Approve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DCF307" w14:textId="1DD48B03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0" w:history="1">
        <w:r w:rsidRPr="00030E9D">
          <w:rPr>
            <w:rStyle w:val="Hyperlink"/>
            <w:noProof/>
          </w:rPr>
          <w:t>Figure 26: Filter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642729" w14:textId="6F131194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1" w:history="1">
        <w:r w:rsidRPr="00030E9D">
          <w:rPr>
            <w:rStyle w:val="Hyperlink"/>
            <w:noProof/>
          </w:rPr>
          <w:t>Figure 29: Export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3F4501" w14:textId="23A921D5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2" w:history="1">
        <w:r w:rsidRPr="00030E9D">
          <w:rPr>
            <w:rStyle w:val="Hyperlink"/>
            <w:noProof/>
          </w:rPr>
          <w:t>Figure 30: Open or Save Exported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54733F8" w14:textId="18073AD3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3" w:history="1">
        <w:r w:rsidRPr="00030E9D">
          <w:rPr>
            <w:rStyle w:val="Hyperlink"/>
            <w:noProof/>
          </w:rPr>
          <w:t>Figure 31: Exported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A18DA1" w14:textId="0AF81395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4" w:history="1">
        <w:r w:rsidRPr="00030E9D">
          <w:rPr>
            <w:rStyle w:val="Hyperlink"/>
            <w:noProof/>
          </w:rPr>
          <w:t>Figure 32: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C33FD7" w14:textId="19CF60D2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5" w:history="1">
        <w:r w:rsidRPr="00030E9D">
          <w:rPr>
            <w:rStyle w:val="Hyperlink"/>
            <w:noProof/>
          </w:rPr>
          <w:t>Figure 33: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74F997" w14:textId="0669CE75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6" w:history="1">
        <w:r w:rsidRPr="00030E9D">
          <w:rPr>
            <w:rStyle w:val="Hyperlink"/>
            <w:noProof/>
          </w:rPr>
          <w:t>Figure 34: Create Grievance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97F1A4" w14:textId="48FC08A9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7" w:history="1">
        <w:r w:rsidRPr="00030E9D">
          <w:rPr>
            <w:rStyle w:val="Hyperlink"/>
            <w:noProof/>
          </w:rPr>
          <w:t>Figure 35: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61E0DF9" w14:textId="7841A96D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8" w:history="1">
        <w:r w:rsidRPr="00030E9D">
          <w:rPr>
            <w:rStyle w:val="Hyperlink"/>
            <w:noProof/>
          </w:rPr>
          <w:t>Figure 36: Filter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A0AEACA" w14:textId="4A290EA3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59" w:history="1">
        <w:r w:rsidRPr="00030E9D">
          <w:rPr>
            <w:rStyle w:val="Hyperlink"/>
            <w:noProof/>
          </w:rPr>
          <w:t>Figure 37: Filtered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FDE1F59" w14:textId="7DB83C9B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60" w:history="1">
        <w:r w:rsidRPr="00030E9D">
          <w:rPr>
            <w:rStyle w:val="Hyperlink"/>
            <w:noProof/>
          </w:rPr>
          <w:t>Figure 38: Sorted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7657C9D" w14:textId="5477112B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61" w:history="1">
        <w:r w:rsidRPr="00030E9D">
          <w:rPr>
            <w:rStyle w:val="Hyperlink"/>
            <w:noProof/>
          </w:rPr>
          <w:t>Figure 39: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6A6070" w14:textId="37742B38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62" w:history="1">
        <w:r w:rsidRPr="00030E9D">
          <w:rPr>
            <w:rStyle w:val="Hyperlink"/>
            <w:noProof/>
          </w:rPr>
          <w:t>Figure 40: Open or Save Exported Grievance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027484" w14:textId="7B86EAA8" w:rsidR="00B07818" w:rsidRDefault="00B0781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563" w:history="1">
        <w:r w:rsidRPr="00030E9D">
          <w:rPr>
            <w:rStyle w:val="Hyperlink"/>
            <w:noProof/>
          </w:rPr>
          <w:t>Figure 41: Exported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697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0797DF" w14:textId="383CBEE6" w:rsidR="006755C2" w:rsidRDefault="00D239B5">
      <w:pPr>
        <w:pStyle w:val="TableofFigures"/>
      </w:pPr>
      <w:r>
        <w:fldChar w:fldCharType="end"/>
      </w:r>
    </w:p>
    <w:p w14:paraId="3159FF8F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4ADD79B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75770106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7C353A29" w14:textId="77777777" w:rsidR="00AF7107" w:rsidRDefault="00384430" w:rsidP="004D34E8">
      <w:pPr>
        <w:pStyle w:val="Heading2"/>
      </w:pPr>
      <w:bookmarkStart w:id="154" w:name="_Toc75770107"/>
      <w:r>
        <w:t>Scope</w:t>
      </w:r>
      <w:bookmarkEnd w:id="154"/>
    </w:p>
    <w:p w14:paraId="21052378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7E235C">
        <w:t>TRC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7E235C">
        <w:t>report</w:t>
      </w:r>
      <w:r w:rsidRPr="00EE5A16">
        <w:t xml:space="preserve"> </w:t>
      </w:r>
      <w:r w:rsidR="007E235C">
        <w:t>Type approved devices</w:t>
      </w:r>
      <w:r w:rsidR="00512666">
        <w:t xml:space="preserve"> </w:t>
      </w:r>
      <w:r w:rsidRPr="00EE5A16">
        <w:t>and report grievances.</w:t>
      </w:r>
    </w:p>
    <w:p w14:paraId="5D2E6DB6" w14:textId="77777777" w:rsidR="00084397" w:rsidRDefault="00084397" w:rsidP="004D6E91">
      <w:pPr>
        <w:pStyle w:val="Heading2"/>
      </w:pPr>
      <w:bookmarkStart w:id="155" w:name="_Toc75770108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31113EA3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933C505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321A2BDB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61E82FC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D9CB10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7F40541F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673814BF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A00050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2DCE87AF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1A5A88D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49542A4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D2A49B5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4F2E034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E3FBD34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0E4A305C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26DA38B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417E8F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72A108C4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1CBECBE1" w14:textId="77777777" w:rsidR="00191AE2" w:rsidRDefault="00191AE2" w:rsidP="00191AE2">
      <w:pPr>
        <w:pStyle w:val="BodyText2"/>
        <w:ind w:left="360"/>
      </w:pPr>
    </w:p>
    <w:p w14:paraId="5EA032D4" w14:textId="77777777" w:rsidR="00384430" w:rsidRDefault="00384430" w:rsidP="004D3E67">
      <w:pPr>
        <w:pStyle w:val="Heading2"/>
      </w:pPr>
      <w:bookmarkStart w:id="156" w:name="_Toc75770109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2AE60DFE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2CAE2C8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C6ADE7B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2FF19B4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6B3A61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4F85C09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06EF934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D3DB994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2DECB2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1823B71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2D348C42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53F586B5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1D23723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40524D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2463A0F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73E23259" w14:textId="77777777" w:rsidR="00A90D32" w:rsidRDefault="009A50CC" w:rsidP="004D6E91">
      <w:pPr>
        <w:pStyle w:val="Heading1"/>
      </w:pPr>
      <w:bookmarkStart w:id="157" w:name="_Toc75770110"/>
      <w:r>
        <w:lastRenderedPageBreak/>
        <w:t xml:space="preserve">TRC </w:t>
      </w:r>
      <w:r w:rsidR="00384430">
        <w:t xml:space="preserve"> Operations</w:t>
      </w:r>
      <w:bookmarkEnd w:id="157"/>
    </w:p>
    <w:p w14:paraId="47B27645" w14:textId="77777777" w:rsidR="003F3870" w:rsidRPr="003F3870" w:rsidRDefault="003F3870" w:rsidP="003F3870"/>
    <w:p w14:paraId="24700B50" w14:textId="77777777" w:rsidR="00384430" w:rsidRPr="002A39C9" w:rsidRDefault="00384430" w:rsidP="00384430">
      <w:pPr>
        <w:pStyle w:val="Heading2"/>
      </w:pPr>
      <w:bookmarkStart w:id="158" w:name="_Toc75770111"/>
      <w:r w:rsidRPr="002A39C9">
        <w:t>Application Overview</w:t>
      </w:r>
      <w:bookmarkEnd w:id="158"/>
    </w:p>
    <w:p w14:paraId="796EB228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7E235C">
        <w:t>TRC</w:t>
      </w:r>
      <w:r>
        <w:t xml:space="preserve"> Portal </w:t>
      </w:r>
      <w:r w:rsidRPr="00EE5A16">
        <w:t xml:space="preserve">application is used to </w:t>
      </w:r>
      <w:r w:rsidR="007E235C">
        <w:t xml:space="preserve">report type approved </w:t>
      </w:r>
      <w:r w:rsidRPr="00EE5A16">
        <w:t xml:space="preserve">SIM-based devices that are imported in Cambodia. </w:t>
      </w:r>
      <w:r w:rsidR="00F854B3">
        <w:t xml:space="preserve">Registration of </w:t>
      </w:r>
      <w:r w:rsidR="007E235C">
        <w:t xml:space="preserve">TAC of </w:t>
      </w:r>
      <w:r w:rsidR="00F854B3">
        <w:t>all the imported devices</w:t>
      </w:r>
      <w:r w:rsidRPr="00EE5A16">
        <w:t xml:space="preserve"> ensures </w:t>
      </w:r>
      <w:r w:rsidR="007E235C">
        <w:t xml:space="preserve">that legal </w:t>
      </w:r>
      <w:r w:rsidRPr="00EE5A16">
        <w:t xml:space="preserve">devices are made available for sale in the market. </w:t>
      </w:r>
      <w:r w:rsidR="00271258">
        <w:t xml:space="preserve"> </w:t>
      </w:r>
    </w:p>
    <w:p w14:paraId="26B5AE48" w14:textId="77777777" w:rsidR="00384430" w:rsidRPr="00EE5A16" w:rsidRDefault="007E235C" w:rsidP="00384430">
      <w:pPr>
        <w:pStyle w:val="BodyText2"/>
      </w:pPr>
      <w:r>
        <w:t>TRC</w:t>
      </w:r>
      <w:r w:rsidR="00384430" w:rsidRPr="00EE5A16">
        <w:t xml:space="preserve"> perform the following tasks:</w:t>
      </w:r>
    </w:p>
    <w:p w14:paraId="22EBBC7A" w14:textId="77777777" w:rsidR="007E235C" w:rsidRPr="00EE5A16" w:rsidRDefault="007E235C" w:rsidP="007E235C">
      <w:pPr>
        <w:pStyle w:val="BodyText2"/>
        <w:numPr>
          <w:ilvl w:val="0"/>
          <w:numId w:val="24"/>
        </w:numPr>
      </w:pPr>
      <w:r>
        <w:t>Report type approval certificates for the imported devices</w:t>
      </w:r>
    </w:p>
    <w:p w14:paraId="48AA5043" w14:textId="77777777" w:rsidR="00E66A36" w:rsidRDefault="00384430" w:rsidP="007E235C">
      <w:pPr>
        <w:pStyle w:val="BodyText2"/>
        <w:ind w:left="720"/>
      </w:pPr>
      <w:r w:rsidRPr="00EE5A16">
        <w:t>Report grievances</w:t>
      </w:r>
    </w:p>
    <w:p w14:paraId="48D6002B" w14:textId="77777777" w:rsidR="00E66A36" w:rsidRDefault="00E66A36" w:rsidP="004D3E67">
      <w:pPr>
        <w:pStyle w:val="BodyText2"/>
      </w:pPr>
    </w:p>
    <w:p w14:paraId="54D145B1" w14:textId="77777777" w:rsidR="00384430" w:rsidRDefault="00384430" w:rsidP="004D3E67">
      <w:pPr>
        <w:pStyle w:val="Heading2"/>
      </w:pPr>
      <w:bookmarkStart w:id="159" w:name="_Toc75770112"/>
      <w:r>
        <w:t>Logging into the Application</w:t>
      </w:r>
      <w:bookmarkEnd w:id="159"/>
    </w:p>
    <w:p w14:paraId="7B6B697E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9A50CC">
        <w:t xml:space="preserve">TRC </w:t>
      </w:r>
      <w:r w:rsidR="00F854B3">
        <w:t>must</w:t>
      </w:r>
      <w:r>
        <w:t xml:space="preserve"> register in the application.</w:t>
      </w:r>
    </w:p>
    <w:p w14:paraId="62BB10F0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3D85C54B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FEE9C9F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347482D" wp14:editId="4BA040A5">
            <wp:extent cx="4969160" cy="697583"/>
            <wp:effectExtent l="19050" t="19050" r="22225" b="2667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26" cy="710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B5974" w14:textId="77777777" w:rsidR="0036447D" w:rsidRPr="0036447D" w:rsidRDefault="00584DC9" w:rsidP="001A108F">
      <w:pPr>
        <w:pStyle w:val="FigureCaption"/>
      </w:pPr>
      <w:bookmarkStart w:id="160" w:name="_Toc75811525"/>
      <w:r>
        <w:t>Figure 1: CEIR Home Page</w:t>
      </w:r>
      <w:bookmarkEnd w:id="160"/>
    </w:p>
    <w:p w14:paraId="38A37AE0" w14:textId="77777777" w:rsidR="00A7041F" w:rsidRDefault="000330B6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B4C722" wp14:editId="6048116E">
                <wp:simplePos x="0" y="0"/>
                <wp:positionH relativeFrom="column">
                  <wp:posOffset>2309115</wp:posOffset>
                </wp:positionH>
                <wp:positionV relativeFrom="paragraph">
                  <wp:posOffset>289305</wp:posOffset>
                </wp:positionV>
                <wp:extent cx="1101359" cy="1843038"/>
                <wp:effectExtent l="0" t="0" r="22860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359" cy="1843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43E07" id="Rectangle 16" o:spid="_x0000_s1026" style="position:absolute;margin-left:181.8pt;margin-top:22.8pt;width:86.7pt;height:145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" filled="f" strokecolor="black [3213]" strokeweight="1pt"/>
            </w:pict>
          </mc:Fallback>
        </mc:AlternateContent>
      </w:r>
      <w:r w:rsidR="00A7041F">
        <w:t xml:space="preserve">Select </w:t>
      </w:r>
      <w:r w:rsidR="00E90ADA">
        <w:rPr>
          <w:b/>
          <w:bCs/>
        </w:rPr>
        <w:t xml:space="preserve">TRC </w:t>
      </w:r>
      <w:r w:rsidR="00E90ADA">
        <w:t>form</w:t>
      </w:r>
      <w:r w:rsidR="00A7041F">
        <w:t xml:space="preserve">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72ADC501" w14:textId="77777777" w:rsidR="00CA51DD" w:rsidRDefault="0077516F" w:rsidP="007E235C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D19E00" wp14:editId="4FA73533">
                <wp:simplePos x="0" y="0"/>
                <wp:positionH relativeFrom="column">
                  <wp:posOffset>2667333</wp:posOffset>
                </wp:positionH>
                <wp:positionV relativeFrom="paragraph">
                  <wp:posOffset>3456</wp:posOffset>
                </wp:positionV>
                <wp:extent cx="730577" cy="207351"/>
                <wp:effectExtent l="0" t="0" r="1270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77" cy="2073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FD311" id="Rectangle 50" o:spid="_x0000_s1026" style="position:absolute;margin-left:210.05pt;margin-top:.25pt;width:57.55pt;height:16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" filled="f" strokecolor="#ffc000 [3207]" strokeweight="2pt"/>
            </w:pict>
          </mc:Fallback>
        </mc:AlternateContent>
      </w:r>
      <w:r w:rsidR="000330B6">
        <w:rPr>
          <w:noProof/>
        </w:rPr>
        <w:drawing>
          <wp:inline distT="0" distB="0" distL="0" distR="0" wp14:anchorId="5CB0BF24" wp14:editId="03A1AB36">
            <wp:extent cx="1097159" cy="18383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7768" cy="18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AB35" w14:textId="77777777" w:rsidR="00CA51DD" w:rsidRDefault="00CA51DD" w:rsidP="00822F6F">
      <w:pPr>
        <w:pStyle w:val="BodyText2"/>
        <w:ind w:left="720"/>
      </w:pPr>
    </w:p>
    <w:p w14:paraId="3093BCD6" w14:textId="2D814610" w:rsidR="00A7041F" w:rsidRDefault="00E66A36" w:rsidP="00BC6975">
      <w:pPr>
        <w:pStyle w:val="BodyText2"/>
        <w:ind w:left="284"/>
      </w:pPr>
      <w:r>
        <w:lastRenderedPageBreak/>
        <w:t xml:space="preserve">The </w:t>
      </w:r>
      <w:r w:rsidR="007E235C">
        <w:rPr>
          <w:b/>
          <w:bCs/>
        </w:rPr>
        <w:t>TRC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</w:t>
      </w:r>
      <w:r w:rsidR="007E235C">
        <w:t>TRC</w:t>
      </w:r>
      <w:r w:rsidR="00F854B3">
        <w:t xml:space="preserve"> needs to fill in the following information.</w:t>
      </w:r>
    </w:p>
    <w:p w14:paraId="120B2A09" w14:textId="7A0A6541" w:rsidR="00F9079F" w:rsidRDefault="00947CB0" w:rsidP="00084D6C">
      <w:pPr>
        <w:pStyle w:val="BodyText2"/>
        <w:ind w:left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31F601" wp14:editId="5040448E">
                <wp:simplePos x="0" y="0"/>
                <wp:positionH relativeFrom="column">
                  <wp:posOffset>448069</wp:posOffset>
                </wp:positionH>
                <wp:positionV relativeFrom="paragraph">
                  <wp:posOffset>3899</wp:posOffset>
                </wp:positionV>
                <wp:extent cx="4471101" cy="4841918"/>
                <wp:effectExtent l="0" t="0" r="2476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1101" cy="4841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CCE11" id="Rectangle 13" o:spid="_x0000_s1026" style="position:absolute;margin-left:35.3pt;margin-top:.3pt;width:352.05pt;height:38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" filled="f" strokecolor="black [3213]" strokeweight="1pt"/>
            </w:pict>
          </mc:Fallback>
        </mc:AlternateContent>
      </w:r>
      <w:r w:rsidR="00F9079F">
        <w:rPr>
          <w:noProof/>
        </w:rPr>
        <w:drawing>
          <wp:inline distT="0" distB="0" distL="0" distR="0" wp14:anchorId="5B1F68AE" wp14:editId="37083BF7">
            <wp:extent cx="4457328" cy="4848746"/>
            <wp:effectExtent l="0" t="0" r="635" b="9525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978" cy="48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BC2" w14:textId="77777777" w:rsidR="00CA51DD" w:rsidRDefault="00CA51DD" w:rsidP="001A108F">
      <w:pPr>
        <w:pStyle w:val="FigureCaption"/>
      </w:pPr>
      <w:bookmarkStart w:id="161" w:name="_Toc75811526"/>
      <w:r>
        <w:t xml:space="preserve">Figure 2: </w:t>
      </w:r>
      <w:r w:rsidR="0086455E">
        <w:t>TRC Registration</w:t>
      </w:r>
      <w:bookmarkEnd w:id="161"/>
      <w:r>
        <w:t xml:space="preserve"> </w:t>
      </w:r>
    </w:p>
    <w:p w14:paraId="21AE539A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37C9F16B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593F71BB" w14:textId="2296C471" w:rsidR="00A7041F" w:rsidRDefault="00A7041F" w:rsidP="00DC39E0">
      <w:pPr>
        <w:pStyle w:val="BodyText2"/>
        <w:numPr>
          <w:ilvl w:val="0"/>
          <w:numId w:val="35"/>
        </w:numPr>
      </w:pPr>
      <w:r w:rsidRPr="00A62CA8">
        <w:rPr>
          <w:b/>
          <w:bCs/>
        </w:rPr>
        <w:t>Last Name</w:t>
      </w:r>
      <w:r>
        <w:t xml:space="preserve">: Enter </w:t>
      </w:r>
      <w:r w:rsidR="00D4751F">
        <w:t>the</w:t>
      </w:r>
      <w:r>
        <w:t xml:space="preserve"> last name.</w:t>
      </w:r>
    </w:p>
    <w:p w14:paraId="71FB074B" w14:textId="03B8F1DE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</w:t>
      </w:r>
      <w:r w:rsidR="003F2D8C">
        <w:rPr>
          <w:b/>
          <w:bCs/>
        </w:rPr>
        <w:t>l ID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4653CBD2" w14:textId="097AC2C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F26794">
        <w:rPr>
          <w:b/>
          <w:bCs/>
        </w:rPr>
        <w:t>Contact Number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17BF0FA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9A50CC">
        <w:t xml:space="preserve">TRC </w:t>
      </w:r>
      <w:r w:rsidR="00B36078">
        <w:t>’s</w:t>
      </w:r>
      <w:r w:rsidR="00956603">
        <w:t xml:space="preserve"> address:</w:t>
      </w:r>
    </w:p>
    <w:p w14:paraId="17C77340" w14:textId="3F550F94" w:rsidR="00A7041F" w:rsidRDefault="00E1116D" w:rsidP="00DC39E0">
      <w:pPr>
        <w:pStyle w:val="BodyText2"/>
        <w:numPr>
          <w:ilvl w:val="1"/>
          <w:numId w:val="35"/>
        </w:numPr>
      </w:pPr>
      <w:r>
        <w:rPr>
          <w:b/>
          <w:bCs/>
          <w:color w:val="FF0000"/>
        </w:rPr>
        <w:t>*</w:t>
      </w:r>
      <w:r w:rsidR="00A7041F">
        <w:t>Street Number</w:t>
      </w:r>
    </w:p>
    <w:p w14:paraId="599D16F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7A871530" w14:textId="77777777" w:rsidR="00A7041F" w:rsidRDefault="00A7041F" w:rsidP="00DC39E0">
      <w:pPr>
        <w:pStyle w:val="BodyText2"/>
        <w:numPr>
          <w:ilvl w:val="1"/>
          <w:numId w:val="35"/>
        </w:numPr>
      </w:pPr>
      <w:r>
        <w:lastRenderedPageBreak/>
        <w:t>Locality</w:t>
      </w:r>
    </w:p>
    <w:p w14:paraId="2B44BE43" w14:textId="7A8AA2DA" w:rsidR="00A7041F" w:rsidRDefault="00F26794" w:rsidP="00DC39E0">
      <w:pPr>
        <w:pStyle w:val="BodyText2"/>
        <w:numPr>
          <w:ilvl w:val="1"/>
          <w:numId w:val="35"/>
        </w:numPr>
      </w:pPr>
      <w:r>
        <w:rPr>
          <w:b/>
          <w:bCs/>
          <w:color w:val="FF0000"/>
        </w:rPr>
        <w:t>*</w:t>
      </w:r>
      <w:r w:rsidR="00A7041F">
        <w:t>District</w:t>
      </w:r>
    </w:p>
    <w:p w14:paraId="0743D281" w14:textId="1DD11E78" w:rsidR="00A7041F" w:rsidRPr="004A4EC7" w:rsidRDefault="00F26794" w:rsidP="00DC39E0">
      <w:pPr>
        <w:pStyle w:val="BodyText2"/>
        <w:numPr>
          <w:ilvl w:val="1"/>
          <w:numId w:val="35"/>
        </w:numPr>
      </w:pPr>
      <w:r>
        <w:rPr>
          <w:b/>
          <w:bCs/>
          <w:color w:val="FF0000"/>
        </w:rPr>
        <w:t>*</w:t>
      </w:r>
      <w:r w:rsidR="00A7041F" w:rsidRPr="004A4EC7">
        <w:t>Commune</w:t>
      </w:r>
    </w:p>
    <w:p w14:paraId="4FEF6140" w14:textId="04B48EA6" w:rsidR="00A7041F" w:rsidRDefault="00F26794" w:rsidP="00DC39E0">
      <w:pPr>
        <w:pStyle w:val="BodyText2"/>
        <w:numPr>
          <w:ilvl w:val="1"/>
          <w:numId w:val="35"/>
        </w:numPr>
      </w:pPr>
      <w:r>
        <w:rPr>
          <w:b/>
          <w:bCs/>
          <w:color w:val="FF0000"/>
        </w:rPr>
        <w:t>*</w:t>
      </w:r>
      <w:r w:rsidR="00A7041F">
        <w:t>Province</w:t>
      </w:r>
    </w:p>
    <w:p w14:paraId="2D72AB8B" w14:textId="52C257F1" w:rsidR="00A7041F" w:rsidRDefault="00F26794" w:rsidP="00DC39E0">
      <w:pPr>
        <w:pStyle w:val="BodyText2"/>
        <w:numPr>
          <w:ilvl w:val="1"/>
          <w:numId w:val="35"/>
        </w:numPr>
      </w:pPr>
      <w:r>
        <w:rPr>
          <w:b/>
          <w:bCs/>
          <w:color w:val="FF0000"/>
        </w:rPr>
        <w:t>*</w:t>
      </w:r>
      <w:r w:rsidR="00A7041F">
        <w:t>Country</w:t>
      </w:r>
    </w:p>
    <w:p w14:paraId="232BBE6D" w14:textId="77777777" w:rsidR="00406F15" w:rsidRPr="00406F15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406F15" w:rsidRPr="00406F15">
        <w:rPr>
          <w:b/>
          <w:bCs/>
        </w:rPr>
        <w:t>National ID</w:t>
      </w:r>
      <w:r w:rsidR="00406F15">
        <w:t>: Enter national ID.</w:t>
      </w:r>
    </w:p>
    <w:p w14:paraId="603527A6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>Upload National ID</w:t>
      </w:r>
      <w:r>
        <w:rPr>
          <w:b/>
          <w:bCs/>
        </w:rPr>
        <w:t xml:space="preserve">: </w:t>
      </w:r>
      <w:r w:rsidRPr="00406F15">
        <w:rPr>
          <w:bCs/>
        </w:rPr>
        <w:t xml:space="preserve">Upload National ID </w:t>
      </w:r>
      <w:r>
        <w:rPr>
          <w:bCs/>
        </w:rPr>
        <w:t xml:space="preserve">file </w:t>
      </w:r>
    </w:p>
    <w:p w14:paraId="723EF327" w14:textId="77777777" w:rsid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 xml:space="preserve">Upload </w:t>
      </w:r>
      <w:r>
        <w:rPr>
          <w:b/>
          <w:bCs/>
        </w:rPr>
        <w:t xml:space="preserve">Photo: </w:t>
      </w:r>
      <w:r w:rsidRPr="00406F15">
        <w:rPr>
          <w:bCs/>
        </w:rPr>
        <w:t xml:space="preserve">Upload </w:t>
      </w:r>
      <w:r>
        <w:rPr>
          <w:bCs/>
        </w:rPr>
        <w:t>Photo</w:t>
      </w:r>
      <w:r w:rsidRPr="00406F15">
        <w:rPr>
          <w:bCs/>
        </w:rPr>
        <w:t xml:space="preserve"> </w:t>
      </w:r>
      <w:r>
        <w:rPr>
          <w:bCs/>
        </w:rPr>
        <w:t>file</w:t>
      </w:r>
    </w:p>
    <w:p w14:paraId="740315ED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Employee ID: </w:t>
      </w:r>
      <w:r>
        <w:t>Enter employee ID.</w:t>
      </w:r>
    </w:p>
    <w:p w14:paraId="356D218E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Upload ID Card: </w:t>
      </w:r>
      <w:r w:rsidRPr="00406F15">
        <w:rPr>
          <w:bCs/>
        </w:rPr>
        <w:t xml:space="preserve">Upload </w:t>
      </w:r>
      <w:r>
        <w:rPr>
          <w:bCs/>
        </w:rPr>
        <w:t>Official</w:t>
      </w:r>
      <w:r w:rsidRPr="00406F15">
        <w:rPr>
          <w:bCs/>
        </w:rPr>
        <w:t xml:space="preserve"> ID </w:t>
      </w:r>
      <w:r>
        <w:rPr>
          <w:bCs/>
        </w:rPr>
        <w:t>Card file</w:t>
      </w:r>
    </w:p>
    <w:p w14:paraId="36AD1330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Nature of Employment: </w:t>
      </w:r>
      <w:r>
        <w:t>Select nature of Employment.</w:t>
      </w:r>
    </w:p>
    <w:p w14:paraId="28C5E0AC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Designation and Title: </w:t>
      </w:r>
      <w:r>
        <w:t>Enter designation/Title of Reporting Authority in your organization.</w:t>
      </w:r>
    </w:p>
    <w:p w14:paraId="4A48DDDB" w14:textId="458F07B6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 xml:space="preserve">Reporting Authority Name: </w:t>
      </w:r>
      <w:r>
        <w:t>Enter name of Reporting Authority in your organization.</w:t>
      </w:r>
    </w:p>
    <w:p w14:paraId="6873FD50" w14:textId="1B27AC88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Reporting Authority Email ID:</w:t>
      </w:r>
      <w:r w:rsidRPr="00406F15">
        <w:t xml:space="preserve"> </w:t>
      </w:r>
      <w:r>
        <w:t>Enter e-mail ID of</w:t>
      </w:r>
      <w:r w:rsidR="0086455E">
        <w:t xml:space="preserve"> </w:t>
      </w:r>
      <w:r>
        <w:t>Reporting Authority in your organization.</w:t>
      </w:r>
    </w:p>
    <w:p w14:paraId="44C9CF56" w14:textId="04903600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Reporting Authority Contact Number:</w:t>
      </w:r>
      <w:r w:rsidRPr="00406F15">
        <w:t xml:space="preserve"> </w:t>
      </w:r>
      <w:r>
        <w:t>Enter contact number of Reporting Authority in your organization.</w:t>
      </w:r>
    </w:p>
    <w:p w14:paraId="0D23F7F4" w14:textId="77777777" w:rsidR="000242DB" w:rsidRDefault="00406F15" w:rsidP="000242DB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9A50CC">
        <w:t xml:space="preserve">TRC </w:t>
      </w:r>
      <w:r w:rsidR="00956603">
        <w:t>Portal application.</w:t>
      </w:r>
      <w:r w:rsidR="00C57342">
        <w:t xml:space="preserve"> </w:t>
      </w:r>
    </w:p>
    <w:p w14:paraId="37EBF9B9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72D7FCE1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406F15">
        <w:t>TRC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406F15">
        <w:t>TRC</w:t>
      </w:r>
      <w:r w:rsidR="004140E9">
        <w:t xml:space="preserve">. </w:t>
      </w:r>
      <w:r w:rsidR="00E40E9F">
        <w:t xml:space="preserve">These security questions are used for authentication of the </w:t>
      </w:r>
      <w:r w:rsidR="00406F15">
        <w:t>TRC</w:t>
      </w:r>
      <w:r w:rsidR="004140E9">
        <w:t>.</w:t>
      </w:r>
    </w:p>
    <w:p w14:paraId="630D394D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9A50CC">
        <w:t xml:space="preserve">TRC </w:t>
      </w:r>
      <w:r w:rsidR="004140E9">
        <w:t>is not a robot.</w:t>
      </w:r>
      <w:r w:rsidR="00DB0909">
        <w:t xml:space="preserve"> </w:t>
      </w:r>
    </w:p>
    <w:p w14:paraId="0D5C18AA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212AF57F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0818C469" w14:textId="77777777" w:rsidR="00DB0909" w:rsidRDefault="00DB0909" w:rsidP="00A90D32">
      <w:pPr>
        <w:pStyle w:val="BodyText2"/>
      </w:pPr>
      <w:r>
        <w:t xml:space="preserve">An OTP is sent to the </w:t>
      </w:r>
      <w:r w:rsidR="009A50CC">
        <w:t xml:space="preserve">TRC </w:t>
      </w:r>
      <w:r w:rsidR="0000542C">
        <w:t>personnel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39339742" w14:textId="77777777" w:rsidR="00B32FEA" w:rsidRDefault="00B32FEA" w:rsidP="00E33E46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1E29485" wp14:editId="6C68730D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E91C7" w14:textId="77777777" w:rsidR="00CA51DD" w:rsidRDefault="00CA51DD" w:rsidP="001A108F">
      <w:pPr>
        <w:pStyle w:val="FigureCaption"/>
      </w:pPr>
      <w:bookmarkStart w:id="162" w:name="_Toc75811527"/>
      <w:r>
        <w:t>Figure 3: Verify OTP</w:t>
      </w:r>
      <w:bookmarkEnd w:id="162"/>
    </w:p>
    <w:p w14:paraId="7A6B27C0" w14:textId="77777777" w:rsidR="00B32FEA" w:rsidRDefault="00DB0909" w:rsidP="00A90D32">
      <w:pPr>
        <w:pStyle w:val="BodyText2"/>
      </w:pPr>
      <w:r>
        <w:t xml:space="preserve">The </w:t>
      </w:r>
      <w:r w:rsidR="00406F15">
        <w:t>TRC</w:t>
      </w:r>
      <w:r w:rsidR="005B0DA8">
        <w:t xml:space="preserve"> personnel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7BE0F43F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7E12B787" wp14:editId="2F17A5EA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70CB4" w14:textId="77777777" w:rsidR="00CA51DD" w:rsidRDefault="00CA51DD" w:rsidP="001A108F">
      <w:pPr>
        <w:pStyle w:val="FigureCaption"/>
      </w:pPr>
      <w:bookmarkStart w:id="163" w:name="_Toc75811528"/>
      <w:r>
        <w:t>Figure 4: Enter OTP</w:t>
      </w:r>
      <w:bookmarkEnd w:id="163"/>
    </w:p>
    <w:p w14:paraId="297EF397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0653A30E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1A2FDDE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3944BCD4" wp14:editId="1D0CDB0C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206CF" w14:textId="4BCF97B9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r w:rsidR="00A976D7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A976D7">
        <w:t>Admin</w:t>
      </w:r>
      <w:r w:rsidR="00DB0909">
        <w:t xml:space="preserve">, a mail containing </w:t>
      </w:r>
      <w:r w:rsidR="0028775B">
        <w:t xml:space="preserve">the </w:t>
      </w:r>
      <w:r w:rsidR="009A50CC">
        <w:t>TRC</w:t>
      </w:r>
      <w:r w:rsidR="0028775B">
        <w:t>’s</w:t>
      </w:r>
      <w:r w:rsidR="00DB0909">
        <w:t xml:space="preserve"> registration ID is sent to the </w:t>
      </w:r>
      <w:r w:rsidR="009A50CC">
        <w:t xml:space="preserve">TRC 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406F15">
        <w:t>TRC</w:t>
      </w:r>
      <w:r w:rsidR="00C90C35">
        <w:t xml:space="preserve"> Portal application.</w:t>
      </w:r>
    </w:p>
    <w:p w14:paraId="03FC3940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7E2CFE13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F1C1717" w14:textId="77777777" w:rsidR="00A90D32" w:rsidRDefault="00A90D32" w:rsidP="00DC39E0">
      <w:pPr>
        <w:pStyle w:val="BodyText2"/>
        <w:numPr>
          <w:ilvl w:val="0"/>
          <w:numId w:val="26"/>
        </w:numPr>
      </w:pPr>
      <w:r>
        <w:lastRenderedPageBreak/>
        <w:t xml:space="preserve">Open the browser and enter the </w:t>
      </w:r>
      <w:r w:rsidR="000242DB">
        <w:t xml:space="preserve">CEIR </w:t>
      </w:r>
      <w:r w:rsidR="009A50CC">
        <w:t xml:space="preserve">TRC </w:t>
      </w:r>
      <w:r w:rsidR="000242DB">
        <w:t xml:space="preserve">Portal </w:t>
      </w:r>
      <w:r>
        <w:t>URL in the address bar. The login screen appears.</w:t>
      </w:r>
    </w:p>
    <w:p w14:paraId="13AE8E52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3C2085" wp14:editId="4AB85AE5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F3C71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83CF19" wp14:editId="64ACA5A1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F9642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4E5B107E" wp14:editId="1694870B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6A5C6" w14:textId="77777777" w:rsidR="00C63B19" w:rsidRDefault="00C63B19" w:rsidP="001A108F">
      <w:pPr>
        <w:pStyle w:val="FigureCaption"/>
      </w:pPr>
      <w:bookmarkStart w:id="164" w:name="_Toc75811529"/>
      <w:r>
        <w:t xml:space="preserve">Figure </w:t>
      </w:r>
      <w:r w:rsidR="00E33E46">
        <w:t>5</w:t>
      </w:r>
      <w:r>
        <w:t>: Login</w:t>
      </w:r>
      <w:bookmarkEnd w:id="164"/>
    </w:p>
    <w:p w14:paraId="7062696E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0A738C43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5B0D7F98" wp14:editId="2FE4D8D0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89E04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A32B15B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9A50CC">
        <w:t xml:space="preserve">TRC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9A50CC">
        <w:t xml:space="preserve">TRC </w:t>
      </w:r>
      <w:r w:rsidR="00933CA4" w:rsidRPr="00933CA4">
        <w:t>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406F15">
        <w:rPr>
          <w:i/>
          <w:iCs/>
        </w:rPr>
        <w:t>TRC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15CAC8D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1F88100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41DC15FE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33447A41" w14:textId="6217AC2F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6512E64E" w14:textId="75FC717D" w:rsidR="00391A42" w:rsidRDefault="00F9079F" w:rsidP="00E40E9F">
      <w:pPr>
        <w:pStyle w:val="BodyText2"/>
        <w:ind w:left="432"/>
        <w:jc w:val="center"/>
      </w:pPr>
      <w:r w:rsidRPr="00F9079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B2608FC" wp14:editId="78368DA2">
            <wp:extent cx="4595446" cy="2698781"/>
            <wp:effectExtent l="0" t="0" r="0" b="635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5844" cy="27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1E3F" w14:textId="77777777" w:rsidR="00C63B19" w:rsidRDefault="00C63B19" w:rsidP="001A108F">
      <w:pPr>
        <w:pStyle w:val="FigureCaption"/>
      </w:pPr>
      <w:bookmarkStart w:id="165" w:name="_Toc75811530"/>
      <w:r>
        <w:t xml:space="preserve">Figure </w:t>
      </w:r>
      <w:r w:rsidR="00E33E46">
        <w:t>6</w:t>
      </w:r>
      <w:r>
        <w:t>: Home Page</w:t>
      </w:r>
      <w:bookmarkEnd w:id="165"/>
    </w:p>
    <w:p w14:paraId="02071D8C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9A50CC">
        <w:t xml:space="preserve">TRC </w:t>
      </w:r>
      <w:r>
        <w:t>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66054259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885B3C1" wp14:editId="3C4DE8E7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F3CE7" w14:textId="77777777" w:rsidR="00C63B19" w:rsidRDefault="00C63B19" w:rsidP="001A108F">
      <w:pPr>
        <w:pStyle w:val="FigureCaption"/>
      </w:pPr>
      <w:bookmarkStart w:id="166" w:name="_Toc75811531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1360625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73A9067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6699D7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CCA5B29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A17FC93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5417496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3ECAE14" wp14:editId="79DEE5AB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26886" w14:textId="77777777" w:rsidR="00E33E46" w:rsidRDefault="00E33E46" w:rsidP="001A108F">
      <w:pPr>
        <w:pStyle w:val="FigureCaption"/>
      </w:pPr>
      <w:bookmarkStart w:id="167" w:name="_Toc75811532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4210A1D7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71DB7FF" wp14:editId="4A289A9C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131D81AF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6E04E279" w14:textId="77777777" w:rsidR="00F5488A" w:rsidRDefault="00ED2357" w:rsidP="00A90D32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4C713C3C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75770113"/>
      <w:r>
        <w:t>Application User Interface</w:t>
      </w:r>
      <w:bookmarkEnd w:id="168"/>
      <w:bookmarkEnd w:id="169"/>
      <w:bookmarkEnd w:id="170"/>
      <w:bookmarkEnd w:id="171"/>
    </w:p>
    <w:p w14:paraId="2F20A270" w14:textId="016A0F8A" w:rsidR="000249E9" w:rsidRPr="000249E9" w:rsidRDefault="00DA617E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FAF7D6" wp14:editId="36C81796">
                <wp:simplePos x="0" y="0"/>
                <wp:positionH relativeFrom="column">
                  <wp:posOffset>4074138</wp:posOffset>
                </wp:positionH>
                <wp:positionV relativeFrom="paragraph">
                  <wp:posOffset>283298</wp:posOffset>
                </wp:positionV>
                <wp:extent cx="806888" cy="182880"/>
                <wp:effectExtent l="0" t="0" r="1270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88" cy="1828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1518E" id="Rectangle 10" o:spid="_x0000_s1026" style="position:absolute;margin-left:320.8pt;margin-top:22.3pt;width:63.55pt;height:14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" filled="f" strokecolor="#ffc000 [3207]" strokeweight="2pt"/>
            </w:pict>
          </mc:Fallback>
        </mc:AlternateContent>
      </w:r>
      <w:r w:rsidR="00300A8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C03EF2" wp14:editId="359E9390">
                <wp:simplePos x="0" y="0"/>
                <wp:positionH relativeFrom="column">
                  <wp:posOffset>366088</wp:posOffset>
                </wp:positionH>
                <wp:positionV relativeFrom="paragraph">
                  <wp:posOffset>289604</wp:posOffset>
                </wp:positionV>
                <wp:extent cx="4527594" cy="2663146"/>
                <wp:effectExtent l="0" t="0" r="25400" b="234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94" cy="2663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ADBFA" id="Rectangle 20" o:spid="_x0000_s1026" style="position:absolute;margin-left:28.85pt;margin-top:22.8pt;width:356.5pt;height:20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" filled="f" strokecolor="black [3213]" strokeweight="1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9A50CC">
        <w:t xml:space="preserve">TRC </w:t>
      </w:r>
      <w:r w:rsidR="00E1361A">
        <w:t>Portal</w:t>
      </w:r>
      <w:r w:rsidR="000249E9">
        <w:t xml:space="preserve"> Home page appears.</w:t>
      </w:r>
    </w:p>
    <w:p w14:paraId="27696452" w14:textId="1D3FF3A2" w:rsidR="00537E0B" w:rsidRDefault="00537E0B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39725688" wp14:editId="5420B059">
            <wp:extent cx="4525108" cy="2657474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1801" cy="26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C09A" w14:textId="77777777" w:rsidR="005271B7" w:rsidRDefault="005271B7" w:rsidP="001A108F">
      <w:pPr>
        <w:pStyle w:val="FigureCaption"/>
      </w:pPr>
      <w:bookmarkStart w:id="172" w:name="_Toc75811533"/>
      <w:r>
        <w:t xml:space="preserve">Figure </w:t>
      </w:r>
      <w:r w:rsidR="00E33E46">
        <w:t>9</w:t>
      </w:r>
      <w:r>
        <w:t>: Home Page</w:t>
      </w:r>
      <w:bookmarkEnd w:id="172"/>
    </w:p>
    <w:p w14:paraId="103BC28B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5FA305DE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0C24F868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015A70B2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lastRenderedPageBreak/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05A21803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67FD92C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20DC73C" wp14:editId="15A1439B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29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59FC6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66AB600E" wp14:editId="5790F59E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4EF4B64" w14:textId="733B93A6" w:rsidR="00FB08E2" w:rsidRDefault="00514B62" w:rsidP="00956603">
      <w:pPr>
        <w:pStyle w:val="BodyText2"/>
        <w:ind w:left="709"/>
        <w:jc w:val="center"/>
      </w:pPr>
      <w:r w:rsidRPr="00692933">
        <w:rPr>
          <w:noProof/>
        </w:rPr>
        <w:drawing>
          <wp:inline distT="0" distB="0" distL="0" distR="0" wp14:anchorId="006BA05D" wp14:editId="3BF3D2C6">
            <wp:extent cx="1259974" cy="990600"/>
            <wp:effectExtent l="0" t="0" r="0" b="0"/>
            <wp:docPr id="2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E6232DB-9591-4EF5-A7D9-A27ED86D4C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E6232DB-9591-4EF5-A7D9-A27ED86D4C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5505" cy="10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1AB6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1D26901D" wp14:editId="6B73611B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13032E6E" w14:textId="6BEC5180" w:rsidR="00537E0B" w:rsidRDefault="00DA617E" w:rsidP="009E7898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6D79EE" wp14:editId="18F691F6">
                <wp:simplePos x="0" y="0"/>
                <wp:positionH relativeFrom="column">
                  <wp:posOffset>1053465</wp:posOffset>
                </wp:positionH>
                <wp:positionV relativeFrom="paragraph">
                  <wp:posOffset>-2321</wp:posOffset>
                </wp:positionV>
                <wp:extent cx="3651294" cy="3397842"/>
                <wp:effectExtent l="0" t="0" r="254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94" cy="33978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F29C1C" id="Rectangle 5" o:spid="_x0000_s1026" style="position:absolute;margin-left:82.95pt;margin-top:-.2pt;width:287.5pt;height:267.5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4E787A" wp14:editId="701E08EE">
            <wp:extent cx="3650072" cy="33978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5570" cy="34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868B" w14:textId="77777777" w:rsidR="005271B7" w:rsidRDefault="005A582E" w:rsidP="001A108F">
      <w:pPr>
        <w:pStyle w:val="FigureCaption"/>
      </w:pPr>
      <w:r>
        <w:t xml:space="preserve">       </w:t>
      </w:r>
      <w:bookmarkStart w:id="173" w:name="_Toc75811534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7B9FF1B5" w14:textId="77777777" w:rsidR="00126B5A" w:rsidRDefault="00AD346F" w:rsidP="00126B5A">
      <w:pPr>
        <w:pStyle w:val="BodyText2"/>
        <w:numPr>
          <w:ilvl w:val="0"/>
          <w:numId w:val="21"/>
        </w:numPr>
      </w:pPr>
      <w:r>
        <w:t>Make the required changes.</w:t>
      </w:r>
    </w:p>
    <w:p w14:paraId="3FE57B7E" w14:textId="00774BB4" w:rsidR="00126B5A" w:rsidRDefault="00AD346F" w:rsidP="00126B5A">
      <w:pPr>
        <w:pStyle w:val="BodyText2"/>
        <w:numPr>
          <w:ilvl w:val="0"/>
          <w:numId w:val="21"/>
        </w:numPr>
      </w:pPr>
      <w:r>
        <w:t xml:space="preserve">Click </w:t>
      </w:r>
      <w:r w:rsidRPr="00126B5A">
        <w:rPr>
          <w:b/>
          <w:bCs/>
        </w:rPr>
        <w:t>Submit</w:t>
      </w:r>
      <w:r>
        <w:t xml:space="preserve"> to save the changes.</w:t>
      </w:r>
    </w:p>
    <w:p w14:paraId="61BF7A0C" w14:textId="4D1E62CF" w:rsidR="00126B5A" w:rsidRDefault="00126B5A" w:rsidP="00126B5A">
      <w:pPr>
        <w:pStyle w:val="BodyText2"/>
        <w:ind w:left="1152"/>
      </w:pPr>
      <w:r>
        <w:lastRenderedPageBreak/>
        <w:t>User is prompted to enter the password for confirmation of edit profile.</w:t>
      </w:r>
    </w:p>
    <w:p w14:paraId="09BA0012" w14:textId="21C17D9C" w:rsidR="00126B5A" w:rsidRDefault="001A108F" w:rsidP="00126B5A">
      <w:pPr>
        <w:pStyle w:val="BodyText2"/>
        <w:ind w:left="115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77BF15" wp14:editId="50921279">
                <wp:simplePos x="0" y="0"/>
                <wp:positionH relativeFrom="column">
                  <wp:posOffset>1403801</wp:posOffset>
                </wp:positionH>
                <wp:positionV relativeFrom="paragraph">
                  <wp:posOffset>12103</wp:posOffset>
                </wp:positionV>
                <wp:extent cx="3183875" cy="1064603"/>
                <wp:effectExtent l="0" t="0" r="17145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875" cy="1064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971EB" id="Rectangle 18" o:spid="_x0000_s1026" style="position:absolute;margin-left:110.55pt;margin-top:.95pt;width:250.7pt;height:83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" filled="f" strokecolor="black [3213]" strokeweight="1pt"/>
            </w:pict>
          </mc:Fallback>
        </mc:AlternateContent>
      </w:r>
      <w:r w:rsidR="00126B5A">
        <w:rPr>
          <w:noProof/>
        </w:rPr>
        <w:drawing>
          <wp:inline distT="0" distB="0" distL="0" distR="0" wp14:anchorId="09E3ACE4" wp14:editId="7E6C4B8A">
            <wp:extent cx="3206579" cy="10769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6992" cy="10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609F" w14:textId="77777777" w:rsidR="00126B5A" w:rsidRDefault="00126B5A" w:rsidP="001A108F">
      <w:pPr>
        <w:pStyle w:val="FigureCaption"/>
      </w:pPr>
      <w:bookmarkStart w:id="174" w:name="_Toc75531395"/>
      <w:bookmarkStart w:id="175" w:name="_Toc75811535"/>
      <w:r>
        <w:t>Figure 11: Password confirmation</w:t>
      </w:r>
      <w:bookmarkEnd w:id="174"/>
      <w:bookmarkEnd w:id="175"/>
    </w:p>
    <w:p w14:paraId="2D048270" w14:textId="77777777" w:rsidR="00126B5A" w:rsidRDefault="00126B5A" w:rsidP="00126B5A">
      <w:pPr>
        <w:pStyle w:val="BodyText2"/>
        <w:ind w:left="432" w:firstLine="720"/>
      </w:pPr>
      <w:r>
        <w:t xml:space="preserve">OTP is sent to the user in case contact number or email id is changed. </w:t>
      </w:r>
    </w:p>
    <w:p w14:paraId="210CD1E4" w14:textId="77777777" w:rsidR="00126B5A" w:rsidRDefault="00126B5A" w:rsidP="00126B5A">
      <w:pPr>
        <w:pStyle w:val="BodyText2"/>
        <w:ind w:left="1152"/>
        <w:jc w:val="center"/>
      </w:pPr>
      <w:r>
        <w:rPr>
          <w:noProof/>
        </w:rPr>
        <w:drawing>
          <wp:inline distT="0" distB="0" distL="0" distR="0" wp14:anchorId="1B9AED7D" wp14:editId="21958DBC">
            <wp:extent cx="2662367" cy="1299547"/>
            <wp:effectExtent l="19050" t="19050" r="24130" b="15240"/>
            <wp:docPr id="511" name="Picture 5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268" cy="13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CCB15" w14:textId="77777777" w:rsidR="00126B5A" w:rsidRDefault="00126B5A" w:rsidP="001A108F">
      <w:pPr>
        <w:pStyle w:val="FigureCaption"/>
      </w:pPr>
      <w:r>
        <w:t xml:space="preserve">                    </w:t>
      </w:r>
      <w:bookmarkStart w:id="176" w:name="_Toc75531396"/>
      <w:bookmarkStart w:id="177" w:name="_Toc75811536"/>
      <w:r>
        <w:t>Figure 12: Verify OTP notification</w:t>
      </w:r>
      <w:bookmarkEnd w:id="176"/>
      <w:bookmarkEnd w:id="177"/>
    </w:p>
    <w:p w14:paraId="4867A165" w14:textId="77777777" w:rsidR="00126B5A" w:rsidRDefault="00126B5A" w:rsidP="00126B5A">
      <w:pPr>
        <w:pStyle w:val="BodyText2"/>
        <w:ind w:left="1152"/>
        <w:jc w:val="center"/>
      </w:pPr>
      <w:r>
        <w:rPr>
          <w:noProof/>
        </w:rPr>
        <w:drawing>
          <wp:inline distT="0" distB="0" distL="0" distR="0" wp14:anchorId="016B170E" wp14:editId="04601894">
            <wp:extent cx="3060428" cy="1847486"/>
            <wp:effectExtent l="19050" t="19050" r="26035" b="1968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78572" w14:textId="77777777" w:rsidR="00126B5A" w:rsidRDefault="00126B5A" w:rsidP="001A108F">
      <w:pPr>
        <w:pStyle w:val="FigureCaption"/>
      </w:pPr>
      <w:bookmarkStart w:id="178" w:name="_Toc75531397"/>
      <w:bookmarkStart w:id="179" w:name="_Toc75811537"/>
      <w:r>
        <w:t>Figure 13: Verify OTP</w:t>
      </w:r>
      <w:bookmarkEnd w:id="178"/>
      <w:bookmarkEnd w:id="179"/>
      <w:r>
        <w:t xml:space="preserve"> </w:t>
      </w:r>
    </w:p>
    <w:p w14:paraId="17B73385" w14:textId="77777777" w:rsidR="00126B5A" w:rsidRDefault="00126B5A" w:rsidP="00126B5A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6A402545" w14:textId="77777777" w:rsidR="00126B5A" w:rsidRDefault="00126B5A" w:rsidP="00126B5A">
      <w:pPr>
        <w:pStyle w:val="BodyText2"/>
      </w:pPr>
      <w:r>
        <w:t xml:space="preserve">If the two OTPs match, the following message appears. If the OTPs do not match, click </w:t>
      </w:r>
      <w:r w:rsidRPr="0077516F">
        <w:rPr>
          <w:b/>
          <w:bCs/>
        </w:rPr>
        <w:t>Resend OTP</w:t>
      </w:r>
      <w:r>
        <w:t>. The two OTPs are resent, one to the contact number and the other to the mail account.</w:t>
      </w:r>
    </w:p>
    <w:p w14:paraId="39E2AB7F" w14:textId="77777777" w:rsidR="00126B5A" w:rsidRPr="004F0770" w:rsidRDefault="00126B5A" w:rsidP="00126B5A">
      <w:pPr>
        <w:pStyle w:val="BodyText2"/>
      </w:pPr>
      <w:r>
        <w:t>After the OTPs are verified successfully, user profile is updated.</w:t>
      </w:r>
    </w:p>
    <w:p w14:paraId="79342541" w14:textId="119AE60A" w:rsidR="00AD346F" w:rsidRDefault="00AD346F" w:rsidP="00126B5A">
      <w:pPr>
        <w:pStyle w:val="BodyText2"/>
      </w:pPr>
    </w:p>
    <w:p w14:paraId="608638B4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6A146D30" wp14:editId="2CADAB06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83A489B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D86BDD4" wp14:editId="552D2DC7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0156A" w14:textId="4893D5D9" w:rsidR="005271B7" w:rsidRDefault="00FF11C2" w:rsidP="001A108F">
      <w:pPr>
        <w:pStyle w:val="FigureCaption"/>
      </w:pPr>
      <w:r>
        <w:t xml:space="preserve">    </w:t>
      </w:r>
      <w:bookmarkStart w:id="180" w:name="_Toc75811538"/>
      <w:r w:rsidR="005271B7">
        <w:t xml:space="preserve">Figure </w:t>
      </w:r>
      <w:r w:rsidR="00E33E46">
        <w:t>1</w:t>
      </w:r>
      <w:r w:rsidR="00BB507C">
        <w:t>4</w:t>
      </w:r>
      <w:r w:rsidR="005271B7">
        <w:t>: Change Password</w:t>
      </w:r>
      <w:bookmarkEnd w:id="180"/>
    </w:p>
    <w:p w14:paraId="11423257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41421B3C" wp14:editId="201BB4E0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391FB3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02601F84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3CA5C1F3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52AB9871" w14:textId="2CCC549A" w:rsidR="001A108F" w:rsidRPr="005448A7" w:rsidRDefault="00933CA4" w:rsidP="005448A7">
      <w:pPr>
        <w:pStyle w:val="ListParagraph"/>
        <w:numPr>
          <w:ilvl w:val="0"/>
          <w:numId w:val="61"/>
        </w:numPr>
        <w:rPr>
          <w:rFonts w:ascii="Arial" w:hAnsi="Arial" w:cs="Arial"/>
        </w:rPr>
      </w:pPr>
      <w:r w:rsidRPr="005448A7">
        <w:rPr>
          <w:rFonts w:ascii="Arial" w:eastAsia="Arial Unicode MS" w:hAnsi="Arial"/>
          <w:b/>
          <w:bCs/>
          <w:noProof/>
          <w:sz w:val="20"/>
        </w:rPr>
        <w:t>(Enable</w:t>
      </w:r>
      <w:r w:rsidR="00FB08E2" w:rsidRPr="005448A7">
        <w:rPr>
          <w:rFonts w:ascii="Arial" w:eastAsia="Arial Unicode MS" w:hAnsi="Arial"/>
          <w:b/>
          <w:bCs/>
          <w:noProof/>
          <w:sz w:val="20"/>
        </w:rPr>
        <w:t>/</w:t>
      </w:r>
      <w:r w:rsidRPr="005448A7">
        <w:rPr>
          <w:rFonts w:ascii="Arial" w:eastAsia="Arial Unicode MS" w:hAnsi="Arial"/>
          <w:b/>
          <w:bCs/>
          <w:noProof/>
          <w:sz w:val="20"/>
        </w:rPr>
        <w:t>Disable</w:t>
      </w:r>
      <w:r w:rsidR="00FB08E2" w:rsidRPr="005448A7">
        <w:rPr>
          <w:rFonts w:ascii="Arial" w:eastAsia="Arial Unicode MS" w:hAnsi="Arial"/>
          <w:b/>
          <w:bCs/>
          <w:noProof/>
          <w:sz w:val="20"/>
        </w:rPr>
        <w:t xml:space="preserve"> Account</w:t>
      </w:r>
      <w:r w:rsidRPr="005448A7">
        <w:rPr>
          <w:rFonts w:ascii="Arial" w:eastAsia="Arial Unicode MS" w:hAnsi="Arial"/>
          <w:b/>
          <w:bCs/>
          <w:noProof/>
          <w:sz w:val="20"/>
        </w:rPr>
        <w:t>)</w:t>
      </w:r>
      <w:r w:rsidR="00FB08E2" w:rsidRPr="005448A7">
        <w:rPr>
          <w:rFonts w:ascii="Arial" w:eastAsia="Arial Unicode MS" w:hAnsi="Arial"/>
          <w:b/>
          <w:bCs/>
          <w:noProof/>
          <w:sz w:val="20"/>
        </w:rPr>
        <w:t>:</w:t>
      </w:r>
      <w:r w:rsidR="00A15427" w:rsidRPr="005448A7">
        <w:rPr>
          <w:rFonts w:ascii="Arial" w:eastAsia="Arial Unicode MS" w:hAnsi="Arial"/>
          <w:b/>
          <w:bCs/>
          <w:noProof/>
          <w:sz w:val="20"/>
        </w:rPr>
        <w:t xml:space="preserve"> </w:t>
      </w:r>
      <w:r w:rsidR="009A50CC" w:rsidRPr="005448A7">
        <w:rPr>
          <w:rFonts w:ascii="Arial" w:eastAsia="Arial Unicode MS" w:hAnsi="Arial" w:cs="Arial"/>
          <w:noProof/>
          <w:sz w:val="20"/>
          <w:szCs w:val="20"/>
        </w:rPr>
        <w:t xml:space="preserve">TRC </w:t>
      </w:r>
      <w:r w:rsidR="00C9524F" w:rsidRPr="005448A7">
        <w:rPr>
          <w:rFonts w:ascii="Arial" w:eastAsia="Arial Unicode MS" w:hAnsi="Arial" w:cs="Arial"/>
          <w:noProof/>
          <w:sz w:val="20"/>
          <w:szCs w:val="20"/>
        </w:rPr>
        <w:t>user</w:t>
      </w:r>
      <w:r w:rsidR="00D27262" w:rsidRPr="005448A7">
        <w:rPr>
          <w:rFonts w:ascii="Arial" w:eastAsia="Arial Unicode MS" w:hAnsi="Arial" w:cs="Arial"/>
          <w:noProof/>
          <w:sz w:val="20"/>
          <w:szCs w:val="20"/>
        </w:rPr>
        <w:t>s can deactivate their account or disable/enable</w:t>
      </w:r>
      <w:r w:rsidR="00D27262" w:rsidRPr="005448A7">
        <w:rPr>
          <w:rFonts w:ascii="Arial" w:hAnsi="Arial" w:cs="Arial"/>
          <w:sz w:val="20"/>
          <w:szCs w:val="20"/>
        </w:rPr>
        <w:t xml:space="preserve"> their account.</w:t>
      </w:r>
      <w:r w:rsidR="00FB08E2" w:rsidRPr="005448A7">
        <w:rPr>
          <w:rFonts w:ascii="Arial" w:hAnsi="Arial" w:cs="Arial"/>
          <w:sz w:val="20"/>
          <w:szCs w:val="20"/>
        </w:rPr>
        <w:t xml:space="preserve"> </w:t>
      </w:r>
    </w:p>
    <w:p w14:paraId="35D664F9" w14:textId="77777777" w:rsidR="005448A7" w:rsidRPr="005448A7" w:rsidRDefault="005448A7" w:rsidP="005448A7">
      <w:pPr>
        <w:pStyle w:val="ListParagraph"/>
        <w:rPr>
          <w:rFonts w:ascii="Arial" w:hAnsi="Arial" w:cs="Arial"/>
        </w:rPr>
      </w:pPr>
    </w:p>
    <w:p w14:paraId="4FA380C8" w14:textId="77777777" w:rsidR="00E22FCB" w:rsidRPr="00E22FCB" w:rsidRDefault="001A108F" w:rsidP="00E22FCB">
      <w:pPr>
        <w:jc w:val="center"/>
      </w:pPr>
      <w:r w:rsidRPr="00E22FCB">
        <w:rPr>
          <w:noProof/>
        </w:rPr>
        <w:drawing>
          <wp:inline distT="0" distB="0" distL="0" distR="0" wp14:anchorId="4B659F62" wp14:editId="687444F1">
            <wp:extent cx="4597017" cy="1241466"/>
            <wp:effectExtent l="19050" t="19050" r="13335" b="15875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77" cy="125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A9BA6" w14:textId="3AC5C1AB" w:rsidR="001A108F" w:rsidRDefault="001A108F" w:rsidP="001A108F">
      <w:pPr>
        <w:pStyle w:val="FigureCaption"/>
      </w:pPr>
      <w:bookmarkStart w:id="181" w:name="_Toc75811539"/>
      <w:r>
        <w:t>Figure 15: Manage Account</w:t>
      </w:r>
      <w:bookmarkEnd w:id="181"/>
    </w:p>
    <w:p w14:paraId="4A8DCF1B" w14:textId="76A72982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9A50CC">
        <w:t xml:space="preserve">TRC 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9A50CC">
        <w:t xml:space="preserve">TRC 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9A50CC">
        <w:t xml:space="preserve">TRC </w:t>
      </w:r>
      <w:r w:rsidR="00D27262" w:rsidRPr="00E40E9F">
        <w:t>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A976D7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560655">
        <w:t>TRC</w:t>
      </w:r>
      <w:r w:rsidR="00D27262" w:rsidRPr="00E40E9F">
        <w:t xml:space="preserve"> can use the same login username and password to log into the application.</w:t>
      </w:r>
    </w:p>
    <w:p w14:paraId="3D4F1593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9A50CC">
        <w:t xml:space="preserve">TRC 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9A50CC">
        <w:t xml:space="preserve">TRC </w:t>
      </w:r>
      <w:r w:rsidR="00FB08E2">
        <w:t>can enable it using the same menu.</w:t>
      </w:r>
    </w:p>
    <w:p w14:paraId="1DFB8F48" w14:textId="175C1E6C" w:rsidR="00481D2C" w:rsidRDefault="00481D2C" w:rsidP="009E7898">
      <w:pPr>
        <w:pStyle w:val="BodyText2"/>
        <w:tabs>
          <w:tab w:val="left" w:pos="709"/>
        </w:tabs>
        <w:ind w:left="709"/>
        <w:jc w:val="center"/>
      </w:pPr>
    </w:p>
    <w:p w14:paraId="65938E87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68CFBA17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0422F786" w14:textId="77777777" w:rsidR="00431476" w:rsidRDefault="00431476" w:rsidP="00431476">
      <w:pPr>
        <w:pStyle w:val="BodyText2"/>
        <w:ind w:left="864"/>
      </w:pPr>
    </w:p>
    <w:p w14:paraId="4C7E8A20" w14:textId="77777777" w:rsidR="00166A7A" w:rsidRDefault="00D51954" w:rsidP="003F3870">
      <w:pPr>
        <w:pStyle w:val="Heading3"/>
      </w:pPr>
      <w:bookmarkStart w:id="182" w:name="_Toc75770114"/>
      <w:r>
        <w:t>Dashboard</w:t>
      </w:r>
      <w:bookmarkEnd w:id="182"/>
    </w:p>
    <w:p w14:paraId="2D85BB2D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7E6A871C" w14:textId="77777777" w:rsidR="00916401" w:rsidRDefault="00916401" w:rsidP="00F726BF">
      <w:pPr>
        <w:pStyle w:val="BodyText2"/>
        <w:numPr>
          <w:ilvl w:val="0"/>
          <w:numId w:val="20"/>
        </w:numPr>
      </w:pPr>
      <w:r>
        <w:t>Type Approved</w:t>
      </w:r>
      <w:r w:rsidR="00431476">
        <w:t xml:space="preserve"> Requests</w:t>
      </w:r>
    </w:p>
    <w:p w14:paraId="57CE2E3D" w14:textId="4C2E1FE1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2980B09A" w14:textId="1C74646E" w:rsidR="00537E0B" w:rsidRDefault="00CE48B6" w:rsidP="00C8294B">
      <w:pPr>
        <w:pStyle w:val="BodyText2"/>
        <w:ind w:left="284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049635" wp14:editId="2E30E554">
                <wp:simplePos x="0" y="0"/>
                <wp:positionH relativeFrom="column">
                  <wp:posOffset>246271</wp:posOffset>
                </wp:positionH>
                <wp:positionV relativeFrom="paragraph">
                  <wp:posOffset>4972</wp:posOffset>
                </wp:positionV>
                <wp:extent cx="4952277" cy="2213478"/>
                <wp:effectExtent l="0" t="0" r="20320" b="158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2277" cy="2213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866EB" id="Rectangle 27" o:spid="_x0000_s1026" style="position:absolute;margin-left:19.4pt;margin-top:.4pt;width:389.95pt;height:174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" filled="f" strokecolor="black [3213]" strokeweight="1pt"/>
            </w:pict>
          </mc:Fallback>
        </mc:AlternateContent>
      </w:r>
      <w:r w:rsidR="00537E0B">
        <w:rPr>
          <w:noProof/>
        </w:rPr>
        <w:drawing>
          <wp:inline distT="0" distB="0" distL="0" distR="0" wp14:anchorId="16232DA8" wp14:editId="3F961FD0">
            <wp:extent cx="4939235" cy="2207173"/>
            <wp:effectExtent l="0" t="0" r="0" b="317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7354" cy="22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EF35" w14:textId="6E522D02" w:rsidR="00530228" w:rsidRDefault="00530228" w:rsidP="001A108F">
      <w:pPr>
        <w:pStyle w:val="FigureCaption"/>
      </w:pPr>
      <w:bookmarkStart w:id="183" w:name="_Toc75811540"/>
      <w:r>
        <w:t>Figure 1</w:t>
      </w:r>
      <w:r w:rsidR="001A108F">
        <w:t>6</w:t>
      </w:r>
      <w:r>
        <w:t>: Home Page</w:t>
      </w:r>
      <w:bookmarkEnd w:id="183"/>
    </w:p>
    <w:p w14:paraId="20F12174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5D9D2A84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7174FFD0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589313F6" wp14:editId="1D71AEC5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6C40D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2D4A6C59" wp14:editId="1B2B4F54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0A3E16F6" w14:textId="342CEC24" w:rsidR="004E4CF5" w:rsidRDefault="00560143" w:rsidP="00295615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8EF772" wp14:editId="72B7B783">
                <wp:simplePos x="0" y="0"/>
                <wp:positionH relativeFrom="column">
                  <wp:posOffset>230505</wp:posOffset>
                </wp:positionH>
                <wp:positionV relativeFrom="paragraph">
                  <wp:posOffset>195</wp:posOffset>
                </wp:positionV>
                <wp:extent cx="4803824" cy="2176145"/>
                <wp:effectExtent l="0" t="0" r="15875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824" cy="2176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33FEA" id="Rectangle 30" o:spid="_x0000_s1026" style="position:absolute;margin-left:18.15pt;margin-top:0;width:378.25pt;height:171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" filled="f" strokecolor="black [3213]" strokeweight="1pt"/>
            </w:pict>
          </mc:Fallback>
        </mc:AlternateContent>
      </w:r>
      <w:r w:rsidR="004E4CF5">
        <w:rPr>
          <w:noProof/>
        </w:rPr>
        <w:drawing>
          <wp:inline distT="0" distB="0" distL="0" distR="0" wp14:anchorId="57548592" wp14:editId="37D6F81B">
            <wp:extent cx="4798646" cy="2154859"/>
            <wp:effectExtent l="0" t="0" r="254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5350" cy="21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7266" w14:textId="547FC67E" w:rsidR="00431476" w:rsidRDefault="00530228" w:rsidP="001A108F">
      <w:pPr>
        <w:pStyle w:val="FigureCaption"/>
      </w:pPr>
      <w:bookmarkStart w:id="184" w:name="_Toc75811541"/>
      <w:r>
        <w:t>Figure 1</w:t>
      </w:r>
      <w:r w:rsidR="005D3450">
        <w:t>7</w:t>
      </w:r>
      <w:r>
        <w:t>: Grievance Management</w:t>
      </w:r>
      <w:bookmarkEnd w:id="184"/>
    </w:p>
    <w:p w14:paraId="5E43986E" w14:textId="77777777" w:rsidR="003F3870" w:rsidRPr="00420908" w:rsidRDefault="003F3870" w:rsidP="003F3870">
      <w:pPr>
        <w:pStyle w:val="BodyText2"/>
        <w:rPr>
          <w:b/>
          <w:bCs/>
        </w:rPr>
      </w:pPr>
      <w:r w:rsidRPr="00420908">
        <w:rPr>
          <w:b/>
          <w:bCs/>
        </w:rPr>
        <w:t>Type Approv</w:t>
      </w:r>
      <w:r>
        <w:rPr>
          <w:b/>
          <w:bCs/>
        </w:rPr>
        <w:t>ed</w:t>
      </w:r>
    </w:p>
    <w:p w14:paraId="623BAB05" w14:textId="77777777" w:rsidR="003F3870" w:rsidRDefault="003F3870" w:rsidP="003F3870">
      <w:pPr>
        <w:pStyle w:val="BodyText2"/>
      </w:pPr>
      <w:r>
        <w:t>The box displays the total number of type approv</w:t>
      </w:r>
      <w:r w:rsidR="0059323A">
        <w:t>al</w:t>
      </w:r>
      <w:r>
        <w:t xml:space="preserve"> requests that are pending for approval.</w:t>
      </w:r>
    </w:p>
    <w:p w14:paraId="261CD0B6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381FAAA1" wp14:editId="31E1C6F8">
            <wp:extent cx="1447619" cy="1342857"/>
            <wp:effectExtent l="19050" t="19050" r="19685" b="10160"/>
            <wp:docPr id="285" name="Picture 2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type approve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F8D31" w14:textId="77777777" w:rsidR="003F3870" w:rsidRPr="00F726BF" w:rsidRDefault="003F3870" w:rsidP="003F3870">
      <w:pPr>
        <w:pStyle w:val="BodyText2"/>
      </w:pPr>
      <w:r>
        <w:t xml:space="preserve">Click </w:t>
      </w:r>
      <w:r w:rsidR="00C21818">
        <w:rPr>
          <w:noProof/>
        </w:rPr>
        <w:drawing>
          <wp:inline distT="0" distB="0" distL="0" distR="0" wp14:anchorId="3D9AE1D3" wp14:editId="79D62B4C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Pr="00C21818">
        <w:rPr>
          <w:b/>
          <w:bCs/>
        </w:rPr>
        <w:t>View</w:t>
      </w:r>
      <w:r w:rsidR="00C21818">
        <w:t>)</w:t>
      </w:r>
      <w:r>
        <w:t xml:space="preserve"> to access the </w:t>
      </w:r>
      <w:r w:rsidRPr="005A582E">
        <w:rPr>
          <w:b/>
          <w:bCs/>
        </w:rPr>
        <w:t>Manage Type-Approved</w:t>
      </w:r>
      <w:r>
        <w:t xml:space="preserve"> dashboard. Refer to </w:t>
      </w:r>
      <w:r w:rsidRPr="00C21818">
        <w:rPr>
          <w:i/>
          <w:iCs/>
        </w:rPr>
        <w:t>Type Approval Management</w:t>
      </w:r>
      <w:r>
        <w:t xml:space="preserve"> for more information.</w:t>
      </w:r>
    </w:p>
    <w:p w14:paraId="4A5857AF" w14:textId="62386161" w:rsidR="003F3870" w:rsidRDefault="003F3870" w:rsidP="008F1020">
      <w:pPr>
        <w:pStyle w:val="BodyText2"/>
        <w:jc w:val="center"/>
        <w:rPr>
          <w:b/>
          <w:bCs/>
        </w:rPr>
      </w:pPr>
    </w:p>
    <w:p w14:paraId="322F17F0" w14:textId="27FCC2D9" w:rsidR="00CD22E5" w:rsidRDefault="0033635B" w:rsidP="008F1020">
      <w:pPr>
        <w:pStyle w:val="BodyText2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480609" wp14:editId="4394AB22">
                <wp:simplePos x="0" y="0"/>
                <wp:positionH relativeFrom="margin">
                  <wp:posOffset>183208</wp:posOffset>
                </wp:positionH>
                <wp:positionV relativeFrom="paragraph">
                  <wp:posOffset>9086</wp:posOffset>
                </wp:positionV>
                <wp:extent cx="4898303" cy="2219785"/>
                <wp:effectExtent l="0" t="0" r="17145" b="28575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303" cy="2219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39BF9" id="Rectangle 448" o:spid="_x0000_s1026" style="position:absolute;margin-left:14.45pt;margin-top:.7pt;width:385.7pt;height:174.8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CD22E5">
        <w:rPr>
          <w:noProof/>
        </w:rPr>
        <w:drawing>
          <wp:inline distT="0" distB="0" distL="0" distR="0" wp14:anchorId="373DF513" wp14:editId="52F56DFD">
            <wp:extent cx="4885991" cy="2213478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6706" cy="22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A7F8" w14:textId="1294A1B8" w:rsidR="00530228" w:rsidRDefault="00530228" w:rsidP="001A108F">
      <w:pPr>
        <w:pStyle w:val="FigureCaption"/>
      </w:pPr>
      <w:bookmarkStart w:id="185" w:name="_Toc75811542"/>
      <w:r>
        <w:t>Figure 1</w:t>
      </w:r>
      <w:r w:rsidR="005D3450">
        <w:t>8</w:t>
      </w:r>
      <w:r>
        <w:t>: Manage Type-Approved</w:t>
      </w:r>
      <w:bookmarkEnd w:id="185"/>
    </w:p>
    <w:p w14:paraId="2FF82D81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lastRenderedPageBreak/>
        <w:t>Notification Information</w:t>
      </w:r>
    </w:p>
    <w:p w14:paraId="5EF6823B" w14:textId="12454DAF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most </w:t>
      </w:r>
      <w:r w:rsidR="009D4C47">
        <w:t>recent notifications.</w:t>
      </w:r>
      <w:r w:rsidR="00470C5C">
        <w:t xml:space="preserve"> </w:t>
      </w:r>
      <w:r w:rsidR="00BA7D47">
        <w:t xml:space="preserve">The System Admin can configure the total number of notifications displayed on </w:t>
      </w:r>
      <w:r w:rsidR="005D3450">
        <w:t>users’</w:t>
      </w:r>
      <w:r w:rsidR="00BA7D47">
        <w:t xml:space="preserve"> screens. </w:t>
      </w:r>
    </w:p>
    <w:p w14:paraId="31EEFF81" w14:textId="07193839" w:rsidR="00B0500E" w:rsidRDefault="00BA7D47" w:rsidP="00B0500E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E2D786" wp14:editId="0F4D6E8B">
                <wp:simplePos x="0" y="0"/>
                <wp:positionH relativeFrom="margin">
                  <wp:align>left</wp:align>
                </wp:positionH>
                <wp:positionV relativeFrom="paragraph">
                  <wp:posOffset>219162</wp:posOffset>
                </wp:positionV>
                <wp:extent cx="5704840" cy="1711569"/>
                <wp:effectExtent l="0" t="0" r="10160" b="22225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840" cy="1711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D0F94" id="Rectangle 454" o:spid="_x0000_s1026" style="position:absolute;margin-left:0;margin-top:17.25pt;width:449.2pt;height:134.7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7F2B03" w:rsidRPr="007F2B03">
        <w:rPr>
          <w:noProof/>
        </w:rPr>
        <w:t xml:space="preserve"> </w:t>
      </w:r>
      <w:r w:rsidR="007F2B03">
        <w:rPr>
          <w:noProof/>
        </w:rPr>
        <w:drawing>
          <wp:inline distT="0" distB="0" distL="0" distR="0" wp14:anchorId="70CE1F07" wp14:editId="4236AA1D">
            <wp:extent cx="5705231" cy="1742522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4535" cy="17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CB2F" w14:textId="65827D61" w:rsidR="00530228" w:rsidRDefault="00530228" w:rsidP="001A108F">
      <w:pPr>
        <w:pStyle w:val="FigureCaption"/>
      </w:pPr>
      <w:bookmarkStart w:id="186" w:name="_Toc75811543"/>
      <w:r>
        <w:t>Figure 1</w:t>
      </w:r>
      <w:r w:rsidR="005D3450">
        <w:t>9</w:t>
      </w:r>
      <w:r>
        <w:t xml:space="preserve">: </w:t>
      </w:r>
      <w:r w:rsidR="008D3FF2">
        <w:t>Notifications</w:t>
      </w:r>
      <w:bookmarkEnd w:id="186"/>
    </w:p>
    <w:p w14:paraId="239BA351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24D51AB7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9A50CC">
        <w:t xml:space="preserve">TRC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E8A8233" wp14:editId="52B1D896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1E6EB27A" w14:textId="77777777" w:rsidR="00014FC3" w:rsidRDefault="00014FC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BCEC84A" wp14:editId="16E6718A">
            <wp:extent cx="5278755" cy="314325"/>
            <wp:effectExtent l="19050" t="19050" r="17145" b="285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1BD8D" w14:textId="7B016DEE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560655">
        <w:t>TRC</w:t>
      </w:r>
      <w:r w:rsidR="00821D65">
        <w:t>.</w:t>
      </w:r>
      <w:r w:rsidR="00AB30EC">
        <w:t xml:space="preserve"> For example, a notification about the </w:t>
      </w:r>
      <w:r w:rsidR="00560655">
        <w:t>type approval request</w:t>
      </w:r>
      <w:r w:rsidR="00AB30EC">
        <w:t xml:space="preserve"> approval or reje</w:t>
      </w:r>
      <w:r w:rsidR="00560655">
        <w:t xml:space="preserve">ction by the CEIR </w:t>
      </w:r>
      <w:r w:rsidR="00A976D7">
        <w:t>Admin</w:t>
      </w:r>
      <w:r w:rsidR="007B6A3B">
        <w:t xml:space="preserve"> </w:t>
      </w:r>
      <w:r w:rsidR="00AB30EC">
        <w:t xml:space="preserve">requires the </w:t>
      </w:r>
      <w:r w:rsidR="0085772B">
        <w:t>TRC to</w:t>
      </w:r>
      <w:r w:rsidR="0049367B">
        <w:t xml:space="preserve"> </w:t>
      </w:r>
      <w:r w:rsidR="007B6A3B">
        <w:t xml:space="preserve">take some action such as fix the errors in the </w:t>
      </w:r>
      <w:r w:rsidR="00560655">
        <w:t>type approval request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219E6685" wp14:editId="54CFB64F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F91E52B" wp14:editId="5B116EBF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7E918BC8" w14:textId="77777777" w:rsidR="009C6976" w:rsidRDefault="00014FC3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6D28435" wp14:editId="1526B189">
            <wp:extent cx="5278755" cy="337185"/>
            <wp:effectExtent l="19050" t="19050" r="17145" b="247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C7563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63202902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63D22DF5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9A50CC">
        <w:t xml:space="preserve">TRC </w:t>
      </w:r>
      <w:r w:rsidR="0071493D">
        <w:t>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139EFFD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lastRenderedPageBreak/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</w:t>
      </w:r>
      <w:r w:rsidR="00560655">
        <w:t>type approval request</w:t>
      </w:r>
      <w:r>
        <w:t xml:space="preserve">, the </w:t>
      </w:r>
      <w:r w:rsidR="0059323A">
        <w:t>feature</w:t>
      </w:r>
      <w:r>
        <w:t xml:space="preserve"> name </w:t>
      </w:r>
      <w:r w:rsidR="00560655">
        <w:rPr>
          <w:b/>
          <w:bCs/>
        </w:rPr>
        <w:t>Type Approval</w:t>
      </w:r>
      <w:r w:rsidRPr="00014FC3">
        <w:rPr>
          <w:b/>
          <w:bCs/>
        </w:rPr>
        <w:t xml:space="preserve"> </w:t>
      </w:r>
      <w:r w:rsidR="00560655">
        <w:t>is shown</w:t>
      </w:r>
      <w:r>
        <w:t xml:space="preserve">. The </w:t>
      </w:r>
      <w:r w:rsidR="0059323A">
        <w:t>feature</w:t>
      </w:r>
      <w:r>
        <w:t xml:space="preserve"> name is the one shown in the left panel of the Home page.</w:t>
      </w:r>
    </w:p>
    <w:p w14:paraId="76B88A88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20A78A81" w14:textId="77777777" w:rsidR="006B34FD" w:rsidRDefault="006B34FD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087584CD" wp14:editId="1F747083">
            <wp:extent cx="5278755" cy="347345"/>
            <wp:effectExtent l="19050" t="19050" r="17145" b="146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ess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93D85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10D025E" wp14:editId="7B20B380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9A50CC">
        <w:t xml:space="preserve">TRC </w:t>
      </w:r>
      <w:r>
        <w:t>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0933029" wp14:editId="19AB55B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439FC2D" w14:textId="77777777" w:rsidR="00C62D95" w:rsidRDefault="00C62D95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D03DF29" wp14:editId="78952300">
            <wp:extent cx="5278755" cy="314325"/>
            <wp:effectExtent l="19050" t="19050" r="17145" b="285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BEA31" w14:textId="77777777" w:rsidR="002F1DAF" w:rsidRDefault="002F1DAF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C6CA18D" wp14:editId="3E7E5D17">
            <wp:extent cx="5278755" cy="337185"/>
            <wp:effectExtent l="19050" t="19050" r="17145" b="2476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43B34" w14:textId="77777777" w:rsidR="003559A3" w:rsidRDefault="003559A3" w:rsidP="003559A3">
      <w:pPr>
        <w:pStyle w:val="BodyText2"/>
      </w:pPr>
    </w:p>
    <w:p w14:paraId="38803F30" w14:textId="77777777" w:rsidR="003559A3" w:rsidRDefault="00037799" w:rsidP="003559A3">
      <w:pPr>
        <w:pStyle w:val="Heading2"/>
      </w:pPr>
      <w:bookmarkStart w:id="187" w:name="_Toc75770115"/>
      <w:r>
        <w:t xml:space="preserve">Manage </w:t>
      </w:r>
      <w:r w:rsidR="003559A3">
        <w:t>Type Approval</w:t>
      </w:r>
      <w:bookmarkEnd w:id="187"/>
      <w:r w:rsidR="003559A3">
        <w:t xml:space="preserve"> </w:t>
      </w:r>
    </w:p>
    <w:p w14:paraId="2B04F3AC" w14:textId="77777777" w:rsidR="003559A3" w:rsidRDefault="003559A3" w:rsidP="003559A3">
      <w:pPr>
        <w:pStyle w:val="BodyText2"/>
      </w:pPr>
      <w:r>
        <w:t>TRC issues a TAC (Type Allocation Code) approval certificate to the importer in response to their request to seek permission to import certain type of devices from the TRC (</w:t>
      </w:r>
      <w:r w:rsidRPr="00923F72">
        <w:t>Telecommunication Regulator of Cambodia</w:t>
      </w:r>
      <w:r>
        <w:t>)</w:t>
      </w:r>
      <w:r w:rsidRPr="00923F72">
        <w:t xml:space="preserve"> </w:t>
      </w:r>
      <w:r>
        <w:t xml:space="preserve">when purchasing a consignment. The TAC approval certificate is required for each unique TAC. </w:t>
      </w:r>
    </w:p>
    <w:p w14:paraId="7804E226" w14:textId="00E332E2" w:rsidR="003559A3" w:rsidRDefault="003559A3" w:rsidP="003559A3">
      <w:pPr>
        <w:pStyle w:val="NoteHeading"/>
      </w:pPr>
      <w:r>
        <w:t xml:space="preserve">TAC refers to the first eight alphanumeric characters of the device IMEI. </w:t>
      </w:r>
    </w:p>
    <w:p w14:paraId="6E64D5BF" w14:textId="77777777" w:rsidR="003559A3" w:rsidRPr="00560655" w:rsidRDefault="003559A3" w:rsidP="003559A3">
      <w:pPr>
        <w:pStyle w:val="BodyText2"/>
      </w:pPr>
    </w:p>
    <w:p w14:paraId="2D68E9AA" w14:textId="6FDEF432" w:rsidR="003559A3" w:rsidRDefault="003559A3" w:rsidP="003559A3">
      <w:pPr>
        <w:pStyle w:val="BodyText2"/>
      </w:pPr>
      <w:r>
        <w:t xml:space="preserve">Consider a situation in which a TRC is approving a request that has Apple mobile devices: i10 and i9. There would be two TAC approval certificates required, one for the i10s and the other for i9s. </w:t>
      </w:r>
    </w:p>
    <w:p w14:paraId="574B0DE9" w14:textId="77777777" w:rsidR="00215FBF" w:rsidRDefault="00215FBF" w:rsidP="003559A3">
      <w:pPr>
        <w:pStyle w:val="BodyText2"/>
      </w:pPr>
    </w:p>
    <w:p w14:paraId="2CD8DA2D" w14:textId="77777777" w:rsidR="003559A3" w:rsidRDefault="003559A3" w:rsidP="003559A3">
      <w:pPr>
        <w:pStyle w:val="BodyText2"/>
      </w:pPr>
      <w:r>
        <w:t>The TAC approval certificate is required for clearance at customs.</w:t>
      </w:r>
    </w:p>
    <w:p w14:paraId="1636CBC3" w14:textId="77777777" w:rsidR="003559A3" w:rsidRDefault="003559A3" w:rsidP="003559A3">
      <w:pPr>
        <w:pStyle w:val="BodyText2"/>
      </w:pPr>
      <w:r>
        <w:t>The type approval request goes through the following review stages:</w:t>
      </w:r>
    </w:p>
    <w:p w14:paraId="4F33C265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TRC uploads the request details.</w:t>
      </w:r>
    </w:p>
    <w:p w14:paraId="0FB56C45" w14:textId="2723BF7A" w:rsidR="003559A3" w:rsidRDefault="003559A3" w:rsidP="003559A3">
      <w:pPr>
        <w:pStyle w:val="BodyText2"/>
        <w:numPr>
          <w:ilvl w:val="0"/>
          <w:numId w:val="52"/>
        </w:numPr>
      </w:pPr>
      <w:r>
        <w:t xml:space="preserve">The request is processed and made available to the CEIR </w:t>
      </w:r>
      <w:r w:rsidR="00A976D7">
        <w:t>Admin</w:t>
      </w:r>
      <w:r>
        <w:t>.</w:t>
      </w:r>
    </w:p>
    <w:p w14:paraId="3E0742CC" w14:textId="7815EBC8" w:rsidR="003559A3" w:rsidRDefault="003559A3" w:rsidP="003559A3">
      <w:pPr>
        <w:pStyle w:val="BodyText2"/>
        <w:numPr>
          <w:ilvl w:val="0"/>
          <w:numId w:val="52"/>
        </w:numPr>
      </w:pPr>
      <w:r>
        <w:t xml:space="preserve">The CEIR </w:t>
      </w:r>
      <w:r w:rsidR="00A976D7">
        <w:t>Admin</w:t>
      </w:r>
      <w:r>
        <w:t xml:space="preserve"> may approve or reject the request.</w:t>
      </w:r>
    </w:p>
    <w:p w14:paraId="379A5AA3" w14:textId="77777777" w:rsidR="003559A3" w:rsidRDefault="003559A3" w:rsidP="003559A3">
      <w:pPr>
        <w:pStyle w:val="BodyText2"/>
        <w:numPr>
          <w:ilvl w:val="0"/>
          <w:numId w:val="52"/>
        </w:numPr>
      </w:pPr>
      <w:r>
        <w:lastRenderedPageBreak/>
        <w:t>If rejected, the TRC can withdraw the request. The entire cycle is then repeated until it is approved.</w:t>
      </w:r>
    </w:p>
    <w:p w14:paraId="3793E07A" w14:textId="77777777" w:rsidR="003559A3" w:rsidRPr="00F544BA" w:rsidRDefault="003559A3" w:rsidP="003559A3">
      <w:pPr>
        <w:pStyle w:val="BodyText2"/>
        <w:rPr>
          <w:u w:val="single"/>
        </w:rPr>
      </w:pPr>
      <w:r w:rsidRPr="00F544BA">
        <w:rPr>
          <w:u w:val="single"/>
        </w:rPr>
        <w:t>To upload t</w:t>
      </w:r>
      <w:r>
        <w:rPr>
          <w:u w:val="single"/>
        </w:rPr>
        <w:t>ype approved device details</w:t>
      </w:r>
      <w:r w:rsidRPr="00F544BA">
        <w:rPr>
          <w:u w:val="single"/>
        </w:rPr>
        <w:t>:</w:t>
      </w:r>
    </w:p>
    <w:p w14:paraId="3F178A2D" w14:textId="77777777" w:rsidR="003559A3" w:rsidRDefault="00704A9D" w:rsidP="003559A3">
      <w:pPr>
        <w:pStyle w:val="BodyText2"/>
        <w:numPr>
          <w:ilvl w:val="0"/>
          <w:numId w:val="5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C5FE0B" wp14:editId="16AFB8CD">
                <wp:simplePos x="0" y="0"/>
                <wp:positionH relativeFrom="column">
                  <wp:posOffset>-1612</wp:posOffset>
                </wp:positionH>
                <wp:positionV relativeFrom="paragraph">
                  <wp:posOffset>291416</wp:posOffset>
                </wp:positionV>
                <wp:extent cx="5278755" cy="2393364"/>
                <wp:effectExtent l="0" t="0" r="17145" b="26035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393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998AF" id="Rectangle 457" o:spid="_x0000_s1026" style="position:absolute;margin-left:-.15pt;margin-top:22.95pt;width:415.65pt;height:18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Select </w:t>
      </w:r>
      <w:r w:rsidR="003559A3" w:rsidRPr="00F731AF">
        <w:rPr>
          <w:b/>
          <w:bCs/>
        </w:rPr>
        <w:t>Manage Type Approv</w:t>
      </w:r>
      <w:r w:rsidR="003559A3">
        <w:rPr>
          <w:b/>
          <w:bCs/>
        </w:rPr>
        <w:t>al</w:t>
      </w:r>
      <w:r w:rsidR="003559A3">
        <w:t xml:space="preserve"> in the left panel.</w:t>
      </w:r>
    </w:p>
    <w:p w14:paraId="2D36D75C" w14:textId="22E91B79" w:rsidR="007F2B03" w:rsidRDefault="003559A3" w:rsidP="003559A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514AEA" wp14:editId="3FB3E6EC">
                <wp:simplePos x="0" y="0"/>
                <wp:positionH relativeFrom="column">
                  <wp:posOffset>12455</wp:posOffset>
                </wp:positionH>
                <wp:positionV relativeFrom="paragraph">
                  <wp:posOffset>601052</wp:posOffset>
                </wp:positionV>
                <wp:extent cx="682283" cy="140677"/>
                <wp:effectExtent l="0" t="0" r="22860" b="12065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283" cy="14067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3751B" w14:textId="77777777" w:rsidR="0092423E" w:rsidRDefault="0092423E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14AEA" id="Rectangle 460" o:spid="_x0000_s1030" style="position:absolute;left:0;text-align:left;margin-left:1pt;margin-top:47.35pt;width:53.7pt;height:1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" filled="f" strokecolor="#ffc000 [3207]" strokeweight="2pt">
                <v:textbox>
                  <w:txbxContent>
                    <w:p w14:paraId="3B63751B" w14:textId="77777777" w:rsidR="0092423E" w:rsidRDefault="0092423E" w:rsidP="003559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F2B03">
        <w:rPr>
          <w:noProof/>
        </w:rPr>
        <w:drawing>
          <wp:inline distT="0" distB="0" distL="0" distR="0" wp14:anchorId="22FE8FC4" wp14:editId="35AF7BAC">
            <wp:extent cx="5278755" cy="2378710"/>
            <wp:effectExtent l="0" t="0" r="0" b="254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465E" w14:textId="599BDC32" w:rsidR="003559A3" w:rsidRDefault="003559A3" w:rsidP="001A108F">
      <w:pPr>
        <w:pStyle w:val="FigureCaption"/>
      </w:pPr>
      <w:bookmarkStart w:id="188" w:name="_Toc75811544"/>
      <w:r>
        <w:t xml:space="preserve">Figure </w:t>
      </w:r>
      <w:r w:rsidR="005D3450">
        <w:t>20</w:t>
      </w:r>
      <w:r>
        <w:t>: Home Page</w:t>
      </w:r>
      <w:bookmarkEnd w:id="188"/>
    </w:p>
    <w:p w14:paraId="49CCF717" w14:textId="77777777" w:rsidR="00215FBF" w:rsidRDefault="003559A3" w:rsidP="00215FBF">
      <w:pPr>
        <w:pStyle w:val="BodyText2"/>
        <w:jc w:val="left"/>
      </w:pPr>
      <w:r>
        <w:t xml:space="preserve">The </w:t>
      </w:r>
      <w:r w:rsidRPr="00F731AF">
        <w:rPr>
          <w:b/>
          <w:bCs/>
        </w:rPr>
        <w:t>Manage Type-Approved</w:t>
      </w:r>
      <w:r>
        <w:t xml:space="preserve"> dashboard appears.</w:t>
      </w:r>
    </w:p>
    <w:p w14:paraId="2D5187F4" w14:textId="281A5378" w:rsidR="003559A3" w:rsidRDefault="00215FBF" w:rsidP="00215FBF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EE94A5" wp14:editId="0EDECD2B">
                <wp:simplePos x="0" y="0"/>
                <wp:positionH relativeFrom="margin">
                  <wp:posOffset>4181847</wp:posOffset>
                </wp:positionH>
                <wp:positionV relativeFrom="paragraph">
                  <wp:posOffset>29298</wp:posOffset>
                </wp:positionV>
                <wp:extent cx="812800" cy="156308"/>
                <wp:effectExtent l="0" t="0" r="2540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5630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ED088" w14:textId="77777777" w:rsidR="0092423E" w:rsidRDefault="0092423E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E94A5" id="Rectangle 56" o:spid="_x0000_s1031" style="position:absolute;left:0;text-align:left;margin-left:329.3pt;margin-top:2.3pt;width:64pt;height:12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" filled="f" strokecolor="#ffc000 [3207]" strokeweight="2pt">
                <v:textbox>
                  <w:txbxContent>
                    <w:p w14:paraId="4A4ED088" w14:textId="77777777" w:rsidR="0092423E" w:rsidRDefault="0092423E" w:rsidP="003559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983470" wp14:editId="05FE4776">
                <wp:simplePos x="0" y="0"/>
                <wp:positionH relativeFrom="margin">
                  <wp:posOffset>281349</wp:posOffset>
                </wp:positionH>
                <wp:positionV relativeFrom="paragraph">
                  <wp:posOffset>8890</wp:posOffset>
                </wp:positionV>
                <wp:extent cx="4731385" cy="1664335"/>
                <wp:effectExtent l="0" t="0" r="12065" b="12065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1385" cy="1664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FA9CA" id="Rectangle 463" o:spid="_x0000_s1026" style="position:absolute;margin-left:22.15pt;margin-top:.7pt;width:372.55pt;height:131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7F2B03">
        <w:rPr>
          <w:noProof/>
        </w:rPr>
        <w:drawing>
          <wp:inline distT="0" distB="0" distL="0" distR="0" wp14:anchorId="69CF248A" wp14:editId="4464BA96">
            <wp:extent cx="4731685" cy="1671145"/>
            <wp:effectExtent l="0" t="0" r="0" b="571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167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5EC7" w14:textId="0707AF25" w:rsidR="003559A3" w:rsidRDefault="003559A3" w:rsidP="001A108F">
      <w:pPr>
        <w:pStyle w:val="FigureCaption"/>
      </w:pPr>
      <w:bookmarkStart w:id="189" w:name="_Toc75811545"/>
      <w:r w:rsidRPr="007C2AB5">
        <w:t xml:space="preserve">Figure </w:t>
      </w:r>
      <w:r w:rsidR="005D3450">
        <w:t>2</w:t>
      </w:r>
      <w:r w:rsidRPr="007C2AB5">
        <w:t>1: Manage Type-Approved</w:t>
      </w:r>
      <w:bookmarkEnd w:id="189"/>
    </w:p>
    <w:p w14:paraId="4D15C88A" w14:textId="7A964FBB" w:rsidR="003559A3" w:rsidRDefault="003559A3" w:rsidP="003559A3">
      <w:pPr>
        <w:pStyle w:val="BodyText2"/>
        <w:numPr>
          <w:ilvl w:val="0"/>
          <w:numId w:val="50"/>
        </w:numPr>
      </w:pPr>
      <w:r>
        <w:t xml:space="preserve">Click </w:t>
      </w:r>
      <w:r w:rsidRPr="00F731AF">
        <w:rPr>
          <w:b/>
          <w:bCs/>
        </w:rPr>
        <w:t>Report Type</w:t>
      </w:r>
      <w:r>
        <w:rPr>
          <w:b/>
          <w:bCs/>
        </w:rPr>
        <w:t>-</w:t>
      </w:r>
      <w:r w:rsidRPr="00F731AF">
        <w:rPr>
          <w:b/>
          <w:bCs/>
        </w:rPr>
        <w:t>Approved Devices</w:t>
      </w:r>
      <w:r>
        <w:rPr>
          <w:b/>
          <w:bCs/>
        </w:rPr>
        <w:t xml:space="preserve"> </w:t>
      </w:r>
      <w:r>
        <w:t xml:space="preserve">(seen on the top right corner of the page). The </w:t>
      </w:r>
      <w:r w:rsidRPr="000F2A8D">
        <w:rPr>
          <w:b/>
          <w:bCs/>
        </w:rPr>
        <w:t>Type-Approved Devices</w:t>
      </w:r>
      <w:r>
        <w:t xml:space="preserve"> page appears.</w:t>
      </w:r>
    </w:p>
    <w:p w14:paraId="29FE836D" w14:textId="7C03560F" w:rsidR="00A413C8" w:rsidRDefault="005D3450" w:rsidP="00A559A6">
      <w:pPr>
        <w:pStyle w:val="BodyText2"/>
        <w:ind w:left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321CCB" wp14:editId="4BDFA1E9">
                <wp:simplePos x="0" y="0"/>
                <wp:positionH relativeFrom="column">
                  <wp:posOffset>185007</wp:posOffset>
                </wp:positionH>
                <wp:positionV relativeFrom="paragraph">
                  <wp:posOffset>11033</wp:posOffset>
                </wp:positionV>
                <wp:extent cx="5275385" cy="2229729"/>
                <wp:effectExtent l="0" t="0" r="20955" b="1841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5" cy="2229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D4F98" id="Rectangle 465" o:spid="_x0000_s1026" style="position:absolute;margin-left:14.55pt;margin-top:.85pt;width:415.4pt;height:175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" filled="f" strokecolor="black [3213]" strokeweight="1pt"/>
            </w:pict>
          </mc:Fallback>
        </mc:AlternateContent>
      </w:r>
      <w:r w:rsidR="00A413C8">
        <w:rPr>
          <w:noProof/>
        </w:rPr>
        <w:drawing>
          <wp:inline distT="0" distB="0" distL="0" distR="0" wp14:anchorId="4E5A0787" wp14:editId="1F33E949">
            <wp:extent cx="5278755" cy="2225675"/>
            <wp:effectExtent l="0" t="0" r="0" b="317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B190" w14:textId="3D14C6B1" w:rsidR="003559A3" w:rsidRDefault="003559A3" w:rsidP="001A108F">
      <w:pPr>
        <w:pStyle w:val="FigureCaption"/>
      </w:pPr>
      <w:bookmarkStart w:id="190" w:name="_Toc75811546"/>
      <w:r>
        <w:t xml:space="preserve">Figure </w:t>
      </w:r>
      <w:r w:rsidR="005D3450">
        <w:t>22</w:t>
      </w:r>
      <w:r>
        <w:t>: Type-Approved Devices</w:t>
      </w:r>
      <w:bookmarkEnd w:id="190"/>
    </w:p>
    <w:p w14:paraId="07A2CC50" w14:textId="77777777" w:rsidR="003559A3" w:rsidRDefault="003559A3" w:rsidP="003559A3">
      <w:pPr>
        <w:pStyle w:val="BodyText2"/>
        <w:numPr>
          <w:ilvl w:val="0"/>
          <w:numId w:val="50"/>
        </w:numPr>
      </w:pPr>
      <w:r>
        <w:t>Enter the following information:</w:t>
      </w:r>
    </w:p>
    <w:p w14:paraId="0B84DB3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Trademark</w:t>
      </w:r>
      <w:r>
        <w:t>: Enter the trademark of the product.</w:t>
      </w:r>
    </w:p>
    <w:p w14:paraId="02DB0276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Product Name</w:t>
      </w:r>
      <w:r>
        <w:t>: Select the product company from the list.</w:t>
      </w:r>
    </w:p>
    <w:p w14:paraId="26FA19CC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Model Number</w:t>
      </w:r>
      <w:r>
        <w:t>: Select the model number of the product.</w:t>
      </w:r>
    </w:p>
    <w:p w14:paraId="63BC720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Country</w:t>
      </w:r>
      <w:r>
        <w:t>: Select the country from where the device is imported.</w:t>
      </w:r>
    </w:p>
    <w:p w14:paraId="4F6FCCB0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Frequency Range</w:t>
      </w:r>
      <w:r>
        <w:t>: Enter the frequency range supported by the device.</w:t>
      </w:r>
    </w:p>
    <w:p w14:paraId="0F0C5AB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TAC</w:t>
      </w:r>
      <w:r>
        <w:t>: Enter the code of the device.</w:t>
      </w:r>
    </w:p>
    <w:p w14:paraId="68013C6D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Document Type</w:t>
      </w:r>
      <w:r>
        <w:t>: Select the type of document being uploaded. TRC s are required to upload three documents:</w:t>
      </w:r>
    </w:p>
    <w:p w14:paraId="12781DE8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Technical Specifications</w:t>
      </w:r>
      <w:r>
        <w:t>: This document has all the technical specifications of the device.</w:t>
      </w:r>
    </w:p>
    <w:p w14:paraId="25200DDF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Performance Report</w:t>
      </w:r>
      <w:r>
        <w:t>: This document has the performance details of the device.</w:t>
      </w:r>
    </w:p>
    <w:p w14:paraId="59C0ED84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TAC Approval Certificate</w:t>
      </w:r>
      <w:r>
        <w:t>: This is the approval certificate issued by the supplier.</w:t>
      </w:r>
    </w:p>
    <w:p w14:paraId="5964C20F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Upload Supporting Document</w:t>
      </w:r>
      <w:r>
        <w:t xml:space="preserve">: Click </w:t>
      </w:r>
      <w:r w:rsidRPr="00113715">
        <w:rPr>
          <w:b/>
          <w:bCs/>
        </w:rPr>
        <w:t>Select File</w:t>
      </w:r>
      <w:r>
        <w:t xml:space="preserve"> to upload the document.</w:t>
      </w:r>
    </w:p>
    <w:p w14:paraId="0975A2E1" w14:textId="77777777" w:rsidR="003559A3" w:rsidRDefault="003559A3" w:rsidP="003559A3">
      <w:pPr>
        <w:pStyle w:val="BodyText2"/>
        <w:numPr>
          <w:ilvl w:val="1"/>
          <w:numId w:val="50"/>
        </w:numPr>
      </w:pPr>
      <w:r>
        <w:t xml:space="preserve">Click </w:t>
      </w:r>
      <w:r w:rsidRPr="00113715">
        <w:rPr>
          <w:b/>
          <w:bCs/>
        </w:rPr>
        <w:t>+Add More Files</w:t>
      </w:r>
      <w:r>
        <w:t xml:space="preserve"> to upload more documents. This adds another set of </w:t>
      </w:r>
      <w:r w:rsidRPr="00113715">
        <w:rPr>
          <w:b/>
          <w:bCs/>
        </w:rPr>
        <w:t>Document Type</w:t>
      </w:r>
      <w:r>
        <w:t xml:space="preserve"> and </w:t>
      </w:r>
      <w:r w:rsidRPr="00113715">
        <w:rPr>
          <w:b/>
          <w:bCs/>
        </w:rPr>
        <w:t>Upload Supporting Document</w:t>
      </w:r>
      <w:r>
        <w:t xml:space="preserve">. </w:t>
      </w:r>
    </w:p>
    <w:p w14:paraId="00F634A9" w14:textId="77777777" w:rsidR="003559A3" w:rsidRDefault="003559A3" w:rsidP="003559A3">
      <w:pPr>
        <w:pStyle w:val="BodyText2"/>
        <w:numPr>
          <w:ilvl w:val="0"/>
          <w:numId w:val="50"/>
        </w:numPr>
      </w:pPr>
      <w:r>
        <w:t xml:space="preserve">Click </w:t>
      </w:r>
      <w:r w:rsidRPr="00113715">
        <w:rPr>
          <w:b/>
          <w:bCs/>
        </w:rPr>
        <w:t>Submit</w:t>
      </w:r>
      <w:r>
        <w:t>.</w:t>
      </w:r>
    </w:p>
    <w:p w14:paraId="004EDD3D" w14:textId="77777777" w:rsidR="003559A3" w:rsidRDefault="003559A3" w:rsidP="003559A3">
      <w:pPr>
        <w:pStyle w:val="BodyText2"/>
      </w:pPr>
      <w:r>
        <w:t>The type approval request is added, and a transaction ID is assigned to it.</w:t>
      </w:r>
    </w:p>
    <w:p w14:paraId="6C8A1638" w14:textId="77777777" w:rsidR="003559A3" w:rsidRDefault="00553F3A" w:rsidP="003559A3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49B0FC" wp14:editId="7242ED99">
                <wp:simplePos x="0" y="0"/>
                <wp:positionH relativeFrom="margin">
                  <wp:posOffset>315639</wp:posOffset>
                </wp:positionH>
                <wp:positionV relativeFrom="paragraph">
                  <wp:posOffset>281042</wp:posOffset>
                </wp:positionV>
                <wp:extent cx="4640864" cy="2257622"/>
                <wp:effectExtent l="0" t="0" r="26670" b="28575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864" cy="22576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B95B6" id="Rectangle 468" o:spid="_x0000_s1026" style="position:absolute;margin-left:24.85pt;margin-top:22.15pt;width:365.4pt;height:177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3559A3">
        <w:t xml:space="preserve">The details appear on top of the </w:t>
      </w:r>
      <w:r w:rsidR="003559A3">
        <w:rPr>
          <w:b/>
          <w:bCs/>
        </w:rPr>
        <w:t>Manage Type- approved</w:t>
      </w:r>
      <w:r w:rsidR="003559A3">
        <w:t xml:space="preserve"> page.</w:t>
      </w:r>
    </w:p>
    <w:p w14:paraId="08835C5E" w14:textId="0DA59CBE" w:rsidR="003559A3" w:rsidRDefault="005C340E" w:rsidP="003559A3">
      <w:pPr>
        <w:pStyle w:val="BodyText2"/>
        <w:jc w:val="center"/>
      </w:pPr>
      <w:r>
        <w:rPr>
          <w:noProof/>
        </w:rPr>
        <w:drawing>
          <wp:inline distT="0" distB="0" distL="0" distR="0" wp14:anchorId="5C617581" wp14:editId="5FBF8A17">
            <wp:extent cx="4616144" cy="22122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8130" cy="22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2D15" w14:textId="548DFEBA" w:rsidR="003559A3" w:rsidRDefault="003559A3" w:rsidP="001A108F">
      <w:pPr>
        <w:pStyle w:val="FigureCaption"/>
      </w:pPr>
      <w:bookmarkStart w:id="191" w:name="_Toc75811547"/>
      <w:r>
        <w:t xml:space="preserve">Figure </w:t>
      </w:r>
      <w:r w:rsidR="00BA11EA">
        <w:t>2</w:t>
      </w:r>
      <w:r w:rsidR="005D3450">
        <w:t>3</w:t>
      </w:r>
      <w:r>
        <w:t>: Manage Type-Approved</w:t>
      </w:r>
      <w:bookmarkEnd w:id="191"/>
    </w:p>
    <w:p w14:paraId="3A7D5B8A" w14:textId="77777777" w:rsidR="003559A3" w:rsidRDefault="003559A3" w:rsidP="003559A3">
      <w:pPr>
        <w:pStyle w:val="BodyText2"/>
        <w:ind w:left="360"/>
      </w:pPr>
      <w:r>
        <w:t>The following columns are seen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3559A3" w:rsidRPr="003D50EC" w14:paraId="79DE8E67" w14:textId="77777777" w:rsidTr="00084D6C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62D9FF6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F5E909C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559A3" w:rsidRPr="003D50EC" w14:paraId="0D3B5273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A0A0E89" w14:textId="77777777" w:rsidR="003559A3" w:rsidRPr="007C2AB5" w:rsidRDefault="003559A3" w:rsidP="00084D6C">
            <w:pPr>
              <w:pStyle w:val="ListBullet1"/>
              <w:numPr>
                <w:ilvl w:val="0"/>
                <w:numId w:val="0"/>
              </w:numPr>
            </w:pPr>
            <w:r w:rsidRPr="007C2AB5">
              <w:t>Creation On</w:t>
            </w:r>
          </w:p>
        </w:tc>
        <w:tc>
          <w:tcPr>
            <w:tcW w:w="4979" w:type="dxa"/>
            <w:shd w:val="clear" w:color="auto" w:fill="auto"/>
          </w:tcPr>
          <w:p w14:paraId="1EDC8732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E1489F">
              <w:t xml:space="preserve">Date of </w:t>
            </w:r>
            <w:r>
              <w:t>adding type approval request.</w:t>
            </w:r>
          </w:p>
        </w:tc>
      </w:tr>
      <w:tr w:rsidR="003559A3" w:rsidRPr="003D50EC" w14:paraId="4AA0B5C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D6AB9E" w14:textId="77777777" w:rsidR="003559A3" w:rsidRDefault="003559A3" w:rsidP="00084D6C">
            <w:pPr>
              <w:pStyle w:val="ListBullet1"/>
              <w:numPr>
                <w:ilvl w:val="0"/>
                <w:numId w:val="0"/>
              </w:numPr>
            </w:pPr>
            <w:r>
              <w:t>Trademark</w:t>
            </w:r>
          </w:p>
        </w:tc>
        <w:tc>
          <w:tcPr>
            <w:tcW w:w="4979" w:type="dxa"/>
            <w:shd w:val="clear" w:color="auto" w:fill="auto"/>
          </w:tcPr>
          <w:p w14:paraId="41829BD3" w14:textId="77777777" w:rsidR="003559A3" w:rsidRDefault="003559A3" w:rsidP="00084D6C">
            <w:pPr>
              <w:pStyle w:val="BodyText2"/>
            </w:pPr>
            <w:r>
              <w:t>Trademark name</w:t>
            </w:r>
          </w:p>
        </w:tc>
      </w:tr>
      <w:tr w:rsidR="003559A3" w:rsidRPr="003D50EC" w14:paraId="31ABA13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6B9CF8" w14:textId="77777777" w:rsidR="003559A3" w:rsidRPr="00B708C5" w:rsidRDefault="003559A3" w:rsidP="00084D6C">
            <w:pPr>
              <w:pStyle w:val="BodyText2"/>
            </w:pPr>
            <w:r>
              <w:t>Product Name</w:t>
            </w:r>
          </w:p>
        </w:tc>
        <w:tc>
          <w:tcPr>
            <w:tcW w:w="4979" w:type="dxa"/>
            <w:shd w:val="clear" w:color="auto" w:fill="auto"/>
          </w:tcPr>
          <w:p w14:paraId="4571969B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542432">
              <w:t>Name of the device</w:t>
            </w:r>
          </w:p>
        </w:tc>
      </w:tr>
      <w:tr w:rsidR="003559A3" w:rsidRPr="003D50EC" w14:paraId="2CF1BF1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054537C" w14:textId="77777777" w:rsidR="003559A3" w:rsidRDefault="003559A3" w:rsidP="00084D6C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5E137EBB" w14:textId="77777777" w:rsidR="003559A3" w:rsidRDefault="003559A3" w:rsidP="00084D6C">
            <w:pPr>
              <w:pStyle w:val="BodyText2"/>
            </w:pPr>
            <w:r>
              <w:t>Transaction ID assigned to the request.</w:t>
            </w:r>
          </w:p>
        </w:tc>
      </w:tr>
      <w:tr w:rsidR="003559A3" w:rsidRPr="003D50EC" w14:paraId="455C0D01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3D02E3" w14:textId="77777777" w:rsidR="003559A3" w:rsidRPr="003D50EC" w:rsidRDefault="003559A3" w:rsidP="00084D6C">
            <w:pPr>
              <w:pStyle w:val="BodyText2"/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2CA4B261" w14:textId="77777777" w:rsidR="003559A3" w:rsidRPr="003D50EC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/>
                <w:sz w:val="18"/>
              </w:rPr>
            </w:pPr>
            <w:r w:rsidRPr="00E1489F">
              <w:t>Model number of the device.</w:t>
            </w:r>
          </w:p>
        </w:tc>
      </w:tr>
      <w:tr w:rsidR="003559A3" w:rsidRPr="003D50EC" w14:paraId="4F60CCC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6BAA10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Country</w:t>
            </w:r>
          </w:p>
        </w:tc>
        <w:tc>
          <w:tcPr>
            <w:tcW w:w="4979" w:type="dxa"/>
            <w:shd w:val="clear" w:color="auto" w:fill="auto"/>
          </w:tcPr>
          <w:p w14:paraId="78682BAF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Country from where the device has been imported.</w:t>
            </w:r>
          </w:p>
        </w:tc>
      </w:tr>
      <w:tr w:rsidR="003559A3" w:rsidRPr="003D50EC" w14:paraId="6B0638E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F9D30BB" w14:textId="77777777" w:rsidR="003559A3" w:rsidRDefault="003559A3" w:rsidP="00084D6C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5C635D7C" w14:textId="77777777" w:rsidR="003559A3" w:rsidRDefault="003559A3" w:rsidP="00084D6C">
            <w:pPr>
              <w:pStyle w:val="BodyText2"/>
            </w:pPr>
            <w:r>
              <w:t>Type allocation code of the device.</w:t>
            </w:r>
          </w:p>
        </w:tc>
      </w:tr>
      <w:tr w:rsidR="003559A3" w:rsidRPr="003D50EC" w14:paraId="41D66DE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8C30F53" w14:textId="77777777" w:rsidR="003559A3" w:rsidRPr="007C2AB5" w:rsidRDefault="003559A3" w:rsidP="00084D6C">
            <w:pPr>
              <w:pStyle w:val="BodyText2"/>
            </w:pPr>
            <w:r w:rsidRPr="007C2AB5">
              <w:t>Status</w:t>
            </w:r>
          </w:p>
        </w:tc>
        <w:tc>
          <w:tcPr>
            <w:tcW w:w="4979" w:type="dxa"/>
            <w:shd w:val="clear" w:color="auto" w:fill="auto"/>
          </w:tcPr>
          <w:p w14:paraId="1E2FCF93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New: This is the status assigned to the type approval request.</w:t>
            </w:r>
          </w:p>
          <w:p w14:paraId="2B3B0DE0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Processing: The request is processed internally.</w:t>
            </w:r>
          </w:p>
          <w:p w14:paraId="13900B31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Rejected by System</w:t>
            </w:r>
            <w:r>
              <w:t>: The request is rejected by the system if there is an error in the type approval request.</w:t>
            </w:r>
          </w:p>
          <w:p w14:paraId="180A0EDA" w14:textId="34768039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lastRenderedPageBreak/>
              <w:t xml:space="preserve">Approval Pending by CEIR </w:t>
            </w:r>
            <w:r w:rsidR="003F281A">
              <w:t>Admin</w:t>
            </w:r>
            <w:r w:rsidRPr="007C2AB5">
              <w:t xml:space="preserve">: After the processing is done, the type approval request sent for approval to the CEIR </w:t>
            </w:r>
            <w:r w:rsidR="003F281A">
              <w:t>Admin</w:t>
            </w:r>
            <w:r w:rsidRPr="007C2AB5">
              <w:t>.</w:t>
            </w:r>
          </w:p>
          <w:p w14:paraId="54E86F93" w14:textId="4121CC6B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Approved by CEIR Admin: The CEIR </w:t>
            </w:r>
            <w:r w:rsidR="003F281A">
              <w:t>Admin</w:t>
            </w:r>
            <w:r w:rsidR="003F281A" w:rsidRPr="007C2AB5">
              <w:t xml:space="preserve"> </w:t>
            </w:r>
            <w:r w:rsidRPr="007C2AB5">
              <w:t>approves the request.</w:t>
            </w:r>
          </w:p>
          <w:p w14:paraId="740D44F3" w14:textId="48AC0A2D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Rejected by CEIR Admin: The CEIR </w:t>
            </w:r>
            <w:r w:rsidR="003F281A">
              <w:t>Admin</w:t>
            </w:r>
            <w:r w:rsidR="003F281A" w:rsidRPr="007C2AB5">
              <w:t xml:space="preserve"> </w:t>
            </w:r>
            <w:r w:rsidRPr="007C2AB5">
              <w:t>rejects the request.</w:t>
            </w:r>
          </w:p>
          <w:p w14:paraId="3C1B035B" w14:textId="0B0F2A01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CEIR Admin: The CEIR </w:t>
            </w:r>
            <w:r w:rsidR="003F281A">
              <w:t>Admin</w:t>
            </w:r>
            <w:r w:rsidR="003F281A" w:rsidRPr="007C2AB5">
              <w:t xml:space="preserve"> </w:t>
            </w:r>
            <w:r w:rsidRPr="007C2AB5">
              <w:t>can withdraw the type approval request.</w:t>
            </w:r>
          </w:p>
          <w:p w14:paraId="735C953E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User: The </w:t>
            </w:r>
            <w:r>
              <w:t>TRC</w:t>
            </w:r>
            <w:r w:rsidRPr="007C2AB5">
              <w:t xml:space="preserve"> can withdraw the type approval request. </w:t>
            </w:r>
          </w:p>
        </w:tc>
      </w:tr>
      <w:tr w:rsidR="003559A3" w:rsidRPr="003D50EC" w14:paraId="724671E3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A42EC7E" w14:textId="77777777" w:rsidR="003559A3" w:rsidRDefault="003559A3" w:rsidP="00084D6C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547772BE" w14:textId="77777777" w:rsidR="003559A3" w:rsidRDefault="003559A3" w:rsidP="00084D6C">
            <w:pPr>
              <w:pStyle w:val="BodyText2"/>
            </w:pPr>
            <w:r>
              <w:t>This displays different actions that can be performed on the type approval request.</w:t>
            </w:r>
          </w:p>
          <w:p w14:paraId="0579BC1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2B6C999" wp14:editId="5960A635">
                  <wp:extent cx="167640" cy="167640"/>
                  <wp:effectExtent l="0" t="0" r="3810" b="3810"/>
                  <wp:docPr id="268" name="Picture 26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view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9995" cy="17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type approval request.</w:t>
            </w:r>
          </w:p>
          <w:p w14:paraId="2A327D40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6BD51EDC" wp14:editId="6A0DD56E">
                  <wp:extent cx="136800" cy="136800"/>
                  <wp:effectExtent l="0" t="0" r="0" b="0"/>
                  <wp:docPr id="60" name="Picture 6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change the type approval request.</w:t>
            </w:r>
          </w:p>
          <w:p w14:paraId="35ADF07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C1D260" wp14:editId="39B0788E">
                  <wp:extent cx="185681" cy="185681"/>
                  <wp:effectExtent l="0" t="0" r="508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type approval request.</w:t>
            </w:r>
          </w:p>
          <w:p w14:paraId="6DFBDC7C" w14:textId="31EC0F5E" w:rsidR="00F25BB8" w:rsidRDefault="00F25BB8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1C1A906A" wp14:editId="4222F3C5">
                  <wp:extent cx="190500" cy="199103"/>
                  <wp:effectExtent l="0" t="0" r="0" b="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request.</w:t>
            </w:r>
          </w:p>
        </w:tc>
      </w:tr>
    </w:tbl>
    <w:p w14:paraId="6A9CB1CC" w14:textId="77777777" w:rsidR="003559A3" w:rsidRDefault="003559A3" w:rsidP="003559A3">
      <w:pPr>
        <w:pStyle w:val="Heading2"/>
      </w:pPr>
      <w:bookmarkStart w:id="192" w:name="_Toc75770116"/>
      <w:r>
        <w:t>Edit Type Approved Devices</w:t>
      </w:r>
      <w:bookmarkEnd w:id="192"/>
    </w:p>
    <w:p w14:paraId="185DC6E3" w14:textId="77777777" w:rsidR="003559A3" w:rsidRDefault="003559A3" w:rsidP="003559A3">
      <w:pPr>
        <w:pStyle w:val="BodyText2"/>
      </w:pPr>
      <w:r>
        <w:t>TRC s can modify the type approval request details.</w:t>
      </w:r>
    </w:p>
    <w:p w14:paraId="60A3BBE5" w14:textId="77777777" w:rsidR="003559A3" w:rsidRPr="000A33ED" w:rsidRDefault="003559A3" w:rsidP="003559A3">
      <w:pPr>
        <w:pStyle w:val="BodyText2"/>
        <w:rPr>
          <w:u w:val="single"/>
        </w:rPr>
      </w:pPr>
      <w:r w:rsidRPr="000A33ED">
        <w:rPr>
          <w:u w:val="single"/>
        </w:rPr>
        <w:t xml:space="preserve">To </w:t>
      </w:r>
      <w:r>
        <w:rPr>
          <w:u w:val="single"/>
        </w:rPr>
        <w:t>modify type approval request</w:t>
      </w:r>
      <w:r w:rsidRPr="000A33ED">
        <w:rPr>
          <w:u w:val="single"/>
        </w:rPr>
        <w:t>:</w:t>
      </w:r>
    </w:p>
    <w:p w14:paraId="046C1A56" w14:textId="2CFF16F3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420DA498" wp14:editId="20704039">
            <wp:extent cx="120948" cy="120948"/>
            <wp:effectExtent l="0" t="0" r="0" b="0"/>
            <wp:docPr id="62" name="Picture 6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 </w:t>
      </w:r>
      <w:r w:rsidRPr="00166A7A">
        <w:t xml:space="preserve">against the </w:t>
      </w:r>
      <w:r>
        <w:t>e</w:t>
      </w:r>
      <w:r w:rsidRPr="00166A7A">
        <w:t>ntry</w:t>
      </w:r>
      <w:r>
        <w:t xml:space="preserve"> to be modified</w:t>
      </w:r>
      <w:r w:rsidRPr="00166A7A">
        <w:t>.</w:t>
      </w:r>
      <w:r>
        <w:t xml:space="preserve"> </w:t>
      </w:r>
    </w:p>
    <w:p w14:paraId="423AF610" w14:textId="51203F7E" w:rsidR="003559A3" w:rsidRDefault="005D3450" w:rsidP="00D22D65">
      <w:pPr>
        <w:pStyle w:val="BodyText2"/>
        <w:ind w:left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5C9EDB" wp14:editId="1E4894B1">
                <wp:simplePos x="0" y="0"/>
                <wp:positionH relativeFrom="column">
                  <wp:posOffset>77248</wp:posOffset>
                </wp:positionH>
                <wp:positionV relativeFrom="paragraph">
                  <wp:posOffset>13021</wp:posOffset>
                </wp:positionV>
                <wp:extent cx="5278755" cy="2536146"/>
                <wp:effectExtent l="0" t="0" r="17145" b="17145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5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F1C73" id="Rectangle 471" o:spid="_x0000_s1026" style="position:absolute;margin-left:6.1pt;margin-top:1.05pt;width:415.65pt;height:199.7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" filled="f" strokecolor="black [3213]" strokeweight="1pt"/>
            </w:pict>
          </mc:Fallback>
        </mc:AlternateContent>
      </w:r>
      <w:r w:rsidR="0092785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99AB1A" wp14:editId="3046FFB7">
                <wp:simplePos x="0" y="0"/>
                <wp:positionH relativeFrom="column">
                  <wp:posOffset>4892675</wp:posOffset>
                </wp:positionH>
                <wp:positionV relativeFrom="paragraph">
                  <wp:posOffset>1502870</wp:posOffset>
                </wp:positionV>
                <wp:extent cx="141864" cy="770125"/>
                <wp:effectExtent l="0" t="0" r="1079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64" cy="7701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900F6" id="Rectangle 15" o:spid="_x0000_s1026" style="position:absolute;margin-left:385.25pt;margin-top:118.35pt;width:11.15pt;height:60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" filled="f" strokecolor="#ffc000 [3207]" strokeweight="2pt"/>
            </w:pict>
          </mc:Fallback>
        </mc:AlternateContent>
      </w:r>
      <w:r w:rsidR="005C340E">
        <w:rPr>
          <w:noProof/>
        </w:rPr>
        <w:drawing>
          <wp:inline distT="0" distB="0" distL="0" distR="0" wp14:anchorId="3F53C6B0" wp14:editId="0FD74AF8">
            <wp:extent cx="5278755" cy="2529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8CB7" w14:textId="2FBA2242" w:rsidR="003559A3" w:rsidRDefault="003559A3" w:rsidP="001A108F">
      <w:pPr>
        <w:pStyle w:val="FigureCaption"/>
      </w:pPr>
      <w:r>
        <w:t xml:space="preserve">                            </w:t>
      </w:r>
      <w:bookmarkStart w:id="193" w:name="_Toc75811548"/>
      <w:r>
        <w:t xml:space="preserve">Figure </w:t>
      </w:r>
      <w:r w:rsidR="00BA11EA">
        <w:t>2</w:t>
      </w:r>
      <w:r w:rsidR="005D3450">
        <w:t>4</w:t>
      </w:r>
      <w:r>
        <w:t>: Manage Type-Approved</w:t>
      </w:r>
      <w:bookmarkEnd w:id="193"/>
    </w:p>
    <w:p w14:paraId="42693E91" w14:textId="251B4447" w:rsidR="004C5A78" w:rsidRDefault="004C5A78" w:rsidP="003559A3">
      <w:pPr>
        <w:pStyle w:val="BodyText2"/>
        <w:ind w:left="567"/>
      </w:pPr>
    </w:p>
    <w:p w14:paraId="5A9224B4" w14:textId="77777777" w:rsidR="003559A3" w:rsidRDefault="003559A3" w:rsidP="004C5A78">
      <w:pPr>
        <w:pStyle w:val="BodyText2"/>
        <w:ind w:left="142"/>
      </w:pPr>
      <w:r>
        <w:t xml:space="preserve">The </w:t>
      </w:r>
      <w:r w:rsidRPr="002234A2">
        <w:rPr>
          <w:b/>
          <w:bCs/>
        </w:rPr>
        <w:t>Update Report Type-Approve Devices</w:t>
      </w:r>
      <w:r>
        <w:t xml:space="preserve"> page appears.</w:t>
      </w:r>
    </w:p>
    <w:p w14:paraId="3B250B07" w14:textId="59C6247B" w:rsidR="005C340E" w:rsidRDefault="00C53C53" w:rsidP="00171532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746E114A" wp14:editId="34090EB4">
            <wp:extent cx="5278755" cy="316738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13A5" w14:textId="1106E947" w:rsidR="003559A3" w:rsidRDefault="003559A3" w:rsidP="001A108F">
      <w:pPr>
        <w:pStyle w:val="FigureCaption"/>
      </w:pPr>
      <w:bookmarkStart w:id="194" w:name="_Toc75811549"/>
      <w:r>
        <w:t xml:space="preserve">Figure </w:t>
      </w:r>
      <w:r w:rsidR="00BA11EA">
        <w:t>2</w:t>
      </w:r>
      <w:r w:rsidR="005D3450">
        <w:t>5</w:t>
      </w:r>
      <w:r>
        <w:t xml:space="preserve">: </w:t>
      </w:r>
      <w:r w:rsidRPr="002234A2">
        <w:t>Update Report Type-Approve Devices</w:t>
      </w:r>
      <w:bookmarkEnd w:id="194"/>
      <w:r>
        <w:t xml:space="preserve"> </w:t>
      </w:r>
    </w:p>
    <w:p w14:paraId="0B157BC2" w14:textId="77777777" w:rsidR="003559A3" w:rsidRDefault="003559A3" w:rsidP="003559A3">
      <w:pPr>
        <w:pStyle w:val="BodyText2"/>
        <w:numPr>
          <w:ilvl w:val="0"/>
          <w:numId w:val="38"/>
        </w:numPr>
      </w:pPr>
      <w:r>
        <w:t>Make the required changes.</w:t>
      </w:r>
    </w:p>
    <w:p w14:paraId="52397AA5" w14:textId="51300D0D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3B7197C5" w14:textId="77777777" w:rsidR="005D3450" w:rsidRDefault="005D3450" w:rsidP="005D3450">
      <w:pPr>
        <w:pStyle w:val="BodyText2"/>
        <w:ind w:left="720"/>
      </w:pPr>
    </w:p>
    <w:p w14:paraId="0222FC7D" w14:textId="77777777" w:rsidR="003559A3" w:rsidRDefault="003559A3" w:rsidP="003559A3">
      <w:pPr>
        <w:pStyle w:val="Heading2"/>
      </w:pPr>
      <w:bookmarkStart w:id="195" w:name="_Toc75770117"/>
      <w:r>
        <w:lastRenderedPageBreak/>
        <w:t>Filter Type Approval Requests</w:t>
      </w:r>
      <w:bookmarkEnd w:id="195"/>
    </w:p>
    <w:p w14:paraId="133CF425" w14:textId="77777777" w:rsidR="003559A3" w:rsidRDefault="003559A3" w:rsidP="003559A3">
      <w:pPr>
        <w:pStyle w:val="BodyText2"/>
      </w:pPr>
      <w:r>
        <w:t>TRC can view specific type approval requests after defining specific values in the listed fields. For example, the TRC can view a device of a given TAC or a record if its transaction ID is known.</w:t>
      </w:r>
    </w:p>
    <w:p w14:paraId="246EF3C8" w14:textId="77777777" w:rsidR="003559A3" w:rsidRDefault="0085512D" w:rsidP="003559A3">
      <w:pPr>
        <w:pStyle w:val="BodyText2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D3C27D5" wp14:editId="36228B77">
                <wp:simplePos x="0" y="0"/>
                <wp:positionH relativeFrom="column">
                  <wp:posOffset>-5978</wp:posOffset>
                </wp:positionH>
                <wp:positionV relativeFrom="paragraph">
                  <wp:posOffset>288137</wp:posOffset>
                </wp:positionV>
                <wp:extent cx="5285789" cy="2536146"/>
                <wp:effectExtent l="0" t="0" r="10160" b="17145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5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46792" id="Rectangle 473" o:spid="_x0000_s1026" style="position:absolute;margin-left:-.45pt;margin-top:22.7pt;width:416.2pt;height:199.7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" filled="f" strokecolor="black [3213]" strokeweight="1pt"/>
            </w:pict>
          </mc:Fallback>
        </mc:AlternateContent>
      </w:r>
      <w:r w:rsidR="003559A3">
        <w:rPr>
          <w:u w:val="single"/>
        </w:rPr>
        <w:t>To view specific type approval requests</w:t>
      </w:r>
      <w:r w:rsidR="003559A3" w:rsidRPr="009251E2">
        <w:rPr>
          <w:u w:val="single"/>
        </w:rPr>
        <w:t>:</w:t>
      </w:r>
    </w:p>
    <w:p w14:paraId="4F8AFCF2" w14:textId="664D1471" w:rsidR="003559A3" w:rsidRDefault="00BA35C1" w:rsidP="009A2FBD">
      <w:pPr>
        <w:pStyle w:val="BodyText2"/>
        <w:tabs>
          <w:tab w:val="center" w:pos="4156"/>
          <w:tab w:val="right" w:pos="8313"/>
        </w:tabs>
        <w:jc w:val="left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B81FBC" wp14:editId="6E463B85">
                <wp:simplePos x="0" y="0"/>
                <wp:positionH relativeFrom="column">
                  <wp:posOffset>1313683</wp:posOffset>
                </wp:positionH>
                <wp:positionV relativeFrom="paragraph">
                  <wp:posOffset>917684</wp:posOffset>
                </wp:positionV>
                <wp:extent cx="393895" cy="267286"/>
                <wp:effectExtent l="0" t="0" r="2540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5" cy="26728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F18CB" id="Rectangle 141" o:spid="_x0000_s1026" style="position:absolute;margin-left:103.45pt;margin-top:72.25pt;width:31pt;height:21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86850A" wp14:editId="72218D56">
                <wp:simplePos x="0" y="0"/>
                <wp:positionH relativeFrom="margin">
                  <wp:align>left</wp:align>
                </wp:positionH>
                <wp:positionV relativeFrom="paragraph">
                  <wp:posOffset>241892</wp:posOffset>
                </wp:positionV>
                <wp:extent cx="4976327" cy="964163"/>
                <wp:effectExtent l="0" t="0" r="15240" b="2667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6327" cy="9641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005A4" id="Rectangle 155" o:spid="_x0000_s1026" style="position:absolute;margin-left:0;margin-top:19.05pt;width:391.85pt;height:75.9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" filled="f" strokecolor="#ffc000 [3207]" strokeweight="2pt">
                <w10:wrap anchorx="margin"/>
              </v:rect>
            </w:pict>
          </mc:Fallback>
        </mc:AlternateContent>
      </w:r>
      <w:r w:rsidR="00497013">
        <w:rPr>
          <w:u w:val="single"/>
        </w:rPr>
        <w:tab/>
      </w:r>
      <w:r w:rsidR="005C340E">
        <w:rPr>
          <w:noProof/>
        </w:rPr>
        <w:drawing>
          <wp:inline distT="0" distB="0" distL="0" distR="0" wp14:anchorId="5A7B22A4" wp14:editId="66ADD2AD">
            <wp:extent cx="5278755" cy="2529840"/>
            <wp:effectExtent l="0" t="0" r="0" b="381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C015" w14:textId="74D83E5D" w:rsidR="003559A3" w:rsidRPr="009251E2" w:rsidRDefault="003559A3" w:rsidP="001A108F">
      <w:pPr>
        <w:pStyle w:val="FigureCaption"/>
        <w:rPr>
          <w:u w:val="single"/>
        </w:rPr>
      </w:pPr>
      <w:bookmarkStart w:id="196" w:name="_Toc75811550"/>
      <w:r w:rsidRPr="006659F6">
        <w:t xml:space="preserve">Figure </w:t>
      </w:r>
      <w:r w:rsidR="00BA11EA">
        <w:t>2</w:t>
      </w:r>
      <w:r w:rsidR="005D3450">
        <w:t>6</w:t>
      </w:r>
      <w:r w:rsidRPr="006659F6">
        <w:t xml:space="preserve">: </w:t>
      </w:r>
      <w:r>
        <w:t xml:space="preserve">Filter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196"/>
    </w:p>
    <w:p w14:paraId="5DD3BC3F" w14:textId="77777777" w:rsidR="003559A3" w:rsidRDefault="003559A3" w:rsidP="003559A3">
      <w:pPr>
        <w:pStyle w:val="BodyText2"/>
        <w:numPr>
          <w:ilvl w:val="0"/>
          <w:numId w:val="32"/>
        </w:numPr>
      </w:pPr>
      <w:r>
        <w:t>Enter the required value in one or more of the listed fields:</w:t>
      </w:r>
    </w:p>
    <w:p w14:paraId="1EE995D4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Start Date and End Date</w:t>
      </w:r>
      <w:r w:rsidRPr="00054A1F">
        <w:t xml:space="preserve">: This refers to the period of </w:t>
      </w:r>
      <w:r>
        <w:t>adding type requests in the system</w:t>
      </w:r>
      <w:r w:rsidRPr="001267E7">
        <w:t xml:space="preserve">. </w:t>
      </w:r>
    </w:p>
    <w:p w14:paraId="0225B0CC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>
        <w:t>type approval request is assigned a unique transaction ID</w:t>
      </w:r>
      <w:r w:rsidRPr="001267E7">
        <w:t>.</w:t>
      </w:r>
      <w:r>
        <w:t xml:space="preserve"> </w:t>
      </w:r>
    </w:p>
    <w:p w14:paraId="7AFC4039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TAC</w:t>
      </w:r>
      <w:r>
        <w:t>: This is the TAC assigned to the device.</w:t>
      </w:r>
    </w:p>
    <w:p w14:paraId="3A38BACE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Status</w:t>
      </w:r>
      <w:r w:rsidRPr="001B4EF8">
        <w:t>:</w:t>
      </w:r>
      <w:r>
        <w:t xml:space="preserve"> Status of the type approval request.</w:t>
      </w:r>
    </w:p>
    <w:p w14:paraId="2D633133" w14:textId="77777777" w:rsidR="003559A3" w:rsidRDefault="003559A3" w:rsidP="003559A3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7D5B9EAD" w14:textId="3C92B141" w:rsidR="00255ED9" w:rsidRDefault="008A36B7" w:rsidP="0016159B">
      <w:pPr>
        <w:pStyle w:val="BodyText2"/>
        <w:ind w:left="284"/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DB0F10" wp14:editId="6ADB9C46">
                <wp:simplePos x="0" y="0"/>
                <wp:positionH relativeFrom="margin">
                  <wp:posOffset>425494</wp:posOffset>
                </wp:positionH>
                <wp:positionV relativeFrom="paragraph">
                  <wp:posOffset>219228</wp:posOffset>
                </wp:positionV>
                <wp:extent cx="4615543" cy="2239347"/>
                <wp:effectExtent l="0" t="0" r="13970" b="2794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543" cy="2239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B4749" id="Rectangle 475" o:spid="_x0000_s1026" style="position:absolute;margin-left:33.5pt;margin-top:17.25pt;width:363.45pt;height:176.3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3559A3">
        <w:t>The type approval requests that match the specified values are shown in the dashboard.</w:t>
      </w:r>
      <w:r w:rsidR="00255ED9" w:rsidRPr="00255ED9">
        <w:rPr>
          <w:noProof/>
        </w:rPr>
        <w:t xml:space="preserve"> </w:t>
      </w:r>
      <w:r w:rsidR="00255ED9">
        <w:rPr>
          <w:noProof/>
        </w:rPr>
        <w:drawing>
          <wp:inline distT="0" distB="0" distL="0" distR="0" wp14:anchorId="170B0698" wp14:editId="293BEEDD">
            <wp:extent cx="4634204" cy="2220939"/>
            <wp:effectExtent l="0" t="0" r="0" b="825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6790" cy="22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4C7D" w14:textId="196BB801" w:rsidR="003559A3" w:rsidRDefault="003559A3" w:rsidP="0016159B">
      <w:pPr>
        <w:pStyle w:val="BodyText2"/>
        <w:ind w:left="284"/>
        <w:jc w:val="center"/>
        <w:rPr>
          <w:rFonts w:ascii="Arial Bold" w:eastAsia="Times New Roman" w:hAnsi="Arial Bold" w:cs="Arial"/>
          <w:b/>
          <w:bCs/>
          <w:sz w:val="18"/>
          <w:szCs w:val="20"/>
        </w:rPr>
      </w:pP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 xml:space="preserve">Figure </w:t>
      </w:r>
      <w:r w:rsidR="00BA11EA">
        <w:rPr>
          <w:rFonts w:ascii="Arial Bold" w:eastAsia="Times New Roman" w:hAnsi="Arial Bold" w:cs="Arial"/>
          <w:b/>
          <w:bCs/>
          <w:sz w:val="18"/>
          <w:szCs w:val="20"/>
        </w:rPr>
        <w:t>2</w:t>
      </w:r>
      <w:r w:rsidR="005D3450">
        <w:rPr>
          <w:rFonts w:ascii="Arial Bold" w:eastAsia="Times New Roman" w:hAnsi="Arial Bold" w:cs="Arial"/>
          <w:b/>
          <w:bCs/>
          <w:sz w:val="18"/>
          <w:szCs w:val="20"/>
        </w:rPr>
        <w:t>7</w:t>
      </w: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>: Filtered Type Approval Requests</w:t>
      </w:r>
    </w:p>
    <w:p w14:paraId="33D94225" w14:textId="77777777" w:rsidR="00255ED9" w:rsidRPr="002460BA" w:rsidRDefault="00255ED9" w:rsidP="00255ED9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30CB4E59" w14:textId="3E8DC3E0" w:rsidR="00255ED9" w:rsidRDefault="00255ED9" w:rsidP="00255ED9">
      <w:pPr>
        <w:pStyle w:val="Heading2"/>
      </w:pPr>
      <w:bookmarkStart w:id="197" w:name="_Toc75770118"/>
      <w:r>
        <w:t>Sorting Type Approved Requests</w:t>
      </w:r>
      <w:bookmarkEnd w:id="197"/>
    </w:p>
    <w:p w14:paraId="02897C0F" w14:textId="77777777" w:rsidR="00255ED9" w:rsidRDefault="00255ED9" w:rsidP="00255ED9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6F69091D" w14:textId="509E9C36" w:rsidR="00255ED9" w:rsidRDefault="00AE587B" w:rsidP="00255ED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DBA146" wp14:editId="1DC09812">
                <wp:simplePos x="0" y="0"/>
                <wp:positionH relativeFrom="column">
                  <wp:posOffset>448069</wp:posOffset>
                </wp:positionH>
                <wp:positionV relativeFrom="paragraph">
                  <wp:posOffset>500555</wp:posOffset>
                </wp:positionV>
                <wp:extent cx="4572000" cy="2220508"/>
                <wp:effectExtent l="0" t="0" r="19050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220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343A9" id="Rectangle 17" o:spid="_x0000_s1026" style="position:absolute;margin-left:35.3pt;margin-top:39.4pt;width:5in;height:174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" filled="f" strokecolor="black [3213]" strokeweight="1pt"/>
            </w:pict>
          </mc:Fallback>
        </mc:AlternateContent>
      </w:r>
      <w:r w:rsidR="00255ED9">
        <w:t>On first click, the records are sorted in ascending order. When user clicks the arrow buttons again, records are sorted in descending order.</w:t>
      </w:r>
    </w:p>
    <w:p w14:paraId="4C601D67" w14:textId="5DA506BC" w:rsidR="00255ED9" w:rsidRDefault="005C340E" w:rsidP="0016159B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7F5BE350" wp14:editId="2C053EB9">
            <wp:extent cx="4565317" cy="2208245"/>
            <wp:effectExtent l="0" t="0" r="698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9413" cy="22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666B" w14:textId="7A759EB3" w:rsidR="005D3450" w:rsidRDefault="005D3450" w:rsidP="005D3450">
      <w:pPr>
        <w:pStyle w:val="BodyText2"/>
        <w:ind w:left="284"/>
        <w:jc w:val="center"/>
        <w:rPr>
          <w:rFonts w:ascii="Arial Bold" w:eastAsia="Times New Roman" w:hAnsi="Arial Bold" w:cs="Arial"/>
          <w:b/>
          <w:bCs/>
          <w:sz w:val="18"/>
          <w:szCs w:val="20"/>
        </w:rPr>
      </w:pP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 xml:space="preserve">Figure </w:t>
      </w:r>
      <w:r>
        <w:rPr>
          <w:rFonts w:ascii="Arial Bold" w:eastAsia="Times New Roman" w:hAnsi="Arial Bold" w:cs="Arial"/>
          <w:b/>
          <w:bCs/>
          <w:sz w:val="18"/>
          <w:szCs w:val="20"/>
        </w:rPr>
        <w:t>28</w:t>
      </w: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 xml:space="preserve">: </w:t>
      </w:r>
      <w:r>
        <w:rPr>
          <w:rFonts w:ascii="Arial Bold" w:eastAsia="Times New Roman" w:hAnsi="Arial Bold" w:cs="Arial"/>
          <w:b/>
          <w:bCs/>
          <w:sz w:val="18"/>
          <w:szCs w:val="20"/>
        </w:rPr>
        <w:t>Sorting</w:t>
      </w: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 xml:space="preserve"> Type Approval Requests</w:t>
      </w:r>
    </w:p>
    <w:p w14:paraId="0D56247A" w14:textId="3CC22214" w:rsidR="005D3450" w:rsidRDefault="005D3450" w:rsidP="005D3450">
      <w:pPr>
        <w:pStyle w:val="BodyText2"/>
        <w:ind w:left="284"/>
        <w:jc w:val="center"/>
        <w:rPr>
          <w:rFonts w:ascii="Arial Bold" w:eastAsia="Times New Roman" w:hAnsi="Arial Bold" w:cs="Arial"/>
          <w:b/>
          <w:bCs/>
          <w:sz w:val="18"/>
          <w:szCs w:val="20"/>
        </w:rPr>
      </w:pPr>
    </w:p>
    <w:p w14:paraId="7EA23739" w14:textId="77777777" w:rsidR="005D3450" w:rsidRDefault="005D3450" w:rsidP="005D3450">
      <w:pPr>
        <w:pStyle w:val="BodyText2"/>
        <w:ind w:left="284"/>
        <w:jc w:val="center"/>
        <w:rPr>
          <w:rFonts w:ascii="Arial Bold" w:eastAsia="Times New Roman" w:hAnsi="Arial Bold" w:cs="Arial"/>
          <w:b/>
          <w:bCs/>
          <w:sz w:val="18"/>
          <w:szCs w:val="20"/>
        </w:rPr>
      </w:pPr>
    </w:p>
    <w:p w14:paraId="697A44E1" w14:textId="1BAEF23E" w:rsidR="003559A3" w:rsidRDefault="003559A3" w:rsidP="003559A3">
      <w:pPr>
        <w:pStyle w:val="Heading2"/>
      </w:pPr>
      <w:bookmarkStart w:id="198" w:name="_Toc75770119"/>
      <w:r>
        <w:lastRenderedPageBreak/>
        <w:t xml:space="preserve">Export Type Approved </w:t>
      </w:r>
      <w:r w:rsidR="00255ED9">
        <w:t>Requests</w:t>
      </w:r>
      <w:bookmarkEnd w:id="198"/>
    </w:p>
    <w:p w14:paraId="12B1540B" w14:textId="77777777" w:rsidR="003559A3" w:rsidRDefault="003559A3" w:rsidP="003559A3">
      <w:pPr>
        <w:pStyle w:val="BodyText2"/>
      </w:pPr>
      <w:r>
        <w:t xml:space="preserve">All the uploaded type approval requests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37F1D77A" w14:textId="77777777" w:rsidR="003559A3" w:rsidRPr="00F132A8" w:rsidRDefault="003559A3" w:rsidP="003559A3">
      <w:pPr>
        <w:pStyle w:val="BodyText2"/>
        <w:rPr>
          <w:u w:val="single"/>
        </w:rPr>
      </w:pPr>
      <w:r w:rsidRPr="00F132A8">
        <w:rPr>
          <w:u w:val="single"/>
        </w:rPr>
        <w:t xml:space="preserve">To export the </w:t>
      </w:r>
      <w:r>
        <w:rPr>
          <w:u w:val="single"/>
        </w:rPr>
        <w:t>type approval requests</w:t>
      </w:r>
      <w:r w:rsidRPr="00F132A8">
        <w:rPr>
          <w:u w:val="single"/>
        </w:rPr>
        <w:t>:</w:t>
      </w:r>
    </w:p>
    <w:p w14:paraId="53E446F9" w14:textId="2A617FF8" w:rsidR="003559A3" w:rsidRDefault="003559A3" w:rsidP="003559A3">
      <w:pPr>
        <w:pStyle w:val="BodyText2"/>
        <w:numPr>
          <w:ilvl w:val="0"/>
          <w:numId w:val="55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>
        <w:rPr>
          <w:b/>
          <w:bCs/>
        </w:rPr>
        <w:t xml:space="preserve">Manage Type-Approved </w:t>
      </w:r>
      <w:r>
        <w:t xml:space="preserve">page). </w:t>
      </w:r>
    </w:p>
    <w:p w14:paraId="7783AE9F" w14:textId="2D73FB46" w:rsidR="003559A3" w:rsidRDefault="007C07A5" w:rsidP="003559A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3024A5" wp14:editId="521111FD">
                <wp:simplePos x="0" y="0"/>
                <wp:positionH relativeFrom="column">
                  <wp:posOffset>220980</wp:posOffset>
                </wp:positionH>
                <wp:positionV relativeFrom="paragraph">
                  <wp:posOffset>5256</wp:posOffset>
                </wp:positionV>
                <wp:extent cx="5267960" cy="2556095"/>
                <wp:effectExtent l="0" t="0" r="27940" b="15875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960" cy="2556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11D27" id="Rectangle 477" o:spid="_x0000_s1026" style="position:absolute;margin-left:17.4pt;margin-top:.4pt;width:414.8pt;height:201.2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" filled="f" strokecolor="black [3213]" strokeweight="1pt"/>
            </w:pict>
          </mc:Fallback>
        </mc:AlternateContent>
      </w:r>
      <w:r w:rsidR="003559A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AB5E66" wp14:editId="53C8A35B">
                <wp:simplePos x="0" y="0"/>
                <wp:positionH relativeFrom="column">
                  <wp:posOffset>2760902</wp:posOffset>
                </wp:positionH>
                <wp:positionV relativeFrom="paragraph">
                  <wp:posOffset>1187942</wp:posOffset>
                </wp:positionV>
                <wp:extent cx="430306" cy="193638"/>
                <wp:effectExtent l="0" t="0" r="27305" b="1651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57143" id="Rectangle 271" o:spid="_x0000_s1026" style="position:absolute;margin-left:217.4pt;margin-top:93.55pt;width:33.9pt;height:1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C3AE7D" wp14:editId="7A6CC16E">
            <wp:extent cx="5278755" cy="2529840"/>
            <wp:effectExtent l="0" t="0" r="0" b="381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6BF" w14:textId="6D44736B" w:rsidR="003559A3" w:rsidRDefault="003559A3" w:rsidP="001A108F">
      <w:pPr>
        <w:pStyle w:val="FigureCaption"/>
      </w:pPr>
      <w:bookmarkStart w:id="199" w:name="_Toc75811551"/>
      <w:r w:rsidRPr="006659F6">
        <w:t xml:space="preserve">Figure </w:t>
      </w:r>
      <w:r w:rsidR="00BA11EA">
        <w:t>2</w:t>
      </w:r>
      <w:r w:rsidR="00B6204F">
        <w:t>9</w:t>
      </w:r>
      <w:r w:rsidRPr="006659F6">
        <w:t xml:space="preserve">: </w:t>
      </w:r>
      <w:r>
        <w:t xml:space="preserve">Export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199"/>
    </w:p>
    <w:p w14:paraId="4E427FF6" w14:textId="77777777" w:rsidR="003559A3" w:rsidRDefault="003559A3" w:rsidP="003559A3">
      <w:pPr>
        <w:pStyle w:val="BodyText2"/>
      </w:pPr>
      <w:r>
        <w:t xml:space="preserve">The following page appears. </w:t>
      </w:r>
    </w:p>
    <w:p w14:paraId="6833F182" w14:textId="77777777" w:rsidR="003559A3" w:rsidRDefault="003559A3" w:rsidP="003559A3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3EDE7F2C" wp14:editId="78C1933F">
            <wp:extent cx="2903689" cy="2155871"/>
            <wp:effectExtent l="19050" t="19050" r="11430" b="15875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xport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7710" cy="2166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4ECB5" w14:textId="4FD25C88" w:rsidR="003559A3" w:rsidRDefault="003559A3" w:rsidP="00B6204F">
      <w:pPr>
        <w:pStyle w:val="FigureCaption"/>
      </w:pPr>
      <w:bookmarkStart w:id="200" w:name="_Toc75811552"/>
      <w:r>
        <w:t xml:space="preserve">Figure </w:t>
      </w:r>
      <w:r w:rsidR="00B6204F">
        <w:t>30</w:t>
      </w:r>
      <w:r>
        <w:t>: Open or Save Exported File</w:t>
      </w:r>
      <w:bookmarkEnd w:id="200"/>
    </w:p>
    <w:p w14:paraId="5434B81A" w14:textId="77777777" w:rsidR="00B6204F" w:rsidRPr="00B6204F" w:rsidRDefault="00B6204F" w:rsidP="00B6204F">
      <w:pPr>
        <w:pStyle w:val="BodyText2"/>
      </w:pPr>
    </w:p>
    <w:p w14:paraId="3CB9A57C" w14:textId="6270904A" w:rsidR="003559A3" w:rsidRDefault="003559A3" w:rsidP="003559A3">
      <w:pPr>
        <w:pStyle w:val="BodyText2"/>
        <w:numPr>
          <w:ilvl w:val="0"/>
          <w:numId w:val="55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390E55B2" w14:textId="1B8A38AF" w:rsidR="003559A3" w:rsidRDefault="007C07A5" w:rsidP="00B6204F">
      <w:pPr>
        <w:pStyle w:val="BodyText2"/>
        <w:tabs>
          <w:tab w:val="left" w:pos="709"/>
        </w:tabs>
        <w:ind w:firstLine="142"/>
        <w:jc w:val="center"/>
      </w:pPr>
      <w:r>
        <w:rPr>
          <w:noProof/>
        </w:rPr>
        <w:lastRenderedPageBreak/>
        <w:drawing>
          <wp:inline distT="0" distB="0" distL="0" distR="0" wp14:anchorId="61AFF778" wp14:editId="64B3BE36">
            <wp:extent cx="5161167" cy="517793"/>
            <wp:effectExtent l="0" t="0" r="1905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8951" cy="5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6AB9" w14:textId="0E468DEA" w:rsidR="003559A3" w:rsidRDefault="003559A3" w:rsidP="001A108F">
      <w:pPr>
        <w:pStyle w:val="FigureCaption"/>
      </w:pPr>
      <w:r w:rsidRPr="00E34D32">
        <w:t xml:space="preserve">                 </w:t>
      </w:r>
      <w:bookmarkStart w:id="201" w:name="_Toc75811553"/>
      <w:r w:rsidRPr="00E34D32">
        <w:t xml:space="preserve">Figure </w:t>
      </w:r>
      <w:r w:rsidR="00B6204F">
        <w:t>31</w:t>
      </w:r>
      <w:r w:rsidRPr="00E34D32">
        <w:t>: Exported Type Approval Requests</w:t>
      </w:r>
      <w:bookmarkEnd w:id="201"/>
    </w:p>
    <w:p w14:paraId="22DD2BFA" w14:textId="77777777" w:rsidR="00976ADF" w:rsidRDefault="003559A3" w:rsidP="003559A3">
      <w:pPr>
        <w:pStyle w:val="BodyText2"/>
      </w:pPr>
      <w:r>
        <w:t xml:space="preserve">Users can export filtered data as well. To do this, filter the type approval requests and then export the filtered data. Refer to </w:t>
      </w:r>
      <w:r w:rsidRPr="00865F6C">
        <w:rPr>
          <w:i/>
          <w:iCs/>
        </w:rPr>
        <w:t xml:space="preserve">Filter </w:t>
      </w:r>
      <w:r>
        <w:rPr>
          <w:i/>
          <w:iCs/>
        </w:rPr>
        <w:t>Type Approval Requests</w:t>
      </w:r>
      <w:r>
        <w:t xml:space="preserve"> for information and then export the filtered data</w:t>
      </w:r>
    </w:p>
    <w:p w14:paraId="19ECD789" w14:textId="77777777" w:rsidR="008C008C" w:rsidRDefault="003559A3" w:rsidP="000B0CE4">
      <w:pPr>
        <w:pStyle w:val="Heading2"/>
      </w:pPr>
      <w:bookmarkStart w:id="202" w:name="_Toc75770120"/>
      <w:r>
        <w:t>G</w:t>
      </w:r>
      <w:r w:rsidR="000B0CE4">
        <w:t>rievance Management</w:t>
      </w:r>
      <w:bookmarkEnd w:id="202"/>
    </w:p>
    <w:p w14:paraId="2E1561B6" w14:textId="77777777" w:rsidR="00CC4FBE" w:rsidRDefault="00560655" w:rsidP="000B0CE4">
      <w:pPr>
        <w:pStyle w:val="BodyText2"/>
      </w:pPr>
      <w:r>
        <w:t>TRC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>
        <w:t>reporting the type approval</w:t>
      </w:r>
      <w:r w:rsidR="000B0CE4">
        <w:t xml:space="preserve"> </w:t>
      </w:r>
      <w:r>
        <w:t>request</w:t>
      </w:r>
      <w:r w:rsidR="000B0CE4">
        <w:t xml:space="preserve">. </w:t>
      </w:r>
    </w:p>
    <w:p w14:paraId="05524CC7" w14:textId="77777777" w:rsidR="000B0CE4" w:rsidRDefault="00687E23" w:rsidP="000B0CE4">
      <w:pPr>
        <w:pStyle w:val="BodyText2"/>
      </w:pPr>
      <w:r>
        <w:t xml:space="preserve">When </w:t>
      </w:r>
      <w:r w:rsidR="00560655">
        <w:t xml:space="preserve">a </w:t>
      </w:r>
      <w:r w:rsidR="009A50CC">
        <w:t xml:space="preserve">TRC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4158109C" w14:textId="4EF06ABC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B72CD6">
        <w:t>Admin</w:t>
      </w:r>
      <w:r w:rsidR="00CF6643">
        <w:t>.</w:t>
      </w:r>
      <w:r w:rsidR="00687E23">
        <w:t xml:space="preserve"> The notification appears on the CEIR </w:t>
      </w:r>
      <w:r w:rsidR="00B72CD6">
        <w:t xml:space="preserve">Admin </w:t>
      </w:r>
      <w:r w:rsidR="00687E23">
        <w:t xml:space="preserve">portal. A mail is also sent to the registered mail of the CEIR </w:t>
      </w:r>
      <w:r w:rsidR="00B72CD6">
        <w:t>Admin</w:t>
      </w:r>
      <w:r w:rsidR="00687E23">
        <w:t>.</w:t>
      </w:r>
    </w:p>
    <w:p w14:paraId="6A8211DA" w14:textId="783B7E51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B72CD6">
        <w:t xml:space="preserve">Admin </w:t>
      </w:r>
      <w:r>
        <w:t>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9A50CC">
        <w:t xml:space="preserve">TRC </w:t>
      </w:r>
      <w:r w:rsidR="007379C0">
        <w:t>portal</w:t>
      </w:r>
      <w:r w:rsidR="00591A26">
        <w:t>,</w:t>
      </w:r>
      <w:r w:rsidR="007379C0">
        <w:t xml:space="preserve"> and the </w:t>
      </w:r>
      <w:r w:rsidR="009A50CC">
        <w:t xml:space="preserve">TRC 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1AF3C897" w14:textId="1D69E955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r w:rsidR="00B72CD6">
        <w:t xml:space="preserve">CEIR Admin </w:t>
      </w:r>
      <w:r w:rsidR="00C54724">
        <w:t>closes the grievance.</w:t>
      </w:r>
    </w:p>
    <w:p w14:paraId="15630E04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9A50CC">
        <w:t xml:space="preserve">TRC </w:t>
      </w:r>
      <w:r w:rsidR="00CF6643" w:rsidRPr="00CF6643">
        <w:t>for a specified period</w:t>
      </w:r>
      <w:r w:rsidR="00BC73C2">
        <w:t>.</w:t>
      </w:r>
    </w:p>
    <w:p w14:paraId="141D7C08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4A2C0ACF" w14:textId="6ECBF099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</w:t>
      </w:r>
      <w:r w:rsidR="006C5568">
        <w:t xml:space="preserve"> </w:t>
      </w:r>
    </w:p>
    <w:p w14:paraId="16A7811E" w14:textId="20DA0104" w:rsidR="006C5568" w:rsidRDefault="00B6204F" w:rsidP="000F2A8D">
      <w:pPr>
        <w:pStyle w:val="BodyText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E34756" wp14:editId="782B193E">
                <wp:simplePos x="0" y="0"/>
                <wp:positionH relativeFrom="column">
                  <wp:posOffset>233045</wp:posOffset>
                </wp:positionH>
                <wp:positionV relativeFrom="paragraph">
                  <wp:posOffset>-12585</wp:posOffset>
                </wp:positionV>
                <wp:extent cx="5268351" cy="2708275"/>
                <wp:effectExtent l="0" t="0" r="27940" b="158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70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7CE08" id="Rectangle 46" o:spid="_x0000_s1026" style="position:absolute;margin-left:18.35pt;margin-top:-1pt;width:414.85pt;height:213.2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" filled="f" strokecolor="black [3213]" strokeweight="1pt"/>
            </w:pict>
          </mc:Fallback>
        </mc:AlternateContent>
      </w:r>
      <w:r w:rsidR="00D6560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308384" wp14:editId="2FA0AE5E">
                <wp:simplePos x="0" y="0"/>
                <wp:positionH relativeFrom="column">
                  <wp:posOffset>245745</wp:posOffset>
                </wp:positionH>
                <wp:positionV relativeFrom="paragraph">
                  <wp:posOffset>809100</wp:posOffset>
                </wp:positionV>
                <wp:extent cx="765110" cy="143069"/>
                <wp:effectExtent l="0" t="0" r="16510" b="2857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10" cy="1430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030CD" id="Rectangle 259" o:spid="_x0000_s1026" style="position:absolute;margin-left:19.35pt;margin-top:63.7pt;width:60.25pt;height:1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" filled="f" strokecolor="#ffc000 [3207]" strokeweight="2pt"/>
            </w:pict>
          </mc:Fallback>
        </mc:AlternateContent>
      </w:r>
      <w:r w:rsidR="00B72CD6">
        <w:rPr>
          <w:noProof/>
        </w:rPr>
        <w:drawing>
          <wp:inline distT="0" distB="0" distL="0" distR="0" wp14:anchorId="0B820626" wp14:editId="55025E05">
            <wp:extent cx="5278755" cy="2708275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E2D" w14:textId="39F58718" w:rsidR="00045C43" w:rsidRDefault="00045C43" w:rsidP="001A108F">
      <w:pPr>
        <w:pStyle w:val="FigureCaption"/>
      </w:pPr>
      <w:bookmarkStart w:id="203" w:name="_Toc75811554"/>
      <w:r>
        <w:t xml:space="preserve">Figure </w:t>
      </w:r>
      <w:r w:rsidR="00B6204F">
        <w:t>3</w:t>
      </w:r>
      <w:r w:rsidR="00BA11EA">
        <w:t>2</w:t>
      </w:r>
      <w:r>
        <w:t xml:space="preserve">: </w:t>
      </w:r>
      <w:r w:rsidR="006659F6">
        <w:t>Home Page</w:t>
      </w:r>
      <w:bookmarkEnd w:id="203"/>
    </w:p>
    <w:p w14:paraId="3059A99E" w14:textId="77777777" w:rsidR="008C1363" w:rsidRDefault="008C1363" w:rsidP="008C1363">
      <w:pPr>
        <w:pStyle w:val="BodyText2"/>
        <w:ind w:left="360"/>
      </w:pPr>
    </w:p>
    <w:p w14:paraId="7ACCE0FF" w14:textId="436C6C21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BE013E">
        <w:rPr>
          <w:b/>
          <w:bCs/>
        </w:rPr>
        <w:t xml:space="preserve">Create </w:t>
      </w:r>
      <w:r w:rsidR="00BE013E" w:rsidRPr="005E388D">
        <w:rPr>
          <w:b/>
          <w:bCs/>
        </w:rPr>
        <w:t>Grievance</w:t>
      </w:r>
      <w:r w:rsidR="00457F9E">
        <w:t>.</w:t>
      </w:r>
    </w:p>
    <w:p w14:paraId="20E0853C" w14:textId="317D0D60" w:rsidR="003A2390" w:rsidRDefault="008C1363" w:rsidP="003A23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5A2EA4" wp14:editId="3BB3FCE7">
                <wp:simplePos x="0" y="0"/>
                <wp:positionH relativeFrom="column">
                  <wp:posOffset>6635</wp:posOffset>
                </wp:positionH>
                <wp:positionV relativeFrom="paragraph">
                  <wp:posOffset>5014</wp:posOffset>
                </wp:positionV>
                <wp:extent cx="5271721" cy="2478340"/>
                <wp:effectExtent l="0" t="0" r="24765" b="1778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478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5E5A8" id="Rectangle 59" o:spid="_x0000_s1026" style="position:absolute;margin-left:.5pt;margin-top:.4pt;width:415.1pt;height:195.1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" filled="f" strokecolor="black [3213]" strokeweight="1pt"/>
            </w:pict>
          </mc:Fallback>
        </mc:AlternateContent>
      </w:r>
      <w:r w:rsidR="00E12B76">
        <w:rPr>
          <w:noProof/>
        </w:rPr>
        <w:drawing>
          <wp:inline distT="0" distB="0" distL="0" distR="0" wp14:anchorId="7B34D7BC" wp14:editId="5035432A">
            <wp:extent cx="5278755" cy="2498725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062B" w14:textId="0E3E7ADD" w:rsidR="003A2390" w:rsidRDefault="003A2390" w:rsidP="001A108F">
      <w:pPr>
        <w:pStyle w:val="FigureCaption"/>
      </w:pPr>
      <w:bookmarkStart w:id="204" w:name="_Toc75811555"/>
      <w:r>
        <w:t xml:space="preserve">Figure </w:t>
      </w:r>
      <w:r w:rsidR="00B6204F">
        <w:t>33</w:t>
      </w:r>
      <w:r w:rsidR="00A14FF0">
        <w:t>:</w:t>
      </w:r>
      <w:r>
        <w:t xml:space="preserve"> Grievance Management</w:t>
      </w:r>
      <w:bookmarkEnd w:id="204"/>
    </w:p>
    <w:p w14:paraId="784D8260" w14:textId="03FFA302" w:rsidR="003A2390" w:rsidRDefault="003A2390" w:rsidP="003A2390">
      <w:pPr>
        <w:pStyle w:val="BodyText2"/>
      </w:pPr>
      <w:r>
        <w:t xml:space="preserve">The </w:t>
      </w:r>
      <w:r w:rsidR="00E12B76">
        <w:rPr>
          <w:b/>
          <w:bCs/>
        </w:rPr>
        <w:t>Create</w:t>
      </w:r>
      <w:r w:rsidR="00E12B76" w:rsidRPr="003A2390">
        <w:rPr>
          <w:b/>
          <w:bCs/>
        </w:rPr>
        <w:t xml:space="preserve"> </w:t>
      </w:r>
      <w:r w:rsidRPr="003A2390">
        <w:rPr>
          <w:b/>
          <w:bCs/>
        </w:rPr>
        <w:t>Grievance</w:t>
      </w:r>
      <w:r>
        <w:t xml:space="preserve"> page appears.</w:t>
      </w:r>
    </w:p>
    <w:p w14:paraId="117E0BB6" w14:textId="011D24C6" w:rsidR="00E12B76" w:rsidRDefault="00B6204F" w:rsidP="009E7898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4724E49" wp14:editId="56187760">
                <wp:simplePos x="0" y="0"/>
                <wp:positionH relativeFrom="margin">
                  <wp:align>center</wp:align>
                </wp:positionH>
                <wp:positionV relativeFrom="paragraph">
                  <wp:posOffset>972</wp:posOffset>
                </wp:positionV>
                <wp:extent cx="4754880" cy="2657431"/>
                <wp:effectExtent l="0" t="0" r="26670" b="101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2657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A4253" id="Rectangle 19" o:spid="_x0000_s1026" style="position:absolute;margin-left:0;margin-top:.1pt;width:374.4pt;height:209.25pt;z-index:251742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" filled="f" strokecolor="black [3213]" strokeweight="1pt">
                <w10:wrap anchorx="margin"/>
              </v:rect>
            </w:pict>
          </mc:Fallback>
        </mc:AlternateContent>
      </w:r>
      <w:r w:rsidR="00E12B76">
        <w:rPr>
          <w:noProof/>
        </w:rPr>
        <w:drawing>
          <wp:inline distT="0" distB="0" distL="0" distR="0" wp14:anchorId="2EA913BB" wp14:editId="381FF443">
            <wp:extent cx="4754880" cy="2651133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2972" cy="26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4196" w14:textId="7366E932" w:rsidR="006C5568" w:rsidRDefault="00045C43" w:rsidP="001A108F">
      <w:pPr>
        <w:pStyle w:val="FigureCaption"/>
      </w:pPr>
      <w:bookmarkStart w:id="205" w:name="_Toc75811556"/>
      <w:r>
        <w:t xml:space="preserve">Figure </w:t>
      </w:r>
      <w:r w:rsidR="00A14FF0">
        <w:t>3</w:t>
      </w:r>
      <w:r w:rsidR="00B6204F">
        <w:t>4</w:t>
      </w:r>
      <w:r>
        <w:t xml:space="preserve">: </w:t>
      </w:r>
      <w:r w:rsidR="00E12B76">
        <w:t xml:space="preserve">Create </w:t>
      </w:r>
      <w:r>
        <w:t>Grievance</w:t>
      </w:r>
      <w:bookmarkEnd w:id="205"/>
    </w:p>
    <w:p w14:paraId="6352F2E7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003D78D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560655">
        <w:t>type approval request</w:t>
      </w:r>
      <w:r>
        <w:t xml:space="preserve"> if the grievance is related to a </w:t>
      </w:r>
      <w:r w:rsidR="00560655">
        <w:t xml:space="preserve">type approval request </w:t>
      </w:r>
    </w:p>
    <w:p w14:paraId="51517951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DA7EE85" w14:textId="77777777" w:rsidR="00457F9E" w:rsidRDefault="00560655" w:rsidP="00DC39E0">
      <w:pPr>
        <w:pStyle w:val="BodyText2"/>
        <w:numPr>
          <w:ilvl w:val="0"/>
          <w:numId w:val="42"/>
        </w:numPr>
      </w:pPr>
      <w:r>
        <w:t>Type Approval Related</w:t>
      </w:r>
      <w:r w:rsidR="005E388D">
        <w:t xml:space="preserve">: </w:t>
      </w:r>
      <w:r>
        <w:t>Problem in reporting type approval request e</w:t>
      </w:r>
      <w:r w:rsidR="005E388D">
        <w:t>t</w:t>
      </w:r>
      <w:r>
        <w:t>c</w:t>
      </w:r>
      <w:r w:rsidR="005E388D">
        <w:t>.</w:t>
      </w:r>
    </w:p>
    <w:p w14:paraId="6E76413A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49B130E7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2DADD7E0" w14:textId="5C32C31C" w:rsidR="00457F9E" w:rsidRPr="003A2390" w:rsidRDefault="008E15E0" w:rsidP="00A976D7">
      <w:pPr>
        <w:pStyle w:val="BodyText2"/>
        <w:numPr>
          <w:ilvl w:val="1"/>
          <w:numId w:val="44"/>
        </w:numPr>
        <w:tabs>
          <w:tab w:val="left" w:pos="1701"/>
        </w:tabs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r w:rsidR="00E73F91">
        <w:t>CEIR Admin</w:t>
      </w:r>
      <w:r w:rsidR="00E73F91" w:rsidRPr="003A2390">
        <w:t xml:space="preserve"> </w:t>
      </w:r>
      <w:r w:rsidR="00C54724" w:rsidRPr="003A2390">
        <w:t>to understand the problem in detail.</w:t>
      </w:r>
    </w:p>
    <w:p w14:paraId="013F6A92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78E80D5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7955E767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Technical Specification Document</w:t>
      </w:r>
    </w:p>
    <w:p w14:paraId="6F9B4364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Performance Report</w:t>
      </w:r>
    </w:p>
    <w:p w14:paraId="32753F9A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Type Approved Certificate</w:t>
      </w:r>
    </w:p>
    <w:p w14:paraId="5715BC8D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77EF639B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35CD3136" w14:textId="77777777" w:rsidR="00457F9E" w:rsidRDefault="00457F9E" w:rsidP="003A2390">
      <w:pPr>
        <w:pStyle w:val="BodyText2"/>
        <w:numPr>
          <w:ilvl w:val="0"/>
          <w:numId w:val="42"/>
        </w:numPr>
      </w:pPr>
      <w:r>
        <w:lastRenderedPageBreak/>
        <w:t>Photo</w:t>
      </w:r>
    </w:p>
    <w:p w14:paraId="1BE5C0DB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58245C09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05EBB43E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3E6E6260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="00560655" w:rsidRPr="00045C43">
        <w:rPr>
          <w:b/>
          <w:bCs/>
        </w:rPr>
        <w:t>Upload Supporting Document</w:t>
      </w:r>
      <w:r>
        <w:t>.</w:t>
      </w:r>
      <w:r w:rsidR="006B304F">
        <w:t xml:space="preserve"> </w:t>
      </w:r>
    </w:p>
    <w:p w14:paraId="2BC0CB07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1E399054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2162B69E" w14:textId="383EFD2C" w:rsidR="00045C43" w:rsidRDefault="001D532C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C2E0A" wp14:editId="6E796499">
                <wp:simplePos x="0" y="0"/>
                <wp:positionH relativeFrom="column">
                  <wp:posOffset>4687197</wp:posOffset>
                </wp:positionH>
                <wp:positionV relativeFrom="paragraph">
                  <wp:posOffset>1297349</wp:posOffset>
                </wp:positionV>
                <wp:extent cx="386861" cy="956930"/>
                <wp:effectExtent l="0" t="0" r="13335" b="1524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9569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EAA24" id="Rectangle 260" o:spid="_x0000_s1026" style="position:absolute;margin-left:369.05pt;margin-top:102.15pt;width:30.45pt;height:75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" filled="f" strokecolor="#ffc000 [3207]" strokeweight="2pt"/>
            </w:pict>
          </mc:Fallback>
        </mc:AlternateContent>
      </w:r>
      <w:r w:rsidR="00BE013E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5B29BC" wp14:editId="0677859C">
                <wp:simplePos x="0" y="0"/>
                <wp:positionH relativeFrom="column">
                  <wp:posOffset>-5978</wp:posOffset>
                </wp:positionH>
                <wp:positionV relativeFrom="paragraph">
                  <wp:posOffset>2780</wp:posOffset>
                </wp:positionV>
                <wp:extent cx="5285740" cy="2498725"/>
                <wp:effectExtent l="0" t="0" r="10160" b="1587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40" cy="2498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57F7D" id="Rectangle 267" o:spid="_x0000_s1026" style="position:absolute;margin-left:-.45pt;margin-top:.2pt;width:416.2pt;height:196.7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" filled="f" strokecolor="black [3213]" strokeweight="1pt"/>
            </w:pict>
          </mc:Fallback>
        </mc:AlternateContent>
      </w:r>
      <w:r w:rsidR="00E12B76">
        <w:rPr>
          <w:noProof/>
        </w:rPr>
        <w:drawing>
          <wp:inline distT="0" distB="0" distL="0" distR="0" wp14:anchorId="2982147E" wp14:editId="410B740A">
            <wp:extent cx="5278755" cy="249872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858A" w14:textId="691B3E94" w:rsidR="00045C43" w:rsidRDefault="00045C43" w:rsidP="001A108F">
      <w:pPr>
        <w:pStyle w:val="FigureCaption"/>
      </w:pPr>
      <w:bookmarkStart w:id="206" w:name="_Toc75811557"/>
      <w:r>
        <w:t xml:space="preserve">Figure </w:t>
      </w:r>
      <w:r w:rsidR="00BA11EA">
        <w:t>3</w:t>
      </w:r>
      <w:r w:rsidR="00B6204F">
        <w:t>5</w:t>
      </w:r>
      <w:r>
        <w:t>: Grievance Management</w:t>
      </w:r>
      <w:bookmarkEnd w:id="206"/>
    </w:p>
    <w:p w14:paraId="3F83FD8A" w14:textId="6AC841F4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FF6E369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A25B05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08A9807" w14:textId="3B3D1276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46A0A026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7F2D0E" w14:textId="3B592BC5" w:rsidR="005E388D" w:rsidRPr="00B708C5" w:rsidRDefault="00BE013E" w:rsidP="006C5568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5E388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2F04555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49E49DB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2CBC94" w14:textId="475EC6B3" w:rsidR="005E388D" w:rsidRDefault="00BE013E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1E4B4D63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4D31199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834BA5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1F9F4CC" w14:textId="77777777" w:rsidR="005E388D" w:rsidRPr="00B708C5" w:rsidRDefault="005E388D" w:rsidP="00560655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 xml:space="preserve">transaction ID of </w:t>
            </w:r>
            <w:r w:rsidR="00560655">
              <w:t>type approval request</w:t>
            </w:r>
            <w:r w:rsidR="007243D7">
              <w:t xml:space="preserve"> for which a grievance was raised.</w:t>
            </w:r>
          </w:p>
        </w:tc>
      </w:tr>
      <w:tr w:rsidR="005E388D" w:rsidRPr="003D50EC" w14:paraId="5F55CDA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B07E43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60E8D590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2CE898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9BF5F6C" w14:textId="77777777" w:rsidR="005E388D" w:rsidRPr="003D50EC" w:rsidRDefault="005E388D" w:rsidP="006C5568">
            <w:pPr>
              <w:pStyle w:val="BodyText2"/>
            </w:pPr>
            <w:r>
              <w:lastRenderedPageBreak/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3DBCB7AF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0BDF7B63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178D2B08" w14:textId="0FE6D535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E73F91">
              <w:t>Admin</w:t>
            </w:r>
            <w:r>
              <w:t xml:space="preserve">: When a response is awaited from the CEIR </w:t>
            </w:r>
            <w:r w:rsidR="00E73F91">
              <w:t>Admin</w:t>
            </w:r>
            <w:r>
              <w:t>.</w:t>
            </w:r>
          </w:p>
          <w:p w14:paraId="1DB88FE0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r w:rsidR="009A50CC">
              <w:t xml:space="preserve">TRC </w:t>
            </w:r>
            <w:r>
              <w:t>.</w:t>
            </w:r>
          </w:p>
          <w:p w14:paraId="4C74402B" w14:textId="258E0A8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E73F91">
              <w:t>Admin</w:t>
            </w:r>
            <w:r w:rsidR="00E73F91" w:rsidRPr="009E2D4E">
              <w:t xml:space="preserve"> </w:t>
            </w:r>
            <w:r w:rsidRPr="009E2D4E">
              <w:t>closes the grievance.</w:t>
            </w:r>
          </w:p>
        </w:tc>
      </w:tr>
      <w:tr w:rsidR="005E388D" w:rsidRPr="003D50EC" w14:paraId="2ACEEDA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87E42E6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ED9695D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5ABFFA3" w14:textId="5536A054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702D6794" wp14:editId="18EB8A0F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</w:t>
            </w:r>
            <w:r w:rsidR="00560655">
              <w:t>provided</w:t>
            </w:r>
            <w:r>
              <w:t xml:space="preserve"> by the CEIR </w:t>
            </w:r>
            <w:r w:rsidR="00E73F91">
              <w:t xml:space="preserve">Admin </w:t>
            </w:r>
            <w:r w:rsidR="00DA5D48">
              <w:t xml:space="preserve">or </w:t>
            </w:r>
            <w:r w:rsidR="00560655">
              <w:t>TRC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327AC471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1F1C2D81" wp14:editId="170A6F5A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9A50CC">
              <w:t xml:space="preserve">TRC </w:t>
            </w:r>
            <w:r>
              <w:t>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5F8102C0" w14:textId="77777777" w:rsidR="005E388D" w:rsidRDefault="005E388D" w:rsidP="000B0CE4">
      <w:pPr>
        <w:pStyle w:val="BodyText2"/>
      </w:pPr>
    </w:p>
    <w:p w14:paraId="73537815" w14:textId="77777777" w:rsidR="00261090" w:rsidRDefault="007243D7" w:rsidP="007243D7">
      <w:pPr>
        <w:pStyle w:val="Heading2"/>
      </w:pPr>
      <w:bookmarkStart w:id="207" w:name="_Toc75770121"/>
      <w:r>
        <w:t>Filter Grievances</w:t>
      </w:r>
      <w:bookmarkEnd w:id="207"/>
    </w:p>
    <w:p w14:paraId="6432B2E4" w14:textId="2BB194B4" w:rsidR="000F2A8D" w:rsidRDefault="00976ADF" w:rsidP="000B0CE4">
      <w:pPr>
        <w:pStyle w:val="BodyText2"/>
      </w:pPr>
      <w:r>
        <w:t xml:space="preserve">The </w:t>
      </w:r>
      <w:r w:rsidR="009A50CC">
        <w:t xml:space="preserve">TRC </w:t>
      </w:r>
      <w:r w:rsidR="007243D7">
        <w:t xml:space="preserve">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560655">
        <w:t>TRC</w:t>
      </w:r>
      <w:r>
        <w:t xml:space="preserve"> </w:t>
      </w:r>
      <w:r w:rsidR="007243D7">
        <w:t xml:space="preserve">can view only those grievances that are pending with the CEIR </w:t>
      </w:r>
      <w:r w:rsidR="00A976D7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0805B903" w14:textId="224F9776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5E9755F2" w14:textId="627241E9" w:rsidR="00C54724" w:rsidRDefault="00B6204F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4BB5EB" wp14:editId="545782C0">
                <wp:simplePos x="0" y="0"/>
                <wp:positionH relativeFrom="margin">
                  <wp:align>left</wp:align>
                </wp:positionH>
                <wp:positionV relativeFrom="paragraph">
                  <wp:posOffset>5929</wp:posOffset>
                </wp:positionV>
                <wp:extent cx="5271135" cy="2509871"/>
                <wp:effectExtent l="0" t="0" r="24765" b="2413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135" cy="25098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2CC3A" id="Rectangle 270" o:spid="_x0000_s1026" style="position:absolute;margin-left:0;margin-top:.45pt;width:415.05pt;height:197.65pt;z-index:2517370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6804F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E0B038" wp14:editId="7EEDA835">
                <wp:simplePos x="0" y="0"/>
                <wp:positionH relativeFrom="column">
                  <wp:posOffset>1235819</wp:posOffset>
                </wp:positionH>
                <wp:positionV relativeFrom="paragraph">
                  <wp:posOffset>722148</wp:posOffset>
                </wp:positionV>
                <wp:extent cx="573864" cy="233330"/>
                <wp:effectExtent l="0" t="0" r="17145" b="1460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864" cy="2333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092A2" w14:textId="77777777" w:rsidR="0092423E" w:rsidRDefault="0092423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0B038" id="Rectangle 262" o:spid="_x0000_s1032" style="position:absolute;left:0;text-align:left;margin-left:97.3pt;margin-top:56.85pt;width:45.2pt;height:18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" filled="f" strokecolor="#ffc000 [3207]" strokeweight="2pt">
                <v:textbox>
                  <w:txbxContent>
                    <w:p w14:paraId="1AE092A2" w14:textId="77777777" w:rsidR="0092423E" w:rsidRDefault="0092423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C1DB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5EA019" wp14:editId="213FC889">
                <wp:simplePos x="0" y="0"/>
                <wp:positionH relativeFrom="column">
                  <wp:posOffset>38165</wp:posOffset>
                </wp:positionH>
                <wp:positionV relativeFrom="paragraph">
                  <wp:posOffset>293436</wp:posOffset>
                </wp:positionV>
                <wp:extent cx="5095415" cy="750438"/>
                <wp:effectExtent l="0" t="0" r="10160" b="1206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415" cy="7504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2CCA9" id="Rectangle 261" o:spid="_x0000_s1026" style="position:absolute;margin-left:3pt;margin-top:23.1pt;width:401.2pt;height:59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" filled="f" strokecolor="#ffc000 [3207]" strokeweight="2pt"/>
            </w:pict>
          </mc:Fallback>
        </mc:AlternateContent>
      </w:r>
      <w:r w:rsidR="00E12B76">
        <w:rPr>
          <w:noProof/>
        </w:rPr>
        <w:drawing>
          <wp:inline distT="0" distB="0" distL="0" distR="0" wp14:anchorId="48CD4142" wp14:editId="017F843E">
            <wp:extent cx="5278755" cy="2498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50B" w14:textId="05605A84" w:rsidR="00045C43" w:rsidRDefault="00045C43" w:rsidP="001A108F">
      <w:pPr>
        <w:pStyle w:val="FigureCaption"/>
      </w:pPr>
      <w:bookmarkStart w:id="208" w:name="_Toc75811558"/>
      <w:r>
        <w:t xml:space="preserve">Figure </w:t>
      </w:r>
      <w:r w:rsidR="00BA11EA">
        <w:t>3</w:t>
      </w:r>
      <w:r w:rsidR="00B6204F">
        <w:t>6</w:t>
      </w:r>
      <w:r>
        <w:t>: Filter Grievances</w:t>
      </w:r>
      <w:bookmarkEnd w:id="208"/>
    </w:p>
    <w:p w14:paraId="5C7D2184" w14:textId="77777777" w:rsidR="00B6204F" w:rsidRPr="00B6204F" w:rsidRDefault="00B6204F" w:rsidP="00B6204F">
      <w:pPr>
        <w:pStyle w:val="BodyText2"/>
      </w:pPr>
    </w:p>
    <w:p w14:paraId="30D378EC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BD2CE60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21440E25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 xml:space="preserve">: This is the transaction ID of the </w:t>
      </w:r>
      <w:r w:rsidR="00560655">
        <w:t>type approval request</w:t>
      </w:r>
      <w:r>
        <w:t>.</w:t>
      </w:r>
    </w:p>
    <w:p w14:paraId="4ADF700A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78DA1E39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62C674CE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727BE5AA" w14:textId="30D82DC8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E73F91">
        <w:t>Admin</w:t>
      </w:r>
    </w:p>
    <w:p w14:paraId="16269B01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62152CBC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61620B0D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094EDB00" w14:textId="3FD24E6A" w:rsidR="007243D7" w:rsidRDefault="00045C43" w:rsidP="000B0CE4">
      <w:pPr>
        <w:pStyle w:val="BodyText2"/>
      </w:pPr>
      <w:r>
        <w:t>The filtered</w:t>
      </w:r>
      <w:r w:rsidR="007243D7">
        <w:t xml:space="preserve"> grievance</w:t>
      </w:r>
      <w:r>
        <w:t>s</w:t>
      </w:r>
      <w:r w:rsidR="007243D7">
        <w:t xml:space="preserve"> are shown on the page.</w:t>
      </w:r>
    </w:p>
    <w:p w14:paraId="35EAAF3D" w14:textId="02170C5B" w:rsidR="00E12B76" w:rsidRDefault="00B6204F" w:rsidP="00793FF2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CC2E43" wp14:editId="4941BC5A">
                <wp:simplePos x="0" y="0"/>
                <wp:positionH relativeFrom="margin">
                  <wp:align>left</wp:align>
                </wp:positionH>
                <wp:positionV relativeFrom="paragraph">
                  <wp:posOffset>-2219</wp:posOffset>
                </wp:positionV>
                <wp:extent cx="5268351" cy="1973843"/>
                <wp:effectExtent l="0" t="0" r="27940" b="2667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1973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DCF37" id="Rectangle 273" o:spid="_x0000_s1026" style="position:absolute;margin-left:0;margin-top:-.15pt;width:414.85pt;height:155.4pt;z-index:251738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E12B76">
        <w:rPr>
          <w:noProof/>
        </w:rPr>
        <w:drawing>
          <wp:inline distT="0" distB="0" distL="0" distR="0" wp14:anchorId="466F6F8F" wp14:editId="0CB78E46">
            <wp:extent cx="5278755" cy="1961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E66A" w14:textId="305950C4" w:rsidR="00A951C6" w:rsidRPr="007243D7" w:rsidRDefault="00A951C6" w:rsidP="001A108F">
      <w:pPr>
        <w:pStyle w:val="FigureCaption"/>
        <w:rPr>
          <w:u w:val="single"/>
        </w:rPr>
      </w:pPr>
      <w:bookmarkStart w:id="209" w:name="_Toc75811559"/>
      <w:r>
        <w:t xml:space="preserve">Figure </w:t>
      </w:r>
      <w:r w:rsidR="00BA11EA">
        <w:t>3</w:t>
      </w:r>
      <w:r w:rsidR="00B6204F">
        <w:t>7</w:t>
      </w:r>
      <w:r>
        <w:t>: Filter</w:t>
      </w:r>
      <w:r w:rsidR="006659F6">
        <w:t>ed</w:t>
      </w:r>
      <w:r>
        <w:t xml:space="preserve"> Grievances</w:t>
      </w:r>
      <w:bookmarkEnd w:id="209"/>
    </w:p>
    <w:p w14:paraId="049C8E5B" w14:textId="77777777" w:rsidR="00FA6180" w:rsidRPr="002460BA" w:rsidRDefault="00FA6180" w:rsidP="00FA6180">
      <w:pPr>
        <w:pStyle w:val="BodyText2"/>
      </w:pPr>
      <w:bookmarkStart w:id="210" w:name="_Hlk73677241"/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050DFD66" w14:textId="1D633497" w:rsidR="00FA6180" w:rsidRDefault="00FA6180" w:rsidP="00FA6180">
      <w:pPr>
        <w:pStyle w:val="Heading2"/>
      </w:pPr>
      <w:bookmarkStart w:id="211" w:name="_Toc75770122"/>
      <w:r>
        <w:t>Sorting Grievances</w:t>
      </w:r>
      <w:bookmarkEnd w:id="211"/>
    </w:p>
    <w:p w14:paraId="04BED859" w14:textId="0C3C7B30" w:rsidR="00FA6180" w:rsidRDefault="00FA6180" w:rsidP="00FA6180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287E7AD7" w14:textId="77777777" w:rsidR="00FA6180" w:rsidRDefault="00FA6180" w:rsidP="00FA6180">
      <w:pPr>
        <w:pStyle w:val="BodyText2"/>
      </w:pPr>
      <w:r>
        <w:t>On first click, the records are sorted in ascending order. When user clicks the arrow buttons again, records are sorted in descending order.</w:t>
      </w:r>
    </w:p>
    <w:bookmarkEnd w:id="210"/>
    <w:p w14:paraId="42D83F2F" w14:textId="42E15F1F" w:rsidR="00A951C6" w:rsidRDefault="00991F46" w:rsidP="00793FF2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0B02A0" wp14:editId="0B51F1A3">
                <wp:simplePos x="0" y="0"/>
                <wp:positionH relativeFrom="column">
                  <wp:posOffset>328</wp:posOffset>
                </wp:positionH>
                <wp:positionV relativeFrom="paragraph">
                  <wp:posOffset>2781</wp:posOffset>
                </wp:positionV>
                <wp:extent cx="5278755" cy="2513330"/>
                <wp:effectExtent l="0" t="0" r="17145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51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3BFD6" id="Rectangle 21" o:spid="_x0000_s1026" style="position:absolute;margin-left:.05pt;margin-top:.2pt;width:415.65pt;height:197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" filled="f" strokecolor="black [3213]" strokeweight="1pt"/>
            </w:pict>
          </mc:Fallback>
        </mc:AlternateContent>
      </w:r>
      <w:r w:rsidR="00E12B76">
        <w:rPr>
          <w:noProof/>
        </w:rPr>
        <w:drawing>
          <wp:inline distT="0" distB="0" distL="0" distR="0" wp14:anchorId="68074739" wp14:editId="39417951">
            <wp:extent cx="5278755" cy="2513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6CAE" w14:textId="54F991EF" w:rsidR="008376F5" w:rsidRPr="009A2FBD" w:rsidRDefault="008376F5" w:rsidP="001A108F">
      <w:pPr>
        <w:pStyle w:val="FigureCaption"/>
        <w:rPr>
          <w:u w:val="single"/>
        </w:rPr>
      </w:pPr>
      <w:bookmarkStart w:id="212" w:name="_Toc75811560"/>
      <w:r>
        <w:t>Figure 3</w:t>
      </w:r>
      <w:r w:rsidR="00B6204F">
        <w:t>8</w:t>
      </w:r>
      <w:r>
        <w:t xml:space="preserve">: </w:t>
      </w:r>
      <w:r w:rsidR="00197537">
        <w:t>Sorted</w:t>
      </w:r>
      <w:r>
        <w:t xml:space="preserve"> Grievances</w:t>
      </w:r>
      <w:bookmarkEnd w:id="212"/>
    </w:p>
    <w:p w14:paraId="7CFCBD45" w14:textId="7FD74BCF" w:rsidR="007243D7" w:rsidRDefault="005937A5" w:rsidP="00045C43">
      <w:pPr>
        <w:pStyle w:val="Heading2"/>
      </w:pPr>
      <w:bookmarkStart w:id="213" w:name="_Toc75770123"/>
      <w:r>
        <w:t>Export</w:t>
      </w:r>
      <w:r w:rsidR="00045C43">
        <w:t xml:space="preserve"> Grievances</w:t>
      </w:r>
      <w:bookmarkEnd w:id="213"/>
    </w:p>
    <w:p w14:paraId="06F6000C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66C8921" w14:textId="61CF84EA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lastRenderedPageBreak/>
        <w:t>To export the grievances:</w:t>
      </w:r>
    </w:p>
    <w:p w14:paraId="2CD57661" w14:textId="77777777" w:rsidR="009915B5" w:rsidRDefault="008A0DF0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91A250" wp14:editId="2C712994">
                <wp:simplePos x="0" y="0"/>
                <wp:positionH relativeFrom="column">
                  <wp:posOffset>183208</wp:posOffset>
                </wp:positionH>
                <wp:positionV relativeFrom="paragraph">
                  <wp:posOffset>295843</wp:posOffset>
                </wp:positionV>
                <wp:extent cx="5268351" cy="2465727"/>
                <wp:effectExtent l="0" t="0" r="27940" b="1079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4657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BFD64" id="Rectangle 276" o:spid="_x0000_s1026" style="position:absolute;margin-left:14.45pt;margin-top:23.3pt;width:414.85pt;height:194.1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4635C713" w14:textId="0FE28AF7" w:rsidR="00FA6180" w:rsidRDefault="00FA6180" w:rsidP="008A0DF0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2D2599" wp14:editId="124F5F5B">
                <wp:simplePos x="0" y="0"/>
                <wp:positionH relativeFrom="column">
                  <wp:posOffset>2824480</wp:posOffset>
                </wp:positionH>
                <wp:positionV relativeFrom="paragraph">
                  <wp:posOffset>706755</wp:posOffset>
                </wp:positionV>
                <wp:extent cx="541655" cy="233680"/>
                <wp:effectExtent l="0" t="0" r="10795" b="1397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655" cy="2336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81111" w14:textId="77777777" w:rsidR="0092423E" w:rsidRDefault="0092423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D2599" id="Rectangle 265" o:spid="_x0000_s1033" style="position:absolute;left:0;text-align:left;margin-left:222.4pt;margin-top:55.65pt;width:42.65pt;height:1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" filled="f" strokecolor="#ffc000 [3207]" strokeweight="2pt">
                <v:textbox>
                  <w:txbxContent>
                    <w:p w14:paraId="49B81111" w14:textId="77777777" w:rsidR="0092423E" w:rsidRDefault="0092423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538E4C" wp14:editId="5859DBBA">
            <wp:extent cx="5278755" cy="2489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C3EC" w14:textId="2A78261F" w:rsidR="00E33E46" w:rsidRDefault="00E33E46" w:rsidP="001A108F">
      <w:pPr>
        <w:pStyle w:val="FigureCaption"/>
      </w:pPr>
      <w:bookmarkStart w:id="214" w:name="_Toc75811561"/>
      <w:r>
        <w:t xml:space="preserve">Figure </w:t>
      </w:r>
      <w:r w:rsidR="00BA11EA">
        <w:t>3</w:t>
      </w:r>
      <w:r w:rsidR="00B6204F">
        <w:t>9</w:t>
      </w:r>
      <w:r>
        <w:t>: Grievance Management</w:t>
      </w:r>
      <w:bookmarkEnd w:id="214"/>
    </w:p>
    <w:p w14:paraId="5200182A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8ABDE85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4651E70E" wp14:editId="4F19DDD9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4774C" w14:textId="7F87AEB8" w:rsidR="009915B5" w:rsidRDefault="00976ADF" w:rsidP="001A108F">
      <w:pPr>
        <w:pStyle w:val="FigureCaption"/>
      </w:pPr>
      <w:r>
        <w:t xml:space="preserve">  </w:t>
      </w:r>
      <w:bookmarkStart w:id="215" w:name="_Toc75811562"/>
      <w:r w:rsidR="009915B5" w:rsidRPr="00D405A8">
        <w:t xml:space="preserve">Figure </w:t>
      </w:r>
      <w:r w:rsidR="00B6204F">
        <w:t>40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15"/>
      <w:r w:rsidR="009915B5">
        <w:t xml:space="preserve"> </w:t>
      </w:r>
    </w:p>
    <w:p w14:paraId="08E1766E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4C8908F1" w14:textId="007CB75C" w:rsidR="0036447D" w:rsidRDefault="00FA6180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4B92E8D7" wp14:editId="5C628D1E">
            <wp:extent cx="4761186" cy="640896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4101" cy="6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B1F" w14:textId="5FBC382F" w:rsidR="009915B5" w:rsidRDefault="009915B5" w:rsidP="001A108F">
      <w:pPr>
        <w:pStyle w:val="FigureCaption"/>
      </w:pPr>
      <w:bookmarkStart w:id="216" w:name="_Toc75811563"/>
      <w:r>
        <w:t xml:space="preserve">Figure </w:t>
      </w:r>
      <w:r w:rsidR="00B6204F">
        <w:t>41</w:t>
      </w:r>
      <w:r>
        <w:t xml:space="preserve">: </w:t>
      </w:r>
      <w:r w:rsidR="000F5679">
        <w:t>Exported Grievances</w:t>
      </w:r>
      <w:bookmarkEnd w:id="216"/>
    </w:p>
    <w:p w14:paraId="7A6AF85E" w14:textId="48A84C3C" w:rsidR="005937A5" w:rsidRDefault="0070762E" w:rsidP="003559A3">
      <w:pPr>
        <w:pStyle w:val="BodyText2"/>
      </w:pPr>
      <w:r>
        <w:lastRenderedPageBreak/>
        <w:t xml:space="preserve">Instead of exporting all the grievances, </w:t>
      </w:r>
      <w:r w:rsidR="009A50CC">
        <w:t xml:space="preserve">TRC 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71"/>
      <w:headerReference w:type="first" r:id="rId72"/>
      <w:footerReference w:type="first" r:id="rId73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A4FD9" w14:textId="77777777" w:rsidR="00957180" w:rsidRDefault="00957180">
      <w:r>
        <w:separator/>
      </w:r>
    </w:p>
    <w:p w14:paraId="6D6625E6" w14:textId="77777777" w:rsidR="00957180" w:rsidRDefault="00957180"/>
  </w:endnote>
  <w:endnote w:type="continuationSeparator" w:id="0">
    <w:p w14:paraId="6F9EF758" w14:textId="77777777" w:rsidR="00957180" w:rsidRDefault="00957180">
      <w:r>
        <w:continuationSeparator/>
      </w:r>
    </w:p>
    <w:p w14:paraId="4083D478" w14:textId="77777777" w:rsidR="00957180" w:rsidRDefault="009571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7084F" w14:textId="77777777" w:rsidR="0092423E" w:rsidRPr="0089039A" w:rsidRDefault="0092423E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563C7" w14:textId="7817113E" w:rsidR="0092423E" w:rsidRPr="003912B1" w:rsidRDefault="0092423E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Copyright @ 202</w:t>
    </w:r>
    <w:r w:rsidR="00B07818">
      <w:rPr>
        <w:sz w:val="18"/>
        <w:szCs w:val="18"/>
      </w:rPr>
      <w:t>1</w:t>
    </w:r>
    <w:r>
      <w:rPr>
        <w:sz w:val="18"/>
        <w:szCs w:val="18"/>
      </w:rPr>
      <w:t xml:space="preserve">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3122AF">
      <w:rPr>
        <w:noProof/>
        <w:sz w:val="18"/>
        <w:szCs w:val="18"/>
      </w:rPr>
      <w:t>28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7819066" w14:textId="77777777" w:rsidR="0092423E" w:rsidRDefault="0092423E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DB926" w14:textId="77777777" w:rsidR="0092423E" w:rsidRDefault="0092423E" w:rsidP="008E4210">
    <w:pPr>
      <w:pStyle w:val="Code"/>
    </w:pPr>
  </w:p>
  <w:p w14:paraId="21B4E6B6" w14:textId="77777777" w:rsidR="0092423E" w:rsidRPr="00805B5D" w:rsidRDefault="0092423E" w:rsidP="008E4210">
    <w:pPr>
      <w:pStyle w:val="BodyText2"/>
    </w:pPr>
  </w:p>
  <w:p w14:paraId="340389FE" w14:textId="77777777" w:rsidR="0092423E" w:rsidRPr="00FC40C3" w:rsidRDefault="0092423E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F1599" w14:textId="77777777" w:rsidR="0092423E" w:rsidRPr="00531438" w:rsidRDefault="0092423E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5E7A" w14:textId="77777777" w:rsidR="0092423E" w:rsidRDefault="0092423E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63931B80" w14:textId="77777777" w:rsidR="0092423E" w:rsidRPr="00A27E48" w:rsidRDefault="0092423E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32704" w14:textId="77777777" w:rsidR="00957180" w:rsidRDefault="00957180">
      <w:r>
        <w:separator/>
      </w:r>
    </w:p>
    <w:p w14:paraId="436C7B87" w14:textId="77777777" w:rsidR="00957180" w:rsidRDefault="00957180"/>
  </w:footnote>
  <w:footnote w:type="continuationSeparator" w:id="0">
    <w:p w14:paraId="284F477F" w14:textId="77777777" w:rsidR="00957180" w:rsidRDefault="00957180">
      <w:r>
        <w:continuationSeparator/>
      </w:r>
    </w:p>
    <w:p w14:paraId="04768CFC" w14:textId="77777777" w:rsidR="00957180" w:rsidRDefault="009571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EBCA6" w14:textId="77777777" w:rsidR="0092423E" w:rsidRDefault="0092423E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14006BDA" wp14:editId="6F364BAE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480C83" w14:textId="77777777" w:rsidR="0092423E" w:rsidRDefault="0092423E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6D9A2" w14:textId="77777777" w:rsidR="0092423E" w:rsidRDefault="0092423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110248FA" wp14:editId="1FB64E8D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537E38E" w14:textId="77777777" w:rsidR="0092423E" w:rsidRDefault="0092423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TRC 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853E6" w14:textId="77777777" w:rsidR="0092423E" w:rsidRDefault="0092423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A77B8" w14:textId="77777777" w:rsidR="0092423E" w:rsidRDefault="0092423E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2FF045C0" wp14:editId="2FB0980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31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24C48CF3" wp14:editId="2360024C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451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6CB09" w14:textId="77777777" w:rsidR="0092423E" w:rsidRDefault="0092423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544E40B" wp14:editId="2EED49F2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3B07D26A" w14:textId="77777777" w:rsidR="0092423E" w:rsidRDefault="0092423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B591D" w14:textId="77777777" w:rsidR="0092423E" w:rsidRDefault="0092423E">
    <w:r>
      <w:rPr>
        <w:noProof/>
      </w:rPr>
      <w:drawing>
        <wp:anchor distT="0" distB="0" distL="114300" distR="114300" simplePos="0" relativeHeight="251666432" behindDoc="1" locked="0" layoutInCell="1" allowOverlap="1" wp14:anchorId="603A9B7C" wp14:editId="436BC454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7980" type="#_x0000_t75" style="width:76.25pt;height:76.25pt" o:bullet="t">
        <v:imagedata r:id="rId1" o:title="bullet"/>
      </v:shape>
    </w:pict>
  </w:numPicBullet>
  <w:numPicBullet w:numPicBulletId="1">
    <w:pict>
      <v:shape id="_x0000_i7981" type="#_x0000_t75" alt="A close up of a logo&#10;&#10;Description automatically generated" style="width:47.8pt;height:43.55pt;visibility:visible;mso-wrap-style:square" o:bullet="t">
        <v:imagedata r:id="rId2" o:title="A close up of a logo&#10;&#10;Description automatically generated"/>
      </v:shape>
    </w:pict>
  </w:numPicBullet>
  <w:numPicBullet w:numPicBulletId="2">
    <w:pict>
      <v:shape id="_x0000_i7982" type="#_x0000_t75" style="width:37.5pt;height:37.5pt;visibility:visible;mso-wrap-style:square" o:bullet="t">
        <v:imagedata r:id="rId3" o:title="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427AF0"/>
    <w:multiLevelType w:val="hybridMultilevel"/>
    <w:tmpl w:val="1A8A6C06"/>
    <w:lvl w:ilvl="0" w:tplc="A66297CE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005C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32B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E2EF7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82E9E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FEA7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F0C11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5A17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C6E3A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8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9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3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2F0591"/>
    <w:multiLevelType w:val="hybridMultilevel"/>
    <w:tmpl w:val="2ED64C74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7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1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3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4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3"/>
  </w:num>
  <w:num w:numId="3">
    <w:abstractNumId w:val="2"/>
  </w:num>
  <w:num w:numId="4">
    <w:abstractNumId w:val="32"/>
  </w:num>
  <w:num w:numId="5">
    <w:abstractNumId w:val="1"/>
  </w:num>
  <w:num w:numId="6">
    <w:abstractNumId w:val="10"/>
  </w:num>
  <w:num w:numId="7">
    <w:abstractNumId w:val="3"/>
  </w:num>
  <w:num w:numId="8">
    <w:abstractNumId w:val="52"/>
  </w:num>
  <w:num w:numId="9">
    <w:abstractNumId w:val="48"/>
  </w:num>
  <w:num w:numId="10">
    <w:abstractNumId w:val="9"/>
  </w:num>
  <w:num w:numId="11">
    <w:abstractNumId w:val="50"/>
  </w:num>
  <w:num w:numId="12">
    <w:abstractNumId w:val="28"/>
  </w:num>
  <w:num w:numId="13">
    <w:abstractNumId w:val="36"/>
  </w:num>
  <w:num w:numId="14">
    <w:abstractNumId w:val="31"/>
  </w:num>
  <w:num w:numId="15">
    <w:abstractNumId w:val="26"/>
  </w:num>
  <w:num w:numId="16">
    <w:abstractNumId w:val="34"/>
  </w:num>
  <w:num w:numId="17">
    <w:abstractNumId w:val="27"/>
  </w:num>
  <w:num w:numId="18">
    <w:abstractNumId w:val="54"/>
  </w:num>
  <w:num w:numId="19">
    <w:abstractNumId w:val="20"/>
  </w:num>
  <w:num w:numId="20">
    <w:abstractNumId w:val="56"/>
  </w:num>
  <w:num w:numId="21">
    <w:abstractNumId w:val="53"/>
  </w:num>
  <w:num w:numId="22">
    <w:abstractNumId w:val="8"/>
  </w:num>
  <w:num w:numId="23">
    <w:abstractNumId w:val="40"/>
  </w:num>
  <w:num w:numId="24">
    <w:abstractNumId w:val="49"/>
  </w:num>
  <w:num w:numId="25">
    <w:abstractNumId w:val="30"/>
  </w:num>
  <w:num w:numId="26">
    <w:abstractNumId w:val="22"/>
  </w:num>
  <w:num w:numId="27">
    <w:abstractNumId w:val="11"/>
  </w:num>
  <w:num w:numId="28">
    <w:abstractNumId w:val="7"/>
  </w:num>
  <w:num w:numId="29">
    <w:abstractNumId w:val="25"/>
  </w:num>
  <w:num w:numId="30">
    <w:abstractNumId w:val="4"/>
  </w:num>
  <w:num w:numId="31">
    <w:abstractNumId w:val="24"/>
  </w:num>
  <w:num w:numId="32">
    <w:abstractNumId w:val="12"/>
  </w:num>
  <w:num w:numId="33">
    <w:abstractNumId w:val="51"/>
  </w:num>
  <w:num w:numId="34">
    <w:abstractNumId w:val="21"/>
  </w:num>
  <w:num w:numId="35">
    <w:abstractNumId w:val="37"/>
  </w:num>
  <w:num w:numId="36">
    <w:abstractNumId w:val="46"/>
  </w:num>
  <w:num w:numId="37">
    <w:abstractNumId w:val="41"/>
  </w:num>
  <w:num w:numId="38">
    <w:abstractNumId w:val="60"/>
  </w:num>
  <w:num w:numId="39">
    <w:abstractNumId w:val="39"/>
  </w:num>
  <w:num w:numId="40">
    <w:abstractNumId w:val="5"/>
  </w:num>
  <w:num w:numId="41">
    <w:abstractNumId w:val="15"/>
  </w:num>
  <w:num w:numId="42">
    <w:abstractNumId w:val="18"/>
  </w:num>
  <w:num w:numId="43">
    <w:abstractNumId w:val="29"/>
  </w:num>
  <w:num w:numId="44">
    <w:abstractNumId w:val="57"/>
  </w:num>
  <w:num w:numId="45">
    <w:abstractNumId w:val="35"/>
  </w:num>
  <w:num w:numId="46">
    <w:abstractNumId w:val="19"/>
  </w:num>
  <w:num w:numId="47">
    <w:abstractNumId w:val="6"/>
  </w:num>
  <w:num w:numId="48">
    <w:abstractNumId w:val="45"/>
  </w:num>
  <w:num w:numId="49">
    <w:abstractNumId w:val="38"/>
  </w:num>
  <w:num w:numId="50">
    <w:abstractNumId w:val="55"/>
  </w:num>
  <w:num w:numId="51">
    <w:abstractNumId w:val="13"/>
  </w:num>
  <w:num w:numId="52">
    <w:abstractNumId w:val="58"/>
  </w:num>
  <w:num w:numId="53">
    <w:abstractNumId w:val="23"/>
  </w:num>
  <w:num w:numId="54">
    <w:abstractNumId w:val="42"/>
  </w:num>
  <w:num w:numId="55">
    <w:abstractNumId w:val="47"/>
  </w:num>
  <w:num w:numId="56">
    <w:abstractNumId w:val="14"/>
  </w:num>
  <w:num w:numId="57">
    <w:abstractNumId w:val="16"/>
  </w:num>
  <w:num w:numId="58">
    <w:abstractNumId w:val="33"/>
  </w:num>
  <w:num w:numId="59">
    <w:abstractNumId w:val="59"/>
  </w:num>
  <w:num w:numId="60">
    <w:abstractNumId w:val="17"/>
  </w:num>
  <w:num w:numId="61">
    <w:abstractNumId w:val="4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IN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42C"/>
    <w:rsid w:val="00005988"/>
    <w:rsid w:val="00006054"/>
    <w:rsid w:val="000065D5"/>
    <w:rsid w:val="000065F0"/>
    <w:rsid w:val="00006FA2"/>
    <w:rsid w:val="000072A1"/>
    <w:rsid w:val="0000745A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0B6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799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4D6C"/>
    <w:rsid w:val="0008552B"/>
    <w:rsid w:val="000860F1"/>
    <w:rsid w:val="000864CB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53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5F9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2C6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6B5A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92B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4A"/>
    <w:rsid w:val="00147FD5"/>
    <w:rsid w:val="00150B07"/>
    <w:rsid w:val="00150D05"/>
    <w:rsid w:val="00150E55"/>
    <w:rsid w:val="00151953"/>
    <w:rsid w:val="001519AD"/>
    <w:rsid w:val="001519D8"/>
    <w:rsid w:val="00151A6A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59B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532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806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37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08F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25F"/>
    <w:rsid w:val="001C0A88"/>
    <w:rsid w:val="001C1287"/>
    <w:rsid w:val="001C1A52"/>
    <w:rsid w:val="001C1ED7"/>
    <w:rsid w:val="001C21D6"/>
    <w:rsid w:val="001C2373"/>
    <w:rsid w:val="001C23BB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32C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89C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C1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5FB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4F6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D9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5ED9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029D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6E71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15"/>
    <w:rsid w:val="002956D2"/>
    <w:rsid w:val="00295B89"/>
    <w:rsid w:val="002961A4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085"/>
    <w:rsid w:val="002C41A1"/>
    <w:rsid w:val="002C4B18"/>
    <w:rsid w:val="002C4F43"/>
    <w:rsid w:val="002C5F49"/>
    <w:rsid w:val="002C674B"/>
    <w:rsid w:val="002C675A"/>
    <w:rsid w:val="002C689B"/>
    <w:rsid w:val="002C6FF5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00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456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0A88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2AF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35B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9A3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06B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10E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1A"/>
    <w:rsid w:val="003F283B"/>
    <w:rsid w:val="003F2B97"/>
    <w:rsid w:val="003F2D8C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15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3D9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56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3F"/>
    <w:rsid w:val="00465952"/>
    <w:rsid w:val="004662B9"/>
    <w:rsid w:val="004667FB"/>
    <w:rsid w:val="00466A00"/>
    <w:rsid w:val="00466BC3"/>
    <w:rsid w:val="0046727D"/>
    <w:rsid w:val="004675B6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89C"/>
    <w:rsid w:val="00492F14"/>
    <w:rsid w:val="0049367B"/>
    <w:rsid w:val="00493961"/>
    <w:rsid w:val="00493BE1"/>
    <w:rsid w:val="00493F36"/>
    <w:rsid w:val="00494063"/>
    <w:rsid w:val="00494947"/>
    <w:rsid w:val="00494D1A"/>
    <w:rsid w:val="0049520C"/>
    <w:rsid w:val="004956FB"/>
    <w:rsid w:val="00495C15"/>
    <w:rsid w:val="00495C3F"/>
    <w:rsid w:val="00495FFA"/>
    <w:rsid w:val="00497013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A78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CF5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B62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B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8A7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3F3A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143"/>
    <w:rsid w:val="00560370"/>
    <w:rsid w:val="00560655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33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0DA8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40E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450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0B0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D8A"/>
    <w:rsid w:val="00676ED8"/>
    <w:rsid w:val="00677308"/>
    <w:rsid w:val="006779A6"/>
    <w:rsid w:val="00677F03"/>
    <w:rsid w:val="0068019C"/>
    <w:rsid w:val="006803BA"/>
    <w:rsid w:val="006804C7"/>
    <w:rsid w:val="006804F1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CC7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A9D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3E8F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1D04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72C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7A5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9BC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5C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03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1BB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0EE2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6F5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12D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72B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455E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0DF0"/>
    <w:rsid w:val="008A1010"/>
    <w:rsid w:val="008A11AC"/>
    <w:rsid w:val="008A1BF9"/>
    <w:rsid w:val="008A1FD3"/>
    <w:rsid w:val="008A25CA"/>
    <w:rsid w:val="008A2D4E"/>
    <w:rsid w:val="008A3310"/>
    <w:rsid w:val="008A36B7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363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54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3FF2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BBB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AAE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23E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52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40F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CB0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180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64D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1F46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2FBD"/>
    <w:rsid w:val="009A3654"/>
    <w:rsid w:val="009A3865"/>
    <w:rsid w:val="009A3952"/>
    <w:rsid w:val="009A4993"/>
    <w:rsid w:val="009A49B8"/>
    <w:rsid w:val="009A50CC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45A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DBD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51C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085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1F3A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33A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3C8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4580"/>
    <w:rsid w:val="00A5518E"/>
    <w:rsid w:val="00A55519"/>
    <w:rsid w:val="00A559A6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6D7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DDE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0D5B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AC4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DC5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587B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818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BA6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2E83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04F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2CD6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1EA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5C1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A7D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07C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32A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6975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39B"/>
    <w:rsid w:val="00BD6507"/>
    <w:rsid w:val="00BD6820"/>
    <w:rsid w:val="00BD6970"/>
    <w:rsid w:val="00BD6AE3"/>
    <w:rsid w:val="00BD6CAC"/>
    <w:rsid w:val="00BD73FC"/>
    <w:rsid w:val="00BD74A0"/>
    <w:rsid w:val="00BD7ABF"/>
    <w:rsid w:val="00BD7BD6"/>
    <w:rsid w:val="00BD7CE2"/>
    <w:rsid w:val="00BD7E90"/>
    <w:rsid w:val="00BE013E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01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38F3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3C53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B80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94B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24F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91F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2E5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183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48B6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C2C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65"/>
    <w:rsid w:val="00D22DE9"/>
    <w:rsid w:val="00D233F9"/>
    <w:rsid w:val="00D239B5"/>
    <w:rsid w:val="00D23CCC"/>
    <w:rsid w:val="00D23CD6"/>
    <w:rsid w:val="00D23E5E"/>
    <w:rsid w:val="00D24333"/>
    <w:rsid w:val="00D24E58"/>
    <w:rsid w:val="00D2517F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BD9"/>
    <w:rsid w:val="00D64F64"/>
    <w:rsid w:val="00D65607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7E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CD7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16D"/>
    <w:rsid w:val="00E11450"/>
    <w:rsid w:val="00E120B5"/>
    <w:rsid w:val="00E12560"/>
    <w:rsid w:val="00E12569"/>
    <w:rsid w:val="00E128B4"/>
    <w:rsid w:val="00E12B34"/>
    <w:rsid w:val="00E12B76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2FCB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4BB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A3E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58E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3F91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A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616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2F62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4C7B"/>
    <w:rsid w:val="00F2528C"/>
    <w:rsid w:val="00F2539A"/>
    <w:rsid w:val="00F25785"/>
    <w:rsid w:val="00F25BB8"/>
    <w:rsid w:val="00F263EA"/>
    <w:rsid w:val="00F26794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6FF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79F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180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6FD6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6E20B9"/>
  <w15:docId w15:val="{82D17138-7CA5-47D4-9E53-CDDD06EF8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1A108F"/>
    <w:pPr>
      <w:spacing w:before="120" w:after="240"/>
      <w:ind w:left="72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gif"/><Relationship Id="rId32" Type="http://schemas.openxmlformats.org/officeDocument/2006/relationships/image" Target="media/image23.png"/><Relationship Id="rId37" Type="http://schemas.openxmlformats.org/officeDocument/2006/relationships/image" Target="media/image28.gif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4.gi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gi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header" Target="header6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459148-9E97-4C10-AE0A-222CA9A62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338</TotalTime>
  <Pages>36</Pages>
  <Words>4127</Words>
  <Characters>23526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27598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50</cp:revision>
  <cp:lastPrinted>2021-06-28T16:57:00Z</cp:lastPrinted>
  <dcterms:created xsi:type="dcterms:W3CDTF">2021-06-19T13:20:00Z</dcterms:created>
  <dcterms:modified xsi:type="dcterms:W3CDTF">2021-06-28T16:57:00Z</dcterms:modified>
</cp:coreProperties>
</file>