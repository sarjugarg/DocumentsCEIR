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61154" w14:textId="77777777" w:rsidR="003C7ABF" w:rsidRPr="008758D2" w:rsidRDefault="00EE5F24" w:rsidP="00B44664">
      <w:pPr>
        <w:pStyle w:val="BodyText20"/>
        <w:tabs>
          <w:tab w:val="center" w:pos="4513"/>
        </w:tabs>
        <w:rPr>
          <w:sz w:val="20"/>
          <w:szCs w:val="20"/>
        </w:rPr>
        <w:sectPr w:rsidR="003C7ABF" w:rsidRPr="008758D2" w:rsidSect="008D2F10">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702272" behindDoc="0" locked="0" layoutInCell="1" allowOverlap="1" wp14:anchorId="3885740C" wp14:editId="72C1D19D">
                <wp:simplePos x="0" y="0"/>
                <wp:positionH relativeFrom="page">
                  <wp:posOffset>10795</wp:posOffset>
                </wp:positionH>
                <wp:positionV relativeFrom="paragraph">
                  <wp:posOffset>5099464</wp:posOffset>
                </wp:positionV>
                <wp:extent cx="7545070" cy="794385"/>
                <wp:effectExtent l="0" t="0" r="0" b="571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6D21DE86" w14:textId="1360D826" w:rsidR="00CC1DA9" w:rsidRPr="003236E0" w:rsidRDefault="00341C13"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Immigration</w:t>
                            </w:r>
                            <w:r w:rsidR="00CC1DA9" w:rsidRPr="003236E0">
                              <w:rPr>
                                <w:rFonts w:asciiTheme="minorHAnsi" w:hAnsiTheme="minorHAnsi" w:cstheme="minorHAnsi"/>
                                <w:b/>
                                <w:bCs/>
                                <w:color w:val="FFFFFF" w:themeColor="background1"/>
                                <w:sz w:val="72"/>
                                <w:szCs w:val="72"/>
                              </w:rPr>
                              <w:t xml:space="preserve"> User Manual</w:t>
                            </w:r>
                            <w:r w:rsidR="00CC1DA9">
                              <w:rPr>
                                <w:rFonts w:asciiTheme="minorHAnsi" w:hAnsiTheme="minorHAnsi" w:cstheme="minorHAnsi"/>
                                <w:b/>
                                <w:bCs/>
                                <w:color w:val="FFFFFF" w:themeColor="background1"/>
                                <w:sz w:val="72"/>
                                <w:szCs w:val="72"/>
                              </w:rPr>
                              <w:t xml:space="preserve"> v </w:t>
                            </w:r>
                            <w:r w:rsidR="00B80D77">
                              <w:rPr>
                                <w:rFonts w:asciiTheme="minorHAnsi" w:hAnsiTheme="minorHAnsi" w:cstheme="minorHAnsi"/>
                                <w:b/>
                                <w:bCs/>
                                <w:color w:val="FFFFFF" w:themeColor="background1"/>
                                <w:sz w:val="72"/>
                                <w:szCs w:val="72"/>
                              </w:rPr>
                              <w:t>2</w:t>
                            </w:r>
                            <w:r w:rsidR="00CC1DA9">
                              <w:rPr>
                                <w:rFonts w:asciiTheme="minorHAnsi" w:hAnsiTheme="minorHAnsi" w:cstheme="minorHAnsi"/>
                                <w:b/>
                                <w:bCs/>
                                <w:color w:val="FFFFFF" w:themeColor="background1"/>
                                <w:sz w:val="72"/>
                                <w:szCs w:val="7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85740C" id="_x0000_t202" coordsize="21600,21600" o:spt="202" path="m,l,21600r21600,l21600,xe">
                <v:stroke joinstyle="miter"/>
                <v:path gradientshapeok="t" o:connecttype="rect"/>
              </v:shapetype>
              <v:shape id="Text Box 2" o:spid="_x0000_s1026" type="#_x0000_t202" style="position:absolute;margin-left:.85pt;margin-top:401.55pt;width:594.1pt;height:62.5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" filled="f" stroked="f">
                <v:textbox>
                  <w:txbxContent>
                    <w:p w14:paraId="6D21DE86" w14:textId="1360D826" w:rsidR="00CC1DA9" w:rsidRPr="003236E0" w:rsidRDefault="00341C13"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Immigration</w:t>
                      </w:r>
                      <w:r w:rsidR="00CC1DA9" w:rsidRPr="003236E0">
                        <w:rPr>
                          <w:rFonts w:asciiTheme="minorHAnsi" w:hAnsiTheme="minorHAnsi" w:cstheme="minorHAnsi"/>
                          <w:b/>
                          <w:bCs/>
                          <w:color w:val="FFFFFF" w:themeColor="background1"/>
                          <w:sz w:val="72"/>
                          <w:szCs w:val="72"/>
                        </w:rPr>
                        <w:t xml:space="preserve"> User Manual</w:t>
                      </w:r>
                      <w:r w:rsidR="00CC1DA9">
                        <w:rPr>
                          <w:rFonts w:asciiTheme="minorHAnsi" w:hAnsiTheme="minorHAnsi" w:cstheme="minorHAnsi"/>
                          <w:b/>
                          <w:bCs/>
                          <w:color w:val="FFFFFF" w:themeColor="background1"/>
                          <w:sz w:val="72"/>
                          <w:szCs w:val="72"/>
                        </w:rPr>
                        <w:t xml:space="preserve"> v </w:t>
                      </w:r>
                      <w:r w:rsidR="00B80D77">
                        <w:rPr>
                          <w:rFonts w:asciiTheme="minorHAnsi" w:hAnsiTheme="minorHAnsi" w:cstheme="minorHAnsi"/>
                          <w:b/>
                          <w:bCs/>
                          <w:color w:val="FFFFFF" w:themeColor="background1"/>
                          <w:sz w:val="72"/>
                          <w:szCs w:val="72"/>
                        </w:rPr>
                        <w:t>2</w:t>
                      </w:r>
                      <w:r w:rsidR="00CC1DA9">
                        <w:rPr>
                          <w:rFonts w:asciiTheme="minorHAnsi" w:hAnsiTheme="minorHAnsi" w:cstheme="minorHAnsi"/>
                          <w:b/>
                          <w:bCs/>
                          <w:color w:val="FFFFFF" w:themeColor="background1"/>
                          <w:sz w:val="72"/>
                          <w:szCs w:val="72"/>
                        </w:rPr>
                        <w:t>.0</w:t>
                      </w:r>
                    </w:p>
                  </w:txbxContent>
                </v:textbox>
                <w10:wrap type="square" anchorx="page"/>
              </v:shape>
            </w:pict>
          </mc:Fallback>
        </mc:AlternateContent>
      </w:r>
      <w:r w:rsidR="003236E0">
        <w:rPr>
          <w:noProof/>
        </w:rPr>
        <mc:AlternateContent>
          <mc:Choice Requires="wps">
            <w:drawing>
              <wp:anchor distT="0" distB="0" distL="114300" distR="114300" simplePos="0" relativeHeight="251700224" behindDoc="0" locked="0" layoutInCell="1" allowOverlap="1" wp14:anchorId="10936B66" wp14:editId="028BE92C">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2E4148F6" w14:textId="77777777" w:rsidR="00CC1DA9" w:rsidRDefault="00CC1DA9"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36B66" id="Rectangle 41" o:spid="_x0000_s1027" style="position:absolute;margin-left:-18.85pt;margin-top:401.15pt;width:646.7pt;height:62.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" fillcolor="#1f4d78 [1604]" strokecolor="#3786cd" strokeweight="1pt">
                <v:fill opacity="49344f"/>
                <v:path arrowok="t"/>
                <v:textbox>
                  <w:txbxContent>
                    <w:p w14:paraId="2E4148F6" w14:textId="77777777" w:rsidR="00CC1DA9" w:rsidRDefault="00CC1DA9" w:rsidP="003236E0"/>
                  </w:txbxContent>
                </v:textbox>
                <w10:wrap anchorx="page"/>
              </v:rect>
            </w:pict>
          </mc:Fallback>
        </mc:AlternateContent>
      </w:r>
      <w:r w:rsidR="003236E0">
        <w:rPr>
          <w:noProof/>
        </w:rPr>
        <mc:AlternateContent>
          <mc:Choice Requires="wps">
            <w:drawing>
              <wp:anchor distT="45720" distB="45720" distL="114300" distR="114300" simplePos="0" relativeHeight="251591680" behindDoc="0" locked="0" layoutInCell="1" allowOverlap="1" wp14:anchorId="4C7CEA8A" wp14:editId="6F3E9AC1">
                <wp:simplePos x="0" y="0"/>
                <wp:positionH relativeFrom="page">
                  <wp:posOffset>0</wp:posOffset>
                </wp:positionH>
                <wp:positionV relativeFrom="paragraph">
                  <wp:posOffset>2927985</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160E8494" w14:textId="77777777" w:rsidR="00CC1DA9" w:rsidRPr="00B44664" w:rsidRDefault="00CC1DA9" w:rsidP="00CB237B">
                            <w:pPr>
                              <w:pStyle w:val="ListParagraph"/>
                              <w:numPr>
                                <w:ilvl w:val="0"/>
                                <w:numId w:val="28"/>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r>
                              <w:rPr>
                                <w:rFonts w:asciiTheme="minorHAnsi" w:hAnsiTheme="minorHAnsi" w:cstheme="minorHAnsi"/>
                                <w:b/>
                                <w:bCs/>
                                <w:color w:val="FFFFFF" w:themeColor="background1"/>
                                <w:sz w:val="96"/>
                                <w:szCs w:val="96"/>
                              </w:rPr>
                              <w:t>System Admine</w:t>
                            </w:r>
                            <w:r w:rsidRPr="00B44664">
                              <w:rPr>
                                <w:rFonts w:asciiTheme="minorHAnsi" w:hAnsiTheme="minorHAnsi" w:cstheme="minorHAnsi"/>
                                <w:b/>
                                <w:bCs/>
                                <w:color w:val="FFFFFF" w:themeColor="background1"/>
                                <w:sz w:val="96"/>
                                <w:szCs w:val="96"/>
                              </w:rPr>
                              <w:t xml:space="preserve">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CEA8A" id="_x0000_s1028" type="#_x0000_t202" style="position:absolute;margin-left:0;margin-top:230.55pt;width:594.1pt;height:132.85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" filled="f" stroked="f">
                <v:textbox>
                  <w:txbxContent>
                    <w:p w14:paraId="160E8494" w14:textId="77777777" w:rsidR="00CC1DA9" w:rsidRPr="00B44664" w:rsidRDefault="00CC1DA9" w:rsidP="00CB237B">
                      <w:pPr>
                        <w:pStyle w:val="ListParagraph"/>
                        <w:numPr>
                          <w:ilvl w:val="0"/>
                          <w:numId w:val="28"/>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r>
                        <w:rPr>
                          <w:rFonts w:asciiTheme="minorHAnsi" w:hAnsiTheme="minorHAnsi" w:cstheme="minorHAnsi"/>
                          <w:b/>
                          <w:bCs/>
                          <w:color w:val="FFFFFF" w:themeColor="background1"/>
                          <w:sz w:val="96"/>
                          <w:szCs w:val="96"/>
                        </w:rPr>
                        <w:t>System Admine</w:t>
                      </w:r>
                      <w:r w:rsidRPr="00B44664">
                        <w:rPr>
                          <w:rFonts w:asciiTheme="minorHAnsi" w:hAnsiTheme="minorHAnsi" w:cstheme="minorHAnsi"/>
                          <w:b/>
                          <w:bCs/>
                          <w:color w:val="FFFFFF" w:themeColor="background1"/>
                          <w:sz w:val="96"/>
                          <w:szCs w:val="96"/>
                        </w:rPr>
                        <w:t xml:space="preserve"> Portal</w:t>
                      </w:r>
                    </w:p>
                  </w:txbxContent>
                </v:textbox>
                <w10:wrap type="square" anchorx="page"/>
              </v:shape>
            </w:pict>
          </mc:Fallback>
        </mc:AlternateContent>
      </w:r>
      <w:r w:rsidR="003236E0">
        <w:rPr>
          <w:noProof/>
        </w:rPr>
        <mc:AlternateContent>
          <mc:Choice Requires="wps">
            <w:drawing>
              <wp:anchor distT="0" distB="0" distL="114300" distR="114300" simplePos="0" relativeHeight="251589632" behindDoc="0" locked="0" layoutInCell="1" allowOverlap="1" wp14:anchorId="4FC3E12A" wp14:editId="28A1D643">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2B93BF95" w14:textId="77777777" w:rsidR="00CC1DA9" w:rsidRDefault="00CC1DA9"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3E12A" id="Rectangle 220" o:spid="_x0000_s1029" style="position:absolute;margin-left:0;margin-top:230.55pt;width:646.7pt;height:132.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" fillcolor="#5b9bd5 [3204]" strokecolor="#3786cd" strokeweight="1pt">
                <v:fill opacity="49344f"/>
                <v:path arrowok="t"/>
                <v:textbox>
                  <w:txbxContent>
                    <w:p w14:paraId="2B93BF95" w14:textId="77777777" w:rsidR="00CC1DA9" w:rsidRDefault="00CC1DA9" w:rsidP="00DA4602"/>
                  </w:txbxContent>
                </v:textbox>
                <w10:wrap anchorx="page"/>
              </v:rect>
            </w:pict>
          </mc:Fallback>
        </mc:AlternateContent>
      </w:r>
      <w:r w:rsidR="00252DB6">
        <w:rPr>
          <w:noProof/>
          <w:sz w:val="20"/>
          <w:szCs w:val="20"/>
          <w:lang w:val="en-IN" w:eastAsia="en-IN"/>
        </w:rPr>
        <w:t>ve</w:t>
      </w:r>
    </w:p>
    <w:p w14:paraId="525394E3" w14:textId="77777777" w:rsidR="00241514" w:rsidRPr="00C70F9A" w:rsidRDefault="00241514" w:rsidP="00E00694">
      <w:pPr>
        <w:pStyle w:val="TableNames"/>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74285746"/>
      <w:bookmarkStart w:id="66" w:name="_Toc354994306"/>
      <w:r w:rsidRPr="00C70F9A">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B83AC58"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15F584C2" w14:textId="77777777" w:rsidTr="0001372C">
        <w:tc>
          <w:tcPr>
            <w:tcW w:w="2282" w:type="dxa"/>
            <w:shd w:val="clear" w:color="auto" w:fill="5B9BD5" w:themeFill="accent1"/>
          </w:tcPr>
          <w:p w14:paraId="35778AAE" w14:textId="77777777" w:rsidR="004F2CE7" w:rsidRDefault="004F2CE7" w:rsidP="00D424B2">
            <w:pPr>
              <w:pStyle w:val="TableColumnLabels"/>
              <w:jc w:val="center"/>
            </w:pPr>
            <w:r>
              <w:t>Version</w:t>
            </w:r>
          </w:p>
        </w:tc>
        <w:tc>
          <w:tcPr>
            <w:tcW w:w="1824" w:type="dxa"/>
            <w:shd w:val="clear" w:color="auto" w:fill="5B9BD5" w:themeFill="accent1"/>
          </w:tcPr>
          <w:p w14:paraId="460FFF77" w14:textId="77777777" w:rsidR="004F2CE7" w:rsidRDefault="004F2CE7" w:rsidP="00D424B2">
            <w:pPr>
              <w:pStyle w:val="TableColumnLabels"/>
              <w:jc w:val="center"/>
            </w:pPr>
            <w:r>
              <w:t>Change Type</w:t>
            </w:r>
          </w:p>
        </w:tc>
        <w:tc>
          <w:tcPr>
            <w:tcW w:w="2859" w:type="dxa"/>
            <w:shd w:val="clear" w:color="auto" w:fill="5B9BD5" w:themeFill="accent1"/>
          </w:tcPr>
          <w:p w14:paraId="6EC8524B" w14:textId="77777777" w:rsidR="004F2CE7" w:rsidRDefault="004F2CE7" w:rsidP="00D424B2">
            <w:pPr>
              <w:pStyle w:val="TableColumnLabels"/>
              <w:jc w:val="center"/>
            </w:pPr>
            <w:r>
              <w:t>Description</w:t>
            </w:r>
          </w:p>
        </w:tc>
        <w:tc>
          <w:tcPr>
            <w:tcW w:w="2052" w:type="dxa"/>
            <w:shd w:val="clear" w:color="auto" w:fill="5B9BD5" w:themeFill="accent1"/>
          </w:tcPr>
          <w:p w14:paraId="1609EDD3" w14:textId="77777777" w:rsidR="004F2CE7" w:rsidRDefault="004F2CE7" w:rsidP="00D424B2">
            <w:pPr>
              <w:pStyle w:val="TableColumnLabels"/>
              <w:jc w:val="center"/>
            </w:pPr>
            <w:r>
              <w:t>Date</w:t>
            </w:r>
          </w:p>
        </w:tc>
      </w:tr>
      <w:tr w:rsidR="004F2CE7" w14:paraId="5647C08F" w14:textId="77777777" w:rsidTr="0001372C">
        <w:tc>
          <w:tcPr>
            <w:tcW w:w="2282" w:type="dxa"/>
          </w:tcPr>
          <w:p w14:paraId="06F2B66F"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284D7D64" w14:textId="77777777" w:rsidR="004F2CE7" w:rsidRPr="00BD7ABF" w:rsidRDefault="004F2CE7" w:rsidP="004F2CE7">
            <w:pPr>
              <w:pStyle w:val="BodyText2"/>
              <w:rPr>
                <w:rFonts w:cs="Arial"/>
                <w:sz w:val="18"/>
                <w:szCs w:val="18"/>
              </w:rPr>
            </w:pPr>
          </w:p>
        </w:tc>
        <w:tc>
          <w:tcPr>
            <w:tcW w:w="2859" w:type="dxa"/>
          </w:tcPr>
          <w:p w14:paraId="3FD04097"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334AC3D6" w14:textId="77777777" w:rsidR="004F2CE7" w:rsidRPr="00BD7ABF" w:rsidRDefault="00BD7ABF" w:rsidP="00AB02FC">
            <w:pPr>
              <w:pStyle w:val="BodyText2"/>
              <w:jc w:val="center"/>
              <w:rPr>
                <w:rFonts w:cs="Arial"/>
                <w:sz w:val="18"/>
                <w:szCs w:val="18"/>
              </w:rPr>
            </w:pPr>
            <w:r>
              <w:rPr>
                <w:rFonts w:cs="Arial"/>
                <w:sz w:val="18"/>
                <w:szCs w:val="18"/>
              </w:rPr>
              <w:t>February 20</w:t>
            </w:r>
            <w:r w:rsidR="006A39F6">
              <w:rPr>
                <w:rFonts w:cs="Arial"/>
                <w:sz w:val="18"/>
                <w:szCs w:val="18"/>
              </w:rPr>
              <w:t>20</w:t>
            </w:r>
          </w:p>
        </w:tc>
      </w:tr>
    </w:tbl>
    <w:p w14:paraId="19B3034C" w14:textId="77777777" w:rsidR="004F2CE7" w:rsidRDefault="004F2CE7" w:rsidP="00531438">
      <w:pPr>
        <w:pStyle w:val="BodyText20"/>
      </w:pPr>
    </w:p>
    <w:p w14:paraId="039229D1" w14:textId="77777777" w:rsidR="004F2CE7" w:rsidRPr="00531438" w:rsidRDefault="004F2CE7" w:rsidP="00531438">
      <w:pPr>
        <w:pStyle w:val="BodyText20"/>
      </w:pPr>
    </w:p>
    <w:p w14:paraId="195AFB0A" w14:textId="77777777" w:rsidR="00531438" w:rsidRPr="00531438" w:rsidRDefault="00531438" w:rsidP="00531438">
      <w:pPr>
        <w:pStyle w:val="BodyText20"/>
      </w:pPr>
    </w:p>
    <w:p w14:paraId="525D6661" w14:textId="77777777" w:rsidR="00531438" w:rsidRPr="00531438" w:rsidRDefault="00531438" w:rsidP="00531438">
      <w:pPr>
        <w:pStyle w:val="BodyText20"/>
      </w:pPr>
    </w:p>
    <w:p w14:paraId="642D7678" w14:textId="77777777" w:rsidR="00531438" w:rsidRPr="00531438" w:rsidRDefault="00531438" w:rsidP="00531438">
      <w:pPr>
        <w:pStyle w:val="BodyText20"/>
      </w:pPr>
    </w:p>
    <w:p w14:paraId="3F26D4A0" w14:textId="77777777" w:rsidR="00531438" w:rsidRPr="00531438" w:rsidRDefault="00531438" w:rsidP="00531438">
      <w:pPr>
        <w:pStyle w:val="BodyText20"/>
      </w:pPr>
    </w:p>
    <w:p w14:paraId="4FB7E1B4" w14:textId="77777777" w:rsidR="00531438" w:rsidRPr="00531438" w:rsidRDefault="00531438" w:rsidP="00531438">
      <w:pPr>
        <w:pStyle w:val="BodyText20"/>
      </w:pPr>
    </w:p>
    <w:p w14:paraId="5C5A9F97" w14:textId="77777777" w:rsidR="00531438" w:rsidRPr="00531438" w:rsidRDefault="00531438" w:rsidP="00531438">
      <w:pPr>
        <w:pStyle w:val="BodyText20"/>
      </w:pPr>
    </w:p>
    <w:p w14:paraId="1BA93E99" w14:textId="77777777" w:rsidR="00531438" w:rsidRDefault="00531438" w:rsidP="00531438">
      <w:pPr>
        <w:pStyle w:val="BodyText20"/>
      </w:pPr>
    </w:p>
    <w:p w14:paraId="46D325C9" w14:textId="77777777" w:rsidR="0040040A" w:rsidRDefault="0040040A" w:rsidP="00531438">
      <w:pPr>
        <w:pStyle w:val="BodyText20"/>
      </w:pPr>
    </w:p>
    <w:p w14:paraId="2D5D5E52" w14:textId="77777777" w:rsidR="0040040A" w:rsidRDefault="0040040A" w:rsidP="00531438">
      <w:pPr>
        <w:pStyle w:val="BodyText20"/>
      </w:pPr>
    </w:p>
    <w:p w14:paraId="71F84282" w14:textId="77777777" w:rsidR="0040040A" w:rsidRDefault="0040040A" w:rsidP="00531438">
      <w:pPr>
        <w:pStyle w:val="BodyText20"/>
      </w:pPr>
    </w:p>
    <w:p w14:paraId="5C1C6372" w14:textId="77777777" w:rsidR="0040040A" w:rsidRDefault="0040040A" w:rsidP="00531438">
      <w:pPr>
        <w:pStyle w:val="BodyText20"/>
      </w:pPr>
    </w:p>
    <w:p w14:paraId="481FEDBF" w14:textId="77777777" w:rsidR="0040040A" w:rsidRDefault="0040040A" w:rsidP="00531438">
      <w:pPr>
        <w:pStyle w:val="BodyText20"/>
      </w:pPr>
    </w:p>
    <w:p w14:paraId="0BF0905B" w14:textId="77777777" w:rsidR="0040040A" w:rsidRDefault="0040040A" w:rsidP="00531438">
      <w:pPr>
        <w:pStyle w:val="BodyText20"/>
      </w:pPr>
    </w:p>
    <w:p w14:paraId="26DEAFFA" w14:textId="77777777" w:rsidR="0040040A" w:rsidRDefault="0040040A" w:rsidP="00531438">
      <w:pPr>
        <w:pStyle w:val="BodyText20"/>
      </w:pPr>
    </w:p>
    <w:p w14:paraId="4811D725" w14:textId="77777777" w:rsidR="0040040A" w:rsidRDefault="0040040A" w:rsidP="00531438">
      <w:pPr>
        <w:pStyle w:val="BodyText20"/>
      </w:pPr>
    </w:p>
    <w:p w14:paraId="6F7791A9" w14:textId="77777777" w:rsidR="0040040A" w:rsidRDefault="0040040A" w:rsidP="00531438">
      <w:pPr>
        <w:pStyle w:val="BodyText20"/>
      </w:pPr>
    </w:p>
    <w:p w14:paraId="591BFDD3" w14:textId="77777777" w:rsidR="0040040A" w:rsidRDefault="0040040A" w:rsidP="00531438">
      <w:pPr>
        <w:pStyle w:val="BodyText20"/>
      </w:pPr>
    </w:p>
    <w:p w14:paraId="21E56431" w14:textId="77777777" w:rsidR="0040040A" w:rsidRDefault="0040040A" w:rsidP="00531438">
      <w:pPr>
        <w:pStyle w:val="BodyText20"/>
      </w:pPr>
    </w:p>
    <w:p w14:paraId="78416BC9" w14:textId="77777777" w:rsidR="0040040A" w:rsidRDefault="0040040A" w:rsidP="00531438">
      <w:pPr>
        <w:pStyle w:val="BodyText20"/>
      </w:pPr>
    </w:p>
    <w:p w14:paraId="00D102DF" w14:textId="77777777" w:rsidR="0040040A" w:rsidRDefault="0040040A" w:rsidP="00531438">
      <w:pPr>
        <w:pStyle w:val="BodyText20"/>
      </w:pPr>
    </w:p>
    <w:p w14:paraId="6D67DA6F" w14:textId="77777777" w:rsidR="0040040A" w:rsidRDefault="0040040A" w:rsidP="00531438">
      <w:pPr>
        <w:pStyle w:val="BodyText20"/>
      </w:pPr>
    </w:p>
    <w:p w14:paraId="4433C1B9" w14:textId="77777777" w:rsidR="0040040A" w:rsidRDefault="0040040A" w:rsidP="00531438">
      <w:pPr>
        <w:pStyle w:val="BodyText20"/>
      </w:pPr>
    </w:p>
    <w:p w14:paraId="109B9CB8" w14:textId="77777777" w:rsidR="0040040A" w:rsidRDefault="0040040A" w:rsidP="00531438">
      <w:pPr>
        <w:pStyle w:val="BodyText20"/>
      </w:pPr>
    </w:p>
    <w:p w14:paraId="3CD7EF66" w14:textId="77777777" w:rsidR="0040040A" w:rsidRDefault="0040040A" w:rsidP="00531438">
      <w:pPr>
        <w:pStyle w:val="BodyText20"/>
      </w:pPr>
    </w:p>
    <w:p w14:paraId="4307EA81" w14:textId="77777777" w:rsidR="0040040A" w:rsidRDefault="0040040A" w:rsidP="00531438">
      <w:pPr>
        <w:pStyle w:val="BodyText20"/>
      </w:pPr>
    </w:p>
    <w:p w14:paraId="21BC3786" w14:textId="77777777" w:rsidR="0040040A" w:rsidRDefault="0040040A" w:rsidP="00531438">
      <w:pPr>
        <w:pStyle w:val="BodyText20"/>
      </w:pPr>
    </w:p>
    <w:p w14:paraId="4CAACF4B" w14:textId="77777777" w:rsidR="0040040A" w:rsidRDefault="0040040A" w:rsidP="00531438">
      <w:pPr>
        <w:pStyle w:val="BodyText20"/>
      </w:pPr>
    </w:p>
    <w:p w14:paraId="4FDF5240" w14:textId="77777777" w:rsidR="0040040A" w:rsidRDefault="0040040A" w:rsidP="00531438">
      <w:pPr>
        <w:pStyle w:val="BodyText20"/>
      </w:pPr>
    </w:p>
    <w:p w14:paraId="45635191" w14:textId="77777777" w:rsidR="0040040A" w:rsidRDefault="0040040A" w:rsidP="00531438">
      <w:pPr>
        <w:pStyle w:val="BodyText20"/>
      </w:pPr>
    </w:p>
    <w:p w14:paraId="0E3D0C3C" w14:textId="77777777" w:rsidR="0040040A" w:rsidRDefault="0040040A" w:rsidP="00531438">
      <w:pPr>
        <w:pStyle w:val="BodyText20"/>
      </w:pPr>
    </w:p>
    <w:p w14:paraId="570B0421" w14:textId="77777777" w:rsidR="0040040A" w:rsidRPr="00531438" w:rsidRDefault="0040040A" w:rsidP="00531438">
      <w:pPr>
        <w:pStyle w:val="BodyText20"/>
      </w:pPr>
    </w:p>
    <w:p w14:paraId="5CAA57E1" w14:textId="77777777" w:rsidR="00531438" w:rsidRPr="00531438" w:rsidRDefault="00531438" w:rsidP="00531438">
      <w:pPr>
        <w:pStyle w:val="BodyText20"/>
      </w:pPr>
    </w:p>
    <w:p w14:paraId="0DFA302D" w14:textId="77777777" w:rsidR="00531438" w:rsidRPr="00531438" w:rsidRDefault="00531438" w:rsidP="00531438">
      <w:pPr>
        <w:pStyle w:val="BodyText20"/>
      </w:pPr>
    </w:p>
    <w:p w14:paraId="5216F53B" w14:textId="77777777" w:rsidR="00531438" w:rsidRPr="00531438" w:rsidRDefault="00531438" w:rsidP="00531438">
      <w:pPr>
        <w:pStyle w:val="BodyText20"/>
      </w:pPr>
    </w:p>
    <w:p w14:paraId="55CAABD4" w14:textId="77777777" w:rsidR="00531438" w:rsidRDefault="00531438" w:rsidP="00531438">
      <w:pPr>
        <w:pStyle w:val="BodyText20"/>
      </w:pPr>
    </w:p>
    <w:p w14:paraId="5B2EC439" w14:textId="77777777" w:rsidR="00BD7ABF" w:rsidRDefault="00BD7ABF" w:rsidP="00531438">
      <w:pPr>
        <w:pStyle w:val="BodyText20"/>
      </w:pPr>
    </w:p>
    <w:p w14:paraId="2C2AA13D" w14:textId="77777777" w:rsidR="00BD7ABF" w:rsidRDefault="00BD7ABF" w:rsidP="00531438">
      <w:pPr>
        <w:pStyle w:val="BodyText20"/>
      </w:pPr>
    </w:p>
    <w:p w14:paraId="7A787587" w14:textId="77777777" w:rsidR="0001372C" w:rsidRDefault="0001372C" w:rsidP="00531438">
      <w:pPr>
        <w:pStyle w:val="BodyText20"/>
      </w:pPr>
    </w:p>
    <w:p w14:paraId="7A41AA1C" w14:textId="77777777" w:rsidR="00B35011" w:rsidRPr="00531438" w:rsidRDefault="00E35C43" w:rsidP="00886927">
      <w:pPr>
        <w:pStyle w:val="BodyText20"/>
        <w:tabs>
          <w:tab w:val="left" w:pos="2453"/>
        </w:tabs>
      </w:pPr>
      <w:r>
        <w:tab/>
      </w:r>
      <w:bookmarkEnd w:id="66"/>
    </w:p>
    <w:bookmarkStart w:id="67" w:name="_Toc74285747" w:displacedByCustomXml="next"/>
    <w:bookmarkStart w:id="68" w:name="_Toc33605929" w:displacedByCustomXml="next"/>
    <w:bookmarkStart w:id="69" w:name="_Toc32485226" w:displacedByCustomXml="next"/>
    <w:bookmarkStart w:id="70" w:name="_Toc32485178" w:displacedByCustomXml="next"/>
    <w:bookmarkStart w:id="71" w:name="_Toc32478498" w:displacedByCustomXml="next"/>
    <w:bookmarkStart w:id="72" w:name="_Toc31988934"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4427EDEE" w14:textId="77777777" w:rsidR="000B0CE4" w:rsidRDefault="000B0CE4" w:rsidP="000B0CE4">
          <w:pPr>
            <w:pStyle w:val="TableNames"/>
          </w:pPr>
          <w:r>
            <w:t>Contents</w:t>
          </w:r>
          <w:bookmarkEnd w:id="72"/>
          <w:bookmarkEnd w:id="71"/>
          <w:bookmarkEnd w:id="70"/>
          <w:bookmarkEnd w:id="69"/>
          <w:bookmarkEnd w:id="68"/>
          <w:bookmarkEnd w:id="67"/>
        </w:p>
        <w:p w14:paraId="5569EBCF" w14:textId="5F00C446" w:rsidR="00691A3F" w:rsidRDefault="000B0CE4">
          <w:pPr>
            <w:pStyle w:val="TOC1"/>
            <w:tabs>
              <w:tab w:val="right" w:leader="dot" w:pos="9017"/>
            </w:tabs>
            <w:rPr>
              <w:rFonts w:asciiTheme="minorHAnsi" w:eastAsiaTheme="minorEastAsia" w:hAnsiTheme="minorHAnsi" w:cstheme="minorBidi"/>
              <w:b w:val="0"/>
              <w:bCs w:val="0"/>
              <w:i w:val="0"/>
              <w:iCs w:val="0"/>
              <w:noProof/>
              <w:sz w:val="22"/>
              <w:szCs w:val="22"/>
              <w:lang w:val="en-IN" w:eastAsia="en-IN"/>
            </w:rPr>
          </w:pPr>
          <w:r w:rsidRPr="000B0CE4">
            <w:rPr>
              <w:rFonts w:ascii="Arial" w:hAnsi="Arial" w:cs="Arial"/>
              <w:sz w:val="20"/>
              <w:szCs w:val="20"/>
            </w:rPr>
            <w:fldChar w:fldCharType="begin"/>
          </w:r>
          <w:r w:rsidRPr="000B0CE4">
            <w:rPr>
              <w:rFonts w:ascii="Arial" w:hAnsi="Arial" w:cs="Arial"/>
              <w:sz w:val="20"/>
              <w:szCs w:val="20"/>
            </w:rPr>
            <w:instrText xml:space="preserve"> TOC \o "1-3" \h \z \u </w:instrText>
          </w:r>
          <w:r w:rsidRPr="000B0CE4">
            <w:rPr>
              <w:rFonts w:ascii="Arial" w:hAnsi="Arial" w:cs="Arial"/>
              <w:sz w:val="20"/>
              <w:szCs w:val="20"/>
            </w:rPr>
            <w:fldChar w:fldCharType="separate"/>
          </w:r>
          <w:hyperlink w:anchor="_Toc74285746" w:history="1">
            <w:r w:rsidR="00691A3F" w:rsidRPr="00EE3718">
              <w:rPr>
                <w:rStyle w:val="Hyperlink"/>
                <w:noProof/>
              </w:rPr>
              <w:t>Document Change History</w:t>
            </w:r>
            <w:r w:rsidR="00691A3F">
              <w:rPr>
                <w:noProof/>
                <w:webHidden/>
              </w:rPr>
              <w:tab/>
            </w:r>
            <w:r w:rsidR="00691A3F">
              <w:rPr>
                <w:noProof/>
                <w:webHidden/>
              </w:rPr>
              <w:fldChar w:fldCharType="begin"/>
            </w:r>
            <w:r w:rsidR="00691A3F">
              <w:rPr>
                <w:noProof/>
                <w:webHidden/>
              </w:rPr>
              <w:instrText xml:space="preserve"> PAGEREF _Toc74285746 \h </w:instrText>
            </w:r>
            <w:r w:rsidR="00691A3F">
              <w:rPr>
                <w:noProof/>
                <w:webHidden/>
              </w:rPr>
            </w:r>
            <w:r w:rsidR="00691A3F">
              <w:rPr>
                <w:noProof/>
                <w:webHidden/>
              </w:rPr>
              <w:fldChar w:fldCharType="separate"/>
            </w:r>
            <w:r w:rsidR="00691A3F">
              <w:rPr>
                <w:noProof/>
                <w:webHidden/>
              </w:rPr>
              <w:t>i</w:t>
            </w:r>
            <w:r w:rsidR="00691A3F">
              <w:rPr>
                <w:noProof/>
                <w:webHidden/>
              </w:rPr>
              <w:fldChar w:fldCharType="end"/>
            </w:r>
          </w:hyperlink>
        </w:p>
        <w:p w14:paraId="5B883EC9" w14:textId="72CD2025" w:rsidR="00691A3F" w:rsidRDefault="00F95496">
          <w:pPr>
            <w:pStyle w:val="TOC1"/>
            <w:tabs>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4285747" w:history="1">
            <w:r w:rsidR="00691A3F" w:rsidRPr="00EE3718">
              <w:rPr>
                <w:rStyle w:val="Hyperlink"/>
                <w:noProof/>
              </w:rPr>
              <w:t>Contents</w:t>
            </w:r>
            <w:r w:rsidR="00691A3F">
              <w:rPr>
                <w:noProof/>
                <w:webHidden/>
              </w:rPr>
              <w:tab/>
            </w:r>
            <w:r w:rsidR="00691A3F">
              <w:rPr>
                <w:noProof/>
                <w:webHidden/>
              </w:rPr>
              <w:fldChar w:fldCharType="begin"/>
            </w:r>
            <w:r w:rsidR="00691A3F">
              <w:rPr>
                <w:noProof/>
                <w:webHidden/>
              </w:rPr>
              <w:instrText xml:space="preserve"> PAGEREF _Toc74285747 \h </w:instrText>
            </w:r>
            <w:r w:rsidR="00691A3F">
              <w:rPr>
                <w:noProof/>
                <w:webHidden/>
              </w:rPr>
            </w:r>
            <w:r w:rsidR="00691A3F">
              <w:rPr>
                <w:noProof/>
                <w:webHidden/>
              </w:rPr>
              <w:fldChar w:fldCharType="separate"/>
            </w:r>
            <w:r w:rsidR="00691A3F">
              <w:rPr>
                <w:noProof/>
                <w:webHidden/>
              </w:rPr>
              <w:t>ii</w:t>
            </w:r>
            <w:r w:rsidR="00691A3F">
              <w:rPr>
                <w:noProof/>
                <w:webHidden/>
              </w:rPr>
              <w:fldChar w:fldCharType="end"/>
            </w:r>
          </w:hyperlink>
        </w:p>
        <w:p w14:paraId="14DD9604" w14:textId="2DA86151" w:rsidR="00691A3F" w:rsidRDefault="00F95496">
          <w:pPr>
            <w:pStyle w:val="TOC1"/>
            <w:tabs>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4285748" w:history="1">
            <w:r w:rsidR="00691A3F" w:rsidRPr="00EE3718">
              <w:rPr>
                <w:rStyle w:val="Hyperlink"/>
                <w:noProof/>
              </w:rPr>
              <w:t>Figures</w:t>
            </w:r>
            <w:r w:rsidR="00691A3F">
              <w:rPr>
                <w:noProof/>
                <w:webHidden/>
              </w:rPr>
              <w:tab/>
            </w:r>
            <w:r w:rsidR="00691A3F">
              <w:rPr>
                <w:noProof/>
                <w:webHidden/>
              </w:rPr>
              <w:fldChar w:fldCharType="begin"/>
            </w:r>
            <w:r w:rsidR="00691A3F">
              <w:rPr>
                <w:noProof/>
                <w:webHidden/>
              </w:rPr>
              <w:instrText xml:space="preserve"> PAGEREF _Toc74285748 \h </w:instrText>
            </w:r>
            <w:r w:rsidR="00691A3F">
              <w:rPr>
                <w:noProof/>
                <w:webHidden/>
              </w:rPr>
            </w:r>
            <w:r w:rsidR="00691A3F">
              <w:rPr>
                <w:noProof/>
                <w:webHidden/>
              </w:rPr>
              <w:fldChar w:fldCharType="separate"/>
            </w:r>
            <w:r w:rsidR="00691A3F">
              <w:rPr>
                <w:noProof/>
                <w:webHidden/>
              </w:rPr>
              <w:t>iii</w:t>
            </w:r>
            <w:r w:rsidR="00691A3F">
              <w:rPr>
                <w:noProof/>
                <w:webHidden/>
              </w:rPr>
              <w:fldChar w:fldCharType="end"/>
            </w:r>
          </w:hyperlink>
        </w:p>
        <w:p w14:paraId="13D0C7A3" w14:textId="1BE61F0F" w:rsidR="00691A3F" w:rsidRDefault="00F95496">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4285749" w:history="1">
            <w:r w:rsidR="00691A3F" w:rsidRPr="00EE3718">
              <w:rPr>
                <w:rStyle w:val="Hyperlink"/>
                <w:noProof/>
              </w:rPr>
              <w:t>1</w:t>
            </w:r>
            <w:r w:rsidR="00691A3F">
              <w:rPr>
                <w:rFonts w:asciiTheme="minorHAnsi" w:eastAsiaTheme="minorEastAsia" w:hAnsiTheme="minorHAnsi" w:cstheme="minorBidi"/>
                <w:b w:val="0"/>
                <w:bCs w:val="0"/>
                <w:i w:val="0"/>
                <w:iCs w:val="0"/>
                <w:noProof/>
                <w:sz w:val="22"/>
                <w:szCs w:val="22"/>
                <w:lang w:val="en-IN" w:eastAsia="en-IN"/>
              </w:rPr>
              <w:tab/>
            </w:r>
            <w:r w:rsidR="00691A3F" w:rsidRPr="00EE3718">
              <w:rPr>
                <w:rStyle w:val="Hyperlink"/>
                <w:noProof/>
              </w:rPr>
              <w:t>Overview</w:t>
            </w:r>
            <w:r w:rsidR="00691A3F">
              <w:rPr>
                <w:noProof/>
                <w:webHidden/>
              </w:rPr>
              <w:tab/>
            </w:r>
            <w:r w:rsidR="00691A3F">
              <w:rPr>
                <w:noProof/>
                <w:webHidden/>
              </w:rPr>
              <w:fldChar w:fldCharType="begin"/>
            </w:r>
            <w:r w:rsidR="00691A3F">
              <w:rPr>
                <w:noProof/>
                <w:webHidden/>
              </w:rPr>
              <w:instrText xml:space="preserve"> PAGEREF _Toc74285749 \h </w:instrText>
            </w:r>
            <w:r w:rsidR="00691A3F">
              <w:rPr>
                <w:noProof/>
                <w:webHidden/>
              </w:rPr>
            </w:r>
            <w:r w:rsidR="00691A3F">
              <w:rPr>
                <w:noProof/>
                <w:webHidden/>
              </w:rPr>
              <w:fldChar w:fldCharType="separate"/>
            </w:r>
            <w:r w:rsidR="00691A3F">
              <w:rPr>
                <w:noProof/>
                <w:webHidden/>
              </w:rPr>
              <w:t>1</w:t>
            </w:r>
            <w:r w:rsidR="00691A3F">
              <w:rPr>
                <w:noProof/>
                <w:webHidden/>
              </w:rPr>
              <w:fldChar w:fldCharType="end"/>
            </w:r>
          </w:hyperlink>
        </w:p>
        <w:p w14:paraId="4B8763D3" w14:textId="607DC96D" w:rsidR="00691A3F" w:rsidRDefault="00F95496">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285750" w:history="1">
            <w:r w:rsidR="00691A3F" w:rsidRPr="00EE3718">
              <w:rPr>
                <w:rStyle w:val="Hyperlink"/>
                <w:noProof/>
              </w:rPr>
              <w:t>1.1</w:t>
            </w:r>
            <w:r w:rsidR="00691A3F">
              <w:rPr>
                <w:rFonts w:asciiTheme="minorHAnsi" w:eastAsiaTheme="minorEastAsia" w:hAnsiTheme="minorHAnsi" w:cstheme="minorBidi"/>
                <w:b w:val="0"/>
                <w:bCs w:val="0"/>
                <w:noProof/>
                <w:lang w:val="en-IN" w:eastAsia="en-IN"/>
              </w:rPr>
              <w:tab/>
            </w:r>
            <w:r w:rsidR="00691A3F" w:rsidRPr="00EE3718">
              <w:rPr>
                <w:rStyle w:val="Hyperlink"/>
                <w:noProof/>
              </w:rPr>
              <w:t>Scope</w:t>
            </w:r>
            <w:r w:rsidR="00691A3F">
              <w:rPr>
                <w:noProof/>
                <w:webHidden/>
              </w:rPr>
              <w:tab/>
            </w:r>
            <w:r w:rsidR="00691A3F">
              <w:rPr>
                <w:noProof/>
                <w:webHidden/>
              </w:rPr>
              <w:fldChar w:fldCharType="begin"/>
            </w:r>
            <w:r w:rsidR="00691A3F">
              <w:rPr>
                <w:noProof/>
                <w:webHidden/>
              </w:rPr>
              <w:instrText xml:space="preserve"> PAGEREF _Toc74285750 \h </w:instrText>
            </w:r>
            <w:r w:rsidR="00691A3F">
              <w:rPr>
                <w:noProof/>
                <w:webHidden/>
              </w:rPr>
            </w:r>
            <w:r w:rsidR="00691A3F">
              <w:rPr>
                <w:noProof/>
                <w:webHidden/>
              </w:rPr>
              <w:fldChar w:fldCharType="separate"/>
            </w:r>
            <w:r w:rsidR="00691A3F">
              <w:rPr>
                <w:noProof/>
                <w:webHidden/>
              </w:rPr>
              <w:t>1</w:t>
            </w:r>
            <w:r w:rsidR="00691A3F">
              <w:rPr>
                <w:noProof/>
                <w:webHidden/>
              </w:rPr>
              <w:fldChar w:fldCharType="end"/>
            </w:r>
          </w:hyperlink>
        </w:p>
        <w:p w14:paraId="240D648E" w14:textId="64602FDC" w:rsidR="00691A3F" w:rsidRDefault="00F95496">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285751" w:history="1">
            <w:r w:rsidR="00691A3F" w:rsidRPr="00EE3718">
              <w:rPr>
                <w:rStyle w:val="Hyperlink"/>
                <w:noProof/>
              </w:rPr>
              <w:t>1.2</w:t>
            </w:r>
            <w:r w:rsidR="00691A3F">
              <w:rPr>
                <w:rFonts w:asciiTheme="minorHAnsi" w:eastAsiaTheme="minorEastAsia" w:hAnsiTheme="minorHAnsi" w:cstheme="minorBidi"/>
                <w:b w:val="0"/>
                <w:bCs w:val="0"/>
                <w:noProof/>
                <w:lang w:val="en-IN" w:eastAsia="en-IN"/>
              </w:rPr>
              <w:tab/>
            </w:r>
            <w:r w:rsidR="00691A3F" w:rsidRPr="00EE3718">
              <w:rPr>
                <w:rStyle w:val="Hyperlink"/>
                <w:noProof/>
              </w:rPr>
              <w:t>Acronyms &amp; Abbreviations</w:t>
            </w:r>
            <w:r w:rsidR="00691A3F">
              <w:rPr>
                <w:noProof/>
                <w:webHidden/>
              </w:rPr>
              <w:tab/>
            </w:r>
            <w:r w:rsidR="00691A3F">
              <w:rPr>
                <w:noProof/>
                <w:webHidden/>
              </w:rPr>
              <w:fldChar w:fldCharType="begin"/>
            </w:r>
            <w:r w:rsidR="00691A3F">
              <w:rPr>
                <w:noProof/>
                <w:webHidden/>
              </w:rPr>
              <w:instrText xml:space="preserve"> PAGEREF _Toc74285751 \h </w:instrText>
            </w:r>
            <w:r w:rsidR="00691A3F">
              <w:rPr>
                <w:noProof/>
                <w:webHidden/>
              </w:rPr>
            </w:r>
            <w:r w:rsidR="00691A3F">
              <w:rPr>
                <w:noProof/>
                <w:webHidden/>
              </w:rPr>
              <w:fldChar w:fldCharType="separate"/>
            </w:r>
            <w:r w:rsidR="00691A3F">
              <w:rPr>
                <w:noProof/>
                <w:webHidden/>
              </w:rPr>
              <w:t>1</w:t>
            </w:r>
            <w:r w:rsidR="00691A3F">
              <w:rPr>
                <w:noProof/>
                <w:webHidden/>
              </w:rPr>
              <w:fldChar w:fldCharType="end"/>
            </w:r>
          </w:hyperlink>
        </w:p>
        <w:p w14:paraId="30D75954" w14:textId="645EAD04" w:rsidR="00691A3F" w:rsidRDefault="00F95496">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285752" w:history="1">
            <w:r w:rsidR="00691A3F" w:rsidRPr="00EE3718">
              <w:rPr>
                <w:rStyle w:val="Hyperlink"/>
                <w:noProof/>
              </w:rPr>
              <w:t>1.3</w:t>
            </w:r>
            <w:r w:rsidR="00691A3F">
              <w:rPr>
                <w:rFonts w:asciiTheme="minorHAnsi" w:eastAsiaTheme="minorEastAsia" w:hAnsiTheme="minorHAnsi" w:cstheme="minorBidi"/>
                <w:b w:val="0"/>
                <w:bCs w:val="0"/>
                <w:noProof/>
                <w:lang w:val="en-IN" w:eastAsia="en-IN"/>
              </w:rPr>
              <w:tab/>
            </w:r>
            <w:r w:rsidR="00691A3F" w:rsidRPr="00EE3718">
              <w:rPr>
                <w:rStyle w:val="Hyperlink"/>
                <w:noProof/>
              </w:rPr>
              <w:t>Conventions</w:t>
            </w:r>
            <w:r w:rsidR="00691A3F">
              <w:rPr>
                <w:noProof/>
                <w:webHidden/>
              </w:rPr>
              <w:tab/>
            </w:r>
            <w:r w:rsidR="00691A3F">
              <w:rPr>
                <w:noProof/>
                <w:webHidden/>
              </w:rPr>
              <w:fldChar w:fldCharType="begin"/>
            </w:r>
            <w:r w:rsidR="00691A3F">
              <w:rPr>
                <w:noProof/>
                <w:webHidden/>
              </w:rPr>
              <w:instrText xml:space="preserve"> PAGEREF _Toc74285752 \h </w:instrText>
            </w:r>
            <w:r w:rsidR="00691A3F">
              <w:rPr>
                <w:noProof/>
                <w:webHidden/>
              </w:rPr>
            </w:r>
            <w:r w:rsidR="00691A3F">
              <w:rPr>
                <w:noProof/>
                <w:webHidden/>
              </w:rPr>
              <w:fldChar w:fldCharType="separate"/>
            </w:r>
            <w:r w:rsidR="00691A3F">
              <w:rPr>
                <w:noProof/>
                <w:webHidden/>
              </w:rPr>
              <w:t>1</w:t>
            </w:r>
            <w:r w:rsidR="00691A3F">
              <w:rPr>
                <w:noProof/>
                <w:webHidden/>
              </w:rPr>
              <w:fldChar w:fldCharType="end"/>
            </w:r>
          </w:hyperlink>
        </w:p>
        <w:p w14:paraId="508AB8C4" w14:textId="0AE19F90" w:rsidR="00691A3F" w:rsidRDefault="00F95496">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4285753" w:history="1">
            <w:r w:rsidR="00691A3F" w:rsidRPr="00EE3718">
              <w:rPr>
                <w:rStyle w:val="Hyperlink"/>
                <w:noProof/>
              </w:rPr>
              <w:t>2</w:t>
            </w:r>
            <w:r w:rsidR="00691A3F">
              <w:rPr>
                <w:rFonts w:asciiTheme="minorHAnsi" w:eastAsiaTheme="minorEastAsia" w:hAnsiTheme="minorHAnsi" w:cstheme="minorBidi"/>
                <w:b w:val="0"/>
                <w:bCs w:val="0"/>
                <w:i w:val="0"/>
                <w:iCs w:val="0"/>
                <w:noProof/>
                <w:sz w:val="22"/>
                <w:szCs w:val="22"/>
                <w:lang w:val="en-IN" w:eastAsia="en-IN"/>
              </w:rPr>
              <w:tab/>
            </w:r>
            <w:r w:rsidR="00B6599B">
              <w:rPr>
                <w:rStyle w:val="Hyperlink"/>
                <w:noProof/>
              </w:rPr>
              <w:t>Immigration officer</w:t>
            </w:r>
            <w:r w:rsidR="00691A3F" w:rsidRPr="00EE3718">
              <w:rPr>
                <w:rStyle w:val="Hyperlink"/>
                <w:noProof/>
              </w:rPr>
              <w:t xml:space="preserve"> Operations</w:t>
            </w:r>
            <w:r w:rsidR="00691A3F">
              <w:rPr>
                <w:noProof/>
                <w:webHidden/>
              </w:rPr>
              <w:tab/>
            </w:r>
            <w:r w:rsidR="00691A3F">
              <w:rPr>
                <w:noProof/>
                <w:webHidden/>
              </w:rPr>
              <w:fldChar w:fldCharType="begin"/>
            </w:r>
            <w:r w:rsidR="00691A3F">
              <w:rPr>
                <w:noProof/>
                <w:webHidden/>
              </w:rPr>
              <w:instrText xml:space="preserve"> PAGEREF _Toc74285753 \h </w:instrText>
            </w:r>
            <w:r w:rsidR="00691A3F">
              <w:rPr>
                <w:noProof/>
                <w:webHidden/>
              </w:rPr>
            </w:r>
            <w:r w:rsidR="00691A3F">
              <w:rPr>
                <w:noProof/>
                <w:webHidden/>
              </w:rPr>
              <w:fldChar w:fldCharType="separate"/>
            </w:r>
            <w:r w:rsidR="00691A3F">
              <w:rPr>
                <w:noProof/>
                <w:webHidden/>
              </w:rPr>
              <w:t>3</w:t>
            </w:r>
            <w:r w:rsidR="00691A3F">
              <w:rPr>
                <w:noProof/>
                <w:webHidden/>
              </w:rPr>
              <w:fldChar w:fldCharType="end"/>
            </w:r>
          </w:hyperlink>
        </w:p>
        <w:p w14:paraId="74DF1B74" w14:textId="685BE6EB" w:rsidR="00691A3F" w:rsidRDefault="00F95496">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285754" w:history="1">
            <w:r w:rsidR="00691A3F" w:rsidRPr="00EE3718">
              <w:rPr>
                <w:rStyle w:val="Hyperlink"/>
                <w:noProof/>
              </w:rPr>
              <w:t>2.1</w:t>
            </w:r>
            <w:r w:rsidR="00691A3F">
              <w:rPr>
                <w:rFonts w:asciiTheme="minorHAnsi" w:eastAsiaTheme="minorEastAsia" w:hAnsiTheme="minorHAnsi" w:cstheme="minorBidi"/>
                <w:b w:val="0"/>
                <w:bCs w:val="0"/>
                <w:noProof/>
                <w:lang w:val="en-IN" w:eastAsia="en-IN"/>
              </w:rPr>
              <w:tab/>
            </w:r>
            <w:r w:rsidR="00691A3F" w:rsidRPr="00EE3718">
              <w:rPr>
                <w:rStyle w:val="Hyperlink"/>
                <w:noProof/>
              </w:rPr>
              <w:t>Application Overview</w:t>
            </w:r>
            <w:r w:rsidR="00691A3F">
              <w:rPr>
                <w:noProof/>
                <w:webHidden/>
              </w:rPr>
              <w:tab/>
            </w:r>
            <w:r w:rsidR="00691A3F">
              <w:rPr>
                <w:noProof/>
                <w:webHidden/>
              </w:rPr>
              <w:fldChar w:fldCharType="begin"/>
            </w:r>
            <w:r w:rsidR="00691A3F">
              <w:rPr>
                <w:noProof/>
                <w:webHidden/>
              </w:rPr>
              <w:instrText xml:space="preserve"> PAGEREF _Toc74285754 \h </w:instrText>
            </w:r>
            <w:r w:rsidR="00691A3F">
              <w:rPr>
                <w:noProof/>
                <w:webHidden/>
              </w:rPr>
            </w:r>
            <w:r w:rsidR="00691A3F">
              <w:rPr>
                <w:noProof/>
                <w:webHidden/>
              </w:rPr>
              <w:fldChar w:fldCharType="separate"/>
            </w:r>
            <w:r w:rsidR="00691A3F">
              <w:rPr>
                <w:noProof/>
                <w:webHidden/>
              </w:rPr>
              <w:t>3</w:t>
            </w:r>
            <w:r w:rsidR="00691A3F">
              <w:rPr>
                <w:noProof/>
                <w:webHidden/>
              </w:rPr>
              <w:fldChar w:fldCharType="end"/>
            </w:r>
          </w:hyperlink>
        </w:p>
        <w:p w14:paraId="2E2D32B1" w14:textId="4A4AC7F2" w:rsidR="00691A3F" w:rsidRDefault="00F95496">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285755" w:history="1">
            <w:r w:rsidR="00691A3F" w:rsidRPr="00EE3718">
              <w:rPr>
                <w:rStyle w:val="Hyperlink"/>
                <w:noProof/>
              </w:rPr>
              <w:t>2.2</w:t>
            </w:r>
            <w:r w:rsidR="00691A3F">
              <w:rPr>
                <w:rFonts w:asciiTheme="minorHAnsi" w:eastAsiaTheme="minorEastAsia" w:hAnsiTheme="minorHAnsi" w:cstheme="minorBidi"/>
                <w:b w:val="0"/>
                <w:bCs w:val="0"/>
                <w:noProof/>
                <w:lang w:val="en-IN" w:eastAsia="en-IN"/>
              </w:rPr>
              <w:tab/>
            </w:r>
            <w:r w:rsidR="00691A3F" w:rsidRPr="00EE3718">
              <w:rPr>
                <w:rStyle w:val="Hyperlink"/>
                <w:noProof/>
              </w:rPr>
              <w:t>Logging into the Application</w:t>
            </w:r>
            <w:r w:rsidR="00691A3F">
              <w:rPr>
                <w:noProof/>
                <w:webHidden/>
              </w:rPr>
              <w:tab/>
            </w:r>
            <w:r w:rsidR="00691A3F">
              <w:rPr>
                <w:noProof/>
                <w:webHidden/>
              </w:rPr>
              <w:fldChar w:fldCharType="begin"/>
            </w:r>
            <w:r w:rsidR="00691A3F">
              <w:rPr>
                <w:noProof/>
                <w:webHidden/>
              </w:rPr>
              <w:instrText xml:space="preserve"> PAGEREF _Toc74285755 \h </w:instrText>
            </w:r>
            <w:r w:rsidR="00691A3F">
              <w:rPr>
                <w:noProof/>
                <w:webHidden/>
              </w:rPr>
            </w:r>
            <w:r w:rsidR="00691A3F">
              <w:rPr>
                <w:noProof/>
                <w:webHidden/>
              </w:rPr>
              <w:fldChar w:fldCharType="separate"/>
            </w:r>
            <w:r w:rsidR="00691A3F">
              <w:rPr>
                <w:noProof/>
                <w:webHidden/>
              </w:rPr>
              <w:t>3</w:t>
            </w:r>
            <w:r w:rsidR="00691A3F">
              <w:rPr>
                <w:noProof/>
                <w:webHidden/>
              </w:rPr>
              <w:fldChar w:fldCharType="end"/>
            </w:r>
          </w:hyperlink>
        </w:p>
        <w:p w14:paraId="16FE8C64" w14:textId="2F56C589" w:rsidR="00691A3F" w:rsidRDefault="00F95496">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285756" w:history="1">
            <w:r w:rsidR="00691A3F" w:rsidRPr="00EE3718">
              <w:rPr>
                <w:rStyle w:val="Hyperlink"/>
                <w:noProof/>
              </w:rPr>
              <w:t>2.3</w:t>
            </w:r>
            <w:r w:rsidR="00691A3F">
              <w:rPr>
                <w:rFonts w:asciiTheme="minorHAnsi" w:eastAsiaTheme="minorEastAsia" w:hAnsiTheme="minorHAnsi" w:cstheme="minorBidi"/>
                <w:b w:val="0"/>
                <w:bCs w:val="0"/>
                <w:noProof/>
                <w:lang w:val="en-IN" w:eastAsia="en-IN"/>
              </w:rPr>
              <w:tab/>
            </w:r>
            <w:r w:rsidR="00691A3F" w:rsidRPr="00EE3718">
              <w:rPr>
                <w:rStyle w:val="Hyperlink"/>
                <w:noProof/>
              </w:rPr>
              <w:t>Application User Interface</w:t>
            </w:r>
            <w:r w:rsidR="00691A3F">
              <w:rPr>
                <w:noProof/>
                <w:webHidden/>
              </w:rPr>
              <w:tab/>
            </w:r>
            <w:r w:rsidR="00691A3F">
              <w:rPr>
                <w:noProof/>
                <w:webHidden/>
              </w:rPr>
              <w:fldChar w:fldCharType="begin"/>
            </w:r>
            <w:r w:rsidR="00691A3F">
              <w:rPr>
                <w:noProof/>
                <w:webHidden/>
              </w:rPr>
              <w:instrText xml:space="preserve"> PAGEREF _Toc74285756 \h </w:instrText>
            </w:r>
            <w:r w:rsidR="00691A3F">
              <w:rPr>
                <w:noProof/>
                <w:webHidden/>
              </w:rPr>
            </w:r>
            <w:r w:rsidR="00691A3F">
              <w:rPr>
                <w:noProof/>
                <w:webHidden/>
              </w:rPr>
              <w:fldChar w:fldCharType="separate"/>
            </w:r>
            <w:r w:rsidR="00691A3F">
              <w:rPr>
                <w:noProof/>
                <w:webHidden/>
              </w:rPr>
              <w:t>4</w:t>
            </w:r>
            <w:r w:rsidR="00691A3F">
              <w:rPr>
                <w:noProof/>
                <w:webHidden/>
              </w:rPr>
              <w:fldChar w:fldCharType="end"/>
            </w:r>
          </w:hyperlink>
        </w:p>
        <w:p w14:paraId="3E5C94DF" w14:textId="22A61BE9" w:rsidR="00691A3F" w:rsidRDefault="00F95496">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285757" w:history="1">
            <w:r w:rsidR="00691A3F" w:rsidRPr="00EE3718">
              <w:rPr>
                <w:rStyle w:val="Hyperlink"/>
                <w:noProof/>
              </w:rPr>
              <w:t>2.4</w:t>
            </w:r>
            <w:r w:rsidR="00691A3F">
              <w:rPr>
                <w:rFonts w:asciiTheme="minorHAnsi" w:eastAsiaTheme="minorEastAsia" w:hAnsiTheme="minorHAnsi" w:cstheme="minorBidi"/>
                <w:b w:val="0"/>
                <w:bCs w:val="0"/>
                <w:noProof/>
                <w:lang w:val="en-IN" w:eastAsia="en-IN"/>
              </w:rPr>
              <w:tab/>
            </w:r>
            <w:r w:rsidR="00691A3F" w:rsidRPr="00EE3718">
              <w:rPr>
                <w:rStyle w:val="Hyperlink"/>
                <w:noProof/>
              </w:rPr>
              <w:t>Grievance</w:t>
            </w:r>
            <w:r w:rsidR="00691A3F">
              <w:rPr>
                <w:noProof/>
                <w:webHidden/>
              </w:rPr>
              <w:tab/>
            </w:r>
            <w:r w:rsidR="00691A3F">
              <w:rPr>
                <w:noProof/>
                <w:webHidden/>
              </w:rPr>
              <w:fldChar w:fldCharType="begin"/>
            </w:r>
            <w:r w:rsidR="00691A3F">
              <w:rPr>
                <w:noProof/>
                <w:webHidden/>
              </w:rPr>
              <w:instrText xml:space="preserve"> PAGEREF _Toc74285757 \h </w:instrText>
            </w:r>
            <w:r w:rsidR="00691A3F">
              <w:rPr>
                <w:noProof/>
                <w:webHidden/>
              </w:rPr>
            </w:r>
            <w:r w:rsidR="00691A3F">
              <w:rPr>
                <w:noProof/>
                <w:webHidden/>
              </w:rPr>
              <w:fldChar w:fldCharType="separate"/>
            </w:r>
            <w:r w:rsidR="00691A3F">
              <w:rPr>
                <w:noProof/>
                <w:webHidden/>
              </w:rPr>
              <w:t>6</w:t>
            </w:r>
            <w:r w:rsidR="00691A3F">
              <w:rPr>
                <w:noProof/>
                <w:webHidden/>
              </w:rPr>
              <w:fldChar w:fldCharType="end"/>
            </w:r>
          </w:hyperlink>
        </w:p>
        <w:p w14:paraId="00C7FFDD" w14:textId="6998B5DE" w:rsidR="00691A3F" w:rsidRDefault="00F95496">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285758" w:history="1">
            <w:r w:rsidR="00691A3F" w:rsidRPr="00EE3718">
              <w:rPr>
                <w:rStyle w:val="Hyperlink"/>
                <w:noProof/>
              </w:rPr>
              <w:t>2.5</w:t>
            </w:r>
            <w:r w:rsidR="00691A3F">
              <w:rPr>
                <w:rFonts w:asciiTheme="minorHAnsi" w:eastAsiaTheme="minorEastAsia" w:hAnsiTheme="minorHAnsi" w:cstheme="minorBidi"/>
                <w:b w:val="0"/>
                <w:bCs w:val="0"/>
                <w:noProof/>
                <w:lang w:val="en-IN" w:eastAsia="en-IN"/>
              </w:rPr>
              <w:tab/>
            </w:r>
            <w:r w:rsidR="00691A3F" w:rsidRPr="00EE3718">
              <w:rPr>
                <w:rStyle w:val="Hyperlink"/>
                <w:noProof/>
              </w:rPr>
              <w:t>Filter Grievance</w:t>
            </w:r>
            <w:r w:rsidR="00691A3F">
              <w:rPr>
                <w:noProof/>
                <w:webHidden/>
              </w:rPr>
              <w:tab/>
            </w:r>
            <w:r w:rsidR="00691A3F">
              <w:rPr>
                <w:noProof/>
                <w:webHidden/>
              </w:rPr>
              <w:fldChar w:fldCharType="begin"/>
            </w:r>
            <w:r w:rsidR="00691A3F">
              <w:rPr>
                <w:noProof/>
                <w:webHidden/>
              </w:rPr>
              <w:instrText xml:space="preserve"> PAGEREF _Toc74285758 \h </w:instrText>
            </w:r>
            <w:r w:rsidR="00691A3F">
              <w:rPr>
                <w:noProof/>
                <w:webHidden/>
              </w:rPr>
            </w:r>
            <w:r w:rsidR="00691A3F">
              <w:rPr>
                <w:noProof/>
                <w:webHidden/>
              </w:rPr>
              <w:fldChar w:fldCharType="separate"/>
            </w:r>
            <w:r w:rsidR="00691A3F">
              <w:rPr>
                <w:noProof/>
                <w:webHidden/>
              </w:rPr>
              <w:t>9</w:t>
            </w:r>
            <w:r w:rsidR="00691A3F">
              <w:rPr>
                <w:noProof/>
                <w:webHidden/>
              </w:rPr>
              <w:fldChar w:fldCharType="end"/>
            </w:r>
          </w:hyperlink>
        </w:p>
        <w:p w14:paraId="13AF7464" w14:textId="44E423ED" w:rsidR="00691A3F" w:rsidRDefault="00F95496">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285759" w:history="1">
            <w:r w:rsidR="00691A3F" w:rsidRPr="00EE3718">
              <w:rPr>
                <w:rStyle w:val="Hyperlink"/>
                <w:noProof/>
              </w:rPr>
              <w:t>2.1</w:t>
            </w:r>
            <w:r w:rsidR="00691A3F">
              <w:rPr>
                <w:rFonts w:asciiTheme="minorHAnsi" w:eastAsiaTheme="minorEastAsia" w:hAnsiTheme="minorHAnsi" w:cstheme="minorBidi"/>
                <w:b w:val="0"/>
                <w:bCs w:val="0"/>
                <w:noProof/>
                <w:lang w:val="en-IN" w:eastAsia="en-IN"/>
              </w:rPr>
              <w:tab/>
            </w:r>
            <w:r w:rsidR="00691A3F" w:rsidRPr="00EE3718">
              <w:rPr>
                <w:rStyle w:val="Hyperlink"/>
                <w:noProof/>
              </w:rPr>
              <w:t>Sorting Grievances</w:t>
            </w:r>
            <w:r w:rsidR="00691A3F">
              <w:rPr>
                <w:noProof/>
                <w:webHidden/>
              </w:rPr>
              <w:tab/>
            </w:r>
            <w:r w:rsidR="00691A3F">
              <w:rPr>
                <w:noProof/>
                <w:webHidden/>
              </w:rPr>
              <w:fldChar w:fldCharType="begin"/>
            </w:r>
            <w:r w:rsidR="00691A3F">
              <w:rPr>
                <w:noProof/>
                <w:webHidden/>
              </w:rPr>
              <w:instrText xml:space="preserve"> PAGEREF _Toc74285759 \h </w:instrText>
            </w:r>
            <w:r w:rsidR="00691A3F">
              <w:rPr>
                <w:noProof/>
                <w:webHidden/>
              </w:rPr>
            </w:r>
            <w:r w:rsidR="00691A3F">
              <w:rPr>
                <w:noProof/>
                <w:webHidden/>
              </w:rPr>
              <w:fldChar w:fldCharType="separate"/>
            </w:r>
            <w:r w:rsidR="00691A3F">
              <w:rPr>
                <w:noProof/>
                <w:webHidden/>
              </w:rPr>
              <w:t>10</w:t>
            </w:r>
            <w:r w:rsidR="00691A3F">
              <w:rPr>
                <w:noProof/>
                <w:webHidden/>
              </w:rPr>
              <w:fldChar w:fldCharType="end"/>
            </w:r>
          </w:hyperlink>
        </w:p>
        <w:p w14:paraId="4D10CF29" w14:textId="475F1074" w:rsidR="00691A3F" w:rsidRDefault="00F95496">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285760" w:history="1">
            <w:r w:rsidR="00691A3F" w:rsidRPr="00EE3718">
              <w:rPr>
                <w:rStyle w:val="Hyperlink"/>
                <w:noProof/>
              </w:rPr>
              <w:t>2.2</w:t>
            </w:r>
            <w:r w:rsidR="00691A3F">
              <w:rPr>
                <w:rFonts w:asciiTheme="minorHAnsi" w:eastAsiaTheme="minorEastAsia" w:hAnsiTheme="minorHAnsi" w:cstheme="minorBidi"/>
                <w:b w:val="0"/>
                <w:bCs w:val="0"/>
                <w:noProof/>
                <w:lang w:val="en-IN" w:eastAsia="en-IN"/>
              </w:rPr>
              <w:tab/>
            </w:r>
            <w:r w:rsidR="00691A3F" w:rsidRPr="00EE3718">
              <w:rPr>
                <w:rStyle w:val="Hyperlink"/>
                <w:noProof/>
              </w:rPr>
              <w:t>Exporting Grievances</w:t>
            </w:r>
            <w:r w:rsidR="00691A3F">
              <w:rPr>
                <w:noProof/>
                <w:webHidden/>
              </w:rPr>
              <w:tab/>
            </w:r>
            <w:r w:rsidR="00691A3F">
              <w:rPr>
                <w:noProof/>
                <w:webHidden/>
              </w:rPr>
              <w:fldChar w:fldCharType="begin"/>
            </w:r>
            <w:r w:rsidR="00691A3F">
              <w:rPr>
                <w:noProof/>
                <w:webHidden/>
              </w:rPr>
              <w:instrText xml:space="preserve"> PAGEREF _Toc74285760 \h </w:instrText>
            </w:r>
            <w:r w:rsidR="00691A3F">
              <w:rPr>
                <w:noProof/>
                <w:webHidden/>
              </w:rPr>
            </w:r>
            <w:r w:rsidR="00691A3F">
              <w:rPr>
                <w:noProof/>
                <w:webHidden/>
              </w:rPr>
              <w:fldChar w:fldCharType="separate"/>
            </w:r>
            <w:r w:rsidR="00691A3F">
              <w:rPr>
                <w:noProof/>
                <w:webHidden/>
              </w:rPr>
              <w:t>11</w:t>
            </w:r>
            <w:r w:rsidR="00691A3F">
              <w:rPr>
                <w:noProof/>
                <w:webHidden/>
              </w:rPr>
              <w:fldChar w:fldCharType="end"/>
            </w:r>
          </w:hyperlink>
        </w:p>
        <w:p w14:paraId="18E82B08" w14:textId="743C4BB5" w:rsidR="00691A3F" w:rsidRDefault="00F95496">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285761" w:history="1">
            <w:r w:rsidR="00691A3F" w:rsidRPr="00EE3718">
              <w:rPr>
                <w:rStyle w:val="Hyperlink"/>
                <w:noProof/>
              </w:rPr>
              <w:t>2.3</w:t>
            </w:r>
            <w:r w:rsidR="00691A3F">
              <w:rPr>
                <w:rFonts w:asciiTheme="minorHAnsi" w:eastAsiaTheme="minorEastAsia" w:hAnsiTheme="minorHAnsi" w:cstheme="minorBidi"/>
                <w:b w:val="0"/>
                <w:bCs w:val="0"/>
                <w:noProof/>
                <w:lang w:val="en-IN" w:eastAsia="en-IN"/>
              </w:rPr>
              <w:tab/>
            </w:r>
            <w:r w:rsidR="00691A3F" w:rsidRPr="00EE3718">
              <w:rPr>
                <w:rStyle w:val="Hyperlink"/>
                <w:noProof/>
              </w:rPr>
              <w:t>Search</w:t>
            </w:r>
            <w:r w:rsidR="00691A3F">
              <w:rPr>
                <w:noProof/>
                <w:webHidden/>
              </w:rPr>
              <w:tab/>
            </w:r>
            <w:r w:rsidR="00691A3F">
              <w:rPr>
                <w:noProof/>
                <w:webHidden/>
              </w:rPr>
              <w:fldChar w:fldCharType="begin"/>
            </w:r>
            <w:r w:rsidR="00691A3F">
              <w:rPr>
                <w:noProof/>
                <w:webHidden/>
              </w:rPr>
              <w:instrText xml:space="preserve"> PAGEREF _Toc74285761 \h </w:instrText>
            </w:r>
            <w:r w:rsidR="00691A3F">
              <w:rPr>
                <w:noProof/>
                <w:webHidden/>
              </w:rPr>
            </w:r>
            <w:r w:rsidR="00691A3F">
              <w:rPr>
                <w:noProof/>
                <w:webHidden/>
              </w:rPr>
              <w:fldChar w:fldCharType="separate"/>
            </w:r>
            <w:r w:rsidR="00691A3F">
              <w:rPr>
                <w:noProof/>
                <w:webHidden/>
              </w:rPr>
              <w:t>12</w:t>
            </w:r>
            <w:r w:rsidR="00691A3F">
              <w:rPr>
                <w:noProof/>
                <w:webHidden/>
              </w:rPr>
              <w:fldChar w:fldCharType="end"/>
            </w:r>
          </w:hyperlink>
        </w:p>
        <w:p w14:paraId="00677EF9" w14:textId="1DC78682" w:rsidR="000B0CE4" w:rsidRPr="000B0CE4" w:rsidRDefault="000B0CE4">
          <w:pPr>
            <w:rPr>
              <w:rFonts w:ascii="Arial" w:hAnsi="Arial" w:cs="Arial"/>
              <w:sz w:val="20"/>
              <w:szCs w:val="20"/>
            </w:rPr>
          </w:pPr>
          <w:r w:rsidRPr="000B0CE4">
            <w:rPr>
              <w:rFonts w:ascii="Arial" w:hAnsi="Arial" w:cs="Arial"/>
              <w:b/>
              <w:bCs/>
              <w:noProof/>
              <w:sz w:val="20"/>
              <w:szCs w:val="20"/>
            </w:rPr>
            <w:fldChar w:fldCharType="end"/>
          </w:r>
        </w:p>
      </w:sdtContent>
    </w:sdt>
    <w:p w14:paraId="1D7EBCF9" w14:textId="77777777" w:rsidR="000B0CE4" w:rsidRDefault="000B0CE4" w:rsidP="000B0CE4">
      <w:pPr>
        <w:pStyle w:val="TableNames"/>
        <w:sectPr w:rsidR="000B0CE4" w:rsidSect="008D2F10">
          <w:headerReference w:type="first" r:id="rId15"/>
          <w:footerReference w:type="first" r:id="rId16"/>
          <w:pgSz w:w="11907" w:h="16839" w:code="9"/>
          <w:pgMar w:top="1440" w:right="1440" w:bottom="1440" w:left="1440" w:header="706" w:footer="706" w:gutter="0"/>
          <w:pgNumType w:fmt="lowerRoman"/>
          <w:cols w:space="708"/>
          <w:docGrid w:linePitch="360"/>
        </w:sectPr>
      </w:pPr>
    </w:p>
    <w:p w14:paraId="22245DDF" w14:textId="77777777" w:rsidR="002631E4" w:rsidRPr="002631E4" w:rsidRDefault="002631E4" w:rsidP="003C7ABF">
      <w:pPr>
        <w:pStyle w:val="TOC1"/>
      </w:pPr>
    </w:p>
    <w:p w14:paraId="68320BD3" w14:textId="77777777" w:rsidR="006755C2" w:rsidRDefault="006755C2" w:rsidP="0001372C">
      <w:pPr>
        <w:pStyle w:val="TableNames"/>
      </w:pPr>
      <w:bookmarkStart w:id="73" w:name="_Toc354993235"/>
      <w:bookmarkStart w:id="74" w:name="_Toc354994307"/>
      <w:bookmarkStart w:id="75" w:name="_Toc385937349"/>
      <w:bookmarkStart w:id="76" w:name="_Toc386724015"/>
      <w:bookmarkStart w:id="77" w:name="_Toc387651074"/>
      <w:bookmarkStart w:id="78" w:name="_Toc389744745"/>
      <w:bookmarkStart w:id="79" w:name="_Toc389841232"/>
      <w:bookmarkStart w:id="80" w:name="_Toc390091309"/>
      <w:bookmarkStart w:id="81" w:name="_Toc390091902"/>
      <w:bookmarkStart w:id="82" w:name="_Toc390092073"/>
      <w:bookmarkStart w:id="83" w:name="_Toc392664617"/>
      <w:bookmarkStart w:id="84" w:name="_Toc393985735"/>
      <w:bookmarkStart w:id="85" w:name="_Toc395257990"/>
      <w:bookmarkStart w:id="86" w:name="_Toc395277602"/>
      <w:bookmarkStart w:id="87" w:name="_Toc395345884"/>
      <w:bookmarkStart w:id="88" w:name="_Toc395346386"/>
      <w:bookmarkStart w:id="89" w:name="_Toc395539092"/>
      <w:bookmarkStart w:id="90" w:name="_Toc395597823"/>
      <w:bookmarkStart w:id="91" w:name="_Toc395598052"/>
      <w:bookmarkStart w:id="92" w:name="_Toc395598301"/>
      <w:bookmarkStart w:id="93" w:name="_Toc395600354"/>
      <w:bookmarkStart w:id="94" w:name="_Toc395713689"/>
      <w:bookmarkStart w:id="95" w:name="_Toc398654255"/>
      <w:bookmarkStart w:id="96" w:name="_Toc399322646"/>
      <w:bookmarkStart w:id="97" w:name="_Toc402788473"/>
      <w:bookmarkStart w:id="98" w:name="_Toc406498748"/>
      <w:bookmarkStart w:id="99" w:name="_Toc406669275"/>
      <w:bookmarkStart w:id="100" w:name="_Toc407109270"/>
      <w:bookmarkStart w:id="101" w:name="_Toc408930299"/>
      <w:bookmarkStart w:id="102" w:name="_Toc408930528"/>
      <w:bookmarkStart w:id="103" w:name="_Toc409003658"/>
      <w:bookmarkStart w:id="104" w:name="_Toc409003729"/>
      <w:bookmarkStart w:id="105" w:name="_Toc409003769"/>
      <w:bookmarkStart w:id="106" w:name="_Toc409004077"/>
      <w:bookmarkStart w:id="107" w:name="_Toc409540865"/>
      <w:bookmarkStart w:id="108" w:name="_Toc409780156"/>
      <w:bookmarkStart w:id="109" w:name="_Toc410059044"/>
      <w:bookmarkStart w:id="110" w:name="_Toc410380746"/>
      <w:bookmarkStart w:id="111" w:name="_Toc410394432"/>
      <w:bookmarkStart w:id="112" w:name="_Toc410403360"/>
      <w:bookmarkStart w:id="113" w:name="_Toc410834273"/>
      <w:bookmarkStart w:id="114" w:name="_Toc411523915"/>
      <w:bookmarkStart w:id="115" w:name="_Toc414375661"/>
      <w:bookmarkStart w:id="116" w:name="_Toc414543162"/>
      <w:bookmarkStart w:id="117" w:name="_Toc414868278"/>
      <w:bookmarkStart w:id="118" w:name="_Toc416703720"/>
      <w:bookmarkStart w:id="119" w:name="_Toc416703830"/>
      <w:bookmarkStart w:id="120" w:name="_Toc418250453"/>
      <w:bookmarkStart w:id="121" w:name="_Toc418606565"/>
      <w:bookmarkStart w:id="122" w:name="_Toc420937620"/>
      <w:bookmarkStart w:id="123" w:name="_Toc421114950"/>
      <w:bookmarkStart w:id="124" w:name="_Toc31537551"/>
      <w:bookmarkStart w:id="125" w:name="_Toc31556091"/>
      <w:bookmarkStart w:id="126" w:name="_Toc31624680"/>
      <w:bookmarkStart w:id="127" w:name="_Toc31633664"/>
      <w:bookmarkStart w:id="128" w:name="_Toc31884131"/>
      <w:bookmarkStart w:id="129" w:name="_Toc31898964"/>
      <w:bookmarkStart w:id="130" w:name="_Toc31899947"/>
      <w:bookmarkStart w:id="131" w:name="_Toc31900098"/>
      <w:bookmarkStart w:id="132" w:name="_Toc31900165"/>
      <w:bookmarkStart w:id="133" w:name="_Toc31900209"/>
      <w:bookmarkStart w:id="134" w:name="_Toc31900287"/>
      <w:bookmarkStart w:id="135" w:name="_Toc31961534"/>
      <w:bookmarkStart w:id="136" w:name="_Toc31988935"/>
      <w:bookmarkStart w:id="137" w:name="_Toc32478499"/>
      <w:bookmarkStart w:id="138" w:name="_Toc32485179"/>
      <w:bookmarkStart w:id="139" w:name="_Toc32485227"/>
      <w:bookmarkStart w:id="140" w:name="_Toc33605930"/>
      <w:bookmarkStart w:id="141" w:name="_Toc74285748"/>
      <w:r>
        <w:t>Figures</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555B007D" w14:textId="398DB306" w:rsidR="00691A3F" w:rsidRDefault="00D239B5">
      <w:pPr>
        <w:pStyle w:val="TableofFigures"/>
        <w:tabs>
          <w:tab w:val="right" w:leader="dot" w:pos="9017"/>
        </w:tabs>
        <w:rPr>
          <w:rFonts w:asciiTheme="minorHAnsi" w:eastAsiaTheme="minorEastAsia" w:hAnsiTheme="minorHAnsi" w:cstheme="minorBidi"/>
          <w:iCs w:val="0"/>
          <w:noProof/>
          <w:sz w:val="22"/>
          <w:szCs w:val="22"/>
          <w:lang w:val="en-IN" w:eastAsia="en-IN"/>
        </w:rPr>
      </w:pPr>
      <w:r>
        <w:fldChar w:fldCharType="begin"/>
      </w:r>
      <w:r w:rsidR="00726B2E">
        <w:instrText xml:space="preserve"> TOC \f F \h \z \t "Figure Caption" \c </w:instrText>
      </w:r>
      <w:r>
        <w:fldChar w:fldCharType="separate"/>
      </w:r>
      <w:hyperlink w:anchor="_Toc74285762" w:history="1">
        <w:r w:rsidR="00691A3F" w:rsidRPr="003C693A">
          <w:rPr>
            <w:rStyle w:val="Hyperlink"/>
            <w:noProof/>
          </w:rPr>
          <w:t>Figure 1: Login</w:t>
        </w:r>
        <w:r w:rsidR="00691A3F">
          <w:rPr>
            <w:noProof/>
            <w:webHidden/>
          </w:rPr>
          <w:tab/>
        </w:r>
        <w:r w:rsidR="00691A3F">
          <w:rPr>
            <w:noProof/>
            <w:webHidden/>
          </w:rPr>
          <w:fldChar w:fldCharType="begin"/>
        </w:r>
        <w:r w:rsidR="00691A3F">
          <w:rPr>
            <w:noProof/>
            <w:webHidden/>
          </w:rPr>
          <w:instrText xml:space="preserve"> PAGEREF _Toc74285762 \h </w:instrText>
        </w:r>
        <w:r w:rsidR="00691A3F">
          <w:rPr>
            <w:noProof/>
            <w:webHidden/>
          </w:rPr>
        </w:r>
        <w:r w:rsidR="00691A3F">
          <w:rPr>
            <w:noProof/>
            <w:webHidden/>
          </w:rPr>
          <w:fldChar w:fldCharType="separate"/>
        </w:r>
        <w:r w:rsidR="00691A3F">
          <w:rPr>
            <w:noProof/>
            <w:webHidden/>
          </w:rPr>
          <w:t>3</w:t>
        </w:r>
        <w:r w:rsidR="00691A3F">
          <w:rPr>
            <w:noProof/>
            <w:webHidden/>
          </w:rPr>
          <w:fldChar w:fldCharType="end"/>
        </w:r>
      </w:hyperlink>
    </w:p>
    <w:p w14:paraId="1F2EA942" w14:textId="6DA7ECF0" w:rsidR="00691A3F" w:rsidRDefault="00F954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3" w:history="1">
        <w:r w:rsidR="00691A3F" w:rsidRPr="003C693A">
          <w:rPr>
            <w:rStyle w:val="Hyperlink"/>
            <w:noProof/>
          </w:rPr>
          <w:t>Figure 2: Search Page</w:t>
        </w:r>
        <w:r w:rsidR="00691A3F">
          <w:rPr>
            <w:noProof/>
            <w:webHidden/>
          </w:rPr>
          <w:tab/>
        </w:r>
        <w:r w:rsidR="00691A3F">
          <w:rPr>
            <w:noProof/>
            <w:webHidden/>
          </w:rPr>
          <w:fldChar w:fldCharType="begin"/>
        </w:r>
        <w:r w:rsidR="00691A3F">
          <w:rPr>
            <w:noProof/>
            <w:webHidden/>
          </w:rPr>
          <w:instrText xml:space="preserve"> PAGEREF _Toc74285763 \h </w:instrText>
        </w:r>
        <w:r w:rsidR="00691A3F">
          <w:rPr>
            <w:noProof/>
            <w:webHidden/>
          </w:rPr>
        </w:r>
        <w:r w:rsidR="00691A3F">
          <w:rPr>
            <w:noProof/>
            <w:webHidden/>
          </w:rPr>
          <w:fldChar w:fldCharType="separate"/>
        </w:r>
        <w:r w:rsidR="00691A3F">
          <w:rPr>
            <w:noProof/>
            <w:webHidden/>
          </w:rPr>
          <w:t>4</w:t>
        </w:r>
        <w:r w:rsidR="00691A3F">
          <w:rPr>
            <w:noProof/>
            <w:webHidden/>
          </w:rPr>
          <w:fldChar w:fldCharType="end"/>
        </w:r>
      </w:hyperlink>
    </w:p>
    <w:p w14:paraId="5C200764" w14:textId="5EB8B402" w:rsidR="00691A3F" w:rsidRDefault="00F954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4" w:history="1">
        <w:r w:rsidR="00691A3F" w:rsidRPr="003C693A">
          <w:rPr>
            <w:rStyle w:val="Hyperlink"/>
            <w:noProof/>
          </w:rPr>
          <w:t>Figure 3: Change Password</w:t>
        </w:r>
        <w:r w:rsidR="00691A3F">
          <w:rPr>
            <w:noProof/>
            <w:webHidden/>
          </w:rPr>
          <w:tab/>
        </w:r>
        <w:r w:rsidR="00691A3F">
          <w:rPr>
            <w:noProof/>
            <w:webHidden/>
          </w:rPr>
          <w:fldChar w:fldCharType="begin"/>
        </w:r>
        <w:r w:rsidR="00691A3F">
          <w:rPr>
            <w:noProof/>
            <w:webHidden/>
          </w:rPr>
          <w:instrText xml:space="preserve"> PAGEREF _Toc74285764 \h </w:instrText>
        </w:r>
        <w:r w:rsidR="00691A3F">
          <w:rPr>
            <w:noProof/>
            <w:webHidden/>
          </w:rPr>
        </w:r>
        <w:r w:rsidR="00691A3F">
          <w:rPr>
            <w:noProof/>
            <w:webHidden/>
          </w:rPr>
          <w:fldChar w:fldCharType="separate"/>
        </w:r>
        <w:r w:rsidR="00691A3F">
          <w:rPr>
            <w:noProof/>
            <w:webHidden/>
          </w:rPr>
          <w:t>5</w:t>
        </w:r>
        <w:r w:rsidR="00691A3F">
          <w:rPr>
            <w:noProof/>
            <w:webHidden/>
          </w:rPr>
          <w:fldChar w:fldCharType="end"/>
        </w:r>
      </w:hyperlink>
    </w:p>
    <w:p w14:paraId="53C86CEE" w14:textId="7FEBA234" w:rsidR="00691A3F" w:rsidRDefault="00F954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5" w:history="1">
        <w:r w:rsidR="00691A3F" w:rsidRPr="003C693A">
          <w:rPr>
            <w:rStyle w:val="Hyperlink"/>
            <w:noProof/>
          </w:rPr>
          <w:t>Figure 4: Change Password</w:t>
        </w:r>
        <w:r w:rsidR="00691A3F">
          <w:rPr>
            <w:noProof/>
            <w:webHidden/>
          </w:rPr>
          <w:tab/>
        </w:r>
        <w:r w:rsidR="00691A3F">
          <w:rPr>
            <w:noProof/>
            <w:webHidden/>
          </w:rPr>
          <w:fldChar w:fldCharType="begin"/>
        </w:r>
        <w:r w:rsidR="00691A3F">
          <w:rPr>
            <w:noProof/>
            <w:webHidden/>
          </w:rPr>
          <w:instrText xml:space="preserve"> PAGEREF _Toc74285765 \h </w:instrText>
        </w:r>
        <w:r w:rsidR="00691A3F">
          <w:rPr>
            <w:noProof/>
            <w:webHidden/>
          </w:rPr>
        </w:r>
        <w:r w:rsidR="00691A3F">
          <w:rPr>
            <w:noProof/>
            <w:webHidden/>
          </w:rPr>
          <w:fldChar w:fldCharType="separate"/>
        </w:r>
        <w:r w:rsidR="00691A3F">
          <w:rPr>
            <w:noProof/>
            <w:webHidden/>
          </w:rPr>
          <w:t>6</w:t>
        </w:r>
        <w:r w:rsidR="00691A3F">
          <w:rPr>
            <w:noProof/>
            <w:webHidden/>
          </w:rPr>
          <w:fldChar w:fldCharType="end"/>
        </w:r>
      </w:hyperlink>
    </w:p>
    <w:p w14:paraId="4B07CBFD" w14:textId="2513538F" w:rsidR="00691A3F" w:rsidRDefault="00F954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6" w:history="1">
        <w:r w:rsidR="00691A3F" w:rsidRPr="003C693A">
          <w:rPr>
            <w:rStyle w:val="Hyperlink"/>
            <w:noProof/>
          </w:rPr>
          <w:t>Figure 5: Grievance – View All</w:t>
        </w:r>
        <w:r w:rsidR="00691A3F">
          <w:rPr>
            <w:noProof/>
            <w:webHidden/>
          </w:rPr>
          <w:tab/>
        </w:r>
        <w:r w:rsidR="00691A3F">
          <w:rPr>
            <w:noProof/>
            <w:webHidden/>
          </w:rPr>
          <w:fldChar w:fldCharType="begin"/>
        </w:r>
        <w:r w:rsidR="00691A3F">
          <w:rPr>
            <w:noProof/>
            <w:webHidden/>
          </w:rPr>
          <w:instrText xml:space="preserve"> PAGEREF _Toc74285766 \h </w:instrText>
        </w:r>
        <w:r w:rsidR="00691A3F">
          <w:rPr>
            <w:noProof/>
            <w:webHidden/>
          </w:rPr>
        </w:r>
        <w:r w:rsidR="00691A3F">
          <w:rPr>
            <w:noProof/>
            <w:webHidden/>
          </w:rPr>
          <w:fldChar w:fldCharType="separate"/>
        </w:r>
        <w:r w:rsidR="00691A3F">
          <w:rPr>
            <w:noProof/>
            <w:webHidden/>
          </w:rPr>
          <w:t>6</w:t>
        </w:r>
        <w:r w:rsidR="00691A3F">
          <w:rPr>
            <w:noProof/>
            <w:webHidden/>
          </w:rPr>
          <w:fldChar w:fldCharType="end"/>
        </w:r>
      </w:hyperlink>
    </w:p>
    <w:p w14:paraId="05298779" w14:textId="7FFD3F5D" w:rsidR="00691A3F" w:rsidRDefault="00F954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7" w:history="1">
        <w:r w:rsidR="00691A3F" w:rsidRPr="003C693A">
          <w:rPr>
            <w:rStyle w:val="Hyperlink"/>
            <w:noProof/>
          </w:rPr>
          <w:t>Figure 6: Grievance – Create Grievance User ID Enter Option</w:t>
        </w:r>
        <w:r w:rsidR="00691A3F">
          <w:rPr>
            <w:noProof/>
            <w:webHidden/>
          </w:rPr>
          <w:tab/>
        </w:r>
        <w:r w:rsidR="00691A3F">
          <w:rPr>
            <w:noProof/>
            <w:webHidden/>
          </w:rPr>
          <w:fldChar w:fldCharType="begin"/>
        </w:r>
        <w:r w:rsidR="00691A3F">
          <w:rPr>
            <w:noProof/>
            <w:webHidden/>
          </w:rPr>
          <w:instrText xml:space="preserve"> PAGEREF _Toc74285767 \h </w:instrText>
        </w:r>
        <w:r w:rsidR="00691A3F">
          <w:rPr>
            <w:noProof/>
            <w:webHidden/>
          </w:rPr>
        </w:r>
        <w:r w:rsidR="00691A3F">
          <w:rPr>
            <w:noProof/>
            <w:webHidden/>
          </w:rPr>
          <w:fldChar w:fldCharType="separate"/>
        </w:r>
        <w:r w:rsidR="00691A3F">
          <w:rPr>
            <w:noProof/>
            <w:webHidden/>
          </w:rPr>
          <w:t>8</w:t>
        </w:r>
        <w:r w:rsidR="00691A3F">
          <w:rPr>
            <w:noProof/>
            <w:webHidden/>
          </w:rPr>
          <w:fldChar w:fldCharType="end"/>
        </w:r>
      </w:hyperlink>
    </w:p>
    <w:p w14:paraId="253EE947" w14:textId="64C1A349" w:rsidR="00691A3F" w:rsidRDefault="00F954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8" w:history="1">
        <w:r w:rsidR="00691A3F" w:rsidRPr="003C693A">
          <w:rPr>
            <w:rStyle w:val="Hyperlink"/>
            <w:noProof/>
          </w:rPr>
          <w:t>Figure 7: Grievance – Create Grievance</w:t>
        </w:r>
        <w:r w:rsidR="00691A3F">
          <w:rPr>
            <w:noProof/>
            <w:webHidden/>
          </w:rPr>
          <w:tab/>
        </w:r>
        <w:r w:rsidR="00691A3F">
          <w:rPr>
            <w:noProof/>
            <w:webHidden/>
          </w:rPr>
          <w:fldChar w:fldCharType="begin"/>
        </w:r>
        <w:r w:rsidR="00691A3F">
          <w:rPr>
            <w:noProof/>
            <w:webHidden/>
          </w:rPr>
          <w:instrText xml:space="preserve"> PAGEREF _Toc74285768 \h </w:instrText>
        </w:r>
        <w:r w:rsidR="00691A3F">
          <w:rPr>
            <w:noProof/>
            <w:webHidden/>
          </w:rPr>
        </w:r>
        <w:r w:rsidR="00691A3F">
          <w:rPr>
            <w:noProof/>
            <w:webHidden/>
          </w:rPr>
          <w:fldChar w:fldCharType="separate"/>
        </w:r>
        <w:r w:rsidR="00691A3F">
          <w:rPr>
            <w:noProof/>
            <w:webHidden/>
          </w:rPr>
          <w:t>8</w:t>
        </w:r>
        <w:r w:rsidR="00691A3F">
          <w:rPr>
            <w:noProof/>
            <w:webHidden/>
          </w:rPr>
          <w:fldChar w:fldCharType="end"/>
        </w:r>
      </w:hyperlink>
    </w:p>
    <w:p w14:paraId="798804BB" w14:textId="696CD527" w:rsidR="00691A3F" w:rsidRDefault="00F954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69" w:history="1">
        <w:r w:rsidR="00691A3F" w:rsidRPr="003C693A">
          <w:rPr>
            <w:rStyle w:val="Hyperlink"/>
            <w:noProof/>
          </w:rPr>
          <w:t>Figure 8: Grievance – Filter Option</w:t>
        </w:r>
        <w:r w:rsidR="00691A3F">
          <w:rPr>
            <w:noProof/>
            <w:webHidden/>
          </w:rPr>
          <w:tab/>
        </w:r>
        <w:r w:rsidR="00691A3F">
          <w:rPr>
            <w:noProof/>
            <w:webHidden/>
          </w:rPr>
          <w:fldChar w:fldCharType="begin"/>
        </w:r>
        <w:r w:rsidR="00691A3F">
          <w:rPr>
            <w:noProof/>
            <w:webHidden/>
          </w:rPr>
          <w:instrText xml:space="preserve"> PAGEREF _Toc74285769 \h </w:instrText>
        </w:r>
        <w:r w:rsidR="00691A3F">
          <w:rPr>
            <w:noProof/>
            <w:webHidden/>
          </w:rPr>
        </w:r>
        <w:r w:rsidR="00691A3F">
          <w:rPr>
            <w:noProof/>
            <w:webHidden/>
          </w:rPr>
          <w:fldChar w:fldCharType="separate"/>
        </w:r>
        <w:r w:rsidR="00691A3F">
          <w:rPr>
            <w:noProof/>
            <w:webHidden/>
          </w:rPr>
          <w:t>10</w:t>
        </w:r>
        <w:r w:rsidR="00691A3F">
          <w:rPr>
            <w:noProof/>
            <w:webHidden/>
          </w:rPr>
          <w:fldChar w:fldCharType="end"/>
        </w:r>
      </w:hyperlink>
    </w:p>
    <w:p w14:paraId="722A861F" w14:textId="10EC7AC0" w:rsidR="00691A3F" w:rsidRDefault="00F954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70" w:history="1">
        <w:r w:rsidR="00691A3F" w:rsidRPr="003C693A">
          <w:rPr>
            <w:rStyle w:val="Hyperlink"/>
            <w:noProof/>
          </w:rPr>
          <w:t>Figure 9: Sort Grievances</w:t>
        </w:r>
        <w:r w:rsidR="00691A3F">
          <w:rPr>
            <w:noProof/>
            <w:webHidden/>
          </w:rPr>
          <w:tab/>
        </w:r>
        <w:r w:rsidR="00691A3F">
          <w:rPr>
            <w:noProof/>
            <w:webHidden/>
          </w:rPr>
          <w:fldChar w:fldCharType="begin"/>
        </w:r>
        <w:r w:rsidR="00691A3F">
          <w:rPr>
            <w:noProof/>
            <w:webHidden/>
          </w:rPr>
          <w:instrText xml:space="preserve"> PAGEREF _Toc74285770 \h </w:instrText>
        </w:r>
        <w:r w:rsidR="00691A3F">
          <w:rPr>
            <w:noProof/>
            <w:webHidden/>
          </w:rPr>
        </w:r>
        <w:r w:rsidR="00691A3F">
          <w:rPr>
            <w:noProof/>
            <w:webHidden/>
          </w:rPr>
          <w:fldChar w:fldCharType="separate"/>
        </w:r>
        <w:r w:rsidR="00691A3F">
          <w:rPr>
            <w:noProof/>
            <w:webHidden/>
          </w:rPr>
          <w:t>11</w:t>
        </w:r>
        <w:r w:rsidR="00691A3F">
          <w:rPr>
            <w:noProof/>
            <w:webHidden/>
          </w:rPr>
          <w:fldChar w:fldCharType="end"/>
        </w:r>
      </w:hyperlink>
    </w:p>
    <w:p w14:paraId="64684DC5" w14:textId="22556BB8" w:rsidR="00691A3F" w:rsidRDefault="00F954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71" w:history="1">
        <w:r w:rsidR="00691A3F" w:rsidRPr="003C693A">
          <w:rPr>
            <w:rStyle w:val="Hyperlink"/>
            <w:noProof/>
          </w:rPr>
          <w:t>Figure 10: Grievance Management</w:t>
        </w:r>
        <w:r w:rsidR="00691A3F">
          <w:rPr>
            <w:noProof/>
            <w:webHidden/>
          </w:rPr>
          <w:tab/>
        </w:r>
        <w:r w:rsidR="00691A3F">
          <w:rPr>
            <w:noProof/>
            <w:webHidden/>
          </w:rPr>
          <w:fldChar w:fldCharType="begin"/>
        </w:r>
        <w:r w:rsidR="00691A3F">
          <w:rPr>
            <w:noProof/>
            <w:webHidden/>
          </w:rPr>
          <w:instrText xml:space="preserve"> PAGEREF _Toc74285771 \h </w:instrText>
        </w:r>
        <w:r w:rsidR="00691A3F">
          <w:rPr>
            <w:noProof/>
            <w:webHidden/>
          </w:rPr>
        </w:r>
        <w:r w:rsidR="00691A3F">
          <w:rPr>
            <w:noProof/>
            <w:webHidden/>
          </w:rPr>
          <w:fldChar w:fldCharType="separate"/>
        </w:r>
        <w:r w:rsidR="00691A3F">
          <w:rPr>
            <w:noProof/>
            <w:webHidden/>
          </w:rPr>
          <w:t>11</w:t>
        </w:r>
        <w:r w:rsidR="00691A3F">
          <w:rPr>
            <w:noProof/>
            <w:webHidden/>
          </w:rPr>
          <w:fldChar w:fldCharType="end"/>
        </w:r>
      </w:hyperlink>
    </w:p>
    <w:p w14:paraId="107C57CF" w14:textId="5E2A5378" w:rsidR="00691A3F" w:rsidRDefault="00F954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72" w:history="1">
        <w:r w:rsidR="00691A3F" w:rsidRPr="003C693A">
          <w:rPr>
            <w:rStyle w:val="Hyperlink"/>
            <w:noProof/>
          </w:rPr>
          <w:t>Figure 11: Open or Save Exported Grievance File</w:t>
        </w:r>
        <w:r w:rsidR="00691A3F">
          <w:rPr>
            <w:noProof/>
            <w:webHidden/>
          </w:rPr>
          <w:tab/>
        </w:r>
        <w:r w:rsidR="00691A3F">
          <w:rPr>
            <w:noProof/>
            <w:webHidden/>
          </w:rPr>
          <w:fldChar w:fldCharType="begin"/>
        </w:r>
        <w:r w:rsidR="00691A3F">
          <w:rPr>
            <w:noProof/>
            <w:webHidden/>
          </w:rPr>
          <w:instrText xml:space="preserve"> PAGEREF _Toc74285772 \h </w:instrText>
        </w:r>
        <w:r w:rsidR="00691A3F">
          <w:rPr>
            <w:noProof/>
            <w:webHidden/>
          </w:rPr>
        </w:r>
        <w:r w:rsidR="00691A3F">
          <w:rPr>
            <w:noProof/>
            <w:webHidden/>
          </w:rPr>
          <w:fldChar w:fldCharType="separate"/>
        </w:r>
        <w:r w:rsidR="00691A3F">
          <w:rPr>
            <w:noProof/>
            <w:webHidden/>
          </w:rPr>
          <w:t>12</w:t>
        </w:r>
        <w:r w:rsidR="00691A3F">
          <w:rPr>
            <w:noProof/>
            <w:webHidden/>
          </w:rPr>
          <w:fldChar w:fldCharType="end"/>
        </w:r>
      </w:hyperlink>
    </w:p>
    <w:p w14:paraId="0D41607E" w14:textId="23623EEE" w:rsidR="00691A3F" w:rsidRDefault="00F954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73" w:history="1">
        <w:r w:rsidR="00691A3F" w:rsidRPr="003C693A">
          <w:rPr>
            <w:rStyle w:val="Hyperlink"/>
            <w:noProof/>
          </w:rPr>
          <w:t>Figure 12: Exported Grievances</w:t>
        </w:r>
        <w:r w:rsidR="00691A3F">
          <w:rPr>
            <w:noProof/>
            <w:webHidden/>
          </w:rPr>
          <w:tab/>
        </w:r>
        <w:r w:rsidR="00691A3F">
          <w:rPr>
            <w:noProof/>
            <w:webHidden/>
          </w:rPr>
          <w:fldChar w:fldCharType="begin"/>
        </w:r>
        <w:r w:rsidR="00691A3F">
          <w:rPr>
            <w:noProof/>
            <w:webHidden/>
          </w:rPr>
          <w:instrText xml:space="preserve"> PAGEREF _Toc74285773 \h </w:instrText>
        </w:r>
        <w:r w:rsidR="00691A3F">
          <w:rPr>
            <w:noProof/>
            <w:webHidden/>
          </w:rPr>
        </w:r>
        <w:r w:rsidR="00691A3F">
          <w:rPr>
            <w:noProof/>
            <w:webHidden/>
          </w:rPr>
          <w:fldChar w:fldCharType="separate"/>
        </w:r>
        <w:r w:rsidR="00691A3F">
          <w:rPr>
            <w:noProof/>
            <w:webHidden/>
          </w:rPr>
          <w:t>12</w:t>
        </w:r>
        <w:r w:rsidR="00691A3F">
          <w:rPr>
            <w:noProof/>
            <w:webHidden/>
          </w:rPr>
          <w:fldChar w:fldCharType="end"/>
        </w:r>
      </w:hyperlink>
    </w:p>
    <w:p w14:paraId="201F6F68" w14:textId="4E945855" w:rsidR="00691A3F" w:rsidRDefault="00F954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74" w:history="1">
        <w:r w:rsidR="00691A3F" w:rsidRPr="003C693A">
          <w:rPr>
            <w:rStyle w:val="Hyperlink"/>
            <w:noProof/>
          </w:rPr>
          <w:t>Figure 13: Search – IMEI</w:t>
        </w:r>
        <w:r w:rsidR="00691A3F">
          <w:rPr>
            <w:noProof/>
            <w:webHidden/>
          </w:rPr>
          <w:tab/>
        </w:r>
        <w:r w:rsidR="00691A3F">
          <w:rPr>
            <w:noProof/>
            <w:webHidden/>
          </w:rPr>
          <w:fldChar w:fldCharType="begin"/>
        </w:r>
        <w:r w:rsidR="00691A3F">
          <w:rPr>
            <w:noProof/>
            <w:webHidden/>
          </w:rPr>
          <w:instrText xml:space="preserve"> PAGEREF _Toc74285774 \h </w:instrText>
        </w:r>
        <w:r w:rsidR="00691A3F">
          <w:rPr>
            <w:noProof/>
            <w:webHidden/>
          </w:rPr>
        </w:r>
        <w:r w:rsidR="00691A3F">
          <w:rPr>
            <w:noProof/>
            <w:webHidden/>
          </w:rPr>
          <w:fldChar w:fldCharType="separate"/>
        </w:r>
        <w:r w:rsidR="00691A3F">
          <w:rPr>
            <w:noProof/>
            <w:webHidden/>
          </w:rPr>
          <w:t>12</w:t>
        </w:r>
        <w:r w:rsidR="00691A3F">
          <w:rPr>
            <w:noProof/>
            <w:webHidden/>
          </w:rPr>
          <w:fldChar w:fldCharType="end"/>
        </w:r>
      </w:hyperlink>
    </w:p>
    <w:p w14:paraId="7101B402" w14:textId="338BBF7D" w:rsidR="00691A3F" w:rsidRDefault="00F954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285775" w:history="1">
        <w:r w:rsidR="00691A3F" w:rsidRPr="003C693A">
          <w:rPr>
            <w:rStyle w:val="Hyperlink"/>
            <w:noProof/>
          </w:rPr>
          <w:t>Figure 14: Search – Search IMEI</w:t>
        </w:r>
        <w:r w:rsidR="00691A3F">
          <w:rPr>
            <w:noProof/>
            <w:webHidden/>
          </w:rPr>
          <w:tab/>
        </w:r>
        <w:r w:rsidR="00691A3F">
          <w:rPr>
            <w:noProof/>
            <w:webHidden/>
          </w:rPr>
          <w:fldChar w:fldCharType="begin"/>
        </w:r>
        <w:r w:rsidR="00691A3F">
          <w:rPr>
            <w:noProof/>
            <w:webHidden/>
          </w:rPr>
          <w:instrText xml:space="preserve"> PAGEREF _Toc74285775 \h </w:instrText>
        </w:r>
        <w:r w:rsidR="00691A3F">
          <w:rPr>
            <w:noProof/>
            <w:webHidden/>
          </w:rPr>
        </w:r>
        <w:r w:rsidR="00691A3F">
          <w:rPr>
            <w:noProof/>
            <w:webHidden/>
          </w:rPr>
          <w:fldChar w:fldCharType="separate"/>
        </w:r>
        <w:r w:rsidR="00691A3F">
          <w:rPr>
            <w:noProof/>
            <w:webHidden/>
          </w:rPr>
          <w:t>13</w:t>
        </w:r>
        <w:r w:rsidR="00691A3F">
          <w:rPr>
            <w:noProof/>
            <w:webHidden/>
          </w:rPr>
          <w:fldChar w:fldCharType="end"/>
        </w:r>
      </w:hyperlink>
    </w:p>
    <w:p w14:paraId="5A625E7E" w14:textId="696398A6" w:rsidR="006755C2" w:rsidRDefault="00D239B5">
      <w:pPr>
        <w:pStyle w:val="TableofFigures"/>
      </w:pPr>
      <w:r>
        <w:fldChar w:fldCharType="end"/>
      </w:r>
    </w:p>
    <w:p w14:paraId="0ACFFD7D" w14:textId="77777777" w:rsidR="00122CF6" w:rsidRDefault="00122CF6">
      <w:pPr>
        <w:pStyle w:val="BodyText"/>
        <w:sectPr w:rsidR="00122CF6" w:rsidSect="008D2F10">
          <w:pgSz w:w="11907" w:h="16839" w:code="9"/>
          <w:pgMar w:top="1440" w:right="1440" w:bottom="1440" w:left="1440" w:header="706" w:footer="706" w:gutter="0"/>
          <w:pgNumType w:fmt="lowerRoman"/>
          <w:cols w:space="708"/>
          <w:docGrid w:linePitch="360"/>
        </w:sectPr>
      </w:pPr>
    </w:p>
    <w:p w14:paraId="683C6598" w14:textId="77777777" w:rsidR="006755C2" w:rsidRPr="002A39C9" w:rsidRDefault="009F2B34" w:rsidP="002A39C9">
      <w:pPr>
        <w:pStyle w:val="Heading1"/>
      </w:pPr>
      <w:bookmarkStart w:id="142" w:name="_Document_Overview"/>
      <w:bookmarkStart w:id="143" w:name="h11"/>
      <w:bookmarkStart w:id="144" w:name="_Scope"/>
      <w:bookmarkStart w:id="145" w:name="_References"/>
      <w:bookmarkStart w:id="146" w:name="_Introduction"/>
      <w:bookmarkStart w:id="147" w:name="_Operations"/>
      <w:bookmarkStart w:id="148" w:name="_Web_Operations"/>
      <w:bookmarkStart w:id="149" w:name="_Toc31900099"/>
      <w:bookmarkStart w:id="150" w:name="_Toc31900166"/>
      <w:bookmarkStart w:id="151" w:name="_Toc31900210"/>
      <w:bookmarkStart w:id="152" w:name="_Toc31900288"/>
      <w:bookmarkStart w:id="153" w:name="_Toc74285749"/>
      <w:bookmarkEnd w:id="142"/>
      <w:bookmarkEnd w:id="143"/>
      <w:bookmarkEnd w:id="144"/>
      <w:bookmarkEnd w:id="145"/>
      <w:bookmarkEnd w:id="146"/>
      <w:bookmarkEnd w:id="147"/>
      <w:bookmarkEnd w:id="148"/>
      <w:r w:rsidRPr="002A39C9">
        <w:lastRenderedPageBreak/>
        <w:t>Overview</w:t>
      </w:r>
      <w:bookmarkEnd w:id="149"/>
      <w:bookmarkEnd w:id="150"/>
      <w:bookmarkEnd w:id="151"/>
      <w:bookmarkEnd w:id="152"/>
      <w:bookmarkEnd w:id="153"/>
    </w:p>
    <w:p w14:paraId="70127978" w14:textId="77777777" w:rsidR="00AF7107" w:rsidRDefault="00384430" w:rsidP="004D34E8">
      <w:pPr>
        <w:pStyle w:val="Heading2"/>
      </w:pPr>
      <w:bookmarkStart w:id="154" w:name="_Toc74285750"/>
      <w:r>
        <w:t>Scope</w:t>
      </w:r>
      <w:bookmarkEnd w:id="154"/>
    </w:p>
    <w:p w14:paraId="0FCAD719" w14:textId="4B38FE7C"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B6599B">
        <w:t>Immigration officer</w:t>
      </w:r>
      <w:r w:rsidR="00B86583">
        <w:t xml:space="preserve"> </w:t>
      </w:r>
      <w:r w:rsidR="00637436">
        <w:t>to</w:t>
      </w:r>
      <w:r w:rsidR="00637436" w:rsidRPr="00EE5A16">
        <w:t xml:space="preserve"> </w:t>
      </w:r>
      <w:r w:rsidR="00637436">
        <w:t>search IMEI and raise grievance using</w:t>
      </w:r>
      <w:r w:rsidR="002E364D">
        <w:t xml:space="preserve"> </w:t>
      </w:r>
      <w:r w:rsidRPr="00EE5A16">
        <w:t xml:space="preserve">the </w:t>
      </w:r>
      <w:r w:rsidR="00F854B3" w:rsidRPr="00EE5A16">
        <w:t>CEIR (</w:t>
      </w:r>
      <w:r w:rsidR="00F854B3" w:rsidRPr="0040040A">
        <w:t>Central Equipment Identity Register</w:t>
      </w:r>
      <w:r w:rsidR="00F854B3" w:rsidRPr="00EE5A16">
        <w:t xml:space="preserve">) </w:t>
      </w:r>
      <w:r w:rsidRPr="00EE5A16">
        <w:t>application.</w:t>
      </w:r>
    </w:p>
    <w:p w14:paraId="73AAA023" w14:textId="77777777" w:rsidR="00084397" w:rsidRDefault="00084397" w:rsidP="004D6E91">
      <w:pPr>
        <w:pStyle w:val="Heading2"/>
      </w:pPr>
      <w:bookmarkStart w:id="155" w:name="_Toc74285751"/>
      <w:r>
        <w:t>Acronyms</w:t>
      </w:r>
      <w:r w:rsidR="00384430">
        <w:t xml:space="preserve"> &amp; Abbreviations</w:t>
      </w:r>
      <w:bookmarkEnd w:id="155"/>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69EA297E" w14:textId="77777777" w:rsidTr="00686143">
        <w:trPr>
          <w:trHeight w:val="293"/>
          <w:tblHeader/>
          <w:jc w:val="center"/>
        </w:trPr>
        <w:tc>
          <w:tcPr>
            <w:tcW w:w="2547" w:type="dxa"/>
            <w:shd w:val="clear" w:color="auto" w:fill="5B9BD5" w:themeFill="accent1"/>
          </w:tcPr>
          <w:p w14:paraId="73CE588C"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4E27DA2F" w14:textId="77777777" w:rsidR="00084397" w:rsidRPr="0001372C" w:rsidRDefault="00084397" w:rsidP="00686143">
            <w:pPr>
              <w:pStyle w:val="BodyText2"/>
              <w:rPr>
                <w:b/>
                <w:bCs/>
                <w:color w:val="FFFFFF" w:themeColor="background1"/>
              </w:rPr>
            </w:pPr>
            <w:r>
              <w:rPr>
                <w:b/>
                <w:bCs/>
                <w:color w:val="FFFFFF" w:themeColor="background1"/>
                <w:lang w:val="fr-FR"/>
              </w:rPr>
              <w:t>Full Form</w:t>
            </w:r>
          </w:p>
        </w:tc>
      </w:tr>
      <w:tr w:rsidR="00084397" w:rsidRPr="003D50EC" w14:paraId="56723075" w14:textId="77777777" w:rsidTr="00686143">
        <w:trPr>
          <w:trHeight w:val="377"/>
          <w:jc w:val="center"/>
        </w:trPr>
        <w:tc>
          <w:tcPr>
            <w:tcW w:w="2547" w:type="dxa"/>
            <w:shd w:val="clear" w:color="auto" w:fill="auto"/>
          </w:tcPr>
          <w:p w14:paraId="5746C09B" w14:textId="77777777" w:rsidR="00084397" w:rsidRPr="00B708C5" w:rsidRDefault="00084397" w:rsidP="00686143">
            <w:pPr>
              <w:pStyle w:val="ListBullet1"/>
              <w:numPr>
                <w:ilvl w:val="0"/>
                <w:numId w:val="0"/>
              </w:numPr>
            </w:pPr>
            <w:r>
              <w:t>CEIR</w:t>
            </w:r>
          </w:p>
        </w:tc>
        <w:tc>
          <w:tcPr>
            <w:tcW w:w="4979" w:type="dxa"/>
            <w:shd w:val="clear" w:color="auto" w:fill="auto"/>
          </w:tcPr>
          <w:p w14:paraId="5057E17C"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084397" w:rsidRPr="003D50EC" w14:paraId="5A619548" w14:textId="77777777" w:rsidTr="00686143">
        <w:trPr>
          <w:trHeight w:val="377"/>
          <w:jc w:val="center"/>
        </w:trPr>
        <w:tc>
          <w:tcPr>
            <w:tcW w:w="2547" w:type="dxa"/>
            <w:shd w:val="clear" w:color="auto" w:fill="auto"/>
          </w:tcPr>
          <w:p w14:paraId="6D6B8958" w14:textId="77777777" w:rsidR="00084397" w:rsidRDefault="00084397" w:rsidP="00686143">
            <w:pPr>
              <w:pStyle w:val="ListBullet1"/>
              <w:numPr>
                <w:ilvl w:val="0"/>
                <w:numId w:val="0"/>
              </w:numPr>
            </w:pPr>
            <w:r>
              <w:t>IMEI</w:t>
            </w:r>
          </w:p>
        </w:tc>
        <w:tc>
          <w:tcPr>
            <w:tcW w:w="4979" w:type="dxa"/>
            <w:shd w:val="clear" w:color="auto" w:fill="auto"/>
          </w:tcPr>
          <w:p w14:paraId="5180EF1A" w14:textId="77777777" w:rsidR="00084397" w:rsidRDefault="00084397" w:rsidP="00686143">
            <w:pPr>
              <w:pStyle w:val="BodyText2"/>
            </w:pPr>
            <w:r>
              <w:t>International Mobile Equipment Identity</w:t>
            </w:r>
          </w:p>
        </w:tc>
      </w:tr>
      <w:tr w:rsidR="00084397" w:rsidRPr="003D50EC" w14:paraId="30ACF7D5" w14:textId="77777777" w:rsidTr="00686143">
        <w:trPr>
          <w:trHeight w:val="377"/>
          <w:jc w:val="center"/>
        </w:trPr>
        <w:tc>
          <w:tcPr>
            <w:tcW w:w="2547" w:type="dxa"/>
            <w:shd w:val="clear" w:color="auto" w:fill="auto"/>
          </w:tcPr>
          <w:p w14:paraId="7A9CA1EC" w14:textId="77777777" w:rsidR="00084397" w:rsidRDefault="00084397" w:rsidP="00686143">
            <w:pPr>
              <w:pStyle w:val="BodyText2"/>
            </w:pPr>
            <w:r>
              <w:t>PDA</w:t>
            </w:r>
          </w:p>
        </w:tc>
        <w:tc>
          <w:tcPr>
            <w:tcW w:w="4979" w:type="dxa"/>
            <w:shd w:val="clear" w:color="auto" w:fill="auto"/>
          </w:tcPr>
          <w:p w14:paraId="65FCDCBC" w14:textId="77777777" w:rsidR="00084397" w:rsidRDefault="00084397" w:rsidP="00686143">
            <w:pPr>
              <w:pStyle w:val="BodyText2"/>
            </w:pPr>
            <w:r>
              <w:t>Personal Digital Assistant</w:t>
            </w:r>
          </w:p>
        </w:tc>
      </w:tr>
      <w:tr w:rsidR="00F854B3" w:rsidRPr="003D50EC" w14:paraId="183A1DC6" w14:textId="77777777" w:rsidTr="00686143">
        <w:trPr>
          <w:trHeight w:val="377"/>
          <w:jc w:val="center"/>
        </w:trPr>
        <w:tc>
          <w:tcPr>
            <w:tcW w:w="2547" w:type="dxa"/>
            <w:shd w:val="clear" w:color="auto" w:fill="auto"/>
          </w:tcPr>
          <w:p w14:paraId="76AC708E" w14:textId="77777777" w:rsidR="00F854B3" w:rsidRDefault="00F854B3" w:rsidP="00686143">
            <w:pPr>
              <w:pStyle w:val="BodyText2"/>
            </w:pPr>
            <w:r>
              <w:t>TAC</w:t>
            </w:r>
          </w:p>
        </w:tc>
        <w:tc>
          <w:tcPr>
            <w:tcW w:w="4979" w:type="dxa"/>
            <w:shd w:val="clear" w:color="auto" w:fill="auto"/>
          </w:tcPr>
          <w:p w14:paraId="5066F10B" w14:textId="77777777" w:rsidR="00F854B3" w:rsidRDefault="00F854B3" w:rsidP="00686143">
            <w:pPr>
              <w:pStyle w:val="BodyText2"/>
            </w:pPr>
            <w:r>
              <w:t>Type Allocation Code</w:t>
            </w:r>
          </w:p>
        </w:tc>
      </w:tr>
      <w:tr w:rsidR="00271258" w:rsidRPr="003D50EC" w14:paraId="2F17799B" w14:textId="77777777" w:rsidTr="00686143">
        <w:trPr>
          <w:trHeight w:val="377"/>
          <w:jc w:val="center"/>
        </w:trPr>
        <w:tc>
          <w:tcPr>
            <w:tcW w:w="2547" w:type="dxa"/>
            <w:shd w:val="clear" w:color="auto" w:fill="auto"/>
          </w:tcPr>
          <w:p w14:paraId="0894E231" w14:textId="77777777" w:rsidR="00271258" w:rsidRDefault="00271258" w:rsidP="00686143">
            <w:pPr>
              <w:pStyle w:val="BodyText2"/>
            </w:pPr>
            <w:r>
              <w:t>TRC</w:t>
            </w:r>
          </w:p>
        </w:tc>
        <w:tc>
          <w:tcPr>
            <w:tcW w:w="4979" w:type="dxa"/>
            <w:shd w:val="clear" w:color="auto" w:fill="auto"/>
          </w:tcPr>
          <w:p w14:paraId="52B61A30" w14:textId="77777777" w:rsidR="00271258" w:rsidRDefault="00271258" w:rsidP="00686143">
            <w:pPr>
              <w:pStyle w:val="BodyText2"/>
            </w:pPr>
            <w:r w:rsidRPr="00271258">
              <w:t>Telecommunication Regulator of Cambodia</w:t>
            </w:r>
          </w:p>
        </w:tc>
      </w:tr>
    </w:tbl>
    <w:p w14:paraId="357FED95" w14:textId="77777777" w:rsidR="00191AE2" w:rsidRDefault="00191AE2" w:rsidP="00191AE2">
      <w:pPr>
        <w:pStyle w:val="BodyText2"/>
        <w:ind w:left="360"/>
      </w:pPr>
    </w:p>
    <w:p w14:paraId="07CA4553" w14:textId="77777777" w:rsidR="00384430" w:rsidRDefault="00384430" w:rsidP="004D3E67">
      <w:pPr>
        <w:pStyle w:val="Heading2"/>
      </w:pPr>
      <w:bookmarkStart w:id="156" w:name="_Toc74285752"/>
      <w:r>
        <w:t>Conventions</w:t>
      </w:r>
      <w:bookmarkEnd w:id="156"/>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5A6B7A0F" w14:textId="77777777" w:rsidTr="00271258">
        <w:trPr>
          <w:trHeight w:val="293"/>
          <w:tblHeader/>
          <w:jc w:val="center"/>
        </w:trPr>
        <w:tc>
          <w:tcPr>
            <w:tcW w:w="4106" w:type="dxa"/>
            <w:shd w:val="clear" w:color="auto" w:fill="5B9BD5" w:themeFill="accent1"/>
          </w:tcPr>
          <w:p w14:paraId="75D22C9C"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1B064400"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30B682D0" w14:textId="77777777" w:rsidTr="00271258">
        <w:trPr>
          <w:trHeight w:val="377"/>
          <w:jc w:val="center"/>
        </w:trPr>
        <w:tc>
          <w:tcPr>
            <w:tcW w:w="4106" w:type="dxa"/>
            <w:shd w:val="clear" w:color="auto" w:fill="auto"/>
          </w:tcPr>
          <w:p w14:paraId="683664EB" w14:textId="77777777" w:rsidR="00384430" w:rsidRPr="004D3E67" w:rsidRDefault="00384430" w:rsidP="004D3E67">
            <w:pPr>
              <w:pStyle w:val="ListBullet1"/>
              <w:numPr>
                <w:ilvl w:val="0"/>
                <w:numId w:val="0"/>
              </w:numPr>
            </w:pPr>
            <w:r w:rsidRPr="004D3E67">
              <w:t>UI elements</w:t>
            </w:r>
          </w:p>
          <w:p w14:paraId="09CA728D" w14:textId="77777777" w:rsidR="00384430" w:rsidRPr="00B708C5" w:rsidRDefault="00384430" w:rsidP="004D6E91">
            <w:pPr>
              <w:pStyle w:val="ListBullet1"/>
              <w:numPr>
                <w:ilvl w:val="0"/>
                <w:numId w:val="0"/>
              </w:numPr>
            </w:pPr>
            <w:r w:rsidRPr="004D3E67">
              <w:t>(such as names of windows, buttons, and fields)</w:t>
            </w:r>
          </w:p>
        </w:tc>
        <w:tc>
          <w:tcPr>
            <w:tcW w:w="3420" w:type="dxa"/>
            <w:shd w:val="clear" w:color="auto" w:fill="auto"/>
          </w:tcPr>
          <w:p w14:paraId="36994345" w14:textId="77777777" w:rsidR="00384430" w:rsidRPr="004D3E67" w:rsidRDefault="00384430" w:rsidP="004D3E67">
            <w:pPr>
              <w:pStyle w:val="ListBullet1"/>
              <w:numPr>
                <w:ilvl w:val="0"/>
                <w:numId w:val="0"/>
              </w:numPr>
            </w:pPr>
            <w:r>
              <w:t>Bold</w:t>
            </w:r>
          </w:p>
        </w:tc>
      </w:tr>
      <w:tr w:rsidR="00384430" w:rsidRPr="003D50EC" w14:paraId="0EAC6127" w14:textId="77777777" w:rsidTr="00271258">
        <w:trPr>
          <w:trHeight w:val="377"/>
          <w:jc w:val="center"/>
        </w:trPr>
        <w:tc>
          <w:tcPr>
            <w:tcW w:w="4106" w:type="dxa"/>
            <w:shd w:val="clear" w:color="auto" w:fill="auto"/>
          </w:tcPr>
          <w:p w14:paraId="64C529BF" w14:textId="77777777" w:rsidR="00384430" w:rsidRPr="004D3E67" w:rsidRDefault="00384430" w:rsidP="004D3E67">
            <w:pPr>
              <w:pStyle w:val="ListBullet1"/>
              <w:numPr>
                <w:ilvl w:val="0"/>
                <w:numId w:val="0"/>
              </w:numPr>
            </w:pPr>
            <w:r w:rsidRPr="004D3E67">
              <w:t>References</w:t>
            </w:r>
          </w:p>
          <w:p w14:paraId="7ADF6976" w14:textId="77777777" w:rsidR="00384430" w:rsidRPr="004D3E67" w:rsidRDefault="00384430" w:rsidP="004D3E67">
            <w:pPr>
              <w:pStyle w:val="ListBullet1"/>
              <w:numPr>
                <w:ilvl w:val="0"/>
                <w:numId w:val="0"/>
              </w:numPr>
            </w:pPr>
            <w:r w:rsidRPr="004D3E67">
              <w:t>(such as names of files, sections, paths, and</w:t>
            </w:r>
          </w:p>
          <w:p w14:paraId="67DDD557" w14:textId="77777777" w:rsidR="00384430" w:rsidRDefault="00384430" w:rsidP="004D6E91">
            <w:pPr>
              <w:pStyle w:val="ListBullet1"/>
              <w:numPr>
                <w:ilvl w:val="0"/>
                <w:numId w:val="0"/>
              </w:numPr>
            </w:pPr>
            <w:r w:rsidRPr="004D3E67">
              <w:t>parameters)</w:t>
            </w:r>
          </w:p>
        </w:tc>
        <w:tc>
          <w:tcPr>
            <w:tcW w:w="3420" w:type="dxa"/>
            <w:shd w:val="clear" w:color="auto" w:fill="auto"/>
          </w:tcPr>
          <w:p w14:paraId="444E6603" w14:textId="77777777" w:rsidR="00384430" w:rsidRPr="00512666" w:rsidRDefault="00384430" w:rsidP="004D3E67">
            <w:pPr>
              <w:pStyle w:val="ListBullet1"/>
              <w:numPr>
                <w:ilvl w:val="0"/>
                <w:numId w:val="0"/>
              </w:numPr>
              <w:rPr>
                <w:i/>
                <w:iCs/>
              </w:rPr>
            </w:pPr>
            <w:r w:rsidRPr="00512666">
              <w:rPr>
                <w:i/>
                <w:iCs/>
              </w:rPr>
              <w:t>Italics</w:t>
            </w:r>
          </w:p>
        </w:tc>
      </w:tr>
      <w:tr w:rsidR="00FE5798" w:rsidRPr="003D50EC" w14:paraId="727CF313" w14:textId="77777777" w:rsidTr="00271258">
        <w:trPr>
          <w:trHeight w:val="377"/>
          <w:jc w:val="center"/>
        </w:trPr>
        <w:tc>
          <w:tcPr>
            <w:tcW w:w="4106" w:type="dxa"/>
            <w:shd w:val="clear" w:color="auto" w:fill="auto"/>
          </w:tcPr>
          <w:p w14:paraId="0617C367" w14:textId="77777777" w:rsidR="00FE5798" w:rsidRPr="004D3E67" w:rsidRDefault="00FE5798" w:rsidP="00271258">
            <w:pPr>
              <w:pStyle w:val="ListBullet1"/>
              <w:numPr>
                <w:ilvl w:val="0"/>
                <w:numId w:val="0"/>
              </w:numPr>
              <w:jc w:val="center"/>
            </w:pPr>
            <w:r w:rsidRPr="008E15E0">
              <w:rPr>
                <w:b/>
                <w:bCs/>
                <w:color w:val="FF0000"/>
              </w:rPr>
              <w:t>*</w:t>
            </w:r>
          </w:p>
        </w:tc>
        <w:tc>
          <w:tcPr>
            <w:tcW w:w="3420" w:type="dxa"/>
            <w:shd w:val="clear" w:color="auto" w:fill="auto"/>
          </w:tcPr>
          <w:p w14:paraId="58AFFCAA" w14:textId="77777777" w:rsidR="00FE5798" w:rsidRPr="00FE5798" w:rsidRDefault="00271258" w:rsidP="004D3E67">
            <w:pPr>
              <w:pStyle w:val="ListBullet1"/>
              <w:numPr>
                <w:ilvl w:val="0"/>
                <w:numId w:val="0"/>
              </w:numPr>
            </w:pPr>
            <w:r>
              <w:t>Indicates a m</w:t>
            </w:r>
            <w:r w:rsidR="00FE5798">
              <w:t>andatory field</w:t>
            </w:r>
            <w:r w:rsidR="00577C0E">
              <w:t xml:space="preserve"> or column</w:t>
            </w:r>
          </w:p>
        </w:tc>
      </w:tr>
    </w:tbl>
    <w:p w14:paraId="3E8620A1" w14:textId="12D1D402" w:rsidR="00A90D32" w:rsidRDefault="00230CC0" w:rsidP="004D6E91">
      <w:pPr>
        <w:pStyle w:val="Heading1"/>
      </w:pPr>
      <w:bookmarkStart w:id="157" w:name="_Toc74285753"/>
      <w:r>
        <w:lastRenderedPageBreak/>
        <w:t>Immigration</w:t>
      </w:r>
      <w:r w:rsidR="00384430">
        <w:t xml:space="preserve"> Operations</w:t>
      </w:r>
      <w:bookmarkEnd w:id="157"/>
    </w:p>
    <w:p w14:paraId="3A9E9CBA" w14:textId="77777777" w:rsidR="003F3870" w:rsidRPr="003F3870" w:rsidRDefault="003F3870" w:rsidP="003F3870"/>
    <w:p w14:paraId="71EF560C" w14:textId="77777777" w:rsidR="00384430" w:rsidRPr="002A39C9" w:rsidRDefault="00384430" w:rsidP="00384430">
      <w:pPr>
        <w:pStyle w:val="Heading2"/>
      </w:pPr>
      <w:bookmarkStart w:id="158" w:name="_Toc74285754"/>
      <w:r w:rsidRPr="002A39C9">
        <w:t>Application Overview</w:t>
      </w:r>
      <w:bookmarkEnd w:id="158"/>
    </w:p>
    <w:p w14:paraId="05C4F955" w14:textId="48131907" w:rsidR="00384430" w:rsidRDefault="00384430" w:rsidP="00384430">
      <w:pPr>
        <w:pStyle w:val="BodyText2"/>
      </w:pPr>
      <w:r w:rsidRPr="00EE5A16">
        <w:t>The CEIR (</w:t>
      </w:r>
      <w:r w:rsidRPr="0040040A">
        <w:t>Central Equipment Identity Register</w:t>
      </w:r>
      <w:r w:rsidRPr="00EE5A16">
        <w:t xml:space="preserve">) </w:t>
      </w:r>
      <w:r w:rsidR="00B6599B">
        <w:t>Immigration officer</w:t>
      </w:r>
      <w:r>
        <w:t xml:space="preserve"> Portal </w:t>
      </w:r>
      <w:r w:rsidRPr="00EE5A16">
        <w:t xml:space="preserve">is used </w:t>
      </w:r>
      <w:r w:rsidR="00147053">
        <w:t xml:space="preserve">in various work-flow in the CEIR application. </w:t>
      </w:r>
    </w:p>
    <w:p w14:paraId="709DE5CD" w14:textId="598E4FF1" w:rsidR="00384430" w:rsidRPr="00EE5A16" w:rsidRDefault="00B6599B" w:rsidP="00384430">
      <w:pPr>
        <w:pStyle w:val="BodyText2"/>
      </w:pPr>
      <w:r>
        <w:t>Immigration officer</w:t>
      </w:r>
      <w:r w:rsidR="00384430" w:rsidRPr="00EE5A16">
        <w:t xml:space="preserve"> perform the following tasks:</w:t>
      </w:r>
    </w:p>
    <w:p w14:paraId="7485E4F4" w14:textId="77777777" w:rsidR="0090376E" w:rsidRDefault="00147053" w:rsidP="00CB237B">
      <w:pPr>
        <w:pStyle w:val="BodyText2"/>
        <w:numPr>
          <w:ilvl w:val="0"/>
          <w:numId w:val="22"/>
        </w:numPr>
      </w:pPr>
      <w:r>
        <w:t>Grievance</w:t>
      </w:r>
      <w:r w:rsidR="0090376E">
        <w:t xml:space="preserve"> Management</w:t>
      </w:r>
    </w:p>
    <w:p w14:paraId="4FAD4BAB" w14:textId="08319B20" w:rsidR="00147053" w:rsidRDefault="005963D1" w:rsidP="00CB237B">
      <w:pPr>
        <w:pStyle w:val="BodyText2"/>
        <w:numPr>
          <w:ilvl w:val="0"/>
          <w:numId w:val="22"/>
        </w:numPr>
      </w:pPr>
      <w:r>
        <w:t>Register Device</w:t>
      </w:r>
    </w:p>
    <w:p w14:paraId="463CAFAB" w14:textId="77777777" w:rsidR="00384430" w:rsidRDefault="00384430" w:rsidP="004D3E67">
      <w:pPr>
        <w:pStyle w:val="Heading2"/>
      </w:pPr>
      <w:bookmarkStart w:id="159" w:name="_Toc74285755"/>
      <w:r>
        <w:t>Logging into the Application</w:t>
      </w:r>
      <w:bookmarkEnd w:id="159"/>
    </w:p>
    <w:p w14:paraId="212C1714" w14:textId="13620735" w:rsidR="00F854B3" w:rsidRDefault="00A90D32" w:rsidP="00A90D32">
      <w:pPr>
        <w:pStyle w:val="BodyText2"/>
      </w:pPr>
      <w:r>
        <w:t xml:space="preserve">Before </w:t>
      </w:r>
      <w:r w:rsidR="00384430">
        <w:t>login</w:t>
      </w:r>
      <w:r>
        <w:t xml:space="preserve">, </w:t>
      </w:r>
      <w:r w:rsidR="00D4751F">
        <w:t xml:space="preserve">the </w:t>
      </w:r>
      <w:r w:rsidR="00B6599B">
        <w:t>Immigration officer</w:t>
      </w:r>
      <w:r>
        <w:t xml:space="preserve"> </w:t>
      </w:r>
      <w:r w:rsidR="00F854B3">
        <w:t>must</w:t>
      </w:r>
      <w:r>
        <w:t xml:space="preserve"> register in the application.</w:t>
      </w:r>
    </w:p>
    <w:p w14:paraId="337E1995" w14:textId="77777777" w:rsidR="00A7041F" w:rsidRPr="00822F6F" w:rsidRDefault="00A90D32" w:rsidP="00A90D32">
      <w:pPr>
        <w:pStyle w:val="BodyText2"/>
        <w:rPr>
          <w:u w:val="single"/>
        </w:rPr>
      </w:pPr>
      <w:r>
        <w:t xml:space="preserve"> </w:t>
      </w:r>
      <w:r w:rsidR="00A7041F" w:rsidRPr="00822F6F">
        <w:rPr>
          <w:u w:val="single"/>
        </w:rPr>
        <w:t>To register:</w:t>
      </w:r>
    </w:p>
    <w:p w14:paraId="38D69400" w14:textId="77777777" w:rsidR="00082655" w:rsidRDefault="00082655" w:rsidP="00082655">
      <w:pPr>
        <w:pStyle w:val="BodyText2"/>
        <w:numPr>
          <w:ilvl w:val="0"/>
          <w:numId w:val="44"/>
        </w:numPr>
      </w:pPr>
      <w:r>
        <w:t>Enter the CEIR Home Portal URL in the browser address bar. This opens the CEIR Home Portal page.</w:t>
      </w:r>
    </w:p>
    <w:p w14:paraId="1AF89560" w14:textId="77777777" w:rsidR="00082655" w:rsidRDefault="00082655" w:rsidP="00082655">
      <w:pPr>
        <w:pStyle w:val="BodyText2"/>
        <w:ind w:left="360"/>
        <w:jc w:val="center"/>
      </w:pPr>
      <w:r>
        <w:rPr>
          <w:noProof/>
        </w:rPr>
        <w:drawing>
          <wp:inline distT="0" distB="0" distL="0" distR="0" wp14:anchorId="7FAE347C" wp14:editId="592083E3">
            <wp:extent cx="5611620" cy="787773"/>
            <wp:effectExtent l="19050" t="19050" r="8255" b="12700"/>
            <wp:docPr id="455" name="Picture 4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IR Home portal.png"/>
                    <pic:cNvPicPr/>
                  </pic:nvPicPr>
                  <pic:blipFill>
                    <a:blip r:embed="rId17">
                      <a:extLst>
                        <a:ext uri="{28A0092B-C50C-407E-A947-70E740481C1C}">
                          <a14:useLocalDpi xmlns:a14="http://schemas.microsoft.com/office/drawing/2010/main" val="0"/>
                        </a:ext>
                      </a:extLst>
                    </a:blip>
                    <a:stretch>
                      <a:fillRect/>
                    </a:stretch>
                  </pic:blipFill>
                  <pic:spPr>
                    <a:xfrm>
                      <a:off x="0" y="0"/>
                      <a:ext cx="5688076" cy="798506"/>
                    </a:xfrm>
                    <a:prstGeom prst="rect">
                      <a:avLst/>
                    </a:prstGeom>
                    <a:ln>
                      <a:solidFill>
                        <a:schemeClr val="tx1"/>
                      </a:solidFill>
                    </a:ln>
                  </pic:spPr>
                </pic:pic>
              </a:graphicData>
            </a:graphic>
          </wp:inline>
        </w:drawing>
      </w:r>
    </w:p>
    <w:p w14:paraId="4D874164" w14:textId="77777777" w:rsidR="00082655" w:rsidRPr="0036447D" w:rsidRDefault="00082655" w:rsidP="00082655">
      <w:pPr>
        <w:pStyle w:val="FigureCaption"/>
      </w:pPr>
      <w:bookmarkStart w:id="160" w:name="_Toc74282502"/>
      <w:r>
        <w:t>Figure 1: CEIR Home Page</w:t>
      </w:r>
      <w:bookmarkEnd w:id="160"/>
    </w:p>
    <w:p w14:paraId="58E47809" w14:textId="3D9AA60B" w:rsidR="00082655" w:rsidRDefault="00082655" w:rsidP="00082655">
      <w:pPr>
        <w:pStyle w:val="BodyText2"/>
        <w:numPr>
          <w:ilvl w:val="0"/>
          <w:numId w:val="44"/>
        </w:numPr>
      </w:pPr>
      <w:r>
        <w:t xml:space="preserve">Select </w:t>
      </w:r>
      <w:r w:rsidR="00297664">
        <w:rPr>
          <w:b/>
          <w:bCs/>
        </w:rPr>
        <w:t>Immigration</w:t>
      </w:r>
      <w:r>
        <w:t xml:space="preserve"> from the </w:t>
      </w:r>
      <w:r w:rsidRPr="00A62CA8">
        <w:rPr>
          <w:b/>
          <w:bCs/>
        </w:rPr>
        <w:t xml:space="preserve">Registration </w:t>
      </w:r>
      <w:r>
        <w:t>list.</w:t>
      </w:r>
    </w:p>
    <w:p w14:paraId="4FDDE1E3" w14:textId="1730756A" w:rsidR="00082655" w:rsidRDefault="00082655" w:rsidP="00082655">
      <w:pPr>
        <w:pStyle w:val="BodyText2"/>
        <w:ind w:left="709"/>
        <w:jc w:val="center"/>
      </w:pPr>
      <w:r>
        <w:rPr>
          <w:noProof/>
        </w:rPr>
        <mc:AlternateContent>
          <mc:Choice Requires="wps">
            <w:drawing>
              <wp:anchor distT="0" distB="0" distL="114300" distR="114300" simplePos="0" relativeHeight="251786240" behindDoc="0" locked="0" layoutInCell="1" allowOverlap="1" wp14:anchorId="4F708BA2" wp14:editId="71065E9E">
                <wp:simplePos x="0" y="0"/>
                <wp:positionH relativeFrom="column">
                  <wp:posOffset>2064174</wp:posOffset>
                </wp:positionH>
                <wp:positionV relativeFrom="paragraph">
                  <wp:posOffset>1773132</wp:posOffset>
                </wp:positionV>
                <wp:extent cx="1524000" cy="228600"/>
                <wp:effectExtent l="0" t="0" r="25400" b="25400"/>
                <wp:wrapNone/>
                <wp:docPr id="50" name="Rectangle 50"/>
                <wp:cNvGraphicFramePr/>
                <a:graphic xmlns:a="http://schemas.openxmlformats.org/drawingml/2006/main">
                  <a:graphicData uri="http://schemas.microsoft.com/office/word/2010/wordprocessingShape">
                    <wps:wsp>
                      <wps:cNvSpPr/>
                      <wps:spPr>
                        <a:xfrm>
                          <a:off x="0" y="0"/>
                          <a:ext cx="15240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6EECE" id="Rectangle 50" o:spid="_x0000_s1026" style="position:absolute;margin-left:162.55pt;margin-top:139.6pt;width:120pt;height:1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" filled="f" strokecolor="#ffc000 [3207]" strokeweight="2pt"/>
            </w:pict>
          </mc:Fallback>
        </mc:AlternateContent>
      </w:r>
      <w:r>
        <w:rPr>
          <w:noProof/>
        </w:rPr>
        <w:drawing>
          <wp:inline distT="0" distB="0" distL="0" distR="0" wp14:anchorId="24E48089" wp14:editId="47272492">
            <wp:extent cx="1405357" cy="2275840"/>
            <wp:effectExtent l="0" t="0" r="444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4.07.31.png"/>
                    <pic:cNvPicPr/>
                  </pic:nvPicPr>
                  <pic:blipFill>
                    <a:blip r:embed="rId18">
                      <a:extLst>
                        <a:ext uri="{28A0092B-C50C-407E-A947-70E740481C1C}">
                          <a14:useLocalDpi xmlns:a14="http://schemas.microsoft.com/office/drawing/2010/main" val="0"/>
                        </a:ext>
                      </a:extLst>
                    </a:blip>
                    <a:stretch>
                      <a:fillRect/>
                    </a:stretch>
                  </pic:blipFill>
                  <pic:spPr>
                    <a:xfrm>
                      <a:off x="0" y="0"/>
                      <a:ext cx="1406312" cy="2277387"/>
                    </a:xfrm>
                    <a:prstGeom prst="rect">
                      <a:avLst/>
                    </a:prstGeom>
                  </pic:spPr>
                </pic:pic>
              </a:graphicData>
            </a:graphic>
          </wp:inline>
        </w:drawing>
      </w:r>
    </w:p>
    <w:p w14:paraId="391527EB" w14:textId="77777777" w:rsidR="00E22094" w:rsidRDefault="00E22094" w:rsidP="00082655">
      <w:pPr>
        <w:pStyle w:val="BodyText2"/>
        <w:ind w:left="709"/>
        <w:jc w:val="center"/>
      </w:pPr>
    </w:p>
    <w:p w14:paraId="264F3B25" w14:textId="7E7F6521" w:rsidR="00082655" w:rsidRDefault="00082655" w:rsidP="00AD2B88">
      <w:pPr>
        <w:pStyle w:val="BodyText2"/>
      </w:pPr>
      <w:r>
        <w:lastRenderedPageBreak/>
        <w:t xml:space="preserve">The </w:t>
      </w:r>
      <w:r w:rsidR="00AD2B88">
        <w:rPr>
          <w:b/>
          <w:bCs/>
        </w:rPr>
        <w:t>Immigration</w:t>
      </w:r>
      <w:r w:rsidRPr="00E66A36">
        <w:rPr>
          <w:b/>
          <w:bCs/>
        </w:rPr>
        <w:t xml:space="preserve"> Registration</w:t>
      </w:r>
      <w:r>
        <w:t xml:space="preserve"> page appears. The </w:t>
      </w:r>
      <w:r w:rsidR="0045423F">
        <w:t>user</w:t>
      </w:r>
      <w:r>
        <w:t xml:space="preserve"> needs to fill in the following information.</w:t>
      </w:r>
    </w:p>
    <w:p w14:paraId="429FCA4E" w14:textId="18C6DA12" w:rsidR="00082655" w:rsidRDefault="00202C7B" w:rsidP="00082655">
      <w:pPr>
        <w:pStyle w:val="BodyText2"/>
        <w:ind w:left="709"/>
        <w:jc w:val="center"/>
      </w:pPr>
      <w:r>
        <w:rPr>
          <w:noProof/>
        </w:rPr>
        <w:drawing>
          <wp:inline distT="0" distB="0" distL="0" distR="0" wp14:anchorId="1FA8A4C1" wp14:editId="156DD338">
            <wp:extent cx="3781093" cy="38133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847" cy="3819191"/>
                    </a:xfrm>
                    <a:prstGeom prst="rect">
                      <a:avLst/>
                    </a:prstGeom>
                  </pic:spPr>
                </pic:pic>
              </a:graphicData>
            </a:graphic>
          </wp:inline>
        </w:drawing>
      </w:r>
    </w:p>
    <w:p w14:paraId="0720E044" w14:textId="463B07FF" w:rsidR="00082655" w:rsidRDefault="00082655" w:rsidP="00082655">
      <w:pPr>
        <w:pStyle w:val="FigureCaption"/>
      </w:pPr>
      <w:bookmarkStart w:id="161" w:name="_Toc74282503"/>
      <w:r>
        <w:t>Figure 2: Immigration Registration</w:t>
      </w:r>
      <w:bookmarkEnd w:id="161"/>
      <w:r>
        <w:t xml:space="preserve"> </w:t>
      </w:r>
    </w:p>
    <w:p w14:paraId="13484096" w14:textId="77777777" w:rsidR="00082655" w:rsidRDefault="00082655" w:rsidP="00082655">
      <w:pPr>
        <w:pStyle w:val="BodyText2"/>
        <w:numPr>
          <w:ilvl w:val="0"/>
          <w:numId w:val="44"/>
        </w:numPr>
      </w:pPr>
      <w:r w:rsidRPr="008E15E0">
        <w:rPr>
          <w:b/>
          <w:bCs/>
          <w:color w:val="FF0000"/>
        </w:rPr>
        <w:t>*</w:t>
      </w:r>
      <w:r w:rsidRPr="00A62CA8">
        <w:rPr>
          <w:b/>
          <w:bCs/>
        </w:rPr>
        <w:t>First Name</w:t>
      </w:r>
      <w:r>
        <w:t>: Enter the first name.</w:t>
      </w:r>
    </w:p>
    <w:p w14:paraId="55E27097" w14:textId="77777777" w:rsidR="00082655" w:rsidRDefault="00082655" w:rsidP="00082655">
      <w:pPr>
        <w:pStyle w:val="BodyText2"/>
        <w:numPr>
          <w:ilvl w:val="0"/>
          <w:numId w:val="44"/>
        </w:numPr>
      </w:pPr>
      <w:r>
        <w:rPr>
          <w:b/>
          <w:bCs/>
        </w:rPr>
        <w:t>Middle Name</w:t>
      </w:r>
      <w:r w:rsidRPr="004D3E67">
        <w:t>:</w:t>
      </w:r>
      <w:r>
        <w:t xml:space="preserve"> Enter the middle name (if any).</w:t>
      </w:r>
    </w:p>
    <w:p w14:paraId="6B06303D" w14:textId="77777777" w:rsidR="00082655" w:rsidRDefault="00082655" w:rsidP="00082655">
      <w:pPr>
        <w:pStyle w:val="BodyText2"/>
        <w:numPr>
          <w:ilvl w:val="0"/>
          <w:numId w:val="44"/>
        </w:numPr>
      </w:pPr>
      <w:r w:rsidRPr="008E15E0">
        <w:rPr>
          <w:b/>
          <w:bCs/>
          <w:color w:val="FF0000"/>
        </w:rPr>
        <w:t>*</w:t>
      </w:r>
      <w:r w:rsidRPr="00A62CA8">
        <w:rPr>
          <w:b/>
          <w:bCs/>
        </w:rPr>
        <w:t>Last Name</w:t>
      </w:r>
      <w:r>
        <w:t>: Enter the last name.</w:t>
      </w:r>
    </w:p>
    <w:p w14:paraId="677576C4" w14:textId="45891EF0" w:rsidR="00082655" w:rsidRDefault="00082655" w:rsidP="00082655">
      <w:pPr>
        <w:pStyle w:val="BodyText2"/>
        <w:numPr>
          <w:ilvl w:val="0"/>
          <w:numId w:val="44"/>
        </w:numPr>
      </w:pPr>
      <w:r w:rsidRPr="008E15E0">
        <w:rPr>
          <w:b/>
          <w:bCs/>
          <w:color w:val="FF0000"/>
        </w:rPr>
        <w:t>*</w:t>
      </w:r>
      <w:r w:rsidRPr="00A62CA8">
        <w:rPr>
          <w:b/>
          <w:bCs/>
        </w:rPr>
        <w:t>Address</w:t>
      </w:r>
      <w:r>
        <w:t xml:space="preserve">: Enter the </w:t>
      </w:r>
      <w:r w:rsidR="00FF41B4">
        <w:t>Imm</w:t>
      </w:r>
      <w:r w:rsidR="00AD44EC">
        <w:t>i</w:t>
      </w:r>
      <w:r w:rsidR="00FF41B4">
        <w:t>gration officers’</w:t>
      </w:r>
      <w:r>
        <w:t xml:space="preserve"> address:</w:t>
      </w:r>
    </w:p>
    <w:p w14:paraId="205A188B" w14:textId="77777777" w:rsidR="00082655" w:rsidRDefault="00082655" w:rsidP="00082655">
      <w:pPr>
        <w:pStyle w:val="BodyText2"/>
        <w:numPr>
          <w:ilvl w:val="1"/>
          <w:numId w:val="44"/>
        </w:numPr>
      </w:pPr>
      <w:r w:rsidRPr="008E15E0">
        <w:rPr>
          <w:b/>
          <w:bCs/>
          <w:color w:val="FF0000"/>
        </w:rPr>
        <w:t>*</w:t>
      </w:r>
      <w:r>
        <w:t>Street Number</w:t>
      </w:r>
    </w:p>
    <w:p w14:paraId="3B6C5015" w14:textId="77777777" w:rsidR="00082655" w:rsidRDefault="00082655" w:rsidP="00082655">
      <w:pPr>
        <w:pStyle w:val="BodyText2"/>
        <w:numPr>
          <w:ilvl w:val="1"/>
          <w:numId w:val="44"/>
        </w:numPr>
      </w:pPr>
      <w:r>
        <w:t>Village</w:t>
      </w:r>
    </w:p>
    <w:p w14:paraId="45490953" w14:textId="77777777" w:rsidR="00082655" w:rsidRDefault="00082655" w:rsidP="00082655">
      <w:pPr>
        <w:pStyle w:val="BodyText2"/>
        <w:numPr>
          <w:ilvl w:val="1"/>
          <w:numId w:val="44"/>
        </w:numPr>
      </w:pPr>
      <w:r>
        <w:t>Locality</w:t>
      </w:r>
    </w:p>
    <w:p w14:paraId="1DF78ADF" w14:textId="77777777" w:rsidR="00082655" w:rsidRDefault="00082655" w:rsidP="00082655">
      <w:pPr>
        <w:pStyle w:val="BodyText2"/>
        <w:numPr>
          <w:ilvl w:val="1"/>
          <w:numId w:val="44"/>
        </w:numPr>
      </w:pPr>
      <w:r w:rsidRPr="008E15E0">
        <w:rPr>
          <w:b/>
          <w:bCs/>
          <w:color w:val="FF0000"/>
        </w:rPr>
        <w:t>*</w:t>
      </w:r>
      <w:r>
        <w:t>District</w:t>
      </w:r>
    </w:p>
    <w:p w14:paraId="3C975F0F" w14:textId="77777777" w:rsidR="00082655" w:rsidRPr="004A4EC7" w:rsidRDefault="00082655" w:rsidP="00082655">
      <w:pPr>
        <w:pStyle w:val="BodyText2"/>
        <w:numPr>
          <w:ilvl w:val="1"/>
          <w:numId w:val="44"/>
        </w:numPr>
      </w:pPr>
      <w:r w:rsidRPr="008E15E0">
        <w:rPr>
          <w:b/>
          <w:bCs/>
          <w:color w:val="FF0000"/>
        </w:rPr>
        <w:t>*</w:t>
      </w:r>
      <w:r w:rsidRPr="004A4EC7">
        <w:t>Commune</w:t>
      </w:r>
    </w:p>
    <w:p w14:paraId="16269852" w14:textId="77777777" w:rsidR="00082655" w:rsidRDefault="00082655" w:rsidP="00082655">
      <w:pPr>
        <w:pStyle w:val="BodyText2"/>
        <w:numPr>
          <w:ilvl w:val="1"/>
          <w:numId w:val="44"/>
        </w:numPr>
      </w:pPr>
      <w:r w:rsidRPr="008E15E0">
        <w:rPr>
          <w:b/>
          <w:bCs/>
          <w:color w:val="FF0000"/>
        </w:rPr>
        <w:t>*</w:t>
      </w:r>
      <w:r>
        <w:t>Province</w:t>
      </w:r>
    </w:p>
    <w:p w14:paraId="61AE3B68" w14:textId="77777777" w:rsidR="00082655" w:rsidRDefault="00082655" w:rsidP="00082655">
      <w:pPr>
        <w:pStyle w:val="BodyText2"/>
        <w:numPr>
          <w:ilvl w:val="1"/>
          <w:numId w:val="44"/>
        </w:numPr>
      </w:pPr>
      <w:r w:rsidRPr="008E15E0">
        <w:rPr>
          <w:b/>
          <w:bCs/>
          <w:color w:val="FF0000"/>
        </w:rPr>
        <w:t>*</w:t>
      </w:r>
      <w:r>
        <w:t>Country</w:t>
      </w:r>
    </w:p>
    <w:p w14:paraId="7429F8C4" w14:textId="77777777" w:rsidR="00082655" w:rsidRDefault="00082655" w:rsidP="00082655">
      <w:pPr>
        <w:pStyle w:val="BodyText2"/>
        <w:numPr>
          <w:ilvl w:val="0"/>
          <w:numId w:val="44"/>
        </w:numPr>
      </w:pPr>
      <w:r w:rsidRPr="008E15E0">
        <w:rPr>
          <w:b/>
          <w:bCs/>
          <w:color w:val="FF0000"/>
        </w:rPr>
        <w:t>*</w:t>
      </w:r>
      <w:r>
        <w:rPr>
          <w:b/>
          <w:bCs/>
        </w:rPr>
        <w:t>Arrival Port</w:t>
      </w:r>
      <w:r w:rsidRPr="004A4EC7">
        <w:t xml:space="preserve">: Select </w:t>
      </w:r>
      <w:r>
        <w:t>the arrival port</w:t>
      </w:r>
      <w:r w:rsidRPr="004A4EC7">
        <w:t xml:space="preserve"> from the list (</w:t>
      </w:r>
      <w:r>
        <w:t>Land, Water, Air</w:t>
      </w:r>
      <w:r w:rsidRPr="004A4EC7">
        <w:t xml:space="preserve">). </w:t>
      </w:r>
    </w:p>
    <w:p w14:paraId="09397E4D" w14:textId="77777777" w:rsidR="00082655" w:rsidRDefault="00082655" w:rsidP="00082655">
      <w:pPr>
        <w:pStyle w:val="BodyText2"/>
        <w:numPr>
          <w:ilvl w:val="0"/>
          <w:numId w:val="44"/>
        </w:numPr>
      </w:pPr>
      <w:r>
        <w:rPr>
          <w:b/>
          <w:bCs/>
          <w:color w:val="FF0000"/>
        </w:rPr>
        <w:t>*</w:t>
      </w:r>
      <w:r w:rsidRPr="0051448F">
        <w:rPr>
          <w:b/>
          <w:bCs/>
        </w:rPr>
        <w:t>Port Address</w:t>
      </w:r>
      <w:r>
        <w:rPr>
          <w:b/>
          <w:bCs/>
        </w:rPr>
        <w:t xml:space="preserve">: </w:t>
      </w:r>
      <w:r w:rsidRPr="0051448F">
        <w:t>Select the port address from the list</w:t>
      </w:r>
    </w:p>
    <w:p w14:paraId="7DAF16A0" w14:textId="77777777" w:rsidR="00082655" w:rsidRDefault="00082655" w:rsidP="00082655">
      <w:pPr>
        <w:pStyle w:val="BodyText2"/>
        <w:numPr>
          <w:ilvl w:val="0"/>
          <w:numId w:val="44"/>
        </w:numPr>
      </w:pPr>
      <w:r w:rsidRPr="008E15E0">
        <w:rPr>
          <w:b/>
          <w:bCs/>
          <w:color w:val="FF0000"/>
        </w:rPr>
        <w:lastRenderedPageBreak/>
        <w:t>*</w:t>
      </w:r>
      <w:r>
        <w:rPr>
          <w:b/>
          <w:bCs/>
        </w:rPr>
        <w:t xml:space="preserve">National ID: </w:t>
      </w:r>
      <w:r>
        <w:t>Enter the national ID of the agency personnel.</w:t>
      </w:r>
    </w:p>
    <w:p w14:paraId="41040358" w14:textId="77777777" w:rsidR="00082655" w:rsidRPr="003A6ABB" w:rsidRDefault="00082655" w:rsidP="00082655">
      <w:pPr>
        <w:pStyle w:val="BodyText2"/>
        <w:numPr>
          <w:ilvl w:val="0"/>
          <w:numId w:val="44"/>
        </w:numPr>
      </w:pPr>
      <w:r w:rsidRPr="008E15E0">
        <w:rPr>
          <w:b/>
          <w:bCs/>
          <w:color w:val="FF0000"/>
        </w:rPr>
        <w:t>*</w:t>
      </w:r>
      <w:r w:rsidRPr="004E3DE9">
        <w:rPr>
          <w:b/>
          <w:bCs/>
        </w:rPr>
        <w:t>Upload National ID</w:t>
      </w:r>
      <w:r>
        <w:t>:</w:t>
      </w:r>
      <w:r w:rsidRPr="00C4719F">
        <w:t xml:space="preserve"> </w:t>
      </w:r>
      <w:r w:rsidRPr="003A6ABB">
        <w:t xml:space="preserve">Upload the image of the original national ID of </w:t>
      </w:r>
      <w:r>
        <w:t>the</w:t>
      </w:r>
      <w:r w:rsidRPr="003A6ABB">
        <w:t xml:space="preserve"> personnel. This can be a pdf or image (.jpeg) of size not more than 2 MB.</w:t>
      </w:r>
    </w:p>
    <w:p w14:paraId="52010D53" w14:textId="77777777" w:rsidR="00082655" w:rsidRPr="003A6ABB" w:rsidRDefault="00082655" w:rsidP="00082655">
      <w:pPr>
        <w:pStyle w:val="BodyText2"/>
        <w:numPr>
          <w:ilvl w:val="0"/>
          <w:numId w:val="44"/>
        </w:numPr>
      </w:pPr>
      <w:r w:rsidRPr="008E15E0">
        <w:rPr>
          <w:b/>
          <w:bCs/>
          <w:color w:val="FF0000"/>
        </w:rPr>
        <w:t>*</w:t>
      </w:r>
      <w:r w:rsidRPr="003A6ABB">
        <w:rPr>
          <w:b/>
          <w:bCs/>
        </w:rPr>
        <w:t>Upload Photo</w:t>
      </w:r>
      <w:r w:rsidRPr="003A6ABB">
        <w:t>: Upload the photograph of the personnel. The photograph can be a pdf or image (.jpeg) of size not more than 2 MB.</w:t>
      </w:r>
    </w:p>
    <w:p w14:paraId="0D691880" w14:textId="77777777" w:rsidR="00082655" w:rsidRPr="003A6ABB" w:rsidRDefault="00082655" w:rsidP="00082655">
      <w:pPr>
        <w:pStyle w:val="BodyText2"/>
        <w:numPr>
          <w:ilvl w:val="0"/>
          <w:numId w:val="44"/>
        </w:numPr>
      </w:pPr>
      <w:r w:rsidRPr="008E15E0">
        <w:rPr>
          <w:b/>
          <w:bCs/>
          <w:color w:val="FF0000"/>
        </w:rPr>
        <w:t>*</w:t>
      </w:r>
      <w:r w:rsidRPr="003A6ABB">
        <w:rPr>
          <w:b/>
          <w:bCs/>
        </w:rPr>
        <w:t>Employee ID</w:t>
      </w:r>
      <w:r w:rsidRPr="003A6ABB">
        <w:t>: Enter the employee ID.</w:t>
      </w:r>
    </w:p>
    <w:p w14:paraId="13DD96D5" w14:textId="77777777" w:rsidR="00082655" w:rsidRPr="003A6ABB" w:rsidRDefault="00082655" w:rsidP="00082655">
      <w:pPr>
        <w:pStyle w:val="BodyText2"/>
        <w:numPr>
          <w:ilvl w:val="0"/>
          <w:numId w:val="44"/>
        </w:numPr>
      </w:pPr>
      <w:r w:rsidRPr="008E15E0">
        <w:rPr>
          <w:b/>
          <w:bCs/>
          <w:color w:val="FF0000"/>
        </w:rPr>
        <w:t>*</w:t>
      </w:r>
      <w:r w:rsidRPr="003A6ABB">
        <w:rPr>
          <w:b/>
          <w:bCs/>
        </w:rPr>
        <w:t xml:space="preserve">Upload </w:t>
      </w:r>
      <w:r>
        <w:rPr>
          <w:b/>
          <w:bCs/>
        </w:rPr>
        <w:t xml:space="preserve">Employee </w:t>
      </w:r>
      <w:r w:rsidRPr="003A6ABB">
        <w:rPr>
          <w:b/>
          <w:bCs/>
        </w:rPr>
        <w:t>ID Card</w:t>
      </w:r>
      <w:r w:rsidRPr="003A6ABB">
        <w:t>: Upload the image of the</w:t>
      </w:r>
      <w:r>
        <w:t xml:space="preserve"> Employee</w:t>
      </w:r>
      <w:r w:rsidRPr="003A6ABB">
        <w:t xml:space="preserve"> ID card. The photograph can be a pdf or image (.jpeg) of size not more than 2 MB.</w:t>
      </w:r>
    </w:p>
    <w:p w14:paraId="36F022ED" w14:textId="77777777" w:rsidR="00082655" w:rsidRDefault="00082655" w:rsidP="00082655">
      <w:pPr>
        <w:pStyle w:val="BodyText2"/>
        <w:numPr>
          <w:ilvl w:val="0"/>
          <w:numId w:val="44"/>
        </w:numPr>
      </w:pPr>
      <w:r w:rsidRPr="008E15E0">
        <w:rPr>
          <w:b/>
          <w:bCs/>
          <w:color w:val="FF0000"/>
        </w:rPr>
        <w:t>*</w:t>
      </w:r>
      <w:r w:rsidRPr="004E3DE9">
        <w:rPr>
          <w:b/>
          <w:bCs/>
        </w:rPr>
        <w:t>Nature of Employment</w:t>
      </w:r>
      <w:r>
        <w:t>: Select the type of employment of the personnel:</w:t>
      </w:r>
    </w:p>
    <w:p w14:paraId="3578A4C2" w14:textId="77777777" w:rsidR="00082655" w:rsidRDefault="00082655" w:rsidP="00082655">
      <w:pPr>
        <w:pStyle w:val="BodyText2"/>
        <w:numPr>
          <w:ilvl w:val="1"/>
          <w:numId w:val="44"/>
        </w:numPr>
      </w:pPr>
      <w:r>
        <w:t>Permanent</w:t>
      </w:r>
    </w:p>
    <w:p w14:paraId="705564F7" w14:textId="77777777" w:rsidR="00082655" w:rsidRDefault="00082655" w:rsidP="00082655">
      <w:pPr>
        <w:pStyle w:val="BodyText2"/>
        <w:numPr>
          <w:ilvl w:val="1"/>
          <w:numId w:val="44"/>
        </w:numPr>
      </w:pPr>
      <w:r>
        <w:t>Temporary</w:t>
      </w:r>
    </w:p>
    <w:p w14:paraId="170F444E" w14:textId="77777777" w:rsidR="00082655" w:rsidRDefault="00082655" w:rsidP="00082655">
      <w:pPr>
        <w:pStyle w:val="BodyText2"/>
        <w:numPr>
          <w:ilvl w:val="1"/>
          <w:numId w:val="44"/>
        </w:numPr>
      </w:pPr>
      <w:r>
        <w:t>Contract</w:t>
      </w:r>
    </w:p>
    <w:p w14:paraId="3FBC1F74" w14:textId="77777777" w:rsidR="00082655" w:rsidRDefault="00082655" w:rsidP="00082655">
      <w:pPr>
        <w:pStyle w:val="BodyText2"/>
        <w:numPr>
          <w:ilvl w:val="0"/>
          <w:numId w:val="44"/>
        </w:numPr>
      </w:pPr>
      <w:r w:rsidRPr="008E15E0">
        <w:rPr>
          <w:b/>
          <w:bCs/>
          <w:color w:val="FF0000"/>
        </w:rPr>
        <w:t>*</w:t>
      </w:r>
      <w:r w:rsidRPr="004E3DE9">
        <w:rPr>
          <w:b/>
          <w:bCs/>
        </w:rPr>
        <w:t>Designation and Title</w:t>
      </w:r>
      <w:r>
        <w:t>: Enter the designation of the agency personnel.</w:t>
      </w:r>
    </w:p>
    <w:p w14:paraId="2F0F8B0B" w14:textId="77777777" w:rsidR="00082655" w:rsidRDefault="00082655" w:rsidP="00082655">
      <w:pPr>
        <w:pStyle w:val="BodyText2"/>
        <w:numPr>
          <w:ilvl w:val="0"/>
          <w:numId w:val="44"/>
        </w:numPr>
      </w:pPr>
      <w:r w:rsidRPr="004E3DE9">
        <w:rPr>
          <w:b/>
          <w:bCs/>
        </w:rPr>
        <w:t>Reporting Authority Name</w:t>
      </w:r>
      <w:r>
        <w:t>: Enter the name of the officer to whom the personnel reports to.</w:t>
      </w:r>
    </w:p>
    <w:p w14:paraId="0256000A" w14:textId="77777777" w:rsidR="00082655" w:rsidRDefault="00082655" w:rsidP="00082655">
      <w:pPr>
        <w:pStyle w:val="BodyText2"/>
        <w:numPr>
          <w:ilvl w:val="0"/>
          <w:numId w:val="44"/>
        </w:numPr>
      </w:pPr>
      <w:r w:rsidRPr="004E3DE9">
        <w:rPr>
          <w:b/>
          <w:bCs/>
        </w:rPr>
        <w:t>Reporting Authority Email ID</w:t>
      </w:r>
      <w:r>
        <w:t>: Enter the mail ID of the officer to whom the personnel reports to.</w:t>
      </w:r>
    </w:p>
    <w:p w14:paraId="384C2758" w14:textId="77777777" w:rsidR="00082655" w:rsidRDefault="00082655" w:rsidP="00082655">
      <w:pPr>
        <w:pStyle w:val="BodyText2"/>
        <w:numPr>
          <w:ilvl w:val="0"/>
          <w:numId w:val="44"/>
        </w:numPr>
      </w:pPr>
      <w:r w:rsidRPr="004E3DE9">
        <w:rPr>
          <w:b/>
          <w:bCs/>
        </w:rPr>
        <w:t>Reporting Authority Contact Number</w:t>
      </w:r>
      <w:r>
        <w:t>: Enter the contact number of the officer to whom the personnel reports to.</w:t>
      </w:r>
    </w:p>
    <w:p w14:paraId="5C8E3F26" w14:textId="77777777" w:rsidR="00082655" w:rsidRDefault="00082655" w:rsidP="00082655">
      <w:pPr>
        <w:pStyle w:val="BodyText2"/>
        <w:numPr>
          <w:ilvl w:val="0"/>
          <w:numId w:val="44"/>
        </w:numPr>
      </w:pPr>
      <w:r w:rsidRPr="008E15E0">
        <w:rPr>
          <w:b/>
          <w:bCs/>
          <w:color w:val="FF0000"/>
        </w:rPr>
        <w:t>*</w:t>
      </w:r>
      <w:r w:rsidRPr="00A62CA8">
        <w:rPr>
          <w:b/>
          <w:bCs/>
        </w:rPr>
        <w:t>Email</w:t>
      </w:r>
      <w:r>
        <w:t>: Enter the mail ID of the personnel. This mail ID would be used for communication</w:t>
      </w:r>
    </w:p>
    <w:p w14:paraId="58198007" w14:textId="77777777" w:rsidR="00082655" w:rsidRDefault="00082655" w:rsidP="00082655">
      <w:pPr>
        <w:pStyle w:val="BodyText2"/>
        <w:numPr>
          <w:ilvl w:val="0"/>
          <w:numId w:val="44"/>
        </w:numPr>
      </w:pPr>
      <w:r w:rsidRPr="008E15E0">
        <w:rPr>
          <w:b/>
          <w:bCs/>
          <w:color w:val="FF0000"/>
        </w:rPr>
        <w:t>*</w:t>
      </w:r>
      <w:r>
        <w:rPr>
          <w:b/>
          <w:bCs/>
        </w:rPr>
        <w:t>Contact Number</w:t>
      </w:r>
      <w:r>
        <w:t>: Enter the mobile number of the personnel. The agency would receive notifications at this mobile number.</w:t>
      </w:r>
    </w:p>
    <w:p w14:paraId="6551639C" w14:textId="77777777" w:rsidR="00082655" w:rsidRDefault="00082655" w:rsidP="00082655">
      <w:pPr>
        <w:pStyle w:val="BodyText2"/>
        <w:numPr>
          <w:ilvl w:val="0"/>
          <w:numId w:val="44"/>
        </w:numPr>
      </w:pPr>
      <w:r w:rsidRPr="008E15E0">
        <w:rPr>
          <w:b/>
          <w:bCs/>
          <w:color w:val="FF0000"/>
        </w:rPr>
        <w:t>*</w:t>
      </w:r>
      <w:r w:rsidRPr="000242DB">
        <w:rPr>
          <w:b/>
          <w:bCs/>
        </w:rPr>
        <w:t>Password</w:t>
      </w:r>
      <w:r>
        <w:t xml:space="preserve">: Enter a login password. This is the password that would be used to log into the CEIR Importer Portal application. </w:t>
      </w:r>
    </w:p>
    <w:p w14:paraId="7E67340E" w14:textId="77777777" w:rsidR="00082655" w:rsidRDefault="00082655" w:rsidP="00082655">
      <w:pPr>
        <w:pStyle w:val="BodyText2"/>
        <w:numPr>
          <w:ilvl w:val="0"/>
          <w:numId w:val="44"/>
        </w:numPr>
      </w:pPr>
      <w:r w:rsidRPr="008E15E0">
        <w:rPr>
          <w:b/>
          <w:bCs/>
          <w:color w:val="FF0000"/>
        </w:rPr>
        <w:t>*</w:t>
      </w:r>
      <w:r w:rsidRPr="000242DB">
        <w:rPr>
          <w:b/>
          <w:bCs/>
        </w:rPr>
        <w:t>Confirm Password</w:t>
      </w:r>
      <w:r>
        <w:t>: Re-enter the password for confirmation.</w:t>
      </w:r>
    </w:p>
    <w:p w14:paraId="5844FBDD" w14:textId="77777777" w:rsidR="00082655" w:rsidRDefault="00082655" w:rsidP="00082655">
      <w:pPr>
        <w:pStyle w:val="BodyText2"/>
        <w:numPr>
          <w:ilvl w:val="0"/>
          <w:numId w:val="44"/>
        </w:numPr>
      </w:pPr>
      <w:r w:rsidRPr="008E15E0">
        <w:rPr>
          <w:b/>
          <w:bCs/>
          <w:color w:val="FF0000"/>
        </w:rPr>
        <w:t>*</w:t>
      </w:r>
      <w:r>
        <w:t>Select three security questions and enter an answer for each question. This is required by the system when the importer forgets the password. In such a situation, the system requires identification to authenticate the importer. These security questions are used for authentication of the importer.</w:t>
      </w:r>
    </w:p>
    <w:p w14:paraId="697F3402" w14:textId="77777777" w:rsidR="00082655" w:rsidRDefault="00082655" w:rsidP="00082655">
      <w:pPr>
        <w:pStyle w:val="BodyText2"/>
        <w:numPr>
          <w:ilvl w:val="0"/>
          <w:numId w:val="44"/>
        </w:numPr>
      </w:pPr>
      <w:r w:rsidRPr="008E15E0">
        <w:rPr>
          <w:b/>
          <w:bCs/>
          <w:color w:val="FF0000"/>
        </w:rPr>
        <w:lastRenderedPageBreak/>
        <w:t>*</w:t>
      </w:r>
      <w:r>
        <w:t xml:space="preserve">Enter the captcha shown on the page. This is required to prove that the importer is not a robot. </w:t>
      </w:r>
    </w:p>
    <w:p w14:paraId="4FFB320D" w14:textId="77777777" w:rsidR="00082655" w:rsidRDefault="00082655" w:rsidP="00082655">
      <w:pPr>
        <w:pStyle w:val="BodyText2"/>
        <w:numPr>
          <w:ilvl w:val="0"/>
          <w:numId w:val="44"/>
        </w:numPr>
      </w:pPr>
      <w:r w:rsidRPr="008E15E0">
        <w:rPr>
          <w:b/>
          <w:bCs/>
          <w:color w:val="FF0000"/>
        </w:rPr>
        <w:t>*</w:t>
      </w:r>
      <w:r>
        <w:t>Select the declaration check box.</w:t>
      </w:r>
    </w:p>
    <w:p w14:paraId="72BC0A31" w14:textId="77777777" w:rsidR="00082655" w:rsidRDefault="00082655" w:rsidP="00082655">
      <w:pPr>
        <w:pStyle w:val="BodyText2"/>
        <w:numPr>
          <w:ilvl w:val="0"/>
          <w:numId w:val="44"/>
        </w:numPr>
      </w:pPr>
      <w:r>
        <w:t xml:space="preserve">Click </w:t>
      </w:r>
      <w:r w:rsidRPr="00A62CA8">
        <w:rPr>
          <w:b/>
          <w:bCs/>
        </w:rPr>
        <w:t>SUBMIT</w:t>
      </w:r>
      <w:r>
        <w:t>.</w:t>
      </w:r>
    </w:p>
    <w:p w14:paraId="32DFE21A" w14:textId="61F81158" w:rsidR="00082655" w:rsidRDefault="00082655" w:rsidP="00082655">
      <w:pPr>
        <w:pStyle w:val="BodyText2"/>
      </w:pPr>
      <w:r>
        <w:t xml:space="preserve">An OTP is sent to the </w:t>
      </w:r>
      <w:r w:rsidR="00C86AB2">
        <w:t>Immigration officer</w:t>
      </w:r>
      <w:r>
        <w:t xml:space="preserve">’s mail ID and contact number. </w:t>
      </w:r>
    </w:p>
    <w:p w14:paraId="51F1D34A" w14:textId="77777777" w:rsidR="00082655" w:rsidRDefault="00082655" w:rsidP="00082655">
      <w:pPr>
        <w:pStyle w:val="BodyText2"/>
        <w:jc w:val="center"/>
      </w:pPr>
      <w:r>
        <w:rPr>
          <w:noProof/>
        </w:rPr>
        <w:drawing>
          <wp:inline distT="0" distB="0" distL="0" distR="0" wp14:anchorId="2CCE6AC3" wp14:editId="05E293C9">
            <wp:extent cx="2941013" cy="1435558"/>
            <wp:effectExtent l="19050" t="19050" r="12065" b="1270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 OTP.png"/>
                    <pic:cNvPicPr/>
                  </pic:nvPicPr>
                  <pic:blipFill>
                    <a:blip r:embed="rId20"/>
                    <a:stretch>
                      <a:fillRect/>
                    </a:stretch>
                  </pic:blipFill>
                  <pic:spPr>
                    <a:xfrm>
                      <a:off x="0" y="0"/>
                      <a:ext cx="2987771" cy="1458381"/>
                    </a:xfrm>
                    <a:prstGeom prst="rect">
                      <a:avLst/>
                    </a:prstGeom>
                    <a:ln>
                      <a:solidFill>
                        <a:schemeClr val="tx1"/>
                      </a:solidFill>
                    </a:ln>
                  </pic:spPr>
                </pic:pic>
              </a:graphicData>
            </a:graphic>
          </wp:inline>
        </w:drawing>
      </w:r>
    </w:p>
    <w:p w14:paraId="4543A18A" w14:textId="77777777" w:rsidR="00082655" w:rsidRDefault="00082655" w:rsidP="00082655">
      <w:pPr>
        <w:pStyle w:val="FigureCaption"/>
      </w:pPr>
      <w:bookmarkStart w:id="162" w:name="_Toc74282504"/>
      <w:r>
        <w:t>Figure 3: Verify OTP</w:t>
      </w:r>
      <w:bookmarkEnd w:id="162"/>
    </w:p>
    <w:p w14:paraId="4E98F4F0" w14:textId="1293DA7E" w:rsidR="00082655" w:rsidRDefault="00082655" w:rsidP="00082655">
      <w:pPr>
        <w:pStyle w:val="BodyText2"/>
      </w:pPr>
      <w:r>
        <w:t xml:space="preserve">The </w:t>
      </w:r>
      <w:r w:rsidR="00C86AB2">
        <w:t>Immigration officer</w:t>
      </w:r>
      <w:r>
        <w:t xml:space="preserve"> is prompted to enter both the OTPs in the page for verification. </w:t>
      </w:r>
    </w:p>
    <w:p w14:paraId="5CF971CE" w14:textId="77777777" w:rsidR="00082655" w:rsidRDefault="00082655" w:rsidP="00082655">
      <w:pPr>
        <w:pStyle w:val="BodyText2"/>
        <w:jc w:val="center"/>
      </w:pPr>
      <w:r>
        <w:rPr>
          <w:noProof/>
        </w:rPr>
        <w:drawing>
          <wp:inline distT="0" distB="0" distL="0" distR="0" wp14:anchorId="604C2A6F" wp14:editId="6504C8CD">
            <wp:extent cx="3060428" cy="1847486"/>
            <wp:effectExtent l="19050" t="19050" r="26035" b="1968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TP Enter.png"/>
                    <pic:cNvPicPr/>
                  </pic:nvPicPr>
                  <pic:blipFill>
                    <a:blip r:embed="rId21"/>
                    <a:stretch>
                      <a:fillRect/>
                    </a:stretch>
                  </pic:blipFill>
                  <pic:spPr>
                    <a:xfrm>
                      <a:off x="0" y="0"/>
                      <a:ext cx="3075952" cy="1856857"/>
                    </a:xfrm>
                    <a:prstGeom prst="rect">
                      <a:avLst/>
                    </a:prstGeom>
                    <a:ln>
                      <a:solidFill>
                        <a:schemeClr val="tx1"/>
                      </a:solidFill>
                    </a:ln>
                  </pic:spPr>
                </pic:pic>
              </a:graphicData>
            </a:graphic>
          </wp:inline>
        </w:drawing>
      </w:r>
    </w:p>
    <w:p w14:paraId="688FC4C6" w14:textId="77777777" w:rsidR="00082655" w:rsidRDefault="00082655" w:rsidP="00082655">
      <w:pPr>
        <w:pStyle w:val="FigureCaption"/>
      </w:pPr>
      <w:bookmarkStart w:id="163" w:name="_Toc74282505"/>
      <w:r>
        <w:t>Figure 4: Enter OTP</w:t>
      </w:r>
      <w:bookmarkEnd w:id="163"/>
    </w:p>
    <w:p w14:paraId="6E7CD112" w14:textId="77777777" w:rsidR="00082655" w:rsidRDefault="00082655" w:rsidP="00082655">
      <w:pPr>
        <w:pStyle w:val="BodyText2"/>
      </w:pPr>
      <w:r>
        <w:t xml:space="preserve">Enter the two OTPs and click </w:t>
      </w:r>
      <w:r w:rsidRPr="0077516F">
        <w:rPr>
          <w:b/>
          <w:bCs/>
        </w:rPr>
        <w:t>Done</w:t>
      </w:r>
      <w:r>
        <w:t>.</w:t>
      </w:r>
    </w:p>
    <w:p w14:paraId="456D8405" w14:textId="77777777" w:rsidR="00082655" w:rsidRDefault="00082655" w:rsidP="00082655">
      <w:pPr>
        <w:pStyle w:val="BodyText2"/>
      </w:pPr>
      <w:r>
        <w:t xml:space="preserve">If the two OTPs match, the following message appears. If the OTPs do not match, click </w:t>
      </w:r>
      <w:r w:rsidRPr="0077516F">
        <w:rPr>
          <w:b/>
          <w:bCs/>
        </w:rPr>
        <w:t>Resend OTP</w:t>
      </w:r>
      <w:r>
        <w:t>. The two OTPs are resent, one to the contact number and the other to the mail account.</w:t>
      </w:r>
    </w:p>
    <w:p w14:paraId="156E7DA0" w14:textId="77777777" w:rsidR="00082655" w:rsidRDefault="00082655" w:rsidP="00082655">
      <w:pPr>
        <w:pStyle w:val="BodyText2"/>
        <w:jc w:val="center"/>
      </w:pPr>
      <w:r>
        <w:rPr>
          <w:noProof/>
        </w:rPr>
        <w:drawing>
          <wp:inline distT="0" distB="0" distL="0" distR="0" wp14:anchorId="03985092" wp14:editId="05579A54">
            <wp:extent cx="4134485" cy="1129983"/>
            <wp:effectExtent l="19050" t="19050" r="18415" b="1333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erify OTP1.png"/>
                    <pic:cNvPicPr/>
                  </pic:nvPicPr>
                  <pic:blipFill>
                    <a:blip r:embed="rId22"/>
                    <a:stretch>
                      <a:fillRect/>
                    </a:stretch>
                  </pic:blipFill>
                  <pic:spPr>
                    <a:xfrm>
                      <a:off x="0" y="0"/>
                      <a:ext cx="4174722" cy="1140980"/>
                    </a:xfrm>
                    <a:prstGeom prst="rect">
                      <a:avLst/>
                    </a:prstGeom>
                    <a:ln>
                      <a:solidFill>
                        <a:schemeClr val="tx1"/>
                      </a:solidFill>
                    </a:ln>
                  </pic:spPr>
                </pic:pic>
              </a:graphicData>
            </a:graphic>
          </wp:inline>
        </w:drawing>
      </w:r>
    </w:p>
    <w:p w14:paraId="4AD61361" w14:textId="4F781984" w:rsidR="00082655" w:rsidRDefault="00082655" w:rsidP="00082655">
      <w:pPr>
        <w:pStyle w:val="BodyText2"/>
      </w:pPr>
      <w:r>
        <w:lastRenderedPageBreak/>
        <w:t xml:space="preserve">After the OTPs are verified successfully, the registration request is sent to the CEIR Admin. The approval turnaround time is 2-3 days. After approval from the CEIR Admin, a mail containing the </w:t>
      </w:r>
      <w:r w:rsidR="00C86AB2">
        <w:t>Immigration officer</w:t>
      </w:r>
      <w:r>
        <w:t xml:space="preserve">’s registration ID is sent to the </w:t>
      </w:r>
      <w:r w:rsidR="00C86AB2">
        <w:t>Immigration officer</w:t>
      </w:r>
      <w:r>
        <w:t xml:space="preserve">’s mail account. This registration ID is a unique automatically generated ID. This ID is the login username for access to the CEIR </w:t>
      </w:r>
      <w:r w:rsidR="00C86AB2">
        <w:t>Immigration officer</w:t>
      </w:r>
      <w:r>
        <w:t xml:space="preserve"> Portal application.</w:t>
      </w:r>
    </w:p>
    <w:p w14:paraId="11B2492E" w14:textId="77777777" w:rsidR="00082655" w:rsidRDefault="00082655" w:rsidP="00082655">
      <w:pPr>
        <w:pStyle w:val="BodyText2"/>
        <w:tabs>
          <w:tab w:val="left" w:pos="6203"/>
        </w:tabs>
      </w:pPr>
      <w:r>
        <w:t>To start using the application, log into the application.</w:t>
      </w:r>
    </w:p>
    <w:p w14:paraId="5A29F7C7" w14:textId="77777777" w:rsidR="00A90D32" w:rsidRPr="00A90D32" w:rsidRDefault="00A90D32" w:rsidP="00A90D32">
      <w:pPr>
        <w:pStyle w:val="BodyText2"/>
        <w:rPr>
          <w:u w:val="single"/>
        </w:rPr>
      </w:pPr>
      <w:r w:rsidRPr="00A90D32">
        <w:rPr>
          <w:u w:val="single"/>
        </w:rPr>
        <w:t>To login:</w:t>
      </w:r>
    </w:p>
    <w:p w14:paraId="1713705A" w14:textId="2E95E939" w:rsidR="00A90D32" w:rsidRDefault="00A90D32" w:rsidP="00CB237B">
      <w:pPr>
        <w:pStyle w:val="BodyText2"/>
        <w:numPr>
          <w:ilvl w:val="0"/>
          <w:numId w:val="24"/>
        </w:numPr>
      </w:pPr>
      <w:r>
        <w:t xml:space="preserve">Open the browser and enter the </w:t>
      </w:r>
      <w:r w:rsidR="000242DB">
        <w:t xml:space="preserve">CEIR </w:t>
      </w:r>
      <w:r w:rsidR="00B6599B">
        <w:t>Immigration officer</w:t>
      </w:r>
      <w:r w:rsidR="000242DB">
        <w:t xml:space="preserve"> Portal </w:t>
      </w:r>
      <w:r>
        <w:t>URL in the address bar. The login screen appears.</w:t>
      </w:r>
    </w:p>
    <w:p w14:paraId="5FC9E51D" w14:textId="77777777" w:rsidR="0001372C" w:rsidRDefault="0077516F" w:rsidP="00956603">
      <w:pPr>
        <w:pStyle w:val="BodyText2"/>
        <w:jc w:val="center"/>
      </w:pPr>
      <w:r>
        <w:rPr>
          <w:noProof/>
        </w:rPr>
        <mc:AlternateContent>
          <mc:Choice Requires="wps">
            <w:drawing>
              <wp:anchor distT="0" distB="0" distL="114300" distR="114300" simplePos="0" relativeHeight="251708416" behindDoc="0" locked="0" layoutInCell="1" allowOverlap="1" wp14:anchorId="63A57F2F" wp14:editId="5F0D2CC7">
                <wp:simplePos x="0" y="0"/>
                <wp:positionH relativeFrom="column">
                  <wp:posOffset>3354705</wp:posOffset>
                </wp:positionH>
                <wp:positionV relativeFrom="paragraph">
                  <wp:posOffset>2226945</wp:posOffset>
                </wp:positionV>
                <wp:extent cx="683840" cy="219075"/>
                <wp:effectExtent l="0" t="0" r="21590" b="28575"/>
                <wp:wrapNone/>
                <wp:docPr id="52" name="Rectangle 52"/>
                <wp:cNvGraphicFramePr/>
                <a:graphic xmlns:a="http://schemas.openxmlformats.org/drawingml/2006/main">
                  <a:graphicData uri="http://schemas.microsoft.com/office/word/2010/wordprocessingShape">
                    <wps:wsp>
                      <wps:cNvSpPr/>
                      <wps:spPr>
                        <a:xfrm>
                          <a:off x="0" y="0"/>
                          <a:ext cx="68384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CCE9A" id="Rectangle 52" o:spid="_x0000_s1026" style="position:absolute;margin-left:264.15pt;margin-top:175.35pt;width:53.85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" filled="f" strokecolor="#ffc000 [3207]" strokeweight="2pt"/>
            </w:pict>
          </mc:Fallback>
        </mc:AlternateContent>
      </w:r>
      <w:r>
        <w:rPr>
          <w:noProof/>
        </w:rPr>
        <mc:AlternateContent>
          <mc:Choice Requires="wps">
            <w:drawing>
              <wp:anchor distT="0" distB="0" distL="114300" distR="114300" simplePos="0" relativeHeight="251706368" behindDoc="0" locked="0" layoutInCell="1" allowOverlap="1" wp14:anchorId="177BAE0E" wp14:editId="7ED107CE">
                <wp:simplePos x="0" y="0"/>
                <wp:positionH relativeFrom="column">
                  <wp:posOffset>3010775</wp:posOffset>
                </wp:positionH>
                <wp:positionV relativeFrom="paragraph">
                  <wp:posOffset>25640</wp:posOffset>
                </wp:positionV>
                <wp:extent cx="1040611" cy="313038"/>
                <wp:effectExtent l="0" t="0" r="26670" b="11430"/>
                <wp:wrapNone/>
                <wp:docPr id="51" name="Rectangle 51"/>
                <wp:cNvGraphicFramePr/>
                <a:graphic xmlns:a="http://schemas.openxmlformats.org/drawingml/2006/main">
                  <a:graphicData uri="http://schemas.microsoft.com/office/word/2010/wordprocessingShape">
                    <wps:wsp>
                      <wps:cNvSpPr/>
                      <wps:spPr>
                        <a:xfrm>
                          <a:off x="0" y="0"/>
                          <a:ext cx="1040611" cy="3130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5D169" id="Rectangle 51" o:spid="_x0000_s1026" style="position:absolute;margin-left:237.05pt;margin-top:2pt;width:81.95pt;height:24.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" filled="f" strokecolor="#ffc000 [3207]" strokeweight="2pt"/>
            </w:pict>
          </mc:Fallback>
        </mc:AlternateContent>
      </w:r>
      <w:r w:rsidR="0001372C">
        <w:rPr>
          <w:noProof/>
        </w:rPr>
        <w:drawing>
          <wp:inline distT="0" distB="0" distL="0" distR="0" wp14:anchorId="342556EF" wp14:editId="1784D449">
            <wp:extent cx="3132941" cy="2492756"/>
            <wp:effectExtent l="19050" t="19050" r="10795" b="222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gif"/>
                    <pic:cNvPicPr/>
                  </pic:nvPicPr>
                  <pic:blipFill>
                    <a:blip r:embed="rId23">
                      <a:extLst>
                        <a:ext uri="{28A0092B-C50C-407E-A947-70E740481C1C}">
                          <a14:useLocalDpi xmlns:a14="http://schemas.microsoft.com/office/drawing/2010/main" val="0"/>
                        </a:ext>
                      </a:extLst>
                    </a:blip>
                    <a:stretch>
                      <a:fillRect/>
                    </a:stretch>
                  </pic:blipFill>
                  <pic:spPr>
                    <a:xfrm>
                      <a:off x="0" y="0"/>
                      <a:ext cx="3156178" cy="2511244"/>
                    </a:xfrm>
                    <a:prstGeom prst="rect">
                      <a:avLst/>
                    </a:prstGeom>
                    <a:ln>
                      <a:solidFill>
                        <a:schemeClr val="tx1"/>
                      </a:solidFill>
                    </a:ln>
                  </pic:spPr>
                </pic:pic>
              </a:graphicData>
            </a:graphic>
          </wp:inline>
        </w:drawing>
      </w:r>
    </w:p>
    <w:p w14:paraId="5F67811E" w14:textId="77777777" w:rsidR="00C63B19" w:rsidRDefault="00C63B19" w:rsidP="00920BFE">
      <w:pPr>
        <w:pStyle w:val="FigureCaption"/>
      </w:pPr>
      <w:bookmarkStart w:id="164" w:name="_Toc74285762"/>
      <w:r>
        <w:t xml:space="preserve">Figure </w:t>
      </w:r>
      <w:r w:rsidR="00A1292D">
        <w:t>1</w:t>
      </w:r>
      <w:r>
        <w:t>: Login</w:t>
      </w:r>
      <w:bookmarkEnd w:id="164"/>
    </w:p>
    <w:p w14:paraId="20D15835" w14:textId="77777777" w:rsidR="00A90D32" w:rsidRDefault="00391A42" w:rsidP="002A39C9">
      <w:pPr>
        <w:pStyle w:val="BodyText2"/>
        <w:ind w:left="432"/>
      </w:pPr>
      <w:r>
        <w:t xml:space="preserve">On the top right corner of the login screen is the </w:t>
      </w:r>
      <w:r w:rsidRPr="00822F6F">
        <w:rPr>
          <w:b/>
          <w:bCs/>
        </w:rPr>
        <w:t xml:space="preserve">Language </w:t>
      </w:r>
      <w:r>
        <w:t xml:space="preserve">option. </w:t>
      </w:r>
      <w:r w:rsidR="00A90D32">
        <w:t xml:space="preserve">The application supports two languages: </w:t>
      </w:r>
      <w:r w:rsidR="00A90D32" w:rsidRPr="004140E9">
        <w:rPr>
          <w:b/>
          <w:bCs/>
        </w:rPr>
        <w:t>English</w:t>
      </w:r>
      <w:r w:rsidR="00A90D32">
        <w:t xml:space="preserve"> and </w:t>
      </w:r>
      <w:r w:rsidR="00A90D32" w:rsidRPr="004140E9">
        <w:rPr>
          <w:b/>
          <w:bCs/>
        </w:rPr>
        <w:t>Khmer</w:t>
      </w:r>
      <w:r w:rsidR="00A90D32">
        <w:t>. On selecting a</w:t>
      </w:r>
      <w:r w:rsidR="00BD7ABF">
        <w:t xml:space="preserve"> </w:t>
      </w:r>
      <w:r w:rsidR="000249E9">
        <w:t>given</w:t>
      </w:r>
      <w:r w:rsidR="00BD7ABF">
        <w:t xml:space="preserve"> language</w:t>
      </w:r>
      <w:r w:rsidR="00A90D32">
        <w:t xml:space="preserve">, all the field and column labels </w:t>
      </w:r>
      <w:r w:rsidR="004140E9">
        <w:t xml:space="preserve">in the application </w:t>
      </w:r>
      <w:r w:rsidR="00A90D32">
        <w:t>appear in the selected language. All user inputs are, however, in English.</w:t>
      </w:r>
    </w:p>
    <w:p w14:paraId="1A31A9D8" w14:textId="77777777" w:rsidR="00391A42" w:rsidRDefault="00391A42" w:rsidP="00956603">
      <w:pPr>
        <w:pStyle w:val="BodyText2"/>
        <w:ind w:left="432"/>
        <w:jc w:val="center"/>
      </w:pPr>
      <w:r>
        <w:rPr>
          <w:noProof/>
        </w:rPr>
        <w:drawing>
          <wp:inline distT="0" distB="0" distL="0" distR="0" wp14:anchorId="5DD0B69B" wp14:editId="2AFA3A17">
            <wp:extent cx="1447800" cy="818322"/>
            <wp:effectExtent l="19050" t="19050" r="19050" b="203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24">
                      <a:extLst>
                        <a:ext uri="{28A0092B-C50C-407E-A947-70E740481C1C}">
                          <a14:useLocalDpi xmlns:a14="http://schemas.microsoft.com/office/drawing/2010/main" val="0"/>
                        </a:ext>
                      </a:extLst>
                    </a:blip>
                    <a:stretch>
                      <a:fillRect/>
                    </a:stretch>
                  </pic:blipFill>
                  <pic:spPr>
                    <a:xfrm>
                      <a:off x="0" y="0"/>
                      <a:ext cx="1452225" cy="820823"/>
                    </a:xfrm>
                    <a:prstGeom prst="rect">
                      <a:avLst/>
                    </a:prstGeom>
                    <a:ln>
                      <a:solidFill>
                        <a:schemeClr val="tx1"/>
                      </a:solidFill>
                    </a:ln>
                  </pic:spPr>
                </pic:pic>
              </a:graphicData>
            </a:graphic>
          </wp:inline>
        </w:drawing>
      </w:r>
    </w:p>
    <w:p w14:paraId="7E4D8CF8" w14:textId="77777777" w:rsidR="00A90D32" w:rsidRDefault="00BD7ABF" w:rsidP="00CB237B">
      <w:pPr>
        <w:pStyle w:val="BodyText2"/>
        <w:numPr>
          <w:ilvl w:val="0"/>
          <w:numId w:val="24"/>
        </w:numPr>
      </w:pPr>
      <w:r>
        <w:t>Next, e</w:t>
      </w:r>
      <w:r w:rsidR="00A90D32">
        <w:t xml:space="preserve">nter </w:t>
      </w:r>
      <w:r w:rsidR="00C90C35">
        <w:t xml:space="preserve">the assigned </w:t>
      </w:r>
      <w:r w:rsidR="00933CA4">
        <w:t xml:space="preserve">login </w:t>
      </w:r>
      <w:r w:rsidR="00A90D32">
        <w:t>username and password.</w:t>
      </w:r>
    </w:p>
    <w:p w14:paraId="00260D91" w14:textId="77777777" w:rsidR="00A90D32" w:rsidRDefault="00ED2357" w:rsidP="002A39C9">
      <w:pPr>
        <w:pStyle w:val="BodyText2"/>
        <w:ind w:left="360"/>
      </w:pPr>
      <w:r w:rsidRPr="00933CA4">
        <w:t>U</w:t>
      </w:r>
      <w:r w:rsidR="00A90D32" w:rsidRPr="00933CA4">
        <w:t xml:space="preserve">sername is the registration ID that is </w:t>
      </w:r>
      <w:r w:rsidR="00BD7ABF" w:rsidRPr="00933CA4">
        <w:t xml:space="preserve">sent </w:t>
      </w:r>
      <w:r w:rsidR="00C90C35" w:rsidRPr="00933CA4">
        <w:t xml:space="preserve">on mail </w:t>
      </w:r>
      <w:r w:rsidR="00933CA4" w:rsidRPr="00933CA4">
        <w:t xml:space="preserve">to the </w:t>
      </w:r>
      <w:r w:rsidR="00B86583">
        <w:t>System Admin</w:t>
      </w:r>
      <w:r w:rsidR="00933CA4" w:rsidRPr="00933CA4">
        <w:t xml:space="preserve"> </w:t>
      </w:r>
      <w:r w:rsidR="00A90D32" w:rsidRPr="00933CA4">
        <w:t>after successful registration</w:t>
      </w:r>
      <w:r w:rsidR="00933CA4" w:rsidRPr="00933CA4">
        <w:t xml:space="preserve"> in the system</w:t>
      </w:r>
      <w:r w:rsidR="004140E9" w:rsidRPr="00933CA4">
        <w:t>.</w:t>
      </w:r>
    </w:p>
    <w:p w14:paraId="4EE336BC" w14:textId="77777777" w:rsidR="00A90D32" w:rsidRDefault="00A90D32" w:rsidP="00CB237B">
      <w:pPr>
        <w:pStyle w:val="BodyText2"/>
        <w:numPr>
          <w:ilvl w:val="0"/>
          <w:numId w:val="24"/>
        </w:numPr>
      </w:pPr>
      <w:r>
        <w:t>Enter the captcha.</w:t>
      </w:r>
    </w:p>
    <w:p w14:paraId="7DB7B9F0" w14:textId="77777777" w:rsidR="00A90D32" w:rsidRDefault="00A90D32" w:rsidP="00CB237B">
      <w:pPr>
        <w:pStyle w:val="BodyText2"/>
        <w:numPr>
          <w:ilvl w:val="0"/>
          <w:numId w:val="24"/>
        </w:numPr>
      </w:pPr>
      <w:r>
        <w:lastRenderedPageBreak/>
        <w:t xml:space="preserve">Click </w:t>
      </w:r>
      <w:r w:rsidR="00391A42" w:rsidRPr="00391A42">
        <w:rPr>
          <w:b/>
          <w:bCs/>
        </w:rPr>
        <w:t>LOGIN</w:t>
      </w:r>
      <w:r>
        <w:t>.</w:t>
      </w:r>
    </w:p>
    <w:p w14:paraId="0C652D24" w14:textId="77777777" w:rsidR="00B40253" w:rsidRDefault="00B40253" w:rsidP="00B40253">
      <w:pPr>
        <w:pStyle w:val="BodyText2"/>
        <w:ind w:left="360"/>
      </w:pPr>
      <w:r>
        <w:t>If the login and password are incorrect or the captcha is not correct, an error message appears, and you are prompted to re-enter the login details.</w:t>
      </w:r>
    </w:p>
    <w:p w14:paraId="208188C9" w14:textId="77777777" w:rsidR="00391A42" w:rsidRDefault="00A90D32" w:rsidP="00E40E9F">
      <w:pPr>
        <w:pStyle w:val="BodyText2"/>
        <w:ind w:left="432"/>
      </w:pPr>
      <w:r>
        <w:t xml:space="preserve">On entering correct information, the application </w:t>
      </w:r>
      <w:r w:rsidR="00637436">
        <w:t>Search</w:t>
      </w:r>
      <w:r w:rsidR="000249E9">
        <w:t xml:space="preserve"> page appears</w:t>
      </w:r>
      <w:r>
        <w:t xml:space="preserve">. </w:t>
      </w:r>
    </w:p>
    <w:p w14:paraId="24693E2B" w14:textId="339DF262" w:rsidR="00A90D32" w:rsidRDefault="00A90D32" w:rsidP="00E40E9F">
      <w:pPr>
        <w:pStyle w:val="BodyText2"/>
        <w:ind w:left="432"/>
      </w:pPr>
      <w:r>
        <w:t xml:space="preserve">If </w:t>
      </w:r>
      <w:r w:rsidR="00C47287">
        <w:t xml:space="preserve">the </w:t>
      </w:r>
      <w:r w:rsidR="00B6599B">
        <w:t>Immigration officer</w:t>
      </w:r>
      <w:r>
        <w:t xml:space="preserve"> forget</w:t>
      </w:r>
      <w:r w:rsidR="00C47287">
        <w:t>s the assigned</w:t>
      </w:r>
      <w:r>
        <w:t xml:space="preserve"> password, </w:t>
      </w:r>
      <w:r w:rsidR="00F43B2B">
        <w:t xml:space="preserve">then the same need to request from the </w:t>
      </w:r>
      <w:r w:rsidR="00147053">
        <w:t>System</w:t>
      </w:r>
      <w:r w:rsidR="00F43B2B">
        <w:t xml:space="preserve"> </w:t>
      </w:r>
      <w:r w:rsidR="00147053">
        <w:t>admin</w:t>
      </w:r>
      <w:r w:rsidR="00F43B2B">
        <w:t xml:space="preserve">. The </w:t>
      </w:r>
      <w:r w:rsidRPr="003A29D3">
        <w:rPr>
          <w:b/>
          <w:bCs/>
        </w:rPr>
        <w:t>Forgot Password</w:t>
      </w:r>
      <w:r>
        <w:t xml:space="preserve"> link</w:t>
      </w:r>
      <w:r w:rsidR="00BD7ABF">
        <w:t xml:space="preserve"> </w:t>
      </w:r>
      <w:r w:rsidR="00F43B2B">
        <w:t>work for external user who register themselves from the DMC portal</w:t>
      </w:r>
    </w:p>
    <w:p w14:paraId="7482C578" w14:textId="77777777" w:rsidR="00F5488A" w:rsidRDefault="00F5488A" w:rsidP="00A90D32">
      <w:pPr>
        <w:pStyle w:val="BodyText2"/>
      </w:pPr>
    </w:p>
    <w:p w14:paraId="57DE823B" w14:textId="77777777" w:rsidR="00FB08E2" w:rsidRDefault="00FB08E2" w:rsidP="002A39C9">
      <w:pPr>
        <w:pStyle w:val="Heading2"/>
      </w:pPr>
      <w:bookmarkStart w:id="165" w:name="_Toc31900103"/>
      <w:bookmarkStart w:id="166" w:name="_Toc31900170"/>
      <w:bookmarkStart w:id="167" w:name="_Toc31900292"/>
      <w:bookmarkStart w:id="168" w:name="_Toc74285756"/>
      <w:r>
        <w:t>Application User Interface</w:t>
      </w:r>
      <w:bookmarkEnd w:id="165"/>
      <w:bookmarkEnd w:id="166"/>
      <w:bookmarkEnd w:id="167"/>
      <w:bookmarkEnd w:id="168"/>
    </w:p>
    <w:p w14:paraId="0E36F22B" w14:textId="3440A6DE" w:rsidR="000249E9" w:rsidRDefault="000249E9" w:rsidP="000249E9">
      <w:pPr>
        <w:pStyle w:val="BodyText2"/>
      </w:pPr>
      <w:r>
        <w:t>On logging into the application successfully, the</w:t>
      </w:r>
      <w:r w:rsidR="00E1361A">
        <w:t xml:space="preserve"> CEIR </w:t>
      </w:r>
      <w:r w:rsidR="00B6599B">
        <w:t xml:space="preserve">Immigration </w:t>
      </w:r>
      <w:r w:rsidR="00E1361A">
        <w:t>Portal</w:t>
      </w:r>
      <w:r>
        <w:t xml:space="preserve"> </w:t>
      </w:r>
      <w:r w:rsidR="007165D8">
        <w:t>Home</w:t>
      </w:r>
      <w:r>
        <w:t xml:space="preserve"> page appears.</w:t>
      </w:r>
    </w:p>
    <w:p w14:paraId="132E02C7" w14:textId="345C19DC" w:rsidR="00E43EFE" w:rsidRDefault="0006365A" w:rsidP="00956603">
      <w:pPr>
        <w:pStyle w:val="BodyText2"/>
        <w:jc w:val="center"/>
      </w:pPr>
      <w:r>
        <w:rPr>
          <w:noProof/>
        </w:rPr>
        <w:drawing>
          <wp:inline distT="0" distB="0" distL="0" distR="0" wp14:anchorId="4C58E4F6" wp14:editId="4C1CB1AC">
            <wp:extent cx="5278755" cy="234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755" cy="2343150"/>
                    </a:xfrm>
                    <a:prstGeom prst="rect">
                      <a:avLst/>
                    </a:prstGeom>
                  </pic:spPr>
                </pic:pic>
              </a:graphicData>
            </a:graphic>
          </wp:inline>
        </w:drawing>
      </w:r>
    </w:p>
    <w:p w14:paraId="672D56B2" w14:textId="2D43B960" w:rsidR="005271B7" w:rsidRDefault="005271B7" w:rsidP="00920BFE">
      <w:pPr>
        <w:pStyle w:val="FigureCaption"/>
      </w:pPr>
      <w:bookmarkStart w:id="169" w:name="_Toc74285763"/>
      <w:r>
        <w:t xml:space="preserve">Figure </w:t>
      </w:r>
      <w:r w:rsidR="00022075">
        <w:t>2</w:t>
      </w:r>
      <w:r>
        <w:t xml:space="preserve">: </w:t>
      </w:r>
      <w:r w:rsidR="0006365A">
        <w:t>Home</w:t>
      </w:r>
      <w:r>
        <w:t xml:space="preserve"> Page</w:t>
      </w:r>
      <w:bookmarkEnd w:id="169"/>
    </w:p>
    <w:p w14:paraId="17F9BA6B" w14:textId="77777777" w:rsidR="00E14079" w:rsidRDefault="00E14079" w:rsidP="00FB08E2">
      <w:pPr>
        <w:pStyle w:val="BodyText2"/>
      </w:pPr>
    </w:p>
    <w:p w14:paraId="5163D2AA" w14:textId="3807A2B5"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7D95A217" w14:textId="77777777" w:rsidR="00FB08E2" w:rsidRDefault="00FB08E2" w:rsidP="00FB08E2">
      <w:pPr>
        <w:pStyle w:val="BodyText2"/>
      </w:pPr>
      <w:r>
        <w:t>The top right corner of the screen displays the following menu</w:t>
      </w:r>
      <w:r w:rsidR="00643EDD">
        <w:t xml:space="preserve"> options</w:t>
      </w:r>
      <w:r>
        <w:t>:</w:t>
      </w:r>
    </w:p>
    <w:p w14:paraId="7078407E" w14:textId="77777777" w:rsidR="00C47287" w:rsidRPr="00C47287" w:rsidRDefault="00C47287" w:rsidP="00DC39E0">
      <w:pPr>
        <w:pStyle w:val="BodyText2"/>
        <w:numPr>
          <w:ilvl w:val="0"/>
          <w:numId w:val="19"/>
        </w:numPr>
      </w:pPr>
      <w:r w:rsidRPr="00E40E9F">
        <w:rPr>
          <w:b/>
          <w:bCs/>
        </w:rPr>
        <w:t>Download</w:t>
      </w:r>
      <w:r w:rsidRPr="00E40E9F">
        <w:t>:</w:t>
      </w:r>
      <w:r>
        <w:t xml:space="preserve"> Click to download th</w:t>
      </w:r>
      <w:r w:rsidR="00E40E9F">
        <w:t>is</w:t>
      </w:r>
      <w:r>
        <w:t xml:space="preserve"> user manual. </w:t>
      </w:r>
    </w:p>
    <w:p w14:paraId="504F1097" w14:textId="77777777" w:rsidR="00FB08E2" w:rsidRDefault="00530228" w:rsidP="00DC39E0">
      <w:pPr>
        <w:pStyle w:val="BodyText2"/>
        <w:numPr>
          <w:ilvl w:val="0"/>
          <w:numId w:val="19"/>
        </w:numPr>
      </w:pPr>
      <w:r>
        <w:rPr>
          <w:b/>
          <w:bCs/>
        </w:rPr>
        <w:t>English</w:t>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043C6393" w14:textId="77777777" w:rsidR="008D6E09" w:rsidRDefault="008D6E09" w:rsidP="00956603">
      <w:pPr>
        <w:pStyle w:val="BodyText2"/>
        <w:ind w:left="709"/>
        <w:jc w:val="center"/>
      </w:pPr>
      <w:r>
        <w:rPr>
          <w:noProof/>
        </w:rPr>
        <w:drawing>
          <wp:inline distT="0" distB="0" distL="0" distR="0" wp14:anchorId="1F291BD7" wp14:editId="2872CE18">
            <wp:extent cx="793750" cy="645279"/>
            <wp:effectExtent l="19050" t="19050" r="25400" b="2159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26"/>
                    <a:srcRect r="86621" b="80634"/>
                    <a:stretch/>
                  </pic:blipFill>
                  <pic:spPr bwMode="auto">
                    <a:xfrm>
                      <a:off x="0" y="0"/>
                      <a:ext cx="799202" cy="649711"/>
                    </a:xfrm>
                    <a:prstGeom prst="rect">
                      <a:avLst/>
                    </a:prstGeom>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46FF054" w14:textId="77777777" w:rsidR="00FB08E2" w:rsidRPr="00933CA4" w:rsidRDefault="00AC7A71" w:rsidP="00DC39E0">
      <w:pPr>
        <w:pStyle w:val="BodyText2"/>
        <w:numPr>
          <w:ilvl w:val="0"/>
          <w:numId w:val="19"/>
        </w:numPr>
      </w:pPr>
      <w:r w:rsidRPr="00933CA4">
        <w:rPr>
          <w:noProof/>
        </w:rPr>
        <w:lastRenderedPageBreak/>
        <w:drawing>
          <wp:inline distT="0" distB="0" distL="0" distR="0" wp14:anchorId="19FBFE45" wp14:editId="58229708">
            <wp:extent cx="166915" cy="183607"/>
            <wp:effectExtent l="0" t="0" r="5080" b="6985"/>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27">
                      <a:extLst>
                        <a:ext uri="{28A0092B-C50C-407E-A947-70E740481C1C}">
                          <a14:useLocalDpi xmlns:a14="http://schemas.microsoft.com/office/drawing/2010/main" val="0"/>
                        </a:ext>
                      </a:extLst>
                    </a:blip>
                    <a:stretch>
                      <a:fillRect/>
                    </a:stretch>
                  </pic:blipFill>
                  <pic:spPr>
                    <a:xfrm>
                      <a:off x="0" y="0"/>
                      <a:ext cx="168242" cy="185067"/>
                    </a:xfrm>
                    <a:prstGeom prst="rect">
                      <a:avLst/>
                    </a:prstGeom>
                  </pic:spPr>
                </pic:pic>
              </a:graphicData>
            </a:graphic>
          </wp:inline>
        </w:drawing>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3563C465" w14:textId="376975C2" w:rsidR="00FB08E2" w:rsidRDefault="002F572B" w:rsidP="00956603">
      <w:pPr>
        <w:pStyle w:val="BodyText2"/>
        <w:ind w:left="709"/>
        <w:jc w:val="center"/>
      </w:pPr>
      <w:r w:rsidRPr="00692933">
        <w:rPr>
          <w:noProof/>
        </w:rPr>
        <w:drawing>
          <wp:inline distT="0" distB="0" distL="0" distR="0" wp14:anchorId="63D76200" wp14:editId="40CFCBD4">
            <wp:extent cx="1090507" cy="857363"/>
            <wp:effectExtent l="0" t="0" r="0" b="0"/>
            <wp:docPr id="2" name="Picture 8">
              <a:extLst xmlns:a="http://schemas.openxmlformats.org/drawingml/2006/main">
                <a:ext uri="{FF2B5EF4-FFF2-40B4-BE49-F238E27FC236}">
                  <a16:creationId xmlns:a16="http://schemas.microsoft.com/office/drawing/2014/main" id="{DE6232DB-9591-4EF5-A7D9-A27ED86D4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E6232DB-9591-4EF5-A7D9-A27ED86D4C66}"/>
                        </a:ext>
                      </a:extLst>
                    </pic:cNvPr>
                    <pic:cNvPicPr>
                      <a:picLocks noChangeAspect="1"/>
                    </pic:cNvPicPr>
                  </pic:nvPicPr>
                  <pic:blipFill>
                    <a:blip r:embed="rId28"/>
                    <a:stretch>
                      <a:fillRect/>
                    </a:stretch>
                  </pic:blipFill>
                  <pic:spPr>
                    <a:xfrm>
                      <a:off x="0" y="0"/>
                      <a:ext cx="1106554" cy="869979"/>
                    </a:xfrm>
                    <a:prstGeom prst="rect">
                      <a:avLst/>
                    </a:prstGeom>
                  </pic:spPr>
                </pic:pic>
              </a:graphicData>
            </a:graphic>
          </wp:inline>
        </w:drawing>
      </w:r>
    </w:p>
    <w:p w14:paraId="775B6447" w14:textId="77777777" w:rsidR="00625C75" w:rsidRDefault="00625C75" w:rsidP="00625C75">
      <w:pPr>
        <w:pStyle w:val="BodyText2"/>
        <w:numPr>
          <w:ilvl w:val="0"/>
          <w:numId w:val="20"/>
        </w:numPr>
      </w:pPr>
      <w:r>
        <w:rPr>
          <w:b/>
          <w:bCs/>
          <w:noProof/>
        </w:rPr>
        <w:drawing>
          <wp:inline distT="0" distB="0" distL="0" distR="0" wp14:anchorId="5D9BA9BA" wp14:editId="37CB2AD9">
            <wp:extent cx="15240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png"/>
                    <pic:cNvPicPr/>
                  </pic:nvPicPr>
                  <pic:blipFill>
                    <a:blip r:embed="rId29"/>
                    <a:stretch>
                      <a:fillRect/>
                    </a:stretch>
                  </pic:blipFill>
                  <pic:spPr>
                    <a:xfrm>
                      <a:off x="0" y="0"/>
                      <a:ext cx="159386" cy="159386"/>
                    </a:xfrm>
                    <a:prstGeom prst="rect">
                      <a:avLst/>
                    </a:prstGeom>
                  </pic:spPr>
                </pic:pic>
              </a:graphicData>
            </a:graphic>
          </wp:inline>
        </w:drawing>
      </w:r>
      <w:r>
        <w:rPr>
          <w:b/>
          <w:bCs/>
        </w:rPr>
        <w:t xml:space="preserve"> </w:t>
      </w:r>
      <w:r w:rsidRPr="00933CA4">
        <w:t>(</w:t>
      </w:r>
      <w:r w:rsidRPr="00A15427">
        <w:rPr>
          <w:b/>
          <w:bCs/>
        </w:rPr>
        <w:t>Edit Info</w:t>
      </w:r>
      <w:r w:rsidRPr="00933CA4">
        <w:t>)</w:t>
      </w:r>
      <w:r>
        <w:t xml:space="preserve">: Click on it to modify the registered information. The </w:t>
      </w:r>
      <w:r w:rsidRPr="005A582E">
        <w:rPr>
          <w:b/>
          <w:bCs/>
        </w:rPr>
        <w:t>Edit Information</w:t>
      </w:r>
      <w:r>
        <w:t xml:space="preserve"> page opens.</w:t>
      </w:r>
    </w:p>
    <w:p w14:paraId="0822DFA6" w14:textId="3C276B2E" w:rsidR="00625C75" w:rsidRDefault="00625C75" w:rsidP="00625C75">
      <w:pPr>
        <w:pStyle w:val="BodyText2"/>
        <w:ind w:left="709"/>
        <w:jc w:val="center"/>
      </w:pPr>
      <w:r>
        <w:rPr>
          <w:noProof/>
        </w:rPr>
        <w:drawing>
          <wp:inline distT="0" distB="0" distL="0" distR="0" wp14:anchorId="4F479B14" wp14:editId="3B56B97C">
            <wp:extent cx="4455295" cy="3461657"/>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2363" cy="3467148"/>
                    </a:xfrm>
                    <a:prstGeom prst="rect">
                      <a:avLst/>
                    </a:prstGeom>
                  </pic:spPr>
                </pic:pic>
              </a:graphicData>
            </a:graphic>
          </wp:inline>
        </w:drawing>
      </w:r>
    </w:p>
    <w:p w14:paraId="3CEA8D7D" w14:textId="77777777" w:rsidR="00625C75" w:rsidRDefault="00625C75" w:rsidP="00625C75">
      <w:pPr>
        <w:pStyle w:val="FigureCaption"/>
      </w:pPr>
      <w:r>
        <w:t xml:space="preserve">       </w:t>
      </w:r>
      <w:bookmarkStart w:id="170" w:name="_Toc37239351"/>
      <w:r>
        <w:t>Figure 10: Edit Information</w:t>
      </w:r>
      <w:bookmarkEnd w:id="170"/>
    </w:p>
    <w:p w14:paraId="0D42D85E" w14:textId="77777777" w:rsidR="00625C75" w:rsidRDefault="00625C75" w:rsidP="00625C75">
      <w:pPr>
        <w:pStyle w:val="BodyText2"/>
        <w:numPr>
          <w:ilvl w:val="0"/>
          <w:numId w:val="40"/>
        </w:numPr>
      </w:pPr>
      <w:r>
        <w:t>Make the required changes.</w:t>
      </w:r>
    </w:p>
    <w:p w14:paraId="58734D76" w14:textId="77777777" w:rsidR="00625C75" w:rsidRDefault="00625C75" w:rsidP="00625C75">
      <w:pPr>
        <w:pStyle w:val="BodyText2"/>
        <w:numPr>
          <w:ilvl w:val="0"/>
          <w:numId w:val="40"/>
        </w:numPr>
      </w:pPr>
      <w:r>
        <w:t xml:space="preserve">Click </w:t>
      </w:r>
      <w:r w:rsidRPr="00ED2357">
        <w:rPr>
          <w:b/>
          <w:bCs/>
        </w:rPr>
        <w:t>Submit</w:t>
      </w:r>
      <w:r>
        <w:t xml:space="preserve"> to save the changes.</w:t>
      </w:r>
    </w:p>
    <w:p w14:paraId="5A6F945D" w14:textId="77777777" w:rsidR="00625C75" w:rsidRDefault="00625C75" w:rsidP="00625C75">
      <w:pPr>
        <w:pStyle w:val="BodyText2"/>
        <w:numPr>
          <w:ilvl w:val="0"/>
          <w:numId w:val="20"/>
        </w:numPr>
      </w:pPr>
      <w:r w:rsidRPr="00933CA4">
        <w:rPr>
          <w:b/>
          <w:bCs/>
          <w:noProof/>
        </w:rPr>
        <w:drawing>
          <wp:inline distT="0" distB="0" distL="0" distR="0" wp14:anchorId="3CEDDD50" wp14:editId="0C5008AD">
            <wp:extent cx="152400" cy="14325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31"/>
                    <a:stretch>
                      <a:fillRect/>
                    </a:stretch>
                  </pic:blipFill>
                  <pic:spPr>
                    <a:xfrm>
                      <a:off x="0" y="0"/>
                      <a:ext cx="158282" cy="148785"/>
                    </a:xfrm>
                    <a:prstGeom prst="rect">
                      <a:avLst/>
                    </a:prstGeom>
                  </pic:spPr>
                </pic:pic>
              </a:graphicData>
            </a:graphic>
          </wp:inline>
        </w:drawing>
      </w:r>
      <w:r w:rsidRPr="00933CA4">
        <w:rPr>
          <w:b/>
          <w:bCs/>
        </w:rPr>
        <w:t xml:space="preserve"> </w:t>
      </w:r>
      <w:r w:rsidRPr="00933CA4">
        <w:t>(</w:t>
      </w:r>
      <w:r w:rsidRPr="00933CA4">
        <w:rPr>
          <w:b/>
          <w:bCs/>
        </w:rPr>
        <w:t>Change Password</w:t>
      </w:r>
      <w:r w:rsidRPr="00933CA4">
        <w:t>):</w:t>
      </w:r>
      <w:r>
        <w:t xml:space="preserve"> Click on it change the login password. </w:t>
      </w:r>
    </w:p>
    <w:p w14:paraId="059B8E3A" w14:textId="77777777" w:rsidR="00625C75" w:rsidRDefault="00625C75" w:rsidP="00625C75">
      <w:pPr>
        <w:pStyle w:val="BodyText2"/>
        <w:ind w:firstLine="709"/>
        <w:jc w:val="center"/>
      </w:pPr>
      <w:r>
        <w:rPr>
          <w:noProof/>
        </w:rPr>
        <w:lastRenderedPageBreak/>
        <w:drawing>
          <wp:inline distT="0" distB="0" distL="0" distR="0" wp14:anchorId="75699AAE" wp14:editId="6F5FEA23">
            <wp:extent cx="3360680" cy="2081893"/>
            <wp:effectExtent l="19050" t="19050" r="11430" b="13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32"/>
                    <a:stretch>
                      <a:fillRect/>
                    </a:stretch>
                  </pic:blipFill>
                  <pic:spPr>
                    <a:xfrm>
                      <a:off x="0" y="0"/>
                      <a:ext cx="3375011" cy="2090771"/>
                    </a:xfrm>
                    <a:prstGeom prst="rect">
                      <a:avLst/>
                    </a:prstGeom>
                    <a:ln>
                      <a:solidFill>
                        <a:schemeClr val="tx1"/>
                      </a:solidFill>
                    </a:ln>
                  </pic:spPr>
                </pic:pic>
              </a:graphicData>
            </a:graphic>
          </wp:inline>
        </w:drawing>
      </w:r>
    </w:p>
    <w:p w14:paraId="3BAC03C3" w14:textId="77777777" w:rsidR="00625C75" w:rsidRDefault="00625C75" w:rsidP="00625C75">
      <w:pPr>
        <w:pStyle w:val="FigureCaption"/>
      </w:pPr>
      <w:r>
        <w:t xml:space="preserve">    </w:t>
      </w:r>
      <w:bookmarkStart w:id="171" w:name="_Toc37239352"/>
      <w:r>
        <w:t>Figure 11: Change Password</w:t>
      </w:r>
      <w:bookmarkEnd w:id="171"/>
    </w:p>
    <w:p w14:paraId="51192EA0" w14:textId="77777777" w:rsidR="00625C75" w:rsidRDefault="00625C75" w:rsidP="00625C75">
      <w:pPr>
        <w:pStyle w:val="BodyText2"/>
        <w:numPr>
          <w:ilvl w:val="0"/>
          <w:numId w:val="27"/>
        </w:numPr>
      </w:pPr>
      <w:r w:rsidRPr="00310E7E">
        <w:rPr>
          <w:b/>
          <w:bCs/>
        </w:rPr>
        <w:t>Old Password</w:t>
      </w:r>
      <w:r>
        <w:t xml:space="preserve">: Enter the existing password. Click </w:t>
      </w:r>
      <w:r>
        <w:rPr>
          <w:noProof/>
        </w:rPr>
        <w:drawing>
          <wp:inline distT="0" distB="0" distL="0" distR="0" wp14:anchorId="4DA63454" wp14:editId="7C325ED7">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33"/>
                    <a:stretch>
                      <a:fillRect/>
                    </a:stretch>
                  </pic:blipFill>
                  <pic:spPr>
                    <a:xfrm>
                      <a:off x="0" y="0"/>
                      <a:ext cx="200000" cy="142857"/>
                    </a:xfrm>
                    <a:prstGeom prst="rect">
                      <a:avLst/>
                    </a:prstGeom>
                  </pic:spPr>
                </pic:pic>
              </a:graphicData>
            </a:graphic>
          </wp:inline>
        </w:drawing>
      </w:r>
      <w:r>
        <w:t xml:space="preserve"> to see the password characters being entered. Click on it again to hide the password characters. This works like a toggle key.</w:t>
      </w:r>
    </w:p>
    <w:p w14:paraId="4E1E8159" w14:textId="77777777" w:rsidR="00625C75" w:rsidRDefault="00625C75" w:rsidP="00625C75">
      <w:pPr>
        <w:pStyle w:val="BodyText2"/>
        <w:numPr>
          <w:ilvl w:val="0"/>
          <w:numId w:val="27"/>
        </w:numPr>
      </w:pPr>
      <w:r w:rsidRPr="000242DB">
        <w:rPr>
          <w:b/>
          <w:bCs/>
        </w:rPr>
        <w:t>New Password</w:t>
      </w:r>
      <w:r>
        <w:t xml:space="preserve">: Enter a new password. </w:t>
      </w:r>
    </w:p>
    <w:p w14:paraId="03550947" w14:textId="77777777" w:rsidR="00625C75" w:rsidRDefault="00625C75" w:rsidP="00625C75">
      <w:pPr>
        <w:pStyle w:val="BodyText2"/>
        <w:numPr>
          <w:ilvl w:val="0"/>
          <w:numId w:val="27"/>
        </w:numPr>
      </w:pPr>
      <w:r w:rsidRPr="000242DB">
        <w:rPr>
          <w:b/>
          <w:bCs/>
        </w:rPr>
        <w:t>Confirm Password</w:t>
      </w:r>
      <w:r>
        <w:t>: Re-enter the new password to confirm the password.</w:t>
      </w:r>
    </w:p>
    <w:p w14:paraId="7051A961" w14:textId="77777777" w:rsidR="00625C75" w:rsidRDefault="00625C75" w:rsidP="00625C75">
      <w:pPr>
        <w:pStyle w:val="BodyText2"/>
        <w:numPr>
          <w:ilvl w:val="0"/>
          <w:numId w:val="27"/>
        </w:numPr>
      </w:pPr>
      <w:r>
        <w:t xml:space="preserve">Click </w:t>
      </w:r>
      <w:r w:rsidRPr="00A15427">
        <w:rPr>
          <w:b/>
          <w:bCs/>
        </w:rPr>
        <w:t>SUBMIT</w:t>
      </w:r>
      <w:r>
        <w:t xml:space="preserve">. </w:t>
      </w:r>
    </w:p>
    <w:p w14:paraId="07DBDE1D" w14:textId="77777777" w:rsidR="00625C75" w:rsidRPr="00E40E9F" w:rsidRDefault="00625C75" w:rsidP="00625C75">
      <w:pPr>
        <w:pStyle w:val="BodyText2"/>
        <w:numPr>
          <w:ilvl w:val="0"/>
          <w:numId w:val="20"/>
        </w:numPr>
      </w:pPr>
      <w:r w:rsidRPr="00577C0E">
        <w:rPr>
          <w:b/>
          <w:bCs/>
          <w:noProof/>
        </w:rPr>
        <w:drawing>
          <wp:inline distT="0" distB="0" distL="0" distR="0" wp14:anchorId="336D66A0" wp14:editId="0706E02B">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ableDisable.png"/>
                    <pic:cNvPicPr/>
                  </pic:nvPicPr>
                  <pic:blipFill>
                    <a:blip r:embed="rId34"/>
                    <a:stretch>
                      <a:fillRect/>
                    </a:stretch>
                  </pic:blipFill>
                  <pic:spPr>
                    <a:xfrm>
                      <a:off x="0" y="0"/>
                      <a:ext cx="152400" cy="152400"/>
                    </a:xfrm>
                    <a:prstGeom prst="rect">
                      <a:avLst/>
                    </a:prstGeom>
                  </pic:spPr>
                </pic:pic>
              </a:graphicData>
            </a:graphic>
          </wp:inline>
        </w:drawing>
      </w:r>
      <w:r w:rsidRPr="00577C0E">
        <w:rPr>
          <w:b/>
          <w:bCs/>
        </w:rPr>
        <w:t xml:space="preserve"> </w:t>
      </w:r>
      <w:r w:rsidRPr="00577C0E">
        <w:t>(</w:t>
      </w:r>
      <w:r w:rsidRPr="00577C0E">
        <w:rPr>
          <w:b/>
          <w:bCs/>
        </w:rPr>
        <w:t>Enable/Disable Account</w:t>
      </w:r>
      <w:r w:rsidRPr="00577C0E">
        <w:t>):</w:t>
      </w:r>
      <w:r w:rsidRPr="00E40E9F">
        <w:t xml:space="preserve"> </w:t>
      </w:r>
      <w:r>
        <w:t>Operator</w:t>
      </w:r>
      <w:r w:rsidRPr="00E40E9F">
        <w:t xml:space="preserve"> can deactivate their account or disable/enable their account. </w:t>
      </w:r>
    </w:p>
    <w:p w14:paraId="18E4A9EC" w14:textId="77777777" w:rsidR="00625C75" w:rsidRPr="00E40E9F" w:rsidRDefault="00625C75" w:rsidP="00625C75">
      <w:pPr>
        <w:pStyle w:val="BodyText2"/>
        <w:numPr>
          <w:ilvl w:val="1"/>
          <w:numId w:val="20"/>
        </w:numPr>
      </w:pPr>
      <w:r w:rsidRPr="00E40E9F">
        <w:t xml:space="preserve">Deactivating an account means deleting the </w:t>
      </w:r>
      <w:r>
        <w:t>login a</w:t>
      </w:r>
      <w:r w:rsidRPr="00E40E9F">
        <w:t xml:space="preserve">ccount. </w:t>
      </w:r>
      <w:r>
        <w:t>After</w:t>
      </w:r>
      <w:r w:rsidRPr="00E40E9F">
        <w:t xml:space="preserve"> the </w:t>
      </w:r>
      <w:r>
        <w:t>operator’s</w:t>
      </w:r>
      <w:r w:rsidRPr="00E40E9F">
        <w:t xml:space="preserve"> account is deleted, </w:t>
      </w:r>
      <w:r>
        <w:t>he/she</w:t>
      </w:r>
      <w:r w:rsidRPr="00E40E9F">
        <w:t xml:space="preserve"> can raise a grievance to reactivate it when required. The grievance is sent to the CEIR administrator who reactivates the account. After reactivation, the </w:t>
      </w:r>
      <w:r>
        <w:t>operator</w:t>
      </w:r>
      <w:r w:rsidRPr="00E40E9F">
        <w:t xml:space="preserve"> can use the same login username and password to log into the application.</w:t>
      </w:r>
    </w:p>
    <w:p w14:paraId="17577CBB" w14:textId="77777777" w:rsidR="00625C75" w:rsidRDefault="00625C75" w:rsidP="00625C75">
      <w:pPr>
        <w:pStyle w:val="BodyText2"/>
        <w:numPr>
          <w:ilvl w:val="1"/>
          <w:numId w:val="20"/>
        </w:numPr>
      </w:pPr>
      <w:r>
        <w:t>When the account is disabled, the operator can only view information and not add or modify information in the application. After the account is disabled, they can enable it using the same menu.</w:t>
      </w:r>
    </w:p>
    <w:p w14:paraId="1258DC0A" w14:textId="77777777" w:rsidR="00625C75" w:rsidRDefault="00625C75" w:rsidP="00625C75">
      <w:pPr>
        <w:pStyle w:val="BodyText2"/>
        <w:tabs>
          <w:tab w:val="left" w:pos="709"/>
        </w:tabs>
        <w:ind w:left="709"/>
        <w:jc w:val="center"/>
      </w:pPr>
      <w:r>
        <w:rPr>
          <w:noProof/>
        </w:rPr>
        <w:drawing>
          <wp:inline distT="0" distB="0" distL="0" distR="0" wp14:anchorId="2DD29582" wp14:editId="02BE6570">
            <wp:extent cx="5028270" cy="1357929"/>
            <wp:effectExtent l="19050" t="19050" r="20320" b="13970"/>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manageaccount.gif"/>
                    <pic:cNvPicPr/>
                  </pic:nvPicPr>
                  <pic:blipFill>
                    <a:blip r:embed="rId35">
                      <a:extLst>
                        <a:ext uri="{28A0092B-C50C-407E-A947-70E740481C1C}">
                          <a14:useLocalDpi xmlns:a14="http://schemas.microsoft.com/office/drawing/2010/main" val="0"/>
                        </a:ext>
                      </a:extLst>
                    </a:blip>
                    <a:stretch>
                      <a:fillRect/>
                    </a:stretch>
                  </pic:blipFill>
                  <pic:spPr>
                    <a:xfrm>
                      <a:off x="0" y="0"/>
                      <a:ext cx="5043503" cy="1362043"/>
                    </a:xfrm>
                    <a:prstGeom prst="rect">
                      <a:avLst/>
                    </a:prstGeom>
                    <a:ln>
                      <a:solidFill>
                        <a:schemeClr val="tx1"/>
                      </a:solidFill>
                    </a:ln>
                  </pic:spPr>
                </pic:pic>
              </a:graphicData>
            </a:graphic>
          </wp:inline>
        </w:drawing>
      </w:r>
    </w:p>
    <w:p w14:paraId="75FE37C2" w14:textId="77777777" w:rsidR="00625C75" w:rsidRDefault="00625C75" w:rsidP="00625C75">
      <w:pPr>
        <w:pStyle w:val="FigureCaption"/>
      </w:pPr>
      <w:bookmarkStart w:id="172" w:name="_Toc37239353"/>
      <w:r>
        <w:lastRenderedPageBreak/>
        <w:t>Figure 12: Manage Account</w:t>
      </w:r>
      <w:bookmarkEnd w:id="172"/>
    </w:p>
    <w:p w14:paraId="34ADFC4C" w14:textId="77777777" w:rsidR="00625C75" w:rsidRDefault="00625C75" w:rsidP="00625C75">
      <w:pPr>
        <w:pStyle w:val="BodyText2"/>
        <w:numPr>
          <w:ilvl w:val="0"/>
          <w:numId w:val="41"/>
        </w:numPr>
      </w:pPr>
      <w:r>
        <w:t xml:space="preserve">Select </w:t>
      </w:r>
      <w:r w:rsidRPr="00A15427">
        <w:rPr>
          <w:b/>
          <w:bCs/>
        </w:rPr>
        <w:t>Deactivate</w:t>
      </w:r>
      <w:r>
        <w:t xml:space="preserve"> or </w:t>
      </w:r>
      <w:r w:rsidRPr="00A15427">
        <w:rPr>
          <w:b/>
          <w:bCs/>
        </w:rPr>
        <w:t>Disable</w:t>
      </w:r>
      <w:r>
        <w:t>.</w:t>
      </w:r>
    </w:p>
    <w:p w14:paraId="24883DE4" w14:textId="13D21C8E" w:rsidR="00643EDD" w:rsidRDefault="00625C75" w:rsidP="00625C75">
      <w:pPr>
        <w:pStyle w:val="BodyText2"/>
        <w:numPr>
          <w:ilvl w:val="0"/>
          <w:numId w:val="41"/>
        </w:numPr>
      </w:pPr>
      <w:r>
        <w:t xml:space="preserve">Click </w:t>
      </w:r>
      <w:r w:rsidRPr="00A15427">
        <w:rPr>
          <w:b/>
          <w:bCs/>
        </w:rPr>
        <w:t>SUBMIT</w:t>
      </w:r>
      <w:r>
        <w:t>.</w:t>
      </w:r>
    </w:p>
    <w:p w14:paraId="3C6C4F73" w14:textId="03E11786" w:rsidR="00287023" w:rsidRDefault="00287023" w:rsidP="00607FE0">
      <w:pPr>
        <w:pStyle w:val="BodyText2"/>
      </w:pPr>
    </w:p>
    <w:p w14:paraId="380DD3EF" w14:textId="77777777" w:rsidR="00856869" w:rsidRDefault="00856869" w:rsidP="00856869">
      <w:pPr>
        <w:pStyle w:val="Heading2"/>
      </w:pPr>
      <w:bookmarkStart w:id="173" w:name="_Toc37498251"/>
      <w:r>
        <w:t>Dashboard</w:t>
      </w:r>
      <w:bookmarkEnd w:id="173"/>
    </w:p>
    <w:p w14:paraId="05885111" w14:textId="77777777" w:rsidR="00856869" w:rsidRDefault="00856869" w:rsidP="00856869">
      <w:pPr>
        <w:pStyle w:val="BodyText2"/>
      </w:pPr>
      <w:r>
        <w:t>The Dashboard provides a quick display and access to the following information:</w:t>
      </w:r>
    </w:p>
    <w:p w14:paraId="1FC9DE3A" w14:textId="066B51EB" w:rsidR="00856869" w:rsidRDefault="00AF7CE8" w:rsidP="00856869">
      <w:pPr>
        <w:pStyle w:val="BodyText2"/>
        <w:numPr>
          <w:ilvl w:val="0"/>
          <w:numId w:val="20"/>
        </w:numPr>
      </w:pPr>
      <w:r>
        <w:t>End User Pending</w:t>
      </w:r>
      <w:r w:rsidR="00856869">
        <w:t xml:space="preserve"> Device Count</w:t>
      </w:r>
    </w:p>
    <w:p w14:paraId="7F44AF19" w14:textId="1E550E5A" w:rsidR="00AF7CE8" w:rsidRDefault="00AF7CE8" w:rsidP="00AF7CE8">
      <w:pPr>
        <w:pStyle w:val="BodyText2"/>
        <w:numPr>
          <w:ilvl w:val="0"/>
          <w:numId w:val="20"/>
        </w:numPr>
      </w:pPr>
      <w:r>
        <w:t>End User Pending IMEI Count</w:t>
      </w:r>
    </w:p>
    <w:p w14:paraId="1E5F224D" w14:textId="031D2FA1" w:rsidR="00856869" w:rsidRDefault="00856869" w:rsidP="00856869">
      <w:pPr>
        <w:pStyle w:val="BodyText2"/>
        <w:numPr>
          <w:ilvl w:val="0"/>
          <w:numId w:val="20"/>
        </w:numPr>
      </w:pPr>
      <w:r>
        <w:t>Grievances</w:t>
      </w:r>
    </w:p>
    <w:p w14:paraId="42B3A589" w14:textId="0111A7B2" w:rsidR="00856869" w:rsidRDefault="00AF7CE8" w:rsidP="00856869">
      <w:pPr>
        <w:pStyle w:val="BodyText2"/>
        <w:jc w:val="center"/>
        <w:rPr>
          <w:b/>
          <w:bCs/>
        </w:rPr>
      </w:pPr>
      <w:r>
        <w:rPr>
          <w:noProof/>
        </w:rPr>
        <w:drawing>
          <wp:inline distT="0" distB="0" distL="0" distR="0" wp14:anchorId="1D5AFDA8" wp14:editId="03E4D5A9">
            <wp:extent cx="4204800" cy="1947875"/>
            <wp:effectExtent l="0" t="0" r="571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2167" cy="1955920"/>
                    </a:xfrm>
                    <a:prstGeom prst="rect">
                      <a:avLst/>
                    </a:prstGeom>
                  </pic:spPr>
                </pic:pic>
              </a:graphicData>
            </a:graphic>
          </wp:inline>
        </w:drawing>
      </w:r>
    </w:p>
    <w:p w14:paraId="00E25024" w14:textId="3EF3B5DC" w:rsidR="00856869" w:rsidRDefault="00856869" w:rsidP="00856869">
      <w:pPr>
        <w:pStyle w:val="FigureCaption"/>
      </w:pPr>
      <w:bookmarkStart w:id="174" w:name="_Toc37239354"/>
      <w:r w:rsidRPr="00AB7D13">
        <w:t>Figure 13: Home Page</w:t>
      </w:r>
      <w:bookmarkEnd w:id="174"/>
    </w:p>
    <w:p w14:paraId="2DCC0922" w14:textId="77777777" w:rsidR="00A50CFF" w:rsidRPr="00420908" w:rsidRDefault="00A50CFF" w:rsidP="00A50CFF">
      <w:pPr>
        <w:pStyle w:val="BodyText2"/>
        <w:rPr>
          <w:b/>
          <w:bCs/>
        </w:rPr>
      </w:pPr>
      <w:r>
        <w:rPr>
          <w:b/>
          <w:bCs/>
        </w:rPr>
        <w:t>End User Pending Device Count</w:t>
      </w:r>
    </w:p>
    <w:p w14:paraId="0787255D" w14:textId="77777777" w:rsidR="00A50CFF" w:rsidRDefault="00A50CFF" w:rsidP="00A50CFF">
      <w:pPr>
        <w:pStyle w:val="BodyText2"/>
      </w:pPr>
      <w:r>
        <w:t>The box displays the total number of end user device requests that are pending for approval.</w:t>
      </w:r>
    </w:p>
    <w:p w14:paraId="66B10340" w14:textId="77777777" w:rsidR="00A50CFF" w:rsidRDefault="00A50CFF" w:rsidP="00A50CFF">
      <w:pPr>
        <w:pStyle w:val="BodyText2"/>
        <w:jc w:val="left"/>
      </w:pPr>
      <w:r>
        <w:rPr>
          <w:noProof/>
        </w:rPr>
        <w:drawing>
          <wp:anchor distT="0" distB="0" distL="114300" distR="114300" simplePos="0" relativeHeight="251784192" behindDoc="0" locked="0" layoutInCell="1" allowOverlap="1" wp14:anchorId="6D016C93" wp14:editId="6AAF2A80">
            <wp:simplePos x="0" y="0"/>
            <wp:positionH relativeFrom="column">
              <wp:posOffset>1515745</wp:posOffset>
            </wp:positionH>
            <wp:positionV relativeFrom="paragraph">
              <wp:posOffset>0</wp:posOffset>
            </wp:positionV>
            <wp:extent cx="1790700" cy="171450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5.42.07.png"/>
                    <pic:cNvPicPr/>
                  </pic:nvPicPr>
                  <pic:blipFill>
                    <a:blip r:embed="rId37">
                      <a:extLst>
                        <a:ext uri="{28A0092B-C50C-407E-A947-70E740481C1C}">
                          <a14:useLocalDpi xmlns:a14="http://schemas.microsoft.com/office/drawing/2010/main" val="0"/>
                        </a:ext>
                      </a:extLst>
                    </a:blip>
                    <a:stretch>
                      <a:fillRect/>
                    </a:stretch>
                  </pic:blipFill>
                  <pic:spPr>
                    <a:xfrm>
                      <a:off x="0" y="0"/>
                      <a:ext cx="1790700" cy="1714500"/>
                    </a:xfrm>
                    <a:prstGeom prst="rect">
                      <a:avLst/>
                    </a:prstGeom>
                  </pic:spPr>
                </pic:pic>
              </a:graphicData>
            </a:graphic>
          </wp:anchor>
        </w:drawing>
      </w:r>
      <w:r>
        <w:br w:type="textWrapping" w:clear="all"/>
        <w:t xml:space="preserve">Click </w:t>
      </w:r>
      <w:r>
        <w:rPr>
          <w:noProof/>
        </w:rPr>
        <w:drawing>
          <wp:inline distT="0" distB="0" distL="0" distR="0" wp14:anchorId="5CFE6E4E" wp14:editId="27DA7F34">
            <wp:extent cx="116958" cy="11695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C21818">
        <w:rPr>
          <w:b/>
          <w:bCs/>
        </w:rPr>
        <w:t>View</w:t>
      </w:r>
      <w:r>
        <w:t xml:space="preserve">) to access the </w:t>
      </w:r>
      <w:r>
        <w:rPr>
          <w:b/>
          <w:bCs/>
        </w:rPr>
        <w:t>Register Device</w:t>
      </w:r>
      <w:r>
        <w:t xml:space="preserve"> dashboard. Refer to </w:t>
      </w:r>
      <w:r>
        <w:rPr>
          <w:i/>
          <w:iCs/>
        </w:rPr>
        <w:t xml:space="preserve">Register Device </w:t>
      </w:r>
      <w:r>
        <w:t>for more information.</w:t>
      </w:r>
    </w:p>
    <w:p w14:paraId="2FD69D5F" w14:textId="1FA62483" w:rsidR="00A50CFF" w:rsidRPr="00F726BF" w:rsidRDefault="006F255A" w:rsidP="00A50CFF">
      <w:pPr>
        <w:pStyle w:val="BodyText2"/>
        <w:jc w:val="center"/>
      </w:pPr>
      <w:r>
        <w:rPr>
          <w:noProof/>
        </w:rPr>
        <w:lastRenderedPageBreak/>
        <w:drawing>
          <wp:inline distT="0" distB="0" distL="0" distR="0" wp14:anchorId="43D36D1D" wp14:editId="0E26E47F">
            <wp:extent cx="4325258" cy="16275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0955" cy="1633406"/>
                    </a:xfrm>
                    <a:prstGeom prst="rect">
                      <a:avLst/>
                    </a:prstGeom>
                  </pic:spPr>
                </pic:pic>
              </a:graphicData>
            </a:graphic>
          </wp:inline>
        </w:drawing>
      </w:r>
    </w:p>
    <w:p w14:paraId="5760074C" w14:textId="77777777" w:rsidR="00A50CFF" w:rsidRDefault="00A50CFF" w:rsidP="00A50CFF">
      <w:pPr>
        <w:pStyle w:val="FigureCaption"/>
        <w:rPr>
          <w:b w:val="0"/>
          <w:bCs w:val="0"/>
        </w:rPr>
      </w:pPr>
      <w:bookmarkStart w:id="175" w:name="_Toc74282518"/>
      <w:r>
        <w:t>Figure 17: Register Device</w:t>
      </w:r>
      <w:bookmarkEnd w:id="175"/>
    </w:p>
    <w:p w14:paraId="1A04DAE2" w14:textId="77777777" w:rsidR="00A50CFF" w:rsidRPr="00420908" w:rsidRDefault="00A50CFF" w:rsidP="00A50CFF">
      <w:pPr>
        <w:pStyle w:val="BodyText2"/>
        <w:rPr>
          <w:b/>
          <w:bCs/>
        </w:rPr>
      </w:pPr>
      <w:r>
        <w:rPr>
          <w:b/>
          <w:bCs/>
        </w:rPr>
        <w:t>End User Pending IMEI Count</w:t>
      </w:r>
    </w:p>
    <w:p w14:paraId="474DD5A3" w14:textId="77777777" w:rsidR="00A50CFF" w:rsidRDefault="00A50CFF" w:rsidP="00A50CFF">
      <w:pPr>
        <w:pStyle w:val="BodyText2"/>
      </w:pPr>
      <w:r>
        <w:t>The box displays the total number of end user device IMEI that are pending for approval.</w:t>
      </w:r>
    </w:p>
    <w:p w14:paraId="10099746" w14:textId="77777777" w:rsidR="00A50CFF" w:rsidRDefault="00A50CFF" w:rsidP="00A50CFF">
      <w:pPr>
        <w:pStyle w:val="BodyText2"/>
        <w:jc w:val="center"/>
      </w:pPr>
      <w:r>
        <w:rPr>
          <w:noProof/>
        </w:rPr>
        <w:drawing>
          <wp:inline distT="0" distB="0" distL="0" distR="0" wp14:anchorId="67CBD1D7" wp14:editId="113E1EA4">
            <wp:extent cx="1727200" cy="16002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5.42.13.png"/>
                    <pic:cNvPicPr/>
                  </pic:nvPicPr>
                  <pic:blipFill>
                    <a:blip r:embed="rId40">
                      <a:extLst>
                        <a:ext uri="{28A0092B-C50C-407E-A947-70E740481C1C}">
                          <a14:useLocalDpi xmlns:a14="http://schemas.microsoft.com/office/drawing/2010/main" val="0"/>
                        </a:ext>
                      </a:extLst>
                    </a:blip>
                    <a:stretch>
                      <a:fillRect/>
                    </a:stretch>
                  </pic:blipFill>
                  <pic:spPr>
                    <a:xfrm>
                      <a:off x="0" y="0"/>
                      <a:ext cx="1727200" cy="1600200"/>
                    </a:xfrm>
                    <a:prstGeom prst="rect">
                      <a:avLst/>
                    </a:prstGeom>
                  </pic:spPr>
                </pic:pic>
              </a:graphicData>
            </a:graphic>
          </wp:inline>
        </w:drawing>
      </w:r>
    </w:p>
    <w:p w14:paraId="5AFD0FBA" w14:textId="77777777" w:rsidR="00A50CFF" w:rsidRPr="00F726BF" w:rsidRDefault="00A50CFF" w:rsidP="00A50CFF">
      <w:pPr>
        <w:pStyle w:val="BodyText2"/>
      </w:pPr>
      <w:r>
        <w:t xml:space="preserve">Click </w:t>
      </w:r>
      <w:r>
        <w:rPr>
          <w:noProof/>
        </w:rPr>
        <w:drawing>
          <wp:inline distT="0" distB="0" distL="0" distR="0" wp14:anchorId="172A44E2" wp14:editId="4BA15AA2">
            <wp:extent cx="116958" cy="116958"/>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C21818">
        <w:rPr>
          <w:b/>
          <w:bCs/>
        </w:rPr>
        <w:t>View</w:t>
      </w:r>
      <w:r>
        <w:t xml:space="preserve">) to access the </w:t>
      </w:r>
      <w:r>
        <w:rPr>
          <w:b/>
          <w:bCs/>
        </w:rPr>
        <w:t>Register Device</w:t>
      </w:r>
      <w:r>
        <w:t xml:space="preserve"> dashboard. Refer to </w:t>
      </w:r>
      <w:r>
        <w:rPr>
          <w:i/>
          <w:iCs/>
        </w:rPr>
        <w:t xml:space="preserve">Register Device </w:t>
      </w:r>
      <w:r>
        <w:t>for more information.</w:t>
      </w:r>
    </w:p>
    <w:p w14:paraId="39512E5C" w14:textId="3800B9B0" w:rsidR="00A50CFF" w:rsidRDefault="006F255A" w:rsidP="00A50CFF">
      <w:pPr>
        <w:pStyle w:val="BodyText2"/>
        <w:jc w:val="center"/>
        <w:rPr>
          <w:b/>
          <w:bCs/>
        </w:rPr>
      </w:pPr>
      <w:r>
        <w:rPr>
          <w:noProof/>
        </w:rPr>
        <w:drawing>
          <wp:inline distT="0" distB="0" distL="0" distR="0" wp14:anchorId="0EE05FF2" wp14:editId="2B7248B4">
            <wp:extent cx="5278755" cy="198628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755" cy="1986280"/>
                    </a:xfrm>
                    <a:prstGeom prst="rect">
                      <a:avLst/>
                    </a:prstGeom>
                  </pic:spPr>
                </pic:pic>
              </a:graphicData>
            </a:graphic>
          </wp:inline>
        </w:drawing>
      </w:r>
    </w:p>
    <w:p w14:paraId="7A6C4673" w14:textId="77777777" w:rsidR="00A50CFF" w:rsidRDefault="00A50CFF" w:rsidP="00A50CFF">
      <w:pPr>
        <w:pStyle w:val="FigureCaption"/>
        <w:rPr>
          <w:b w:val="0"/>
          <w:bCs w:val="0"/>
        </w:rPr>
      </w:pPr>
      <w:bookmarkStart w:id="176" w:name="_Toc74282519"/>
      <w:r>
        <w:t>Figure 18: Register Device</w:t>
      </w:r>
      <w:bookmarkEnd w:id="176"/>
    </w:p>
    <w:p w14:paraId="26D7B179" w14:textId="77777777" w:rsidR="00A50CFF" w:rsidRDefault="00A50CFF" w:rsidP="00A50CFF">
      <w:pPr>
        <w:pStyle w:val="BodyText2"/>
        <w:jc w:val="center"/>
        <w:rPr>
          <w:b/>
          <w:bCs/>
        </w:rPr>
      </w:pPr>
    </w:p>
    <w:p w14:paraId="3BC04700" w14:textId="77777777" w:rsidR="00A50CFF" w:rsidRPr="00470C5C" w:rsidRDefault="00A50CFF" w:rsidP="00A50CFF">
      <w:pPr>
        <w:pStyle w:val="BodyText2"/>
        <w:rPr>
          <w:b/>
          <w:bCs/>
        </w:rPr>
      </w:pPr>
      <w:r w:rsidRPr="00470C5C">
        <w:rPr>
          <w:b/>
          <w:bCs/>
        </w:rPr>
        <w:t>Notification Information</w:t>
      </w:r>
    </w:p>
    <w:p w14:paraId="5A708EE2" w14:textId="77777777" w:rsidR="00A50CFF" w:rsidRDefault="00A50CFF" w:rsidP="00A50CFF">
      <w:pPr>
        <w:pStyle w:val="BodyText2"/>
      </w:pPr>
      <w:r>
        <w:t>This section displays the most recent notifications. System Admin can configure the number of notifications that are displayed on user dashboard.</w:t>
      </w:r>
    </w:p>
    <w:p w14:paraId="2B2663AC" w14:textId="13CDA44F" w:rsidR="00A50CFF" w:rsidRDefault="00077BA2" w:rsidP="00A50CFF">
      <w:pPr>
        <w:pStyle w:val="BodyText2"/>
        <w:jc w:val="center"/>
      </w:pPr>
      <w:r>
        <w:rPr>
          <w:noProof/>
        </w:rPr>
        <w:lastRenderedPageBreak/>
        <w:drawing>
          <wp:inline distT="0" distB="0" distL="0" distR="0" wp14:anchorId="53251D80" wp14:editId="0C89A605">
            <wp:extent cx="4306297" cy="1209576"/>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3030" cy="1214276"/>
                    </a:xfrm>
                    <a:prstGeom prst="rect">
                      <a:avLst/>
                    </a:prstGeom>
                  </pic:spPr>
                </pic:pic>
              </a:graphicData>
            </a:graphic>
          </wp:inline>
        </w:drawing>
      </w:r>
    </w:p>
    <w:p w14:paraId="7ACA82B7" w14:textId="77777777" w:rsidR="00A50CFF" w:rsidRDefault="00A50CFF" w:rsidP="00A50CFF">
      <w:pPr>
        <w:pStyle w:val="FigureCaption"/>
      </w:pPr>
      <w:bookmarkStart w:id="177" w:name="_Toc74282520"/>
      <w:r>
        <w:t>Figure 19: Home Page</w:t>
      </w:r>
      <w:bookmarkEnd w:id="177"/>
    </w:p>
    <w:p w14:paraId="4605A064" w14:textId="77777777" w:rsidR="00A50CFF" w:rsidRDefault="00A50CFF" w:rsidP="00A50CFF">
      <w:pPr>
        <w:pStyle w:val="BodyText2"/>
      </w:pPr>
      <w:r>
        <w:t>Notifications are of two types.</w:t>
      </w:r>
    </w:p>
    <w:p w14:paraId="60E6E42F" w14:textId="04B4FB09" w:rsidR="00A50CFF" w:rsidRDefault="00A50CFF" w:rsidP="00A50CFF">
      <w:pPr>
        <w:pStyle w:val="BodyText2"/>
        <w:numPr>
          <w:ilvl w:val="0"/>
          <w:numId w:val="42"/>
        </w:numPr>
      </w:pPr>
      <w:r>
        <w:t xml:space="preserve">Notifications that provide only information. For example, a notification informing the </w:t>
      </w:r>
      <w:r w:rsidR="00C86AB2">
        <w:t>Immigration officer</w:t>
      </w:r>
      <w:r>
        <w:t xml:space="preserve"> about the account status is an information only notification because it requires no action. The </w:t>
      </w:r>
      <w:r w:rsidRPr="00976ADF">
        <w:rPr>
          <w:b/>
          <w:bCs/>
        </w:rPr>
        <w:t>View</w:t>
      </w:r>
      <w:r>
        <w:t xml:space="preserve"> icon (</w:t>
      </w:r>
      <w:r>
        <w:rPr>
          <w:noProof/>
        </w:rPr>
        <w:drawing>
          <wp:inline distT="0" distB="0" distL="0" distR="0" wp14:anchorId="27997FBB" wp14:editId="46C5FF1A">
            <wp:extent cx="159265" cy="14541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2"/>
                    <a:stretch>
                      <a:fillRect/>
                    </a:stretch>
                  </pic:blipFill>
                  <pic:spPr>
                    <a:xfrm>
                      <a:off x="0" y="0"/>
                      <a:ext cx="163817" cy="149571"/>
                    </a:xfrm>
                    <a:prstGeom prst="rect">
                      <a:avLst/>
                    </a:prstGeom>
                  </pic:spPr>
                </pic:pic>
              </a:graphicData>
            </a:graphic>
          </wp:inline>
        </w:drawing>
      </w:r>
      <w:r>
        <w:t>) is disabled in such notifications.</w:t>
      </w:r>
    </w:p>
    <w:p w14:paraId="14CCC056" w14:textId="77777777" w:rsidR="00A50CFF" w:rsidRDefault="00A50CFF" w:rsidP="00A50CFF">
      <w:pPr>
        <w:pStyle w:val="BodyText2"/>
        <w:ind w:left="360"/>
        <w:jc w:val="center"/>
      </w:pPr>
      <w:r>
        <w:rPr>
          <w:noProof/>
        </w:rPr>
        <w:drawing>
          <wp:inline distT="0" distB="0" distL="0" distR="0" wp14:anchorId="34D85DF1" wp14:editId="6B98A3B1">
            <wp:extent cx="5278755" cy="194310"/>
            <wp:effectExtent l="0" t="0" r="4445"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6.07.29.png"/>
                    <pic:cNvPicPr/>
                  </pic:nvPicPr>
                  <pic:blipFill>
                    <a:blip r:embed="rId43">
                      <a:extLst>
                        <a:ext uri="{28A0092B-C50C-407E-A947-70E740481C1C}">
                          <a14:useLocalDpi xmlns:a14="http://schemas.microsoft.com/office/drawing/2010/main" val="0"/>
                        </a:ext>
                      </a:extLst>
                    </a:blip>
                    <a:stretch>
                      <a:fillRect/>
                    </a:stretch>
                  </pic:blipFill>
                  <pic:spPr>
                    <a:xfrm>
                      <a:off x="0" y="0"/>
                      <a:ext cx="5278755" cy="194310"/>
                    </a:xfrm>
                    <a:prstGeom prst="rect">
                      <a:avLst/>
                    </a:prstGeom>
                  </pic:spPr>
                </pic:pic>
              </a:graphicData>
            </a:graphic>
          </wp:inline>
        </w:drawing>
      </w:r>
    </w:p>
    <w:p w14:paraId="0DFB4DE1" w14:textId="219A0BA9" w:rsidR="00A50CFF" w:rsidRDefault="00A50CFF" w:rsidP="00A50CFF">
      <w:pPr>
        <w:pStyle w:val="BodyText2"/>
        <w:numPr>
          <w:ilvl w:val="0"/>
          <w:numId w:val="42"/>
        </w:numPr>
      </w:pPr>
      <w:r>
        <w:t xml:space="preserve">Notifications that require some action by the </w:t>
      </w:r>
      <w:r w:rsidR="00C86AB2">
        <w:t>Immigration officer</w:t>
      </w:r>
      <w:r>
        <w:t xml:space="preserve">. For example, a notification about the consignment approval by the CEIR Admin and need clearance from </w:t>
      </w:r>
      <w:r w:rsidR="00C86AB2">
        <w:t>Immigration officer</w:t>
      </w:r>
      <w:r>
        <w:t xml:space="preserve">s The </w:t>
      </w:r>
      <w:r w:rsidRPr="00976ADF">
        <w:rPr>
          <w:b/>
          <w:bCs/>
        </w:rPr>
        <w:t>View</w:t>
      </w:r>
      <w:r>
        <w:t xml:space="preserve"> icon (</w:t>
      </w:r>
      <w:r>
        <w:rPr>
          <w:noProof/>
        </w:rPr>
        <w:drawing>
          <wp:inline distT="0" distB="0" distL="0" distR="0" wp14:anchorId="59CC9F88" wp14:editId="1A110358">
            <wp:extent cx="116958" cy="11695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is enabled in such notifications. Click </w:t>
      </w:r>
      <w:r>
        <w:rPr>
          <w:noProof/>
        </w:rPr>
        <w:drawing>
          <wp:inline distT="0" distB="0" distL="0" distR="0" wp14:anchorId="19B9FFC4" wp14:editId="0F95CFE8">
            <wp:extent cx="116958" cy="1169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Pr="009C6976">
        <w:rPr>
          <w:b/>
          <w:bCs/>
        </w:rPr>
        <w:t>View)</w:t>
      </w:r>
      <w:r>
        <w:t xml:space="preserve"> to access the relevant page of the notification.</w:t>
      </w:r>
    </w:p>
    <w:p w14:paraId="7CE771C6" w14:textId="77777777" w:rsidR="00A50CFF" w:rsidRDefault="00A50CFF" w:rsidP="00A50CFF">
      <w:pPr>
        <w:pStyle w:val="BodyText2"/>
        <w:ind w:left="360"/>
        <w:jc w:val="center"/>
      </w:pPr>
      <w:r>
        <w:rPr>
          <w:noProof/>
        </w:rPr>
        <w:drawing>
          <wp:inline distT="0" distB="0" distL="0" distR="0" wp14:anchorId="0155B89F" wp14:editId="50986E39">
            <wp:extent cx="5278755" cy="183515"/>
            <wp:effectExtent l="0" t="0" r="444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6.08.11.png"/>
                    <pic:cNvPicPr/>
                  </pic:nvPicPr>
                  <pic:blipFill>
                    <a:blip r:embed="rId44">
                      <a:extLst>
                        <a:ext uri="{28A0092B-C50C-407E-A947-70E740481C1C}">
                          <a14:useLocalDpi xmlns:a14="http://schemas.microsoft.com/office/drawing/2010/main" val="0"/>
                        </a:ext>
                      </a:extLst>
                    </a:blip>
                    <a:stretch>
                      <a:fillRect/>
                    </a:stretch>
                  </pic:blipFill>
                  <pic:spPr>
                    <a:xfrm>
                      <a:off x="0" y="0"/>
                      <a:ext cx="5278755" cy="183515"/>
                    </a:xfrm>
                    <a:prstGeom prst="rect">
                      <a:avLst/>
                    </a:prstGeom>
                  </pic:spPr>
                </pic:pic>
              </a:graphicData>
            </a:graphic>
          </wp:inline>
        </w:drawing>
      </w:r>
    </w:p>
    <w:p w14:paraId="5604AC3E" w14:textId="77777777" w:rsidR="00A50CFF" w:rsidRDefault="00A50CFF" w:rsidP="00A50CFF">
      <w:pPr>
        <w:pStyle w:val="BodyText2"/>
      </w:pPr>
      <w:r>
        <w:t>The notification panel has the following columns:</w:t>
      </w:r>
    </w:p>
    <w:p w14:paraId="0C50B559" w14:textId="77777777" w:rsidR="00A50CFF" w:rsidRDefault="00A50CFF" w:rsidP="00A50CFF">
      <w:pPr>
        <w:pStyle w:val="BodyText2"/>
        <w:numPr>
          <w:ilvl w:val="0"/>
          <w:numId w:val="43"/>
        </w:numPr>
      </w:pPr>
      <w:r w:rsidRPr="00902BA9">
        <w:rPr>
          <w:b/>
          <w:bCs/>
        </w:rPr>
        <w:t>Date</w:t>
      </w:r>
      <w:r>
        <w:t>: Date of sending the notification</w:t>
      </w:r>
    </w:p>
    <w:p w14:paraId="0F49BD40" w14:textId="6FD9D7D3" w:rsidR="00A50CFF" w:rsidRDefault="00A50CFF" w:rsidP="00A50CFF">
      <w:pPr>
        <w:pStyle w:val="BodyText2"/>
        <w:numPr>
          <w:ilvl w:val="0"/>
          <w:numId w:val="43"/>
        </w:numPr>
      </w:pPr>
      <w:r w:rsidRPr="00902BA9">
        <w:rPr>
          <w:b/>
          <w:bCs/>
        </w:rPr>
        <w:t>Transaction ID</w:t>
      </w:r>
      <w:r>
        <w:t xml:space="preserve">: Transaction ID of the consignment or stock or grievance or register device request for which the notification is sent. If the notification is related to the </w:t>
      </w:r>
      <w:r w:rsidR="00C86AB2">
        <w:t>Immigration officer</w:t>
      </w:r>
      <w:r>
        <w:t xml:space="preserve"> account, the login username is shown instead of any transaction ID.</w:t>
      </w:r>
    </w:p>
    <w:p w14:paraId="1AEDF048" w14:textId="77777777" w:rsidR="00A50CFF" w:rsidRDefault="00A50CFF" w:rsidP="00A50CFF">
      <w:pPr>
        <w:pStyle w:val="BodyText2"/>
        <w:numPr>
          <w:ilvl w:val="0"/>
          <w:numId w:val="43"/>
        </w:numPr>
      </w:pPr>
      <w:r w:rsidRPr="00902BA9">
        <w:rPr>
          <w:b/>
          <w:bCs/>
        </w:rPr>
        <w:t>Feature</w:t>
      </w:r>
      <w:r>
        <w:t xml:space="preserve">: This is the name of the feature for which the notification is sent. For example, if the notification is for a consignment, the feature name </w:t>
      </w:r>
      <w:r w:rsidRPr="00014FC3">
        <w:rPr>
          <w:b/>
          <w:bCs/>
        </w:rPr>
        <w:t xml:space="preserve">Consignment </w:t>
      </w:r>
      <w:r>
        <w:t xml:space="preserve">is shown. If the notification is concerning a stock transaction, the feature name </w:t>
      </w:r>
      <w:r w:rsidRPr="00014FC3">
        <w:rPr>
          <w:b/>
          <w:bCs/>
        </w:rPr>
        <w:t>Stock Management</w:t>
      </w:r>
      <w:r>
        <w:t xml:space="preserve"> is shown. The feature name is the one shown in the left panel of the Home page.</w:t>
      </w:r>
    </w:p>
    <w:p w14:paraId="3527BE31" w14:textId="77777777" w:rsidR="00A50CFF" w:rsidRDefault="00A50CFF" w:rsidP="00A50CFF">
      <w:pPr>
        <w:pStyle w:val="BodyText2"/>
        <w:numPr>
          <w:ilvl w:val="0"/>
          <w:numId w:val="43"/>
        </w:numPr>
      </w:pPr>
      <w:r w:rsidRPr="00902BA9">
        <w:rPr>
          <w:b/>
          <w:bCs/>
        </w:rPr>
        <w:t>Message</w:t>
      </w:r>
      <w:r>
        <w:t>: This is the message of the notification. An example is shown below.</w:t>
      </w:r>
    </w:p>
    <w:p w14:paraId="50B834F1" w14:textId="77777777" w:rsidR="00A50CFF" w:rsidRDefault="00A50CFF" w:rsidP="00A50CFF">
      <w:pPr>
        <w:pStyle w:val="BodyText2"/>
        <w:ind w:left="432"/>
        <w:jc w:val="center"/>
      </w:pPr>
      <w:r>
        <w:rPr>
          <w:noProof/>
        </w:rPr>
        <w:drawing>
          <wp:inline distT="0" distB="0" distL="0" distR="0" wp14:anchorId="02C95EF9" wp14:editId="024D225E">
            <wp:extent cx="5278755" cy="302895"/>
            <wp:effectExtent l="0" t="0" r="4445"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16.11.16.png"/>
                    <pic:cNvPicPr/>
                  </pic:nvPicPr>
                  <pic:blipFill>
                    <a:blip r:embed="rId45">
                      <a:extLst>
                        <a:ext uri="{28A0092B-C50C-407E-A947-70E740481C1C}">
                          <a14:useLocalDpi xmlns:a14="http://schemas.microsoft.com/office/drawing/2010/main" val="0"/>
                        </a:ext>
                      </a:extLst>
                    </a:blip>
                    <a:stretch>
                      <a:fillRect/>
                    </a:stretch>
                  </pic:blipFill>
                  <pic:spPr>
                    <a:xfrm>
                      <a:off x="0" y="0"/>
                      <a:ext cx="5278755" cy="302895"/>
                    </a:xfrm>
                    <a:prstGeom prst="rect">
                      <a:avLst/>
                    </a:prstGeom>
                  </pic:spPr>
                </pic:pic>
              </a:graphicData>
            </a:graphic>
          </wp:inline>
        </w:drawing>
      </w:r>
    </w:p>
    <w:p w14:paraId="45D3E4E8" w14:textId="27A78360" w:rsidR="00A50CFF" w:rsidRDefault="00A50CFF" w:rsidP="00A50CFF">
      <w:pPr>
        <w:pStyle w:val="BodyText2"/>
        <w:numPr>
          <w:ilvl w:val="0"/>
          <w:numId w:val="37"/>
        </w:numPr>
      </w:pPr>
      <w:r w:rsidRPr="00902BA9">
        <w:rPr>
          <w:b/>
          <w:bCs/>
        </w:rPr>
        <w:t>Action</w:t>
      </w:r>
      <w:r>
        <w:t xml:space="preserve">: This shows the </w:t>
      </w:r>
      <w:r w:rsidRPr="002F1DAF">
        <w:rPr>
          <w:b/>
          <w:bCs/>
        </w:rPr>
        <w:t>View</w:t>
      </w:r>
      <w:r>
        <w:t xml:space="preserve"> icon. It is activated </w:t>
      </w:r>
      <w:r>
        <w:rPr>
          <w:noProof/>
        </w:rPr>
        <w:drawing>
          <wp:inline distT="0" distB="0" distL="0" distR="0" wp14:anchorId="642C348F" wp14:editId="0EE93C92">
            <wp:extent cx="116958" cy="11695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if the </w:t>
      </w:r>
      <w:r w:rsidR="00C86AB2">
        <w:t>Immigration officer</w:t>
      </w:r>
      <w:r>
        <w:t xml:space="preserve"> can click on it else it is disabled </w:t>
      </w:r>
      <w:r>
        <w:rPr>
          <w:noProof/>
        </w:rPr>
        <w:drawing>
          <wp:inline distT="0" distB="0" distL="0" distR="0" wp14:anchorId="24C56B15" wp14:editId="44A9C764">
            <wp:extent cx="159265" cy="14541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2"/>
                    <a:stretch>
                      <a:fillRect/>
                    </a:stretch>
                  </pic:blipFill>
                  <pic:spPr>
                    <a:xfrm>
                      <a:off x="0" y="0"/>
                      <a:ext cx="163817" cy="149571"/>
                    </a:xfrm>
                    <a:prstGeom prst="rect">
                      <a:avLst/>
                    </a:prstGeom>
                  </pic:spPr>
                </pic:pic>
              </a:graphicData>
            </a:graphic>
          </wp:inline>
        </w:drawing>
      </w:r>
      <w:r>
        <w:t>.</w:t>
      </w:r>
    </w:p>
    <w:p w14:paraId="2230C313" w14:textId="77777777" w:rsidR="00287023" w:rsidRDefault="00287023" w:rsidP="00A50CFF">
      <w:pPr>
        <w:pStyle w:val="Heading2"/>
        <w:numPr>
          <w:ilvl w:val="0"/>
          <w:numId w:val="0"/>
        </w:numPr>
        <w:ind w:left="576"/>
      </w:pPr>
      <w:bookmarkStart w:id="178" w:name="_Toc74285757"/>
      <w:r>
        <w:t>Grievance</w:t>
      </w:r>
      <w:bookmarkEnd w:id="178"/>
    </w:p>
    <w:p w14:paraId="43B870A4" w14:textId="6DCD553B" w:rsidR="00287023" w:rsidRDefault="00B6599B" w:rsidP="00287023">
      <w:pPr>
        <w:pStyle w:val="BodyText2"/>
      </w:pPr>
      <w:r>
        <w:lastRenderedPageBreak/>
        <w:t>Immigration officer</w:t>
      </w:r>
      <w:r w:rsidR="00287023">
        <w:t>s can r</w:t>
      </w:r>
      <w:r w:rsidR="00D20AFE">
        <w:t xml:space="preserve">aise </w:t>
      </w:r>
      <w:r w:rsidR="00287023">
        <w:t xml:space="preserve">grievance request </w:t>
      </w:r>
      <w:r w:rsidR="00D20AFE">
        <w:t xml:space="preserve">on behalf of the </w:t>
      </w:r>
      <w:r w:rsidR="00287023">
        <w:t>user.</w:t>
      </w:r>
    </w:p>
    <w:p w14:paraId="15C61B06" w14:textId="77777777" w:rsidR="00287023" w:rsidRDefault="00287023" w:rsidP="00287023">
      <w:pPr>
        <w:pStyle w:val="BodyText2"/>
        <w:rPr>
          <w:u w:val="single"/>
        </w:rPr>
      </w:pPr>
      <w:r w:rsidRPr="008C008C">
        <w:rPr>
          <w:u w:val="single"/>
        </w:rPr>
        <w:t xml:space="preserve">To </w:t>
      </w:r>
      <w:r w:rsidR="00D20AFE">
        <w:rPr>
          <w:u w:val="single"/>
        </w:rPr>
        <w:t>raise</w:t>
      </w:r>
      <w:r>
        <w:rPr>
          <w:u w:val="single"/>
        </w:rPr>
        <w:t xml:space="preserve"> the request:</w:t>
      </w:r>
    </w:p>
    <w:p w14:paraId="6C0767AE" w14:textId="77777777" w:rsidR="00287023" w:rsidRDefault="00287023" w:rsidP="00CB237B">
      <w:pPr>
        <w:pStyle w:val="BodyText2"/>
        <w:numPr>
          <w:ilvl w:val="0"/>
          <w:numId w:val="26"/>
        </w:numPr>
      </w:pPr>
      <w:r>
        <w:t xml:space="preserve">Select </w:t>
      </w:r>
      <w:r>
        <w:rPr>
          <w:b/>
          <w:bCs/>
        </w:rPr>
        <w:t>Grievance</w:t>
      </w:r>
      <w:r>
        <w:t xml:space="preserve"> in the left panel</w:t>
      </w:r>
    </w:p>
    <w:p w14:paraId="73216862" w14:textId="0D474640" w:rsidR="00287023" w:rsidRDefault="00287023" w:rsidP="00D20AFE">
      <w:pPr>
        <w:pStyle w:val="BodyText2"/>
        <w:ind w:left="720"/>
      </w:pPr>
      <w:r>
        <w:rPr>
          <w:noProof/>
        </w:rPr>
        <mc:AlternateContent>
          <mc:Choice Requires="wps">
            <w:drawing>
              <wp:anchor distT="0" distB="0" distL="114300" distR="114300" simplePos="0" relativeHeight="251747328" behindDoc="0" locked="0" layoutInCell="1" allowOverlap="1" wp14:anchorId="2ADA7E4E" wp14:editId="2394DDDC">
                <wp:simplePos x="0" y="0"/>
                <wp:positionH relativeFrom="column">
                  <wp:posOffset>485352</wp:posOffset>
                </wp:positionH>
                <wp:positionV relativeFrom="paragraph">
                  <wp:posOffset>630978</wp:posOffset>
                </wp:positionV>
                <wp:extent cx="700548" cy="154858"/>
                <wp:effectExtent l="0" t="0" r="23495" b="17145"/>
                <wp:wrapNone/>
                <wp:docPr id="533" name="Rectangle 533"/>
                <wp:cNvGraphicFramePr/>
                <a:graphic xmlns:a="http://schemas.openxmlformats.org/drawingml/2006/main">
                  <a:graphicData uri="http://schemas.microsoft.com/office/word/2010/wordprocessingShape">
                    <wps:wsp>
                      <wps:cNvSpPr/>
                      <wps:spPr>
                        <a:xfrm>
                          <a:off x="0" y="0"/>
                          <a:ext cx="700548" cy="15485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B3220" id="Rectangle 533" o:spid="_x0000_s1026" style="position:absolute;margin-left:38.2pt;margin-top:49.7pt;width:55.15pt;height:12.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" filled="f" strokecolor="#ffc000 [3207]" strokeweight="2pt"/>
            </w:pict>
          </mc:Fallback>
        </mc:AlternateContent>
      </w:r>
      <w:r w:rsidR="00077BA2">
        <w:rPr>
          <w:noProof/>
        </w:rPr>
        <w:drawing>
          <wp:inline distT="0" distB="0" distL="0" distR="0" wp14:anchorId="025ECA30" wp14:editId="15007BAE">
            <wp:extent cx="5278755" cy="164401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755" cy="1644015"/>
                    </a:xfrm>
                    <a:prstGeom prst="rect">
                      <a:avLst/>
                    </a:prstGeom>
                  </pic:spPr>
                </pic:pic>
              </a:graphicData>
            </a:graphic>
          </wp:inline>
        </w:drawing>
      </w:r>
    </w:p>
    <w:p w14:paraId="63AE6046" w14:textId="77777777" w:rsidR="00287023" w:rsidRDefault="00287023" w:rsidP="00920BFE">
      <w:pPr>
        <w:pStyle w:val="FigureCaption"/>
      </w:pPr>
      <w:r>
        <w:t xml:space="preserve">                                          </w:t>
      </w:r>
      <w:bookmarkStart w:id="179" w:name="_Toc74285766"/>
      <w:r w:rsidR="006160A8">
        <w:t>Figure 5</w:t>
      </w:r>
      <w:r>
        <w:t>: Grievance – View All</w:t>
      </w:r>
      <w:bookmarkEnd w:id="179"/>
    </w:p>
    <w:p w14:paraId="33B05431" w14:textId="77777777" w:rsidR="00287023" w:rsidRDefault="00287023" w:rsidP="00287023">
      <w:pPr>
        <w:pStyle w:val="BodyText2"/>
        <w:ind w:left="426"/>
      </w:pPr>
      <w:r>
        <w:t>The following columns are seen in the Grievance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87023" w:rsidRPr="003D50EC" w14:paraId="46BC2637" w14:textId="77777777" w:rsidTr="00287023">
        <w:trPr>
          <w:trHeight w:val="293"/>
          <w:tblHeader/>
          <w:jc w:val="center"/>
        </w:trPr>
        <w:tc>
          <w:tcPr>
            <w:tcW w:w="2547" w:type="dxa"/>
            <w:shd w:val="clear" w:color="auto" w:fill="5B9BD5" w:themeFill="accent1"/>
          </w:tcPr>
          <w:p w14:paraId="0E9AB1D2" w14:textId="77777777" w:rsidR="00287023" w:rsidRPr="0001372C" w:rsidRDefault="00287023" w:rsidP="00287023">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5FA48CD8" w14:textId="77777777" w:rsidR="00287023" w:rsidRPr="0001372C" w:rsidRDefault="00287023" w:rsidP="00287023">
            <w:pPr>
              <w:pStyle w:val="BodyText2"/>
              <w:rPr>
                <w:b/>
                <w:bCs/>
                <w:color w:val="FFFFFF" w:themeColor="background1"/>
              </w:rPr>
            </w:pPr>
            <w:r w:rsidRPr="0001372C">
              <w:rPr>
                <w:b/>
                <w:bCs/>
                <w:color w:val="FFFFFF" w:themeColor="background1"/>
                <w:lang w:val="fr-FR"/>
              </w:rPr>
              <w:t>Description</w:t>
            </w:r>
          </w:p>
        </w:tc>
      </w:tr>
      <w:tr w:rsidR="00287023" w:rsidRPr="003D50EC" w14:paraId="2D13399B" w14:textId="77777777" w:rsidTr="00287023">
        <w:trPr>
          <w:trHeight w:val="377"/>
          <w:jc w:val="center"/>
        </w:trPr>
        <w:tc>
          <w:tcPr>
            <w:tcW w:w="2547" w:type="dxa"/>
            <w:shd w:val="clear" w:color="auto" w:fill="auto"/>
          </w:tcPr>
          <w:p w14:paraId="3B12ED76" w14:textId="77777777" w:rsidR="00287023" w:rsidRPr="00B708C5" w:rsidRDefault="00287023" w:rsidP="00287023">
            <w:pPr>
              <w:pStyle w:val="ListBullet1"/>
              <w:numPr>
                <w:ilvl w:val="0"/>
                <w:numId w:val="0"/>
              </w:numPr>
            </w:pPr>
            <w:r>
              <w:t>Created On</w:t>
            </w:r>
          </w:p>
        </w:tc>
        <w:tc>
          <w:tcPr>
            <w:tcW w:w="4979" w:type="dxa"/>
            <w:shd w:val="clear" w:color="auto" w:fill="auto"/>
          </w:tcPr>
          <w:p w14:paraId="602CADC5" w14:textId="77777777" w:rsidR="00287023" w:rsidRPr="00B708C5" w:rsidRDefault="00287023" w:rsidP="00287023">
            <w:pPr>
              <w:pStyle w:val="BodyText2"/>
              <w:rPr>
                <w:rFonts w:ascii="Arial Unicode MS" w:hAnsi="Arial Unicode MS" w:cs="Arial Unicode MS"/>
                <w:sz w:val="18"/>
              </w:rPr>
            </w:pPr>
            <w:r>
              <w:t>This is the date when request is created</w:t>
            </w:r>
          </w:p>
        </w:tc>
      </w:tr>
      <w:tr w:rsidR="00287023" w:rsidRPr="003D50EC" w14:paraId="4E1B98E0" w14:textId="77777777" w:rsidTr="00287023">
        <w:trPr>
          <w:trHeight w:val="377"/>
          <w:jc w:val="center"/>
        </w:trPr>
        <w:tc>
          <w:tcPr>
            <w:tcW w:w="2547" w:type="dxa"/>
            <w:shd w:val="clear" w:color="auto" w:fill="auto"/>
          </w:tcPr>
          <w:p w14:paraId="5595BD62" w14:textId="77777777" w:rsidR="00287023" w:rsidRDefault="00287023" w:rsidP="00287023">
            <w:pPr>
              <w:pStyle w:val="ListBullet1"/>
              <w:numPr>
                <w:ilvl w:val="0"/>
                <w:numId w:val="0"/>
              </w:numPr>
            </w:pPr>
            <w:r>
              <w:t>Modified On</w:t>
            </w:r>
          </w:p>
        </w:tc>
        <w:tc>
          <w:tcPr>
            <w:tcW w:w="4979" w:type="dxa"/>
            <w:shd w:val="clear" w:color="auto" w:fill="auto"/>
          </w:tcPr>
          <w:p w14:paraId="6C8F3CC7" w14:textId="77777777" w:rsidR="00287023" w:rsidRDefault="00287023" w:rsidP="00287023">
            <w:pPr>
              <w:pStyle w:val="BodyText2"/>
            </w:pPr>
            <w:r>
              <w:t>This is the date when request is last modified.</w:t>
            </w:r>
          </w:p>
        </w:tc>
      </w:tr>
      <w:tr w:rsidR="00287023" w:rsidRPr="003D50EC" w14:paraId="0FDC0CE0" w14:textId="77777777" w:rsidTr="00287023">
        <w:trPr>
          <w:trHeight w:val="377"/>
          <w:jc w:val="center"/>
        </w:trPr>
        <w:tc>
          <w:tcPr>
            <w:tcW w:w="2547" w:type="dxa"/>
            <w:shd w:val="clear" w:color="auto" w:fill="auto"/>
          </w:tcPr>
          <w:p w14:paraId="13C4A983" w14:textId="77777777" w:rsidR="00287023" w:rsidRDefault="00287023" w:rsidP="00287023">
            <w:pPr>
              <w:pStyle w:val="ListBullet1"/>
              <w:numPr>
                <w:ilvl w:val="0"/>
                <w:numId w:val="0"/>
              </w:numPr>
            </w:pPr>
            <w:r>
              <w:t>Transaction ID</w:t>
            </w:r>
          </w:p>
        </w:tc>
        <w:tc>
          <w:tcPr>
            <w:tcW w:w="4979" w:type="dxa"/>
            <w:shd w:val="clear" w:color="auto" w:fill="auto"/>
          </w:tcPr>
          <w:p w14:paraId="7AA7BBC9" w14:textId="77777777" w:rsidR="00287023" w:rsidRDefault="00287023" w:rsidP="00287023">
            <w:pPr>
              <w:pStyle w:val="BodyText2"/>
            </w:pPr>
            <w:r>
              <w:t>Transaction ID of the request for which the grievance is raised.</w:t>
            </w:r>
          </w:p>
        </w:tc>
      </w:tr>
      <w:tr w:rsidR="00287023" w:rsidRPr="003D50EC" w14:paraId="2879D0F5" w14:textId="77777777" w:rsidTr="00287023">
        <w:trPr>
          <w:trHeight w:val="377"/>
          <w:jc w:val="center"/>
        </w:trPr>
        <w:tc>
          <w:tcPr>
            <w:tcW w:w="2547" w:type="dxa"/>
            <w:shd w:val="clear" w:color="auto" w:fill="auto"/>
          </w:tcPr>
          <w:p w14:paraId="07E6B4C9" w14:textId="77777777" w:rsidR="00287023" w:rsidRPr="00B708C5" w:rsidRDefault="00287023" w:rsidP="00287023">
            <w:pPr>
              <w:pStyle w:val="BodyText2"/>
            </w:pPr>
            <w:r>
              <w:t>User ID</w:t>
            </w:r>
          </w:p>
        </w:tc>
        <w:tc>
          <w:tcPr>
            <w:tcW w:w="4979" w:type="dxa"/>
            <w:shd w:val="clear" w:color="auto" w:fill="auto"/>
          </w:tcPr>
          <w:p w14:paraId="38B23A78" w14:textId="77777777" w:rsidR="00287023" w:rsidRPr="00B708C5" w:rsidRDefault="00287023" w:rsidP="00D20AFE">
            <w:pPr>
              <w:pStyle w:val="BodyText2"/>
              <w:rPr>
                <w:rFonts w:ascii="Arial Unicode MS" w:hAnsi="Arial Unicode MS" w:cs="Arial Unicode MS"/>
                <w:sz w:val="18"/>
              </w:rPr>
            </w:pPr>
            <w:r>
              <w:t xml:space="preserve">User ID of the user </w:t>
            </w:r>
            <w:r w:rsidR="00D20AFE">
              <w:t xml:space="preserve">for whom CCA has </w:t>
            </w:r>
            <w:r>
              <w:t>raised the grievance.</w:t>
            </w:r>
          </w:p>
        </w:tc>
      </w:tr>
      <w:tr w:rsidR="00287023" w:rsidRPr="003D50EC" w14:paraId="746C7BEF" w14:textId="77777777" w:rsidTr="00287023">
        <w:trPr>
          <w:trHeight w:val="377"/>
          <w:jc w:val="center"/>
        </w:trPr>
        <w:tc>
          <w:tcPr>
            <w:tcW w:w="2547" w:type="dxa"/>
            <w:shd w:val="clear" w:color="auto" w:fill="auto"/>
          </w:tcPr>
          <w:p w14:paraId="645205CB" w14:textId="77777777" w:rsidR="00287023" w:rsidRDefault="00287023" w:rsidP="00287023">
            <w:pPr>
              <w:pStyle w:val="BodyText2"/>
            </w:pPr>
            <w:r>
              <w:t>User Type</w:t>
            </w:r>
          </w:p>
        </w:tc>
        <w:tc>
          <w:tcPr>
            <w:tcW w:w="4979" w:type="dxa"/>
            <w:shd w:val="clear" w:color="auto" w:fill="auto"/>
          </w:tcPr>
          <w:p w14:paraId="39B51ED4" w14:textId="77777777" w:rsidR="00287023" w:rsidRDefault="00D20AFE" w:rsidP="00D20AFE">
            <w:pPr>
              <w:pStyle w:val="BodyText2"/>
            </w:pPr>
            <w:r>
              <w:t>User Type of the user for whom CCA</w:t>
            </w:r>
            <w:r w:rsidR="00287023">
              <w:t xml:space="preserve"> has raised the request. </w:t>
            </w:r>
          </w:p>
        </w:tc>
      </w:tr>
      <w:tr w:rsidR="00287023" w:rsidRPr="003D50EC" w14:paraId="2021839F" w14:textId="77777777" w:rsidTr="00287023">
        <w:trPr>
          <w:trHeight w:val="377"/>
          <w:jc w:val="center"/>
        </w:trPr>
        <w:tc>
          <w:tcPr>
            <w:tcW w:w="2547" w:type="dxa"/>
            <w:shd w:val="clear" w:color="auto" w:fill="auto"/>
          </w:tcPr>
          <w:p w14:paraId="00DB86A0" w14:textId="77777777" w:rsidR="00287023" w:rsidRDefault="00287023" w:rsidP="00287023">
            <w:pPr>
              <w:pStyle w:val="BodyText2"/>
            </w:pPr>
            <w:r>
              <w:t>Grievance ID</w:t>
            </w:r>
          </w:p>
        </w:tc>
        <w:tc>
          <w:tcPr>
            <w:tcW w:w="4979" w:type="dxa"/>
            <w:shd w:val="clear" w:color="auto" w:fill="auto"/>
          </w:tcPr>
          <w:p w14:paraId="00C852EA" w14:textId="77777777" w:rsidR="00287023" w:rsidRDefault="00D20AFE" w:rsidP="00287023">
            <w:pPr>
              <w:pStyle w:val="BodyText2"/>
            </w:pPr>
            <w:r>
              <w:t>Grievance ID of the grievance</w:t>
            </w:r>
          </w:p>
        </w:tc>
      </w:tr>
      <w:tr w:rsidR="00D20AFE" w:rsidRPr="003D50EC" w14:paraId="2BE67C94" w14:textId="77777777" w:rsidTr="00287023">
        <w:trPr>
          <w:trHeight w:val="377"/>
          <w:jc w:val="center"/>
        </w:trPr>
        <w:tc>
          <w:tcPr>
            <w:tcW w:w="2547" w:type="dxa"/>
            <w:shd w:val="clear" w:color="auto" w:fill="auto"/>
          </w:tcPr>
          <w:p w14:paraId="40C33AF8" w14:textId="77777777" w:rsidR="00D20AFE" w:rsidRDefault="00D20AFE" w:rsidP="00287023">
            <w:pPr>
              <w:pStyle w:val="BodyText2"/>
            </w:pPr>
            <w:r>
              <w:t>Raised By</w:t>
            </w:r>
          </w:p>
        </w:tc>
        <w:tc>
          <w:tcPr>
            <w:tcW w:w="4979" w:type="dxa"/>
            <w:shd w:val="clear" w:color="auto" w:fill="auto"/>
          </w:tcPr>
          <w:p w14:paraId="1CBA233C" w14:textId="527ACCA0" w:rsidR="00D20AFE" w:rsidRDefault="005F470D" w:rsidP="00287023">
            <w:pPr>
              <w:pStyle w:val="BodyText2"/>
            </w:pPr>
            <w:r>
              <w:t>This parameter denotes w</w:t>
            </w:r>
            <w:r w:rsidR="00D20AFE">
              <w:t xml:space="preserve">ho has </w:t>
            </w:r>
            <w:r>
              <w:t>raised</w:t>
            </w:r>
            <w:r w:rsidR="00D20AFE">
              <w:t xml:space="preserve"> the grievance</w:t>
            </w:r>
            <w:r>
              <w:t xml:space="preserve">. The Value of this parameter would be </w:t>
            </w:r>
            <w:r w:rsidR="006C3E45">
              <w:t>userid</w:t>
            </w:r>
          </w:p>
        </w:tc>
      </w:tr>
      <w:tr w:rsidR="00287023" w:rsidRPr="003D50EC" w14:paraId="5C9F432E" w14:textId="77777777" w:rsidTr="00287023">
        <w:trPr>
          <w:trHeight w:val="377"/>
          <w:jc w:val="center"/>
        </w:trPr>
        <w:tc>
          <w:tcPr>
            <w:tcW w:w="2547" w:type="dxa"/>
            <w:shd w:val="clear" w:color="auto" w:fill="auto"/>
          </w:tcPr>
          <w:p w14:paraId="4446140E" w14:textId="77777777" w:rsidR="00287023" w:rsidRDefault="00287023" w:rsidP="00287023">
            <w:pPr>
              <w:pStyle w:val="BodyText2"/>
            </w:pPr>
            <w:r>
              <w:t>Status</w:t>
            </w:r>
          </w:p>
        </w:tc>
        <w:tc>
          <w:tcPr>
            <w:tcW w:w="4979" w:type="dxa"/>
            <w:shd w:val="clear" w:color="auto" w:fill="auto"/>
          </w:tcPr>
          <w:p w14:paraId="4F7C3234" w14:textId="77777777" w:rsidR="00287023" w:rsidRDefault="00287023" w:rsidP="00287023">
            <w:pPr>
              <w:pStyle w:val="BodyText2"/>
            </w:pPr>
            <w:r>
              <w:t xml:space="preserve">The grievance goes through different status modes. </w:t>
            </w:r>
          </w:p>
          <w:p w14:paraId="6A9EDBEA" w14:textId="77777777" w:rsidR="00287023" w:rsidRDefault="00287023" w:rsidP="00287023">
            <w:pPr>
              <w:pStyle w:val="BodyText2"/>
              <w:numPr>
                <w:ilvl w:val="0"/>
                <w:numId w:val="20"/>
              </w:numPr>
              <w:jc w:val="left"/>
            </w:pPr>
            <w:r>
              <w:t>New: When a grievance is raised.</w:t>
            </w:r>
          </w:p>
          <w:p w14:paraId="6B6796D7" w14:textId="77777777" w:rsidR="00287023" w:rsidRDefault="00287023" w:rsidP="00287023">
            <w:pPr>
              <w:pStyle w:val="BodyText2"/>
              <w:numPr>
                <w:ilvl w:val="0"/>
                <w:numId w:val="20"/>
              </w:numPr>
              <w:jc w:val="left"/>
            </w:pPr>
            <w:r>
              <w:t xml:space="preserve">Pending with CEIR Authority: When a response is awaited from the </w:t>
            </w:r>
            <w:r w:rsidR="00A8682D">
              <w:t>CEIR Admin</w:t>
            </w:r>
            <w:r>
              <w:t>.</w:t>
            </w:r>
          </w:p>
          <w:p w14:paraId="0012B976" w14:textId="77777777" w:rsidR="00287023" w:rsidRPr="009E2D4E" w:rsidRDefault="00287023" w:rsidP="00287023">
            <w:pPr>
              <w:pStyle w:val="BodyText2"/>
              <w:numPr>
                <w:ilvl w:val="0"/>
                <w:numId w:val="20"/>
              </w:numPr>
              <w:jc w:val="left"/>
              <w:rPr>
                <w:rFonts w:ascii="Arial Unicode MS" w:hAnsi="Arial Unicode MS"/>
                <w:sz w:val="18"/>
              </w:rPr>
            </w:pPr>
            <w:r>
              <w:lastRenderedPageBreak/>
              <w:t>Pending with User: When a response is awaited from the importer.</w:t>
            </w:r>
          </w:p>
          <w:p w14:paraId="69618103" w14:textId="77777777" w:rsidR="00287023" w:rsidRDefault="00287023" w:rsidP="00A8682D">
            <w:pPr>
              <w:pStyle w:val="BodyText2"/>
              <w:ind w:left="720"/>
              <w:jc w:val="left"/>
            </w:pPr>
            <w:r w:rsidRPr="009E2D4E">
              <w:t>Closed: When the</w:t>
            </w:r>
            <w:r>
              <w:t xml:space="preserve"> </w:t>
            </w:r>
            <w:r w:rsidR="00A8682D">
              <w:t xml:space="preserve">CEIR Admin </w:t>
            </w:r>
            <w:r w:rsidRPr="009E2D4E">
              <w:t>closes the grievance.</w:t>
            </w:r>
          </w:p>
        </w:tc>
      </w:tr>
      <w:tr w:rsidR="00287023" w:rsidRPr="003D50EC" w14:paraId="723BBF1E" w14:textId="77777777" w:rsidTr="00287023">
        <w:trPr>
          <w:trHeight w:val="377"/>
          <w:jc w:val="center"/>
        </w:trPr>
        <w:tc>
          <w:tcPr>
            <w:tcW w:w="2547" w:type="dxa"/>
            <w:shd w:val="clear" w:color="auto" w:fill="auto"/>
          </w:tcPr>
          <w:p w14:paraId="64E1232F" w14:textId="77777777" w:rsidR="00287023" w:rsidRDefault="00287023" w:rsidP="00287023">
            <w:pPr>
              <w:pStyle w:val="BodyText2"/>
            </w:pPr>
            <w:r>
              <w:lastRenderedPageBreak/>
              <w:t>Action</w:t>
            </w:r>
          </w:p>
        </w:tc>
        <w:tc>
          <w:tcPr>
            <w:tcW w:w="4979" w:type="dxa"/>
            <w:shd w:val="clear" w:color="auto" w:fill="auto"/>
          </w:tcPr>
          <w:p w14:paraId="2C0FBC5C" w14:textId="77777777" w:rsidR="00A37D85" w:rsidRDefault="00A37D85" w:rsidP="00A37D85">
            <w:pPr>
              <w:pStyle w:val="BodyText2"/>
            </w:pPr>
            <w:r>
              <w:t>This displays different actions that can be performed on a grievance.</w:t>
            </w:r>
          </w:p>
          <w:p w14:paraId="72B9D9AE" w14:textId="77777777" w:rsidR="005F470D" w:rsidRDefault="00A37D85" w:rsidP="00CB237B">
            <w:pPr>
              <w:pStyle w:val="BodyText2"/>
              <w:numPr>
                <w:ilvl w:val="0"/>
                <w:numId w:val="23"/>
              </w:numPr>
            </w:pPr>
            <w:r>
              <w:t xml:space="preserve">Reply </w:t>
            </w:r>
            <w:r>
              <w:rPr>
                <w:noProof/>
              </w:rPr>
              <w:drawing>
                <wp:inline distT="0" distB="0" distL="0" distR="0" wp14:anchorId="7DE32294" wp14:editId="0DB27384">
                  <wp:extent cx="117886" cy="11788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reply.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0978" cy="120978"/>
                          </a:xfrm>
                          <a:prstGeom prst="rect">
                            <a:avLst/>
                          </a:prstGeom>
                        </pic:spPr>
                      </pic:pic>
                    </a:graphicData>
                  </a:graphic>
                </wp:inline>
              </w:drawing>
            </w:r>
            <w:r>
              <w:t xml:space="preserve">: This is used to respond to the grievance. The response is given by the CEIR administrator. The exchange of responses is done until the grievance is closed. </w:t>
            </w:r>
          </w:p>
          <w:p w14:paraId="5EE0D442" w14:textId="77777777" w:rsidR="00287023" w:rsidRDefault="00A37D85" w:rsidP="00CB237B">
            <w:pPr>
              <w:pStyle w:val="BodyText2"/>
              <w:numPr>
                <w:ilvl w:val="0"/>
                <w:numId w:val="23"/>
              </w:numPr>
            </w:pPr>
            <w:r>
              <w:t xml:space="preserve">View </w:t>
            </w:r>
            <w:r>
              <w:rPr>
                <w:noProof/>
              </w:rPr>
              <w:drawing>
                <wp:inline distT="0" distB="0" distL="0" distR="0" wp14:anchorId="12064A39" wp14:editId="165A3A30">
                  <wp:extent cx="152923" cy="152923"/>
                  <wp:effectExtent l="0" t="0" r="0" b="0"/>
                  <wp:docPr id="258" name="Picture 2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view.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0310" cy="160310"/>
                          </a:xfrm>
                          <a:prstGeom prst="rect">
                            <a:avLst/>
                          </a:prstGeom>
                        </pic:spPr>
                      </pic:pic>
                    </a:graphicData>
                  </a:graphic>
                </wp:inline>
              </w:drawing>
            </w:r>
            <w:r>
              <w:t>: This is used to view the grievance response history. The CEIR admin can see all the responses exchanged for any grievance</w:t>
            </w:r>
          </w:p>
        </w:tc>
      </w:tr>
    </w:tbl>
    <w:p w14:paraId="791FC540" w14:textId="77777777" w:rsidR="00B342EE" w:rsidRDefault="00287023" w:rsidP="00287023">
      <w:pPr>
        <w:pStyle w:val="BodyText2"/>
      </w:pPr>
      <w:r>
        <w:tab/>
      </w:r>
    </w:p>
    <w:p w14:paraId="52DF230F" w14:textId="77777777" w:rsidR="00B342EE" w:rsidRDefault="00B342EE" w:rsidP="00287023">
      <w:pPr>
        <w:pStyle w:val="BodyText2"/>
      </w:pPr>
      <w:r>
        <w:t>Click on “Create Grievance” to create a grievance for a user.</w:t>
      </w:r>
    </w:p>
    <w:p w14:paraId="16AA0BB3" w14:textId="6BDE33B0" w:rsidR="00B342EE" w:rsidRDefault="00B342EE" w:rsidP="008A797D">
      <w:pPr>
        <w:pStyle w:val="BodyText2"/>
        <w:jc w:val="center"/>
      </w:pPr>
    </w:p>
    <w:p w14:paraId="63C820DB" w14:textId="26615DBB" w:rsidR="00CC1DA9" w:rsidRDefault="003C558B" w:rsidP="0076248E">
      <w:pPr>
        <w:pStyle w:val="BodyText2"/>
        <w:jc w:val="center"/>
      </w:pPr>
      <w:r>
        <w:rPr>
          <w:noProof/>
        </w:rPr>
        <w:drawing>
          <wp:inline distT="0" distB="0" distL="0" distR="0" wp14:anchorId="00559D9D" wp14:editId="156183F8">
            <wp:extent cx="4064000" cy="1865050"/>
            <wp:effectExtent l="0" t="0" r="0" b="19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7493" cy="1871242"/>
                    </a:xfrm>
                    <a:prstGeom prst="rect">
                      <a:avLst/>
                    </a:prstGeom>
                  </pic:spPr>
                </pic:pic>
              </a:graphicData>
            </a:graphic>
          </wp:inline>
        </w:drawing>
      </w:r>
    </w:p>
    <w:p w14:paraId="0FA158E3" w14:textId="77777777" w:rsidR="00CC1DA9" w:rsidRPr="009251E2" w:rsidRDefault="006160A8" w:rsidP="00920BFE">
      <w:pPr>
        <w:pStyle w:val="FigureCaption"/>
        <w:rPr>
          <w:u w:val="single"/>
        </w:rPr>
      </w:pPr>
      <w:bookmarkStart w:id="180" w:name="_Toc74285768"/>
      <w:r>
        <w:t>Figure 7</w:t>
      </w:r>
      <w:r w:rsidR="00CC1DA9">
        <w:t>: Grievance – Create Grievance</w:t>
      </w:r>
      <w:bookmarkEnd w:id="180"/>
      <w:r w:rsidR="00CC1DA9">
        <w:t xml:space="preserve"> </w:t>
      </w:r>
    </w:p>
    <w:p w14:paraId="78BF8247" w14:textId="77777777" w:rsidR="00CC1DA9" w:rsidRPr="003A2390" w:rsidRDefault="00CC1DA9" w:rsidP="00CB237B">
      <w:pPr>
        <w:pStyle w:val="BodyText2"/>
        <w:numPr>
          <w:ilvl w:val="0"/>
          <w:numId w:val="31"/>
        </w:numPr>
      </w:pPr>
      <w:r>
        <w:t>Enter the following information:</w:t>
      </w:r>
    </w:p>
    <w:p w14:paraId="65F5C917" w14:textId="77777777" w:rsidR="00CC1DA9" w:rsidRDefault="00CC1DA9" w:rsidP="00CB237B">
      <w:pPr>
        <w:pStyle w:val="BodyText2"/>
        <w:numPr>
          <w:ilvl w:val="1"/>
          <w:numId w:val="31"/>
        </w:numPr>
      </w:pPr>
      <w:r w:rsidRPr="00045C43">
        <w:rPr>
          <w:b/>
          <w:bCs/>
        </w:rPr>
        <w:t>Transaction ID</w:t>
      </w:r>
      <w:r>
        <w:t xml:space="preserve">: Enter the transaction ID of the type approval request if the grievance is related to a type approval request </w:t>
      </w:r>
    </w:p>
    <w:p w14:paraId="21305565" w14:textId="77777777" w:rsidR="00CC1DA9" w:rsidRDefault="00CC1DA9" w:rsidP="00CB237B">
      <w:pPr>
        <w:pStyle w:val="BodyText2"/>
        <w:numPr>
          <w:ilvl w:val="1"/>
          <w:numId w:val="31"/>
        </w:numPr>
      </w:pPr>
      <w:r w:rsidRPr="008E15E0">
        <w:rPr>
          <w:b/>
          <w:bCs/>
          <w:color w:val="FF0000"/>
        </w:rPr>
        <w:t>*</w:t>
      </w:r>
      <w:r w:rsidRPr="00045C43">
        <w:rPr>
          <w:b/>
          <w:bCs/>
        </w:rPr>
        <w:t>Category</w:t>
      </w:r>
      <w:r>
        <w:t>: Select the category of the grievance. The options are:</w:t>
      </w:r>
    </w:p>
    <w:p w14:paraId="5648B598" w14:textId="77777777" w:rsidR="00CC1DA9" w:rsidRDefault="00CC1DA9" w:rsidP="00CB237B">
      <w:pPr>
        <w:pStyle w:val="BodyText2"/>
        <w:numPr>
          <w:ilvl w:val="0"/>
          <w:numId w:val="30"/>
        </w:numPr>
      </w:pPr>
      <w:r>
        <w:t>Type Approval Related: Problem in reporting type approval request etc.</w:t>
      </w:r>
    </w:p>
    <w:p w14:paraId="3E6B6102" w14:textId="77777777" w:rsidR="00CC1DA9" w:rsidRDefault="00CC1DA9" w:rsidP="00CB237B">
      <w:pPr>
        <w:pStyle w:val="BodyText2"/>
        <w:numPr>
          <w:ilvl w:val="0"/>
          <w:numId w:val="30"/>
        </w:numPr>
      </w:pPr>
      <w:r>
        <w:lastRenderedPageBreak/>
        <w:t>Other: Problem with any other aspect of the application</w:t>
      </w:r>
    </w:p>
    <w:p w14:paraId="38756CEF" w14:textId="77777777" w:rsidR="00CC1DA9" w:rsidRDefault="00CC1DA9" w:rsidP="00CB237B">
      <w:pPr>
        <w:pStyle w:val="BodyText2"/>
        <w:numPr>
          <w:ilvl w:val="0"/>
          <w:numId w:val="30"/>
        </w:numPr>
      </w:pPr>
      <w:r>
        <w:t xml:space="preserve">Registration Related: Problem with registering information in the </w:t>
      </w:r>
      <w:r w:rsidRPr="000F2A8D">
        <w:t>application.</w:t>
      </w:r>
    </w:p>
    <w:p w14:paraId="0BE0D32F" w14:textId="77777777" w:rsidR="00CC1DA9" w:rsidRDefault="00CC1DA9" w:rsidP="00CB237B">
      <w:pPr>
        <w:pStyle w:val="BodyText2"/>
        <w:numPr>
          <w:ilvl w:val="0"/>
          <w:numId w:val="30"/>
        </w:numPr>
      </w:pPr>
      <w:r>
        <w:t>Consignment Related: Problem related to consignment request</w:t>
      </w:r>
    </w:p>
    <w:p w14:paraId="4B127B0E" w14:textId="77777777" w:rsidR="00CC1DA9" w:rsidRPr="000F2A8D" w:rsidRDefault="00CC1DA9" w:rsidP="00CB237B">
      <w:pPr>
        <w:pStyle w:val="BodyText2"/>
        <w:numPr>
          <w:ilvl w:val="0"/>
          <w:numId w:val="30"/>
        </w:numPr>
      </w:pPr>
      <w:r>
        <w:t>Stock Management Related: Problem related to stock management request</w:t>
      </w:r>
    </w:p>
    <w:p w14:paraId="1F079EC8" w14:textId="77777777" w:rsidR="00CC1DA9" w:rsidRPr="003A2390" w:rsidRDefault="00CC1DA9" w:rsidP="00CB237B">
      <w:pPr>
        <w:pStyle w:val="BodyText2"/>
        <w:numPr>
          <w:ilvl w:val="1"/>
          <w:numId w:val="31"/>
        </w:numPr>
      </w:pPr>
      <w:r w:rsidRPr="008E15E0">
        <w:rPr>
          <w:b/>
          <w:bCs/>
          <w:color w:val="FF0000"/>
        </w:rPr>
        <w:t>*</w:t>
      </w:r>
      <w:r w:rsidRPr="00045C43">
        <w:rPr>
          <w:b/>
          <w:bCs/>
        </w:rPr>
        <w:t>Remarks</w:t>
      </w:r>
      <w:r w:rsidRPr="003A2390">
        <w:rPr>
          <w:b/>
          <w:bCs/>
        </w:rPr>
        <w:t xml:space="preserve">: </w:t>
      </w:r>
      <w:r w:rsidRPr="003A2390">
        <w:t>Enter information about the grievance raised. This helps the administrator to understand the problem in detail.</w:t>
      </w:r>
    </w:p>
    <w:p w14:paraId="02631835" w14:textId="77777777" w:rsidR="00CC1DA9" w:rsidRPr="003A2390" w:rsidRDefault="00CC1DA9" w:rsidP="00CB237B">
      <w:pPr>
        <w:pStyle w:val="BodyText2"/>
        <w:numPr>
          <w:ilvl w:val="1"/>
          <w:numId w:val="31"/>
        </w:numPr>
      </w:pPr>
      <w:r w:rsidRPr="00045C43">
        <w:rPr>
          <w:b/>
          <w:bCs/>
        </w:rPr>
        <w:t>Document Type</w:t>
      </w:r>
      <w:r w:rsidRPr="003A2390">
        <w:rPr>
          <w:b/>
          <w:bCs/>
        </w:rPr>
        <w:t xml:space="preserve">: </w:t>
      </w:r>
      <w:r w:rsidRPr="003A2390">
        <w:t>Select the type of identification or another document that is to be uploaded. The options are:</w:t>
      </w:r>
    </w:p>
    <w:p w14:paraId="2EA4498D" w14:textId="77777777" w:rsidR="00CC1DA9" w:rsidRDefault="00CC1DA9" w:rsidP="00CB237B">
      <w:pPr>
        <w:pStyle w:val="BodyText2"/>
        <w:numPr>
          <w:ilvl w:val="0"/>
          <w:numId w:val="30"/>
        </w:numPr>
      </w:pPr>
      <w:r>
        <w:t xml:space="preserve">Passport </w:t>
      </w:r>
    </w:p>
    <w:p w14:paraId="6FA664B6" w14:textId="77777777" w:rsidR="00CC1DA9" w:rsidRDefault="00CC1DA9" w:rsidP="00CB237B">
      <w:pPr>
        <w:pStyle w:val="BodyText2"/>
        <w:numPr>
          <w:ilvl w:val="0"/>
          <w:numId w:val="30"/>
        </w:numPr>
      </w:pPr>
      <w:r>
        <w:t>Visa</w:t>
      </w:r>
    </w:p>
    <w:p w14:paraId="5D729DB1" w14:textId="77777777" w:rsidR="00CC1DA9" w:rsidRDefault="00CC1DA9" w:rsidP="00CB237B">
      <w:pPr>
        <w:pStyle w:val="BodyText2"/>
        <w:numPr>
          <w:ilvl w:val="0"/>
          <w:numId w:val="30"/>
        </w:numPr>
      </w:pPr>
      <w:r>
        <w:t>NID (National ID)</w:t>
      </w:r>
    </w:p>
    <w:p w14:paraId="111867A5" w14:textId="77777777" w:rsidR="00CC1DA9" w:rsidRDefault="00CC1DA9" w:rsidP="00CB237B">
      <w:pPr>
        <w:pStyle w:val="BodyText2"/>
        <w:numPr>
          <w:ilvl w:val="0"/>
          <w:numId w:val="30"/>
        </w:numPr>
      </w:pPr>
      <w:r>
        <w:t>Photo</w:t>
      </w:r>
    </w:p>
    <w:p w14:paraId="704CDE55" w14:textId="77777777" w:rsidR="00CC1DA9" w:rsidRDefault="00CC1DA9" w:rsidP="00CB237B">
      <w:pPr>
        <w:pStyle w:val="BodyText2"/>
        <w:numPr>
          <w:ilvl w:val="0"/>
          <w:numId w:val="30"/>
        </w:numPr>
      </w:pPr>
      <w:r>
        <w:t>Other</w:t>
      </w:r>
    </w:p>
    <w:p w14:paraId="4FFA6853" w14:textId="77777777" w:rsidR="00CC1DA9" w:rsidRPr="003A2390" w:rsidRDefault="00CC1DA9" w:rsidP="00CB237B">
      <w:pPr>
        <w:pStyle w:val="BodyText2"/>
        <w:numPr>
          <w:ilvl w:val="1"/>
          <w:numId w:val="31"/>
        </w:numPr>
      </w:pPr>
      <w:r w:rsidRPr="00045C43">
        <w:rPr>
          <w:b/>
          <w:bCs/>
        </w:rPr>
        <w:t>Upload Supporting Document</w:t>
      </w:r>
      <w:r w:rsidRPr="003A2390">
        <w:rPr>
          <w:b/>
          <w:bCs/>
        </w:rPr>
        <w:t xml:space="preserve">: </w:t>
      </w:r>
      <w:r w:rsidRPr="003A2390">
        <w:t xml:space="preserve">Click </w:t>
      </w:r>
      <w:r w:rsidRPr="003A2390">
        <w:rPr>
          <w:b/>
          <w:bCs/>
        </w:rPr>
        <w:t>Select File</w:t>
      </w:r>
      <w:r w:rsidRPr="003A2390">
        <w:t xml:space="preserve"> to upload the document selected in </w:t>
      </w:r>
      <w:r w:rsidRPr="003A2390">
        <w:rPr>
          <w:b/>
          <w:bCs/>
        </w:rPr>
        <w:t>Document Type</w:t>
      </w:r>
      <w:r w:rsidRPr="003A2390">
        <w:t xml:space="preserve">. </w:t>
      </w:r>
    </w:p>
    <w:p w14:paraId="54812552" w14:textId="77777777" w:rsidR="00CC1DA9" w:rsidRPr="003A2390" w:rsidRDefault="00CC1DA9" w:rsidP="00CB237B">
      <w:pPr>
        <w:pStyle w:val="BodyText2"/>
        <w:numPr>
          <w:ilvl w:val="1"/>
          <w:numId w:val="31"/>
        </w:numPr>
        <w:rPr>
          <w:b/>
          <w:bCs/>
        </w:rPr>
      </w:pPr>
      <w:r w:rsidRPr="003A2390">
        <w:t>To upload more documents,</w:t>
      </w:r>
      <w:r w:rsidRPr="003A2390">
        <w:rPr>
          <w:b/>
          <w:bCs/>
        </w:rPr>
        <w:t xml:space="preserve"> </w:t>
      </w:r>
      <w:r w:rsidRPr="003A2390">
        <w:t>click</w:t>
      </w:r>
      <w:r w:rsidRPr="003A2390">
        <w:rPr>
          <w:b/>
          <w:bCs/>
        </w:rPr>
        <w:t xml:space="preserve"> </w:t>
      </w:r>
      <w:r w:rsidRPr="006C5568">
        <w:rPr>
          <w:b/>
          <w:bCs/>
        </w:rPr>
        <w:t>+Add More Files</w:t>
      </w:r>
      <w:r w:rsidRPr="003A2390">
        <w:rPr>
          <w:b/>
          <w:bCs/>
        </w:rPr>
        <w:t>.</w:t>
      </w:r>
    </w:p>
    <w:p w14:paraId="7981AD93" w14:textId="77777777" w:rsidR="00CC1DA9" w:rsidRDefault="00CC1DA9" w:rsidP="00CC1DA9">
      <w:pPr>
        <w:pStyle w:val="BodyText2"/>
        <w:ind w:left="432"/>
      </w:pPr>
      <w:r>
        <w:t xml:space="preserve">This adds two more fields: </w:t>
      </w:r>
      <w:r w:rsidRPr="00045C43">
        <w:rPr>
          <w:b/>
          <w:bCs/>
        </w:rPr>
        <w:t>Document Type</w:t>
      </w:r>
      <w:r>
        <w:t xml:space="preserve"> and </w:t>
      </w:r>
      <w:r w:rsidRPr="00045C43">
        <w:rPr>
          <w:b/>
          <w:bCs/>
        </w:rPr>
        <w:t>Upload Supporting Document</w:t>
      </w:r>
      <w:r>
        <w:t xml:space="preserve">. </w:t>
      </w:r>
    </w:p>
    <w:p w14:paraId="7EECEB17" w14:textId="77777777" w:rsidR="00CC1DA9" w:rsidRDefault="00CC1DA9" w:rsidP="00CB237B">
      <w:pPr>
        <w:pStyle w:val="BodyText2"/>
        <w:numPr>
          <w:ilvl w:val="0"/>
          <w:numId w:val="31"/>
        </w:numPr>
      </w:pPr>
      <w:r>
        <w:t xml:space="preserve">Click </w:t>
      </w:r>
      <w:r w:rsidRPr="006C5568">
        <w:rPr>
          <w:b/>
          <w:bCs/>
        </w:rPr>
        <w:t>SUBMIT</w:t>
      </w:r>
      <w:r>
        <w:t>.</w:t>
      </w:r>
    </w:p>
    <w:p w14:paraId="6203D9F3" w14:textId="1F4FB190" w:rsidR="00CC1DA9" w:rsidRDefault="00CC1DA9" w:rsidP="00CC1DA9">
      <w:pPr>
        <w:pStyle w:val="BodyText2"/>
      </w:pPr>
      <w:r>
        <w:t>A grievance ID is generated and assigned to the registered grievance.  A mail is sent to the use on whom behalf grievance has been raised.</w:t>
      </w:r>
    </w:p>
    <w:p w14:paraId="48CD1E36" w14:textId="77777777" w:rsidR="00287023" w:rsidRDefault="00A37D85" w:rsidP="00287023">
      <w:pPr>
        <w:pStyle w:val="Heading2"/>
      </w:pPr>
      <w:bookmarkStart w:id="181" w:name="_Toc74285758"/>
      <w:r>
        <w:t>Filter Grievance</w:t>
      </w:r>
      <w:bookmarkEnd w:id="181"/>
    </w:p>
    <w:p w14:paraId="000CDCC8" w14:textId="7F360417" w:rsidR="00287023" w:rsidRPr="00684A69" w:rsidRDefault="00B6599B" w:rsidP="00287023">
      <w:pPr>
        <w:pStyle w:val="BodyText2"/>
      </w:pPr>
      <w:r>
        <w:t>Immigration officer</w:t>
      </w:r>
      <w:r w:rsidR="00287023">
        <w:t xml:space="preserve">s can view selective information by defining specific values in the listed fields. For example, </w:t>
      </w:r>
      <w:r>
        <w:t>Immigration officer</w:t>
      </w:r>
      <w:r w:rsidR="00287023">
        <w:t>s can view the specific request during specified date by selecting start/end date.</w:t>
      </w:r>
    </w:p>
    <w:p w14:paraId="087E8BFF" w14:textId="77777777" w:rsidR="00287023" w:rsidRDefault="00287023" w:rsidP="00961E9B">
      <w:pPr>
        <w:pStyle w:val="BodyText2"/>
        <w:rPr>
          <w:u w:val="single"/>
        </w:rPr>
      </w:pPr>
      <w:r>
        <w:rPr>
          <w:u w:val="single"/>
        </w:rPr>
        <w:t>To view specific request</w:t>
      </w:r>
      <w:r w:rsidRPr="009251E2">
        <w:rPr>
          <w:u w:val="single"/>
        </w:rPr>
        <w:t>:</w:t>
      </w:r>
    </w:p>
    <w:p w14:paraId="79CD76F9" w14:textId="653F26ED" w:rsidR="005F470D" w:rsidRDefault="0068705B" w:rsidP="00961E9B">
      <w:pPr>
        <w:pStyle w:val="BodyText2"/>
        <w:rPr>
          <w:u w:val="single"/>
        </w:rPr>
      </w:pPr>
      <w:r>
        <w:rPr>
          <w:noProof/>
        </w:rPr>
        <w:lastRenderedPageBreak/>
        <mc:AlternateContent>
          <mc:Choice Requires="wps">
            <w:drawing>
              <wp:anchor distT="0" distB="0" distL="114300" distR="114300" simplePos="0" relativeHeight="251748352" behindDoc="0" locked="0" layoutInCell="1" allowOverlap="1" wp14:anchorId="2FFCF50D" wp14:editId="543C033B">
                <wp:simplePos x="0" y="0"/>
                <wp:positionH relativeFrom="column">
                  <wp:posOffset>1309793</wp:posOffset>
                </wp:positionH>
                <wp:positionV relativeFrom="paragraph">
                  <wp:posOffset>702945</wp:posOffset>
                </wp:positionV>
                <wp:extent cx="457200" cy="228600"/>
                <wp:effectExtent l="0" t="0" r="25400" b="25400"/>
                <wp:wrapNone/>
                <wp:docPr id="534" name="Rectangle 534"/>
                <wp:cNvGraphicFramePr/>
                <a:graphic xmlns:a="http://schemas.openxmlformats.org/drawingml/2006/main">
                  <a:graphicData uri="http://schemas.microsoft.com/office/word/2010/wordprocessingShape">
                    <wps:wsp>
                      <wps:cNvSpPr/>
                      <wps:spPr>
                        <a:xfrm>
                          <a:off x="0" y="0"/>
                          <a:ext cx="457200" cy="2286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A7179" id="Rectangle 534" o:spid="_x0000_s1026" style="position:absolute;margin-left:103.15pt;margin-top:55.35pt;width:36pt;height:1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" filled="f" strokecolor="#ffc000 [3207]" strokeweight="2pt"/>
            </w:pict>
          </mc:Fallback>
        </mc:AlternateContent>
      </w:r>
      <w:r w:rsidR="009A1200">
        <w:rPr>
          <w:noProof/>
        </w:rPr>
        <mc:AlternateContent>
          <mc:Choice Requires="wps">
            <w:drawing>
              <wp:anchor distT="0" distB="0" distL="114300" distR="114300" simplePos="0" relativeHeight="251749376" behindDoc="0" locked="0" layoutInCell="1" allowOverlap="1" wp14:anchorId="5C02B694" wp14:editId="3EC0C2B0">
                <wp:simplePos x="0" y="0"/>
                <wp:positionH relativeFrom="column">
                  <wp:posOffset>68079</wp:posOffset>
                </wp:positionH>
                <wp:positionV relativeFrom="paragraph">
                  <wp:posOffset>229970</wp:posOffset>
                </wp:positionV>
                <wp:extent cx="4956676" cy="751941"/>
                <wp:effectExtent l="0" t="0" r="15875" b="10160"/>
                <wp:wrapNone/>
                <wp:docPr id="535" name="Rectangle 535"/>
                <wp:cNvGraphicFramePr/>
                <a:graphic xmlns:a="http://schemas.openxmlformats.org/drawingml/2006/main">
                  <a:graphicData uri="http://schemas.microsoft.com/office/word/2010/wordprocessingShape">
                    <wps:wsp>
                      <wps:cNvSpPr/>
                      <wps:spPr>
                        <a:xfrm>
                          <a:off x="0" y="0"/>
                          <a:ext cx="4956676" cy="75194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03110" id="Rectangle 535" o:spid="_x0000_s1026" style="position:absolute;margin-left:5.35pt;margin-top:18.1pt;width:390.3pt;height:59.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" filled="f" strokecolor="#ffc000 [3207]" strokeweight="2pt"/>
            </w:pict>
          </mc:Fallback>
        </mc:AlternateContent>
      </w:r>
      <w:r w:rsidR="005C274D">
        <w:rPr>
          <w:noProof/>
        </w:rPr>
        <w:drawing>
          <wp:inline distT="0" distB="0" distL="0" distR="0" wp14:anchorId="4EDB1512" wp14:editId="6CDADD55">
            <wp:extent cx="5278755" cy="2054225"/>
            <wp:effectExtent l="0" t="0" r="0" b="317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755" cy="2054225"/>
                    </a:xfrm>
                    <a:prstGeom prst="rect">
                      <a:avLst/>
                    </a:prstGeom>
                  </pic:spPr>
                </pic:pic>
              </a:graphicData>
            </a:graphic>
          </wp:inline>
        </w:drawing>
      </w:r>
    </w:p>
    <w:p w14:paraId="4F47E3FA" w14:textId="77777777" w:rsidR="00287023" w:rsidRPr="009251E2" w:rsidRDefault="006160A8" w:rsidP="00920BFE">
      <w:pPr>
        <w:pStyle w:val="FigureCaption"/>
        <w:rPr>
          <w:u w:val="single"/>
        </w:rPr>
      </w:pPr>
      <w:bookmarkStart w:id="182" w:name="_Toc74285769"/>
      <w:r>
        <w:t>Figure 8</w:t>
      </w:r>
      <w:r w:rsidR="00630D3F">
        <w:t>: Grievance</w:t>
      </w:r>
      <w:r w:rsidR="00287023">
        <w:t xml:space="preserve"> – Filter Option</w:t>
      </w:r>
      <w:bookmarkEnd w:id="182"/>
      <w:r w:rsidR="00287023">
        <w:t xml:space="preserve"> </w:t>
      </w:r>
    </w:p>
    <w:p w14:paraId="1401D107" w14:textId="77777777" w:rsidR="00287023" w:rsidRDefault="00287023" w:rsidP="00CB237B">
      <w:pPr>
        <w:pStyle w:val="BodyText2"/>
        <w:numPr>
          <w:ilvl w:val="0"/>
          <w:numId w:val="25"/>
        </w:numPr>
      </w:pPr>
      <w:r>
        <w:t>Enter the required value in one or more of the listed fields:</w:t>
      </w:r>
    </w:p>
    <w:p w14:paraId="24BCBFE7" w14:textId="77777777" w:rsidR="00287023" w:rsidRPr="004A3DB8" w:rsidRDefault="00287023" w:rsidP="00CB237B">
      <w:pPr>
        <w:pStyle w:val="BodyText2"/>
        <w:numPr>
          <w:ilvl w:val="0"/>
          <w:numId w:val="21"/>
        </w:numPr>
      </w:pPr>
      <w:r>
        <w:rPr>
          <w:b/>
          <w:bCs/>
        </w:rPr>
        <w:t xml:space="preserve">Start Date: </w:t>
      </w:r>
      <w:r w:rsidRPr="004A3DB8">
        <w:rPr>
          <w:bCs/>
        </w:rPr>
        <w:t>Select the start date</w:t>
      </w:r>
    </w:p>
    <w:p w14:paraId="781AC9E5" w14:textId="271F73A3" w:rsidR="00287023" w:rsidRPr="004A3DB8" w:rsidRDefault="00287023" w:rsidP="00CB237B">
      <w:pPr>
        <w:pStyle w:val="BodyText2"/>
        <w:numPr>
          <w:ilvl w:val="0"/>
          <w:numId w:val="21"/>
        </w:numPr>
      </w:pPr>
      <w:r>
        <w:rPr>
          <w:b/>
          <w:bCs/>
        </w:rPr>
        <w:t xml:space="preserve">End Date: </w:t>
      </w:r>
      <w:r>
        <w:rPr>
          <w:bCs/>
        </w:rPr>
        <w:t>Select the end</w:t>
      </w:r>
      <w:r w:rsidR="005F470D">
        <w:rPr>
          <w:bCs/>
        </w:rPr>
        <w:t xml:space="preserve"> dat</w:t>
      </w:r>
      <w:r w:rsidR="000D7419">
        <w:rPr>
          <w:bCs/>
        </w:rPr>
        <w:t>e</w:t>
      </w:r>
    </w:p>
    <w:p w14:paraId="36C0533F" w14:textId="77777777" w:rsidR="00287023" w:rsidRPr="00630D3F" w:rsidRDefault="00287023" w:rsidP="00CB237B">
      <w:pPr>
        <w:pStyle w:val="BodyText2"/>
        <w:numPr>
          <w:ilvl w:val="0"/>
          <w:numId w:val="21"/>
        </w:numPr>
      </w:pPr>
      <w:r>
        <w:rPr>
          <w:b/>
          <w:bCs/>
        </w:rPr>
        <w:t xml:space="preserve">Transaction ID:  </w:t>
      </w:r>
      <w:r w:rsidRPr="004A3DB8">
        <w:rPr>
          <w:bCs/>
        </w:rPr>
        <w:t xml:space="preserve">Enter the </w:t>
      </w:r>
      <w:r>
        <w:rPr>
          <w:bCs/>
        </w:rPr>
        <w:t>Transaction ID</w:t>
      </w:r>
    </w:p>
    <w:p w14:paraId="0B4677E0" w14:textId="77777777" w:rsidR="00630D3F" w:rsidRPr="00C60B05" w:rsidRDefault="00630D3F" w:rsidP="00CB237B">
      <w:pPr>
        <w:pStyle w:val="BodyText2"/>
        <w:numPr>
          <w:ilvl w:val="0"/>
          <w:numId w:val="21"/>
        </w:numPr>
      </w:pPr>
      <w:r>
        <w:rPr>
          <w:b/>
          <w:bCs/>
        </w:rPr>
        <w:t>Grievance ID:</w:t>
      </w:r>
      <w:r>
        <w:t xml:space="preserve"> Enter the Grievance ID</w:t>
      </w:r>
    </w:p>
    <w:p w14:paraId="297173A4" w14:textId="77777777" w:rsidR="00287023" w:rsidRDefault="00630D3F" w:rsidP="00CB237B">
      <w:pPr>
        <w:pStyle w:val="BodyText2"/>
        <w:numPr>
          <w:ilvl w:val="0"/>
          <w:numId w:val="21"/>
        </w:numPr>
      </w:pPr>
      <w:r>
        <w:rPr>
          <w:b/>
          <w:bCs/>
        </w:rPr>
        <w:t>User ID</w:t>
      </w:r>
      <w:r w:rsidR="00287023">
        <w:rPr>
          <w:b/>
          <w:bCs/>
        </w:rPr>
        <w:t>:</w:t>
      </w:r>
      <w:r w:rsidR="00287023">
        <w:t xml:space="preserve"> Enter the </w:t>
      </w:r>
      <w:r>
        <w:t>user ID</w:t>
      </w:r>
    </w:p>
    <w:p w14:paraId="006E14F4" w14:textId="77777777" w:rsidR="00287023" w:rsidRDefault="00287023" w:rsidP="00CB237B">
      <w:pPr>
        <w:pStyle w:val="BodyText2"/>
        <w:numPr>
          <w:ilvl w:val="0"/>
          <w:numId w:val="21"/>
        </w:numPr>
      </w:pPr>
      <w:r>
        <w:rPr>
          <w:b/>
          <w:bCs/>
        </w:rPr>
        <w:t>User Type:</w:t>
      </w:r>
      <w:r>
        <w:t xml:space="preserve"> Select the type of user</w:t>
      </w:r>
    </w:p>
    <w:p w14:paraId="1A2674DD" w14:textId="77777777" w:rsidR="00630D3F" w:rsidRPr="00684A69" w:rsidRDefault="00630D3F" w:rsidP="00CB237B">
      <w:pPr>
        <w:pStyle w:val="BodyText2"/>
        <w:numPr>
          <w:ilvl w:val="0"/>
          <w:numId w:val="21"/>
        </w:numPr>
      </w:pPr>
      <w:r>
        <w:rPr>
          <w:b/>
          <w:bCs/>
        </w:rPr>
        <w:t>Grievance Status:</w:t>
      </w:r>
      <w:r>
        <w:t xml:space="preserve"> </w:t>
      </w:r>
      <w:r>
        <w:tab/>
      </w:r>
      <w:r w:rsidR="00623102">
        <w:t>Select the status of grievance.</w:t>
      </w:r>
    </w:p>
    <w:p w14:paraId="505DF9CF" w14:textId="77777777" w:rsidR="00287023" w:rsidRDefault="00287023" w:rsidP="00CB237B">
      <w:pPr>
        <w:pStyle w:val="BodyText2"/>
        <w:numPr>
          <w:ilvl w:val="0"/>
          <w:numId w:val="25"/>
        </w:numPr>
      </w:pPr>
      <w:r>
        <w:t xml:space="preserve">Click </w:t>
      </w:r>
      <w:r w:rsidRPr="00054A1F">
        <w:rPr>
          <w:b/>
          <w:bCs/>
        </w:rPr>
        <w:t>FILTER</w:t>
      </w:r>
      <w:r>
        <w:t>.</w:t>
      </w:r>
    </w:p>
    <w:p w14:paraId="40455008" w14:textId="77777777" w:rsidR="00287023" w:rsidRDefault="00287023" w:rsidP="00287023">
      <w:pPr>
        <w:pStyle w:val="BodyText2"/>
      </w:pPr>
      <w:r>
        <w:t>The parameter that matches the specified values is shown in the dashboard.</w:t>
      </w:r>
    </w:p>
    <w:p w14:paraId="4D602AC3" w14:textId="77777777" w:rsidR="00516181" w:rsidRDefault="00516181" w:rsidP="00516181">
      <w:pPr>
        <w:pStyle w:val="BodyText2"/>
      </w:pPr>
      <w:bookmarkStart w:id="183" w:name="_Hlk73677241"/>
      <w:r>
        <w:t>The user can clear all filters using the “</w:t>
      </w:r>
      <w:r>
        <w:rPr>
          <w:b/>
          <w:bCs/>
        </w:rPr>
        <w:t>Clear All Filters</w:t>
      </w:r>
      <w:r>
        <w:t xml:space="preserve">” button. This will reset all the filter values applied on the page and the data table will be refreshed.                                                                                                                                </w:t>
      </w:r>
    </w:p>
    <w:p w14:paraId="7D554D06" w14:textId="16144ECB" w:rsidR="00516181" w:rsidRDefault="00516181" w:rsidP="00CB237B">
      <w:pPr>
        <w:pStyle w:val="Heading2"/>
        <w:numPr>
          <w:ilvl w:val="1"/>
          <w:numId w:val="32"/>
        </w:numPr>
        <w:tabs>
          <w:tab w:val="num" w:pos="360"/>
        </w:tabs>
      </w:pPr>
      <w:bookmarkStart w:id="184" w:name="_Toc74285759"/>
      <w:r>
        <w:t xml:space="preserve">Sorting </w:t>
      </w:r>
      <w:r w:rsidR="00773E33">
        <w:t>Grievances</w:t>
      </w:r>
      <w:bookmarkEnd w:id="184"/>
    </w:p>
    <w:p w14:paraId="4C78DA10" w14:textId="77777777" w:rsidR="00516181" w:rsidRDefault="00516181" w:rsidP="00516181">
      <w:pPr>
        <w:pStyle w:val="BodyText2"/>
      </w:pPr>
      <w:r>
        <w:t xml:space="preserve">By default, all records displayed are sorted based on modified date. User can sort the records by clicking the arrow button on header in the table displayed. </w:t>
      </w:r>
    </w:p>
    <w:p w14:paraId="53526D74" w14:textId="77777777" w:rsidR="00516181" w:rsidRDefault="00516181" w:rsidP="00516181">
      <w:pPr>
        <w:pStyle w:val="BodyText2"/>
      </w:pPr>
      <w:r>
        <w:t>On first click, the records are sorted in ascending order. When user clicks the arrow buttons again, records are sorted in descending order.</w:t>
      </w:r>
    </w:p>
    <w:bookmarkEnd w:id="183"/>
    <w:p w14:paraId="1C3DEC96" w14:textId="3EA8D5CB" w:rsidR="00516181" w:rsidRDefault="003D2843" w:rsidP="00516181">
      <w:pPr>
        <w:pStyle w:val="BodyText2"/>
        <w:jc w:val="center"/>
        <w:rPr>
          <w:noProof/>
        </w:rPr>
      </w:pPr>
      <w:r>
        <w:rPr>
          <w:noProof/>
        </w:rPr>
        <w:lastRenderedPageBreak/>
        <mc:AlternateContent>
          <mc:Choice Requires="wps">
            <w:drawing>
              <wp:anchor distT="0" distB="0" distL="114300" distR="114300" simplePos="0" relativeHeight="251770880" behindDoc="0" locked="0" layoutInCell="1" allowOverlap="1" wp14:anchorId="0F8E2C61" wp14:editId="3B691FD3">
                <wp:simplePos x="0" y="0"/>
                <wp:positionH relativeFrom="column">
                  <wp:posOffset>437092</wp:posOffset>
                </wp:positionH>
                <wp:positionV relativeFrom="paragraph">
                  <wp:posOffset>9737</wp:posOffset>
                </wp:positionV>
                <wp:extent cx="4436533" cy="1957493"/>
                <wp:effectExtent l="0" t="0" r="21590" b="24130"/>
                <wp:wrapNone/>
                <wp:docPr id="156" name="Rectangle 156"/>
                <wp:cNvGraphicFramePr/>
                <a:graphic xmlns:a="http://schemas.openxmlformats.org/drawingml/2006/main">
                  <a:graphicData uri="http://schemas.microsoft.com/office/word/2010/wordprocessingShape">
                    <wps:wsp>
                      <wps:cNvSpPr/>
                      <wps:spPr>
                        <a:xfrm>
                          <a:off x="0" y="0"/>
                          <a:ext cx="4436533" cy="19574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0C13E5" id="Rectangle 156" o:spid="_x0000_s1026" style="position:absolute;margin-left:34.4pt;margin-top:.75pt;width:349.35pt;height:154.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" filled="f" strokecolor="black [3213]" strokeweight="1pt"/>
            </w:pict>
          </mc:Fallback>
        </mc:AlternateContent>
      </w:r>
      <w:r w:rsidR="00923872">
        <w:rPr>
          <w:noProof/>
        </w:rPr>
        <mc:AlternateContent>
          <mc:Choice Requires="wps">
            <w:drawing>
              <wp:anchor distT="0" distB="0" distL="114300" distR="114300" simplePos="0" relativeHeight="251769856" behindDoc="0" locked="0" layoutInCell="1" allowOverlap="1" wp14:anchorId="0EA9EA1F" wp14:editId="3ED5BB5E">
                <wp:simplePos x="0" y="0"/>
                <wp:positionH relativeFrom="column">
                  <wp:posOffset>2404611</wp:posOffset>
                </wp:positionH>
                <wp:positionV relativeFrom="paragraph">
                  <wp:posOffset>897623</wp:posOffset>
                </wp:positionV>
                <wp:extent cx="152400" cy="196850"/>
                <wp:effectExtent l="0" t="0" r="19050" b="12700"/>
                <wp:wrapNone/>
                <wp:docPr id="459" name="Rectangle 459"/>
                <wp:cNvGraphicFramePr/>
                <a:graphic xmlns:a="http://schemas.openxmlformats.org/drawingml/2006/main">
                  <a:graphicData uri="http://schemas.microsoft.com/office/word/2010/wordprocessingShape">
                    <wps:wsp>
                      <wps:cNvSpPr/>
                      <wps:spPr>
                        <a:xfrm>
                          <a:off x="0" y="0"/>
                          <a:ext cx="152400" cy="19685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A9D5" id="Rectangle 459" o:spid="_x0000_s1026" style="position:absolute;margin-left:189.35pt;margin-top:70.7pt;width:12pt;height:1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" filled="f" strokecolor="#ffc000 [3207]" strokeweight="2pt"/>
            </w:pict>
          </mc:Fallback>
        </mc:AlternateContent>
      </w:r>
      <w:r w:rsidR="00923872" w:rsidRPr="00923872">
        <w:rPr>
          <w:noProof/>
        </w:rPr>
        <w:t xml:space="preserve"> </w:t>
      </w:r>
      <w:r>
        <w:rPr>
          <w:noProof/>
        </w:rPr>
        <w:drawing>
          <wp:inline distT="0" distB="0" distL="0" distR="0" wp14:anchorId="75764B14" wp14:editId="7C2E48AB">
            <wp:extent cx="4456037" cy="1991360"/>
            <wp:effectExtent l="0" t="0" r="1905" b="889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5094" cy="1999876"/>
                    </a:xfrm>
                    <a:prstGeom prst="rect">
                      <a:avLst/>
                    </a:prstGeom>
                  </pic:spPr>
                </pic:pic>
              </a:graphicData>
            </a:graphic>
          </wp:inline>
        </w:drawing>
      </w:r>
    </w:p>
    <w:p w14:paraId="4AFDD7C7" w14:textId="1C35CF54" w:rsidR="00DB2021" w:rsidRPr="009251E2" w:rsidRDefault="00DB2021" w:rsidP="00920BFE">
      <w:pPr>
        <w:pStyle w:val="FigureCaption"/>
        <w:rPr>
          <w:u w:val="single"/>
        </w:rPr>
      </w:pPr>
      <w:bookmarkStart w:id="185" w:name="_Toc74285770"/>
      <w:r>
        <w:t>Figure 9: Sort Grievances</w:t>
      </w:r>
      <w:bookmarkEnd w:id="185"/>
      <w:r>
        <w:t xml:space="preserve">  </w:t>
      </w:r>
    </w:p>
    <w:p w14:paraId="59004A17" w14:textId="77777777" w:rsidR="00516181" w:rsidRDefault="00516181" w:rsidP="00516181">
      <w:pPr>
        <w:pStyle w:val="Heading2"/>
      </w:pPr>
      <w:bookmarkStart w:id="186" w:name="_Toc33605950"/>
      <w:bookmarkStart w:id="187" w:name="_Toc43398112"/>
      <w:bookmarkStart w:id="188" w:name="_Toc74285760"/>
      <w:r>
        <w:t>Exporting Grievances</w:t>
      </w:r>
      <w:bookmarkEnd w:id="186"/>
      <w:bookmarkEnd w:id="187"/>
      <w:bookmarkEnd w:id="188"/>
    </w:p>
    <w:p w14:paraId="7B2733E3" w14:textId="77777777" w:rsidR="00516181" w:rsidRDefault="00516181" w:rsidP="00516181">
      <w:pPr>
        <w:pStyle w:val="BodyText2"/>
      </w:pPr>
      <w:r>
        <w:t xml:space="preserve">All the uploaded grievances can be downloaded in a </w:t>
      </w:r>
      <w:r w:rsidRPr="00865F6C">
        <w:rPr>
          <w:b/>
          <w:bCs/>
        </w:rPr>
        <w:t>.csv</w:t>
      </w:r>
      <w:r>
        <w:t xml:space="preserve"> file. This is done using an export utility.</w:t>
      </w:r>
    </w:p>
    <w:p w14:paraId="29FE7C02" w14:textId="77777777" w:rsidR="00516181" w:rsidRPr="00045C43" w:rsidRDefault="00516181" w:rsidP="00516181">
      <w:pPr>
        <w:pStyle w:val="BodyText2"/>
        <w:rPr>
          <w:u w:val="single"/>
        </w:rPr>
      </w:pPr>
      <w:r w:rsidRPr="00045C43">
        <w:rPr>
          <w:u w:val="single"/>
        </w:rPr>
        <w:t>To export the grievances:</w:t>
      </w:r>
    </w:p>
    <w:p w14:paraId="22E82BF9" w14:textId="77777777" w:rsidR="00516181" w:rsidRDefault="00516181" w:rsidP="00CB237B">
      <w:pPr>
        <w:pStyle w:val="BodyText2"/>
        <w:numPr>
          <w:ilvl w:val="0"/>
          <w:numId w:val="34"/>
        </w:numPr>
      </w:pPr>
      <w:r>
        <w:t xml:space="preserve">Click </w:t>
      </w:r>
      <w:r w:rsidRPr="00054A1F">
        <w:rPr>
          <w:b/>
          <w:bCs/>
        </w:rPr>
        <w:t>Export</w:t>
      </w:r>
      <w:r>
        <w:t xml:space="preserve"> (seen on the top right corner of the </w:t>
      </w:r>
      <w:r>
        <w:rPr>
          <w:b/>
          <w:bCs/>
        </w:rPr>
        <w:t>Grievance</w:t>
      </w:r>
      <w:r w:rsidRPr="00D60A13">
        <w:rPr>
          <w:b/>
          <w:bCs/>
        </w:rPr>
        <w:t xml:space="preserve"> </w:t>
      </w:r>
      <w:r>
        <w:rPr>
          <w:b/>
          <w:bCs/>
        </w:rPr>
        <w:t xml:space="preserve">Management </w:t>
      </w:r>
      <w:r>
        <w:t xml:space="preserve">page). </w:t>
      </w:r>
    </w:p>
    <w:p w14:paraId="3FEBC1BB" w14:textId="4C8A7F6F" w:rsidR="00516181" w:rsidRDefault="00AB27F1" w:rsidP="00516181">
      <w:pPr>
        <w:pStyle w:val="BodyText2"/>
        <w:ind w:left="720"/>
        <w:jc w:val="center"/>
      </w:pPr>
      <w:r>
        <w:rPr>
          <w:noProof/>
        </w:rPr>
        <mc:AlternateContent>
          <mc:Choice Requires="wps">
            <w:drawing>
              <wp:anchor distT="0" distB="0" distL="114300" distR="114300" simplePos="0" relativeHeight="251772928" behindDoc="0" locked="0" layoutInCell="1" allowOverlap="1" wp14:anchorId="5DBA1E70" wp14:editId="266FB152">
                <wp:simplePos x="0" y="0"/>
                <wp:positionH relativeFrom="column">
                  <wp:posOffset>2885440</wp:posOffset>
                </wp:positionH>
                <wp:positionV relativeFrom="paragraph">
                  <wp:posOffset>587375</wp:posOffset>
                </wp:positionV>
                <wp:extent cx="457200" cy="202474"/>
                <wp:effectExtent l="0" t="0" r="19050" b="26670"/>
                <wp:wrapNone/>
                <wp:docPr id="451" name="Rectangle 451"/>
                <wp:cNvGraphicFramePr/>
                <a:graphic xmlns:a="http://schemas.openxmlformats.org/drawingml/2006/main">
                  <a:graphicData uri="http://schemas.microsoft.com/office/word/2010/wordprocessingShape">
                    <wps:wsp>
                      <wps:cNvSpPr/>
                      <wps:spPr>
                        <a:xfrm>
                          <a:off x="0" y="0"/>
                          <a:ext cx="457200" cy="20247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85C8AF" w14:textId="77777777" w:rsidR="00516181" w:rsidRDefault="00516181" w:rsidP="005161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A1E70" id="Rectangle 451" o:spid="_x0000_s1030" style="position:absolute;left:0;text-align:left;margin-left:227.2pt;margin-top:46.25pt;width:36pt;height:15.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" filled="f" strokecolor="#ffc000 [3207]" strokeweight="2pt">
                <v:textbox>
                  <w:txbxContent>
                    <w:p w14:paraId="4C85C8AF" w14:textId="77777777" w:rsidR="00516181" w:rsidRDefault="00516181" w:rsidP="00516181">
                      <w:pPr>
                        <w:jc w:val="center"/>
                      </w:pPr>
                    </w:p>
                  </w:txbxContent>
                </v:textbox>
              </v:rect>
            </w:pict>
          </mc:Fallback>
        </mc:AlternateContent>
      </w:r>
      <w:r w:rsidR="00202CDC">
        <w:rPr>
          <w:noProof/>
        </w:rPr>
        <mc:AlternateContent>
          <mc:Choice Requires="wps">
            <w:drawing>
              <wp:anchor distT="0" distB="0" distL="114300" distR="114300" simplePos="0" relativeHeight="251774976" behindDoc="0" locked="0" layoutInCell="1" allowOverlap="1" wp14:anchorId="0597877B" wp14:editId="00664A2F">
                <wp:simplePos x="0" y="0"/>
                <wp:positionH relativeFrom="column">
                  <wp:posOffset>667385</wp:posOffset>
                </wp:positionH>
                <wp:positionV relativeFrom="paragraph">
                  <wp:posOffset>8891</wp:posOffset>
                </wp:positionV>
                <wp:extent cx="4429548" cy="1713442"/>
                <wp:effectExtent l="0" t="0" r="28575" b="20320"/>
                <wp:wrapNone/>
                <wp:docPr id="452" name="Rectangle 452"/>
                <wp:cNvGraphicFramePr/>
                <a:graphic xmlns:a="http://schemas.openxmlformats.org/drawingml/2006/main">
                  <a:graphicData uri="http://schemas.microsoft.com/office/word/2010/wordprocessingShape">
                    <wps:wsp>
                      <wps:cNvSpPr/>
                      <wps:spPr>
                        <a:xfrm>
                          <a:off x="0" y="0"/>
                          <a:ext cx="4429548" cy="17134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0A7DB" id="Rectangle 452" o:spid="_x0000_s1026" style="position:absolute;margin-left:52.55pt;margin-top:.7pt;width:348.8pt;height:134.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" filled="f" strokecolor="black [3213]" strokeweight="1pt"/>
            </w:pict>
          </mc:Fallback>
        </mc:AlternateContent>
      </w:r>
      <w:r w:rsidR="006C5653" w:rsidRPr="006C5653">
        <w:rPr>
          <w:noProof/>
        </w:rPr>
        <w:t xml:space="preserve"> </w:t>
      </w:r>
      <w:r>
        <w:rPr>
          <w:noProof/>
        </w:rPr>
        <w:drawing>
          <wp:inline distT="0" distB="0" distL="0" distR="0" wp14:anchorId="32DF3777" wp14:editId="7926D593">
            <wp:extent cx="4456853" cy="1734382"/>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873" cy="1738670"/>
                    </a:xfrm>
                    <a:prstGeom prst="rect">
                      <a:avLst/>
                    </a:prstGeom>
                  </pic:spPr>
                </pic:pic>
              </a:graphicData>
            </a:graphic>
          </wp:inline>
        </w:drawing>
      </w:r>
    </w:p>
    <w:p w14:paraId="5273E758" w14:textId="20348D44" w:rsidR="00516181" w:rsidRDefault="00516181" w:rsidP="00920BFE">
      <w:pPr>
        <w:pStyle w:val="FigureCaption"/>
      </w:pPr>
      <w:r>
        <w:t xml:space="preserve">                                 </w:t>
      </w:r>
      <w:bookmarkStart w:id="189" w:name="_Toc43398152"/>
      <w:bookmarkStart w:id="190" w:name="_Toc74285771"/>
      <w:r>
        <w:t xml:space="preserve">Figure </w:t>
      </w:r>
      <w:r w:rsidR="00F81E00">
        <w:t>1</w:t>
      </w:r>
      <w:r>
        <w:t>0: Grievance Management</w:t>
      </w:r>
      <w:bookmarkEnd w:id="189"/>
      <w:bookmarkEnd w:id="190"/>
    </w:p>
    <w:p w14:paraId="7793E59A" w14:textId="6DD58D28" w:rsidR="00516181" w:rsidRPr="003D2843" w:rsidRDefault="00516181" w:rsidP="003D2843">
      <w:pPr>
        <w:rPr>
          <w:rFonts w:ascii="Arial" w:hAnsi="Arial" w:cs="Arial"/>
          <w:sz w:val="20"/>
          <w:szCs w:val="20"/>
        </w:rPr>
      </w:pPr>
      <w:r w:rsidRPr="003D2843">
        <w:rPr>
          <w:rFonts w:ascii="Arial" w:hAnsi="Arial" w:cs="Arial"/>
          <w:sz w:val="20"/>
          <w:szCs w:val="20"/>
        </w:rPr>
        <w:t xml:space="preserve">The following page appears. </w:t>
      </w:r>
    </w:p>
    <w:p w14:paraId="7FDC4179" w14:textId="77777777" w:rsidR="00516181" w:rsidRDefault="00516181" w:rsidP="00516181">
      <w:pPr>
        <w:pStyle w:val="BodyText2"/>
        <w:ind w:left="709" w:hanging="709"/>
        <w:jc w:val="center"/>
      </w:pPr>
      <w:r>
        <w:rPr>
          <w:noProof/>
        </w:rPr>
        <w:lastRenderedPageBreak/>
        <w:drawing>
          <wp:inline distT="0" distB="0" distL="0" distR="0" wp14:anchorId="43D571C7" wp14:editId="6E7AB1F0">
            <wp:extent cx="2982200" cy="2198857"/>
            <wp:effectExtent l="19050" t="19050" r="27940" b="1143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ortgrievance.png"/>
                    <pic:cNvPicPr/>
                  </pic:nvPicPr>
                  <pic:blipFill>
                    <a:blip r:embed="rId52"/>
                    <a:stretch>
                      <a:fillRect/>
                    </a:stretch>
                  </pic:blipFill>
                  <pic:spPr>
                    <a:xfrm>
                      <a:off x="0" y="0"/>
                      <a:ext cx="2996369" cy="2209304"/>
                    </a:xfrm>
                    <a:prstGeom prst="rect">
                      <a:avLst/>
                    </a:prstGeom>
                    <a:ln>
                      <a:solidFill>
                        <a:schemeClr val="tx1"/>
                      </a:solidFill>
                    </a:ln>
                  </pic:spPr>
                </pic:pic>
              </a:graphicData>
            </a:graphic>
          </wp:inline>
        </w:drawing>
      </w:r>
    </w:p>
    <w:p w14:paraId="3FC8BAF7" w14:textId="479F7E5A" w:rsidR="00516181" w:rsidRDefault="00516181" w:rsidP="00920BFE">
      <w:pPr>
        <w:pStyle w:val="FigureCaption"/>
      </w:pPr>
      <w:r>
        <w:t xml:space="preserve">  </w:t>
      </w:r>
      <w:bookmarkStart w:id="191" w:name="_Toc43398153"/>
      <w:bookmarkStart w:id="192" w:name="_Toc74285772"/>
      <w:r w:rsidRPr="00D405A8">
        <w:t xml:space="preserve">Figure </w:t>
      </w:r>
      <w:r w:rsidR="009D1407">
        <w:t>1</w:t>
      </w:r>
      <w:r>
        <w:t>1</w:t>
      </w:r>
      <w:r w:rsidRPr="00D405A8">
        <w:t>: Open or Save Exported Grievance File</w:t>
      </w:r>
      <w:bookmarkEnd w:id="191"/>
      <w:bookmarkEnd w:id="192"/>
      <w:r>
        <w:t xml:space="preserve"> </w:t>
      </w:r>
    </w:p>
    <w:p w14:paraId="12B960E3" w14:textId="1BF24864" w:rsidR="00516181" w:rsidRDefault="002F07C5" w:rsidP="00CB237B">
      <w:pPr>
        <w:pStyle w:val="BodyText2"/>
        <w:numPr>
          <w:ilvl w:val="0"/>
          <w:numId w:val="33"/>
        </w:numPr>
      </w:pPr>
      <w:r>
        <w:rPr>
          <w:noProof/>
        </w:rPr>
        <mc:AlternateContent>
          <mc:Choice Requires="wps">
            <w:drawing>
              <wp:anchor distT="0" distB="0" distL="114300" distR="114300" simplePos="0" relativeHeight="251776000" behindDoc="0" locked="0" layoutInCell="1" allowOverlap="1" wp14:anchorId="38CFE0B9" wp14:editId="1421CDBF">
                <wp:simplePos x="0" y="0"/>
                <wp:positionH relativeFrom="column">
                  <wp:posOffset>361640</wp:posOffset>
                </wp:positionH>
                <wp:positionV relativeFrom="paragraph">
                  <wp:posOffset>294847</wp:posOffset>
                </wp:positionV>
                <wp:extent cx="5278755" cy="574675"/>
                <wp:effectExtent l="0" t="0" r="17145" b="15875"/>
                <wp:wrapNone/>
                <wp:docPr id="453" name="Rectangle 453"/>
                <wp:cNvGraphicFramePr/>
                <a:graphic xmlns:a="http://schemas.openxmlformats.org/drawingml/2006/main">
                  <a:graphicData uri="http://schemas.microsoft.com/office/word/2010/wordprocessingShape">
                    <wps:wsp>
                      <wps:cNvSpPr/>
                      <wps:spPr>
                        <a:xfrm>
                          <a:off x="0" y="0"/>
                          <a:ext cx="5278755" cy="574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3AA11" id="Rectangle 453" o:spid="_x0000_s1026" style="position:absolute;margin-left:28.5pt;margin-top:23.2pt;width:415.65pt;height:45.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" filled="f" strokecolor="black [3213]" strokeweight="1pt"/>
            </w:pict>
          </mc:Fallback>
        </mc:AlternateContent>
      </w:r>
      <w:r w:rsidR="00516181">
        <w:t xml:space="preserve">Click </w:t>
      </w:r>
      <w:r w:rsidR="00516181" w:rsidRPr="00166A7A">
        <w:rPr>
          <w:b/>
          <w:bCs/>
          <w:u w:val="single"/>
        </w:rPr>
        <w:t>O</w:t>
      </w:r>
      <w:r w:rsidR="00516181" w:rsidRPr="00F132A8">
        <w:rPr>
          <w:b/>
          <w:bCs/>
        </w:rPr>
        <w:t>pen with</w:t>
      </w:r>
      <w:r w:rsidR="00516181">
        <w:t xml:space="preserve"> to view the file. </w:t>
      </w:r>
    </w:p>
    <w:p w14:paraId="6CC69F0E" w14:textId="77777777" w:rsidR="00516181" w:rsidRDefault="00516181" w:rsidP="00516181">
      <w:pPr>
        <w:pStyle w:val="BodyText2"/>
        <w:tabs>
          <w:tab w:val="left" w:pos="709"/>
        </w:tabs>
        <w:ind w:left="567"/>
        <w:jc w:val="center"/>
      </w:pPr>
      <w:r>
        <w:rPr>
          <w:noProof/>
        </w:rPr>
        <w:drawing>
          <wp:inline distT="0" distB="0" distL="0" distR="0" wp14:anchorId="74092B70" wp14:editId="1ED44D38">
            <wp:extent cx="5278755" cy="57476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0391"/>
                    <a:stretch/>
                  </pic:blipFill>
                  <pic:spPr bwMode="auto">
                    <a:xfrm>
                      <a:off x="0" y="0"/>
                      <a:ext cx="5278755" cy="574766"/>
                    </a:xfrm>
                    <a:prstGeom prst="rect">
                      <a:avLst/>
                    </a:prstGeom>
                    <a:ln>
                      <a:noFill/>
                    </a:ln>
                    <a:extLst>
                      <a:ext uri="{53640926-AAD7-44D8-BBD7-CCE9431645EC}">
                        <a14:shadowObscured xmlns:a14="http://schemas.microsoft.com/office/drawing/2010/main"/>
                      </a:ext>
                    </a:extLst>
                  </pic:spPr>
                </pic:pic>
              </a:graphicData>
            </a:graphic>
          </wp:inline>
        </w:drawing>
      </w:r>
    </w:p>
    <w:p w14:paraId="1AD0DDF0" w14:textId="5CE70C39" w:rsidR="00516181" w:rsidRDefault="00516181" w:rsidP="00920BFE">
      <w:pPr>
        <w:pStyle w:val="FigureCaption"/>
      </w:pPr>
      <w:bookmarkStart w:id="193" w:name="_Toc43398154"/>
      <w:bookmarkStart w:id="194" w:name="_Toc74285773"/>
      <w:r w:rsidRPr="00734EA0">
        <w:t xml:space="preserve">Figure </w:t>
      </w:r>
      <w:r w:rsidR="009D1407">
        <w:t>1</w:t>
      </w:r>
      <w:r w:rsidRPr="00734EA0">
        <w:t>2: Exported Grievances</w:t>
      </w:r>
      <w:bookmarkEnd w:id="193"/>
      <w:bookmarkEnd w:id="194"/>
    </w:p>
    <w:p w14:paraId="59DF11C8" w14:textId="77777777" w:rsidR="00516181" w:rsidRPr="000B0CE4" w:rsidRDefault="00516181" w:rsidP="00516181">
      <w:pPr>
        <w:pStyle w:val="BodyText2"/>
      </w:pPr>
      <w:r>
        <w:t xml:space="preserve">Instead of exporting all the grievances, personnel can export filtered grievances. First, filter the grievance data based on specific filters (refer to </w:t>
      </w:r>
      <w:r w:rsidRPr="0070762E">
        <w:rPr>
          <w:i/>
          <w:iCs/>
        </w:rPr>
        <w:t>Filter Grievances</w:t>
      </w:r>
      <w:r>
        <w:t>) and then export the filtered grievances using the export utility.</w:t>
      </w:r>
      <w:r>
        <w:tab/>
      </w:r>
    </w:p>
    <w:p w14:paraId="2F540FD3" w14:textId="77777777" w:rsidR="0094465E" w:rsidRDefault="0094465E" w:rsidP="0094465E">
      <w:pPr>
        <w:pStyle w:val="Heading2"/>
      </w:pPr>
      <w:bookmarkStart w:id="195" w:name="_Toc47433242"/>
      <w:bookmarkStart w:id="196" w:name="_Toc74282497"/>
      <w:r>
        <w:t>Registering Devices</w:t>
      </w:r>
      <w:bookmarkEnd w:id="195"/>
      <w:bookmarkEnd w:id="196"/>
    </w:p>
    <w:p w14:paraId="46EFDB88" w14:textId="581E8FE7" w:rsidR="0094465E" w:rsidRDefault="0094465E" w:rsidP="0094465E">
      <w:pPr>
        <w:pStyle w:val="BodyText2"/>
      </w:pPr>
      <w:r>
        <w:t xml:space="preserve">The </w:t>
      </w:r>
      <w:r w:rsidR="00816B42">
        <w:t>Immigration officials</w:t>
      </w:r>
      <w:r>
        <w:t xml:space="preserve"> use the CEIR application to register devices that are brought into Cambodia by foreigners/local Cambodian users. The registered device is used to build a device database. The end user has to pay taxes on the devices as per the applicable CEIR policy  </w:t>
      </w:r>
    </w:p>
    <w:p w14:paraId="7AC5CDFD" w14:textId="77777777" w:rsidR="0094465E" w:rsidRDefault="0094465E" w:rsidP="0094465E">
      <w:pPr>
        <w:pStyle w:val="Heading3"/>
      </w:pPr>
      <w:bookmarkStart w:id="197" w:name="_Toc47433243"/>
      <w:bookmarkStart w:id="198" w:name="_Toc74282498"/>
      <w:r>
        <w:t>Registering Imported Devices</w:t>
      </w:r>
      <w:bookmarkEnd w:id="197"/>
      <w:bookmarkEnd w:id="198"/>
    </w:p>
    <w:p w14:paraId="117C5E18" w14:textId="77777777" w:rsidR="0094465E" w:rsidRPr="00096716" w:rsidRDefault="0094465E" w:rsidP="0094465E">
      <w:pPr>
        <w:pStyle w:val="BodyText2"/>
        <w:rPr>
          <w:u w:val="single"/>
        </w:rPr>
      </w:pPr>
      <w:r w:rsidRPr="00096716">
        <w:rPr>
          <w:u w:val="single"/>
        </w:rPr>
        <w:t xml:space="preserve">To </w:t>
      </w:r>
      <w:r>
        <w:rPr>
          <w:u w:val="single"/>
        </w:rPr>
        <w:t>register a device</w:t>
      </w:r>
      <w:r w:rsidRPr="00096716">
        <w:rPr>
          <w:u w:val="single"/>
        </w:rPr>
        <w:t>:</w:t>
      </w:r>
    </w:p>
    <w:p w14:paraId="6B3289DF" w14:textId="77777777" w:rsidR="0094465E" w:rsidRDefault="0094465E" w:rsidP="0094465E">
      <w:pPr>
        <w:pStyle w:val="BodyText2"/>
        <w:numPr>
          <w:ilvl w:val="0"/>
          <w:numId w:val="38"/>
        </w:numPr>
      </w:pPr>
      <w:r>
        <w:t xml:space="preserve">Select </w:t>
      </w:r>
      <w:r>
        <w:rPr>
          <w:b/>
          <w:bCs/>
        </w:rPr>
        <w:t>Register Device</w:t>
      </w:r>
      <w:r>
        <w:t xml:space="preserve"> in the left panel of the home page.</w:t>
      </w:r>
    </w:p>
    <w:p w14:paraId="0CE010F9" w14:textId="77777777" w:rsidR="0094465E" w:rsidRDefault="0094465E" w:rsidP="0094465E">
      <w:pPr>
        <w:pStyle w:val="BodyText2"/>
        <w:jc w:val="center"/>
      </w:pPr>
      <w:r>
        <w:rPr>
          <w:noProof/>
        </w:rPr>
        <w:drawing>
          <wp:inline distT="0" distB="0" distL="0" distR="0" wp14:anchorId="0B50FDC2" wp14:editId="3D23AB22">
            <wp:extent cx="4161603" cy="123952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6318" cy="1240924"/>
                    </a:xfrm>
                    <a:prstGeom prst="rect">
                      <a:avLst/>
                    </a:prstGeom>
                  </pic:spPr>
                </pic:pic>
              </a:graphicData>
            </a:graphic>
          </wp:inline>
        </w:drawing>
      </w:r>
    </w:p>
    <w:p w14:paraId="0AF7D5BC" w14:textId="77777777" w:rsidR="0094465E" w:rsidRDefault="0094465E" w:rsidP="0094465E">
      <w:pPr>
        <w:pStyle w:val="FigureCaption"/>
      </w:pPr>
      <w:bookmarkStart w:id="199" w:name="_Toc47432260"/>
      <w:bookmarkStart w:id="200" w:name="_Toc74282550"/>
      <w:r>
        <w:lastRenderedPageBreak/>
        <w:t>Figure 47</w:t>
      </w:r>
      <w:r w:rsidRPr="000C5547">
        <w:t xml:space="preserve">: </w:t>
      </w:r>
      <w:bookmarkEnd w:id="199"/>
      <w:r>
        <w:t>Register Device</w:t>
      </w:r>
      <w:bookmarkEnd w:id="200"/>
    </w:p>
    <w:p w14:paraId="60CF4664" w14:textId="77777777" w:rsidR="0094465E" w:rsidRDefault="0094465E" w:rsidP="0094465E">
      <w:pPr>
        <w:pStyle w:val="BodyText2"/>
        <w:numPr>
          <w:ilvl w:val="0"/>
          <w:numId w:val="38"/>
        </w:numPr>
      </w:pPr>
      <w:r>
        <w:t>Enter the NID passport number</w:t>
      </w:r>
      <w:r w:rsidRPr="00557A82">
        <w:t>.</w:t>
      </w:r>
      <w:r>
        <w:t xml:space="preserve"> </w:t>
      </w:r>
    </w:p>
    <w:p w14:paraId="0ACC53E8" w14:textId="77777777" w:rsidR="0094465E" w:rsidRDefault="0094465E" w:rsidP="0094465E">
      <w:pPr>
        <w:pStyle w:val="BodyText2"/>
        <w:numPr>
          <w:ilvl w:val="0"/>
          <w:numId w:val="38"/>
        </w:numPr>
      </w:pPr>
      <w:r>
        <w:t xml:space="preserve">Click </w:t>
      </w:r>
      <w:r w:rsidRPr="000C5547">
        <w:rPr>
          <w:b/>
          <w:bCs/>
        </w:rPr>
        <w:t>Submit</w:t>
      </w:r>
      <w:r>
        <w:t xml:space="preserve">. </w:t>
      </w:r>
    </w:p>
    <w:p w14:paraId="5BBB9C22" w14:textId="77777777" w:rsidR="0094465E" w:rsidRDefault="0094465E" w:rsidP="0094465E">
      <w:pPr>
        <w:pStyle w:val="BodyText2"/>
      </w:pPr>
      <w:r>
        <w:t>If there are any existing registered devices that are associated with the passport number entered, the following page appears.</w:t>
      </w:r>
    </w:p>
    <w:p w14:paraId="4761AEAD" w14:textId="77777777" w:rsidR="0094465E" w:rsidRDefault="0094465E" w:rsidP="0094465E">
      <w:pPr>
        <w:pStyle w:val="BodyText2"/>
        <w:jc w:val="center"/>
      </w:pPr>
      <w:r>
        <w:rPr>
          <w:noProof/>
        </w:rPr>
        <w:drawing>
          <wp:inline distT="0" distB="0" distL="0" distR="0" wp14:anchorId="1C68FEE9" wp14:editId="0307F608">
            <wp:extent cx="5278755" cy="2030095"/>
            <wp:effectExtent l="0" t="0" r="0" b="825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755" cy="2030095"/>
                    </a:xfrm>
                    <a:prstGeom prst="rect">
                      <a:avLst/>
                    </a:prstGeom>
                  </pic:spPr>
                </pic:pic>
              </a:graphicData>
            </a:graphic>
          </wp:inline>
        </w:drawing>
      </w:r>
    </w:p>
    <w:p w14:paraId="0976F306" w14:textId="77777777" w:rsidR="0094465E" w:rsidRPr="00321B3A" w:rsidRDefault="0094465E" w:rsidP="0094465E">
      <w:pPr>
        <w:pStyle w:val="FigureCaption"/>
      </w:pPr>
      <w:bookmarkStart w:id="201" w:name="_Toc47432262"/>
      <w:bookmarkStart w:id="202" w:name="_Toc74282551"/>
      <w:r>
        <w:t>Figure 48</w:t>
      </w:r>
      <w:r w:rsidRPr="00321B3A">
        <w:t xml:space="preserve">: </w:t>
      </w:r>
      <w:r>
        <w:t>Register</w:t>
      </w:r>
      <w:r w:rsidRPr="00321B3A">
        <w:t xml:space="preserve"> Device</w:t>
      </w:r>
      <w:bookmarkEnd w:id="201"/>
      <w:bookmarkEnd w:id="202"/>
    </w:p>
    <w:p w14:paraId="3355EE4B" w14:textId="77777777" w:rsidR="0094465E" w:rsidRDefault="0094465E" w:rsidP="0094465E">
      <w:pPr>
        <w:pStyle w:val="BodyText2"/>
        <w:numPr>
          <w:ilvl w:val="0"/>
          <w:numId w:val="38"/>
        </w:numPr>
      </w:pPr>
      <w:r>
        <w:t xml:space="preserve">Click on </w:t>
      </w:r>
      <w:r w:rsidRPr="00027513">
        <w:rPr>
          <w:b/>
          <w:bCs/>
        </w:rPr>
        <w:t>Register Device</w:t>
      </w:r>
      <w:r>
        <w:t xml:space="preserve"> on the top right of the form. Following form appears. </w:t>
      </w:r>
    </w:p>
    <w:p w14:paraId="02A3872B" w14:textId="77777777" w:rsidR="0094465E" w:rsidRDefault="0094465E" w:rsidP="0094465E">
      <w:pPr>
        <w:pStyle w:val="BodyText2"/>
        <w:ind w:left="360"/>
        <w:jc w:val="center"/>
      </w:pPr>
      <w:r>
        <w:rPr>
          <w:noProof/>
        </w:rPr>
        <w:drawing>
          <wp:inline distT="0" distB="0" distL="0" distR="0" wp14:anchorId="63764C06" wp14:editId="4C4F6816">
            <wp:extent cx="3775967" cy="2277481"/>
            <wp:effectExtent l="0" t="0" r="0" b="889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8536" cy="2285062"/>
                    </a:xfrm>
                    <a:prstGeom prst="rect">
                      <a:avLst/>
                    </a:prstGeom>
                  </pic:spPr>
                </pic:pic>
              </a:graphicData>
            </a:graphic>
          </wp:inline>
        </w:drawing>
      </w:r>
    </w:p>
    <w:p w14:paraId="568540E1" w14:textId="77777777" w:rsidR="0094465E" w:rsidRDefault="0094465E" w:rsidP="0094465E">
      <w:pPr>
        <w:pStyle w:val="BodyText2"/>
        <w:numPr>
          <w:ilvl w:val="0"/>
          <w:numId w:val="38"/>
        </w:numPr>
      </w:pPr>
      <w:r>
        <w:t>Enter the following information:</w:t>
      </w:r>
    </w:p>
    <w:p w14:paraId="5116E3C9" w14:textId="77777777" w:rsidR="0094465E" w:rsidRDefault="0094465E" w:rsidP="0094465E">
      <w:pPr>
        <w:pStyle w:val="BodyText2"/>
        <w:numPr>
          <w:ilvl w:val="0"/>
          <w:numId w:val="37"/>
        </w:numPr>
        <w:tabs>
          <w:tab w:val="left" w:pos="284"/>
        </w:tabs>
      </w:pPr>
      <w:r w:rsidRPr="001177B0">
        <w:rPr>
          <w:b/>
          <w:bCs/>
        </w:rPr>
        <w:t>Device Type</w:t>
      </w:r>
      <w:r>
        <w:t>: Select the type of device:</w:t>
      </w:r>
    </w:p>
    <w:p w14:paraId="762D8403" w14:textId="77777777" w:rsidR="0094465E" w:rsidRDefault="0094465E" w:rsidP="0094465E">
      <w:pPr>
        <w:pStyle w:val="BodyText2"/>
        <w:numPr>
          <w:ilvl w:val="1"/>
          <w:numId w:val="37"/>
        </w:numPr>
        <w:tabs>
          <w:tab w:val="left" w:pos="284"/>
        </w:tabs>
      </w:pPr>
      <w:r>
        <w:t>Mobile Phone</w:t>
      </w:r>
    </w:p>
    <w:p w14:paraId="4B2E59CE" w14:textId="77777777" w:rsidR="0094465E" w:rsidRDefault="0094465E" w:rsidP="0094465E">
      <w:pPr>
        <w:pStyle w:val="BodyText2"/>
        <w:numPr>
          <w:ilvl w:val="1"/>
          <w:numId w:val="37"/>
        </w:numPr>
        <w:tabs>
          <w:tab w:val="left" w:pos="284"/>
        </w:tabs>
      </w:pPr>
      <w:r>
        <w:t>Feature Phone</w:t>
      </w:r>
    </w:p>
    <w:p w14:paraId="4C381145" w14:textId="77777777" w:rsidR="0094465E" w:rsidRDefault="0094465E" w:rsidP="0094465E">
      <w:pPr>
        <w:pStyle w:val="BodyText2"/>
        <w:numPr>
          <w:ilvl w:val="0"/>
          <w:numId w:val="37"/>
        </w:numPr>
        <w:tabs>
          <w:tab w:val="left" w:pos="284"/>
        </w:tabs>
      </w:pPr>
      <w:r w:rsidRPr="002A4404">
        <w:rPr>
          <w:color w:val="FF0000"/>
        </w:rPr>
        <w:t>*</w:t>
      </w:r>
      <w:r w:rsidRPr="001177B0">
        <w:rPr>
          <w:b/>
          <w:bCs/>
        </w:rPr>
        <w:t>Device ID Type</w:t>
      </w:r>
      <w:r>
        <w:t>: Select the type of ID of the device that would be entered for identification:</w:t>
      </w:r>
    </w:p>
    <w:p w14:paraId="1DFB7150" w14:textId="77777777" w:rsidR="0094465E" w:rsidRDefault="0094465E" w:rsidP="0094465E">
      <w:pPr>
        <w:pStyle w:val="BodyText2"/>
        <w:numPr>
          <w:ilvl w:val="1"/>
          <w:numId w:val="37"/>
        </w:numPr>
        <w:tabs>
          <w:tab w:val="left" w:pos="284"/>
        </w:tabs>
      </w:pPr>
      <w:r>
        <w:lastRenderedPageBreak/>
        <w:t>IMEI</w:t>
      </w:r>
    </w:p>
    <w:p w14:paraId="5236DD75" w14:textId="77777777" w:rsidR="0094465E" w:rsidRDefault="0094465E" w:rsidP="0094465E">
      <w:pPr>
        <w:pStyle w:val="BodyText2"/>
        <w:numPr>
          <w:ilvl w:val="0"/>
          <w:numId w:val="37"/>
        </w:numPr>
        <w:tabs>
          <w:tab w:val="left" w:pos="284"/>
        </w:tabs>
      </w:pPr>
      <w:r w:rsidRPr="002A4404">
        <w:rPr>
          <w:color w:val="FF0000"/>
        </w:rPr>
        <w:t>*</w:t>
      </w:r>
      <w:r>
        <w:rPr>
          <w:b/>
          <w:bCs/>
        </w:rPr>
        <w:t>No. of SIM slot</w:t>
      </w:r>
      <w:r>
        <w:t>: Number of multiple SIMs the device supports (1-4)</w:t>
      </w:r>
    </w:p>
    <w:p w14:paraId="1DDAB1B7" w14:textId="77777777" w:rsidR="0094465E" w:rsidRDefault="0094465E" w:rsidP="0094465E">
      <w:pPr>
        <w:pStyle w:val="BodyText2"/>
        <w:numPr>
          <w:ilvl w:val="0"/>
          <w:numId w:val="37"/>
        </w:numPr>
        <w:tabs>
          <w:tab w:val="left" w:pos="284"/>
        </w:tabs>
      </w:pPr>
      <w:r w:rsidRPr="001177B0">
        <w:rPr>
          <w:b/>
          <w:bCs/>
        </w:rPr>
        <w:t>Country bought from</w:t>
      </w:r>
      <w:r>
        <w:t>: Select the country from where the device was bought.</w:t>
      </w:r>
    </w:p>
    <w:p w14:paraId="69E075A5" w14:textId="77777777" w:rsidR="0094465E" w:rsidRDefault="0094465E" w:rsidP="0094465E">
      <w:pPr>
        <w:pStyle w:val="BodyText2"/>
        <w:numPr>
          <w:ilvl w:val="0"/>
          <w:numId w:val="37"/>
        </w:numPr>
        <w:tabs>
          <w:tab w:val="left" w:pos="284"/>
        </w:tabs>
      </w:pPr>
      <w:r w:rsidRPr="001177B0">
        <w:rPr>
          <w:b/>
          <w:bCs/>
        </w:rPr>
        <w:t>Device Serial Number</w:t>
      </w:r>
      <w:r>
        <w:t>: Enter the serial number of the device.</w:t>
      </w:r>
    </w:p>
    <w:p w14:paraId="630E35AC" w14:textId="77777777" w:rsidR="0094465E" w:rsidRDefault="0094465E" w:rsidP="0094465E">
      <w:pPr>
        <w:pStyle w:val="BodyText2"/>
        <w:numPr>
          <w:ilvl w:val="0"/>
          <w:numId w:val="37"/>
        </w:numPr>
        <w:tabs>
          <w:tab w:val="left" w:pos="284"/>
        </w:tabs>
      </w:pPr>
      <w:r w:rsidRPr="002A4404">
        <w:rPr>
          <w:color w:val="FF0000"/>
        </w:rPr>
        <w:t>*</w:t>
      </w:r>
      <w:r>
        <w:rPr>
          <w:b/>
          <w:bCs/>
        </w:rPr>
        <w:t>Tax Paid Status</w:t>
      </w:r>
      <w:r w:rsidRPr="00B355B5">
        <w:t>:</w:t>
      </w:r>
      <w:r>
        <w:t xml:space="preserve"> Select the tax paid status</w:t>
      </w:r>
    </w:p>
    <w:p w14:paraId="332DF58E" w14:textId="77777777" w:rsidR="0094465E" w:rsidRDefault="0094465E" w:rsidP="0094465E">
      <w:pPr>
        <w:pStyle w:val="BodyText2"/>
        <w:numPr>
          <w:ilvl w:val="0"/>
          <w:numId w:val="37"/>
        </w:numPr>
        <w:tabs>
          <w:tab w:val="left" w:pos="284"/>
        </w:tabs>
      </w:pPr>
      <w:r>
        <w:rPr>
          <w:b/>
          <w:bCs/>
        </w:rPr>
        <w:t>Price</w:t>
      </w:r>
      <w:r w:rsidRPr="00B355B5">
        <w:t>:</w:t>
      </w:r>
      <w:r>
        <w:t xml:space="preserve"> Price of the device</w:t>
      </w:r>
    </w:p>
    <w:p w14:paraId="05321BE9" w14:textId="77777777" w:rsidR="0094465E" w:rsidRDefault="0094465E" w:rsidP="0094465E">
      <w:pPr>
        <w:pStyle w:val="BodyText2"/>
        <w:numPr>
          <w:ilvl w:val="0"/>
          <w:numId w:val="37"/>
        </w:numPr>
        <w:tabs>
          <w:tab w:val="left" w:pos="284"/>
        </w:tabs>
      </w:pPr>
      <w:r w:rsidRPr="002A4404">
        <w:rPr>
          <w:color w:val="FF0000"/>
        </w:rPr>
        <w:t>*</w:t>
      </w:r>
      <w:r w:rsidRPr="001177B0">
        <w:rPr>
          <w:b/>
          <w:bCs/>
        </w:rPr>
        <w:t>Device Status</w:t>
      </w:r>
      <w:r>
        <w:t>: Select the status of the device:</w:t>
      </w:r>
    </w:p>
    <w:p w14:paraId="6E656C85" w14:textId="77777777" w:rsidR="0094465E" w:rsidRPr="00B964EF" w:rsidRDefault="0094465E" w:rsidP="0094465E">
      <w:pPr>
        <w:pStyle w:val="BodyText2"/>
        <w:numPr>
          <w:ilvl w:val="1"/>
          <w:numId w:val="37"/>
        </w:numPr>
        <w:tabs>
          <w:tab w:val="left" w:pos="284"/>
        </w:tabs>
      </w:pPr>
      <w:r w:rsidRPr="00B964EF">
        <w:t xml:space="preserve">New </w:t>
      </w:r>
    </w:p>
    <w:p w14:paraId="440110F8" w14:textId="77777777" w:rsidR="0094465E" w:rsidRDefault="0094465E" w:rsidP="0094465E">
      <w:pPr>
        <w:pStyle w:val="BodyText2"/>
        <w:numPr>
          <w:ilvl w:val="1"/>
          <w:numId w:val="37"/>
        </w:numPr>
        <w:tabs>
          <w:tab w:val="left" w:pos="284"/>
        </w:tabs>
      </w:pPr>
      <w:r w:rsidRPr="00B964EF">
        <w:t>Old</w:t>
      </w:r>
    </w:p>
    <w:p w14:paraId="77F4CE3C" w14:textId="77777777" w:rsidR="0094465E" w:rsidRDefault="0094465E" w:rsidP="0094465E">
      <w:pPr>
        <w:pStyle w:val="BodyText2"/>
        <w:numPr>
          <w:ilvl w:val="0"/>
          <w:numId w:val="37"/>
        </w:numPr>
        <w:tabs>
          <w:tab w:val="left" w:pos="284"/>
        </w:tabs>
      </w:pPr>
      <w:r w:rsidRPr="002A4404">
        <w:rPr>
          <w:color w:val="FF0000"/>
        </w:rPr>
        <w:t>*</w:t>
      </w:r>
      <w:r w:rsidRPr="001177B0">
        <w:rPr>
          <w:b/>
          <w:bCs/>
        </w:rPr>
        <w:t>IMEI</w:t>
      </w:r>
      <w:r>
        <w:t>: Enter the ID value(s). A maximum of 4 ID values can be entered.</w:t>
      </w:r>
    </w:p>
    <w:p w14:paraId="0598D354" w14:textId="77777777" w:rsidR="0094465E" w:rsidRDefault="0094465E" w:rsidP="0094465E">
      <w:pPr>
        <w:pStyle w:val="BodyText2"/>
        <w:numPr>
          <w:ilvl w:val="0"/>
          <w:numId w:val="37"/>
        </w:numPr>
        <w:tabs>
          <w:tab w:val="left" w:pos="284"/>
        </w:tabs>
      </w:pPr>
      <w:r>
        <w:t xml:space="preserve">Click </w:t>
      </w:r>
      <w:r w:rsidRPr="00B964EF">
        <w:rPr>
          <w:b/>
          <w:bCs/>
        </w:rPr>
        <w:t>Submit</w:t>
      </w:r>
      <w:r>
        <w:t>.</w:t>
      </w:r>
    </w:p>
    <w:p w14:paraId="52EFF6FC" w14:textId="77777777" w:rsidR="0094465E" w:rsidRDefault="0094465E" w:rsidP="0094465E">
      <w:pPr>
        <w:pStyle w:val="BodyText2"/>
        <w:tabs>
          <w:tab w:val="left" w:pos="284"/>
        </w:tabs>
        <w:ind w:left="360"/>
      </w:pPr>
      <w:r>
        <w:t>A unique transaction ID is generated, and the request is processed internally. The registration request appears on top of the page.</w:t>
      </w:r>
    </w:p>
    <w:p w14:paraId="5AE30799" w14:textId="77777777" w:rsidR="0094465E" w:rsidRDefault="0094465E" w:rsidP="0094465E">
      <w:pPr>
        <w:pStyle w:val="BodyText2"/>
        <w:jc w:val="center"/>
      </w:pPr>
      <w:r>
        <w:rPr>
          <w:noProof/>
        </w:rPr>
        <w:drawing>
          <wp:inline distT="0" distB="0" distL="0" distR="0" wp14:anchorId="1D58DFAC" wp14:editId="75898E7E">
            <wp:extent cx="3357304" cy="144259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73061" cy="1449364"/>
                    </a:xfrm>
                    <a:prstGeom prst="rect">
                      <a:avLst/>
                    </a:prstGeom>
                  </pic:spPr>
                </pic:pic>
              </a:graphicData>
            </a:graphic>
          </wp:inline>
        </w:drawing>
      </w:r>
    </w:p>
    <w:p w14:paraId="52A7618E" w14:textId="77777777" w:rsidR="0094465E" w:rsidRPr="00321B3A" w:rsidRDefault="0094465E" w:rsidP="0094465E">
      <w:pPr>
        <w:pStyle w:val="FigureCaption"/>
      </w:pPr>
      <w:bookmarkStart w:id="203" w:name="_Toc47432263"/>
      <w:bookmarkStart w:id="204" w:name="_Toc74282552"/>
      <w:r>
        <w:t>Figure 50</w:t>
      </w:r>
      <w:r w:rsidRPr="00321B3A">
        <w:t xml:space="preserve">: </w:t>
      </w:r>
      <w:bookmarkEnd w:id="203"/>
      <w:r>
        <w:t>Register Device</w:t>
      </w:r>
      <w:bookmarkEnd w:id="204"/>
    </w:p>
    <w:p w14:paraId="7A5670C7" w14:textId="77777777" w:rsidR="0094465E" w:rsidRDefault="0094465E" w:rsidP="0094465E">
      <w:pPr>
        <w:pStyle w:val="BodyText2"/>
      </w:pPr>
      <w:r>
        <w:t>If the passport number/NID is not found in the system and there is no device registered with the passport, the following page appears.</w:t>
      </w:r>
    </w:p>
    <w:p w14:paraId="61318D95" w14:textId="77777777" w:rsidR="0094465E" w:rsidRDefault="0094465E" w:rsidP="0094465E">
      <w:pPr>
        <w:pStyle w:val="BodyText2"/>
        <w:jc w:val="center"/>
      </w:pPr>
      <w:r>
        <w:rPr>
          <w:noProof/>
        </w:rPr>
        <w:lastRenderedPageBreak/>
        <w:drawing>
          <wp:inline distT="0" distB="0" distL="0" distR="0" wp14:anchorId="392C5CC7" wp14:editId="75F0126F">
            <wp:extent cx="4662872" cy="4011652"/>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9348" cy="4017223"/>
                    </a:xfrm>
                    <a:prstGeom prst="rect">
                      <a:avLst/>
                    </a:prstGeom>
                  </pic:spPr>
                </pic:pic>
              </a:graphicData>
            </a:graphic>
          </wp:inline>
        </w:drawing>
      </w:r>
    </w:p>
    <w:p w14:paraId="451180BE" w14:textId="77777777" w:rsidR="0094465E" w:rsidRPr="00557A82" w:rsidRDefault="0094465E" w:rsidP="0094465E">
      <w:pPr>
        <w:pStyle w:val="FigureCaption"/>
      </w:pPr>
      <w:r>
        <w:tab/>
      </w:r>
      <w:r>
        <w:tab/>
      </w:r>
      <w:bookmarkStart w:id="205" w:name="_Toc74282553"/>
      <w:bookmarkStart w:id="206" w:name="_Toc47432264"/>
      <w:r w:rsidRPr="009600CC">
        <w:t xml:space="preserve">Figure </w:t>
      </w:r>
      <w:r>
        <w:t>51</w:t>
      </w:r>
      <w:r w:rsidRPr="007539AA">
        <w:t xml:space="preserve">: </w:t>
      </w:r>
      <w:r>
        <w:t>Register Device</w:t>
      </w:r>
      <w:bookmarkEnd w:id="205"/>
      <w:r>
        <w:t xml:space="preserve"> </w:t>
      </w:r>
      <w:bookmarkEnd w:id="206"/>
    </w:p>
    <w:p w14:paraId="4B84DD47" w14:textId="77777777" w:rsidR="0094465E" w:rsidRDefault="0094465E" w:rsidP="0094465E">
      <w:pPr>
        <w:pStyle w:val="BodyText2"/>
      </w:pPr>
      <w:r>
        <w:t>Enter information about the person who is visiting Cambodia.</w:t>
      </w:r>
    </w:p>
    <w:p w14:paraId="4329C7FB" w14:textId="77777777" w:rsidR="0094465E" w:rsidRDefault="0094465E" w:rsidP="0094465E">
      <w:pPr>
        <w:pStyle w:val="BodyText2"/>
        <w:numPr>
          <w:ilvl w:val="0"/>
          <w:numId w:val="38"/>
        </w:numPr>
      </w:pPr>
      <w:r>
        <w:t>Enter the following information:</w:t>
      </w:r>
    </w:p>
    <w:p w14:paraId="34E9C432" w14:textId="77777777" w:rsidR="0094465E" w:rsidRPr="00F67214" w:rsidRDefault="0094465E" w:rsidP="0094465E">
      <w:pPr>
        <w:pStyle w:val="BodyText2"/>
      </w:pPr>
      <w:r w:rsidRPr="00511152">
        <w:rPr>
          <w:b/>
          <w:bCs/>
        </w:rPr>
        <w:t>Personal Information</w:t>
      </w:r>
      <w:r>
        <w:rPr>
          <w:b/>
          <w:bCs/>
        </w:rPr>
        <w:t xml:space="preserve">: </w:t>
      </w:r>
      <w:r w:rsidRPr="00F67214">
        <w:t>Enter the personal details of the person.</w:t>
      </w:r>
    </w:p>
    <w:p w14:paraId="07188E1B" w14:textId="77777777" w:rsidR="0094465E" w:rsidRDefault="0094465E" w:rsidP="0094465E">
      <w:pPr>
        <w:pStyle w:val="BodyText2"/>
        <w:numPr>
          <w:ilvl w:val="0"/>
          <w:numId w:val="37"/>
        </w:numPr>
        <w:tabs>
          <w:tab w:val="left" w:pos="284"/>
        </w:tabs>
      </w:pPr>
      <w:r w:rsidRPr="002A4404">
        <w:rPr>
          <w:color w:val="FF0000"/>
        </w:rPr>
        <w:t>*</w:t>
      </w:r>
      <w:r w:rsidRPr="005B63D0">
        <w:rPr>
          <w:b/>
          <w:bCs/>
        </w:rPr>
        <w:t>Passport Number</w:t>
      </w:r>
      <w:r>
        <w:t xml:space="preserve">: NID/Passport number entered by the user at the time of opening the register device form will be pre-filled by the system here. </w:t>
      </w:r>
    </w:p>
    <w:p w14:paraId="5410506A" w14:textId="77777777" w:rsidR="0094465E" w:rsidRDefault="0094465E" w:rsidP="0094465E">
      <w:pPr>
        <w:pStyle w:val="BodyText2"/>
        <w:numPr>
          <w:ilvl w:val="0"/>
          <w:numId w:val="37"/>
        </w:numPr>
        <w:tabs>
          <w:tab w:val="left" w:pos="284"/>
        </w:tabs>
      </w:pPr>
      <w:r w:rsidRPr="002A4404">
        <w:rPr>
          <w:color w:val="FF0000"/>
        </w:rPr>
        <w:t>*</w:t>
      </w:r>
      <w:r>
        <w:rPr>
          <w:b/>
          <w:bCs/>
        </w:rPr>
        <w:t>Upload Supporting D</w:t>
      </w:r>
      <w:r w:rsidRPr="005B63D0">
        <w:rPr>
          <w:b/>
          <w:bCs/>
        </w:rPr>
        <w:t>ocument</w:t>
      </w:r>
      <w:r>
        <w:t>: Select the type of document to be uploaded for identification.</w:t>
      </w:r>
    </w:p>
    <w:p w14:paraId="10E9CB9A" w14:textId="77777777" w:rsidR="0094465E" w:rsidRDefault="0094465E" w:rsidP="0094465E">
      <w:pPr>
        <w:pStyle w:val="BodyText2"/>
        <w:numPr>
          <w:ilvl w:val="1"/>
          <w:numId w:val="37"/>
        </w:numPr>
        <w:tabs>
          <w:tab w:val="left" w:pos="284"/>
        </w:tabs>
      </w:pPr>
      <w:r>
        <w:t>Passport</w:t>
      </w:r>
    </w:p>
    <w:p w14:paraId="7434854B" w14:textId="77777777" w:rsidR="0094465E" w:rsidRDefault="0094465E" w:rsidP="0094465E">
      <w:pPr>
        <w:pStyle w:val="BodyText2"/>
        <w:numPr>
          <w:ilvl w:val="0"/>
          <w:numId w:val="37"/>
        </w:numPr>
        <w:tabs>
          <w:tab w:val="left" w:pos="284"/>
        </w:tabs>
      </w:pPr>
      <w:r w:rsidRPr="002A4404">
        <w:rPr>
          <w:color w:val="FF0000"/>
        </w:rPr>
        <w:t>*</w:t>
      </w:r>
      <w:r w:rsidRPr="00324B9D">
        <w:rPr>
          <w:b/>
          <w:bCs/>
        </w:rPr>
        <w:t>First Name</w:t>
      </w:r>
      <w:r>
        <w:t xml:space="preserve"> </w:t>
      </w:r>
    </w:p>
    <w:p w14:paraId="1DEA90D9" w14:textId="77777777" w:rsidR="0094465E" w:rsidRPr="005B63D0" w:rsidRDefault="0094465E" w:rsidP="0094465E">
      <w:pPr>
        <w:pStyle w:val="BodyText2"/>
        <w:numPr>
          <w:ilvl w:val="0"/>
          <w:numId w:val="37"/>
        </w:numPr>
        <w:tabs>
          <w:tab w:val="left" w:pos="284"/>
        </w:tabs>
        <w:rPr>
          <w:b/>
          <w:bCs/>
        </w:rPr>
      </w:pPr>
      <w:r w:rsidRPr="005B63D0">
        <w:rPr>
          <w:b/>
          <w:bCs/>
        </w:rPr>
        <w:t>Middle Name</w:t>
      </w:r>
    </w:p>
    <w:p w14:paraId="4AC39F63" w14:textId="77777777" w:rsidR="0094465E" w:rsidRPr="005B63D0" w:rsidRDefault="0094465E" w:rsidP="0094465E">
      <w:pPr>
        <w:pStyle w:val="BodyText2"/>
        <w:numPr>
          <w:ilvl w:val="0"/>
          <w:numId w:val="37"/>
        </w:numPr>
        <w:tabs>
          <w:tab w:val="left" w:pos="284"/>
        </w:tabs>
        <w:rPr>
          <w:b/>
          <w:bCs/>
        </w:rPr>
      </w:pPr>
      <w:r w:rsidRPr="005B63D0">
        <w:rPr>
          <w:b/>
          <w:bCs/>
        </w:rPr>
        <w:t>Last Name</w:t>
      </w:r>
    </w:p>
    <w:p w14:paraId="4DC6688A"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Nationality</w:t>
      </w:r>
    </w:p>
    <w:p w14:paraId="4FA54C3A" w14:textId="77777777" w:rsidR="0094465E" w:rsidRDefault="0094465E" w:rsidP="0094465E">
      <w:pPr>
        <w:pStyle w:val="BodyText2"/>
        <w:numPr>
          <w:ilvl w:val="0"/>
          <w:numId w:val="37"/>
        </w:numPr>
        <w:tabs>
          <w:tab w:val="left" w:pos="284"/>
        </w:tabs>
      </w:pPr>
      <w:r w:rsidRPr="002A4404">
        <w:rPr>
          <w:color w:val="FF0000"/>
        </w:rPr>
        <w:t>*</w:t>
      </w:r>
      <w:r w:rsidRPr="005B63D0">
        <w:rPr>
          <w:b/>
          <w:bCs/>
        </w:rPr>
        <w:t>Entry Date in Country</w:t>
      </w:r>
      <w:r>
        <w:t>: Select the date of entry in Cambodia.</w:t>
      </w:r>
    </w:p>
    <w:p w14:paraId="136A1B99" w14:textId="77777777" w:rsidR="0094465E" w:rsidRDefault="0094465E" w:rsidP="0094465E">
      <w:pPr>
        <w:pStyle w:val="BodyText2"/>
        <w:numPr>
          <w:ilvl w:val="0"/>
          <w:numId w:val="37"/>
        </w:numPr>
        <w:tabs>
          <w:tab w:val="left" w:pos="284"/>
        </w:tabs>
      </w:pPr>
      <w:r w:rsidRPr="002A4404">
        <w:rPr>
          <w:color w:val="FF0000"/>
        </w:rPr>
        <w:lastRenderedPageBreak/>
        <w:t>*</w:t>
      </w:r>
      <w:r w:rsidRPr="005B63D0">
        <w:rPr>
          <w:b/>
          <w:bCs/>
        </w:rPr>
        <w:t>Address (Property Location)</w:t>
      </w:r>
    </w:p>
    <w:p w14:paraId="68B17DD8"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Street Number</w:t>
      </w:r>
    </w:p>
    <w:p w14:paraId="7C35A952" w14:textId="77777777" w:rsidR="0094465E" w:rsidRPr="005B63D0" w:rsidRDefault="0094465E" w:rsidP="0094465E">
      <w:pPr>
        <w:pStyle w:val="BodyText2"/>
        <w:numPr>
          <w:ilvl w:val="0"/>
          <w:numId w:val="37"/>
        </w:numPr>
        <w:tabs>
          <w:tab w:val="left" w:pos="284"/>
        </w:tabs>
        <w:rPr>
          <w:b/>
          <w:bCs/>
        </w:rPr>
      </w:pPr>
      <w:r w:rsidRPr="005B63D0">
        <w:rPr>
          <w:b/>
          <w:bCs/>
        </w:rPr>
        <w:t>Village</w:t>
      </w:r>
    </w:p>
    <w:p w14:paraId="31ADB789" w14:textId="77777777" w:rsidR="0094465E" w:rsidRPr="005B63D0" w:rsidRDefault="0094465E" w:rsidP="0094465E">
      <w:pPr>
        <w:pStyle w:val="BodyText2"/>
        <w:numPr>
          <w:ilvl w:val="0"/>
          <w:numId w:val="37"/>
        </w:numPr>
        <w:tabs>
          <w:tab w:val="left" w:pos="284"/>
        </w:tabs>
        <w:rPr>
          <w:b/>
          <w:bCs/>
        </w:rPr>
      </w:pPr>
      <w:r w:rsidRPr="005B63D0">
        <w:rPr>
          <w:b/>
          <w:bCs/>
        </w:rPr>
        <w:t>Locality</w:t>
      </w:r>
    </w:p>
    <w:p w14:paraId="7066C946"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District</w:t>
      </w:r>
    </w:p>
    <w:p w14:paraId="32447FB6" w14:textId="77777777" w:rsidR="0094465E" w:rsidRDefault="0094465E" w:rsidP="0094465E">
      <w:pPr>
        <w:pStyle w:val="BodyText2"/>
        <w:numPr>
          <w:ilvl w:val="0"/>
          <w:numId w:val="37"/>
        </w:numPr>
        <w:tabs>
          <w:tab w:val="left" w:pos="284"/>
        </w:tabs>
      </w:pPr>
      <w:r w:rsidRPr="002A4404">
        <w:rPr>
          <w:color w:val="FF0000"/>
        </w:rPr>
        <w:t>*</w:t>
      </w:r>
      <w:r w:rsidRPr="005B63D0">
        <w:rPr>
          <w:b/>
          <w:bCs/>
        </w:rPr>
        <w:t>Commune</w:t>
      </w:r>
    </w:p>
    <w:p w14:paraId="08E43792" w14:textId="77777777" w:rsidR="0094465E" w:rsidRPr="005B63D0" w:rsidRDefault="0094465E" w:rsidP="0094465E">
      <w:pPr>
        <w:pStyle w:val="BodyText2"/>
        <w:numPr>
          <w:ilvl w:val="0"/>
          <w:numId w:val="37"/>
        </w:numPr>
        <w:tabs>
          <w:tab w:val="left" w:pos="284"/>
        </w:tabs>
        <w:rPr>
          <w:b/>
          <w:bCs/>
        </w:rPr>
      </w:pPr>
      <w:r w:rsidRPr="005B63D0">
        <w:rPr>
          <w:b/>
          <w:bCs/>
        </w:rPr>
        <w:t>Postal Code</w:t>
      </w:r>
    </w:p>
    <w:p w14:paraId="36349656"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Country</w:t>
      </w:r>
    </w:p>
    <w:p w14:paraId="1A7820DC"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Province</w:t>
      </w:r>
    </w:p>
    <w:p w14:paraId="0D915391" w14:textId="77777777" w:rsidR="0094465E" w:rsidRPr="005B63D0" w:rsidRDefault="0094465E" w:rsidP="0094465E">
      <w:pPr>
        <w:pStyle w:val="BodyText2"/>
        <w:numPr>
          <w:ilvl w:val="0"/>
          <w:numId w:val="37"/>
        </w:numPr>
        <w:tabs>
          <w:tab w:val="left" w:pos="284"/>
        </w:tabs>
        <w:rPr>
          <w:b/>
          <w:bCs/>
        </w:rPr>
      </w:pPr>
      <w:r w:rsidRPr="005B63D0">
        <w:rPr>
          <w:b/>
          <w:bCs/>
        </w:rPr>
        <w:t>Email</w:t>
      </w:r>
    </w:p>
    <w:p w14:paraId="1B3FABA2" w14:textId="77777777" w:rsidR="0094465E" w:rsidRPr="005B63D0" w:rsidRDefault="0094465E" w:rsidP="0094465E">
      <w:pPr>
        <w:pStyle w:val="BodyText2"/>
        <w:numPr>
          <w:ilvl w:val="0"/>
          <w:numId w:val="37"/>
        </w:numPr>
        <w:tabs>
          <w:tab w:val="left" w:pos="284"/>
        </w:tabs>
        <w:rPr>
          <w:b/>
          <w:bCs/>
        </w:rPr>
      </w:pPr>
      <w:r w:rsidRPr="002A4404">
        <w:rPr>
          <w:color w:val="FF0000"/>
        </w:rPr>
        <w:t>*</w:t>
      </w:r>
      <w:r w:rsidRPr="005B63D0">
        <w:rPr>
          <w:b/>
          <w:bCs/>
        </w:rPr>
        <w:t>Contact Number</w:t>
      </w:r>
    </w:p>
    <w:p w14:paraId="74A8240A" w14:textId="77777777" w:rsidR="0094465E" w:rsidRDefault="0094465E" w:rsidP="0094465E">
      <w:pPr>
        <w:pStyle w:val="BodyText2"/>
        <w:numPr>
          <w:ilvl w:val="0"/>
          <w:numId w:val="37"/>
        </w:numPr>
        <w:tabs>
          <w:tab w:val="left" w:pos="284"/>
        </w:tabs>
      </w:pPr>
      <w:r w:rsidRPr="005B63D0">
        <w:rPr>
          <w:b/>
          <w:bCs/>
        </w:rPr>
        <w:t>VIP</w:t>
      </w:r>
      <w:r>
        <w:t xml:space="preserve">: Select Yes or No depending on the status of the person. </w:t>
      </w:r>
    </w:p>
    <w:p w14:paraId="717B8AB1" w14:textId="77777777" w:rsidR="0094465E" w:rsidRDefault="0094465E" w:rsidP="0094465E">
      <w:pPr>
        <w:pStyle w:val="BodyText2"/>
        <w:numPr>
          <w:ilvl w:val="1"/>
          <w:numId w:val="37"/>
        </w:numPr>
        <w:tabs>
          <w:tab w:val="left" w:pos="284"/>
        </w:tabs>
      </w:pPr>
      <w:r>
        <w:t>Department Name: Enter the department of the person. This is applicable only if the person is a VIP.</w:t>
      </w:r>
    </w:p>
    <w:p w14:paraId="2B849A45" w14:textId="77777777" w:rsidR="0094465E" w:rsidRDefault="0094465E" w:rsidP="0094465E">
      <w:pPr>
        <w:pStyle w:val="BodyText2"/>
        <w:numPr>
          <w:ilvl w:val="1"/>
          <w:numId w:val="37"/>
        </w:numPr>
        <w:tabs>
          <w:tab w:val="left" w:pos="284"/>
        </w:tabs>
      </w:pPr>
      <w:r>
        <w:t>Department ID: Enter the department ID of the person. This is applicable only if the person is a VIP.</w:t>
      </w:r>
    </w:p>
    <w:p w14:paraId="191F072F" w14:textId="77777777" w:rsidR="0094465E" w:rsidRDefault="0094465E" w:rsidP="0094465E">
      <w:pPr>
        <w:pStyle w:val="BodyText2"/>
        <w:numPr>
          <w:ilvl w:val="1"/>
          <w:numId w:val="37"/>
        </w:numPr>
        <w:tabs>
          <w:tab w:val="left" w:pos="284"/>
        </w:tabs>
      </w:pPr>
      <w:r>
        <w:t>Upload Department ID Image: Click File to upload an image of the department identification of the person. This is applicable only if the person is a VIP.</w:t>
      </w:r>
    </w:p>
    <w:p w14:paraId="56635FCD" w14:textId="77777777" w:rsidR="0094465E" w:rsidRDefault="0094465E" w:rsidP="0094465E">
      <w:pPr>
        <w:pStyle w:val="BodyText2"/>
        <w:numPr>
          <w:ilvl w:val="0"/>
          <w:numId w:val="37"/>
        </w:numPr>
        <w:tabs>
          <w:tab w:val="left" w:pos="284"/>
        </w:tabs>
      </w:pPr>
      <w:r w:rsidRPr="005B63D0">
        <w:rPr>
          <w:b/>
          <w:bCs/>
        </w:rPr>
        <w:t>Add Visa</w:t>
      </w:r>
      <w:r>
        <w:t>: Select Yes or No depending on whether the person has a visa.</w:t>
      </w:r>
    </w:p>
    <w:p w14:paraId="3D5F317C" w14:textId="77777777" w:rsidR="0094465E" w:rsidRDefault="0094465E" w:rsidP="0094465E">
      <w:pPr>
        <w:pStyle w:val="BodyText2"/>
        <w:numPr>
          <w:ilvl w:val="1"/>
          <w:numId w:val="37"/>
        </w:numPr>
        <w:tabs>
          <w:tab w:val="left" w:pos="284"/>
        </w:tabs>
      </w:pPr>
      <w:r>
        <w:t>Visa Type: Select the type of visa. This is applicable only if the person has a visa.</w:t>
      </w:r>
    </w:p>
    <w:p w14:paraId="07FA3F1D" w14:textId="77777777" w:rsidR="0094465E" w:rsidRDefault="0094465E" w:rsidP="0094465E">
      <w:pPr>
        <w:pStyle w:val="BodyText2"/>
        <w:numPr>
          <w:ilvl w:val="1"/>
          <w:numId w:val="37"/>
        </w:numPr>
        <w:tabs>
          <w:tab w:val="left" w:pos="284"/>
        </w:tabs>
      </w:pPr>
      <w:r>
        <w:t>Visa Number: Enter the visa number. This is applicable only if the person has a visa.</w:t>
      </w:r>
    </w:p>
    <w:p w14:paraId="2653DF94" w14:textId="77777777" w:rsidR="0094465E" w:rsidRDefault="0094465E" w:rsidP="0094465E">
      <w:pPr>
        <w:pStyle w:val="BodyText2"/>
        <w:numPr>
          <w:ilvl w:val="1"/>
          <w:numId w:val="37"/>
        </w:numPr>
        <w:tabs>
          <w:tab w:val="left" w:pos="284"/>
        </w:tabs>
      </w:pPr>
      <w:r>
        <w:t>Visa Expiry Date: Select the expiry date of the visa. This is applicable only if the person has a visa.</w:t>
      </w:r>
    </w:p>
    <w:p w14:paraId="7AB4F266" w14:textId="77777777" w:rsidR="0094465E" w:rsidRDefault="0094465E" w:rsidP="0094465E">
      <w:pPr>
        <w:pStyle w:val="BodyText2"/>
        <w:numPr>
          <w:ilvl w:val="1"/>
          <w:numId w:val="37"/>
        </w:numPr>
        <w:tabs>
          <w:tab w:val="left" w:pos="284"/>
        </w:tabs>
      </w:pPr>
      <w:r>
        <w:t>Upload Visa Image: Click File to upload the visa image. This is applicable only if the person has a visa.</w:t>
      </w:r>
    </w:p>
    <w:p w14:paraId="0AC437C2" w14:textId="77777777" w:rsidR="0094465E" w:rsidRPr="00F67214" w:rsidRDefault="0094465E" w:rsidP="0094465E">
      <w:pPr>
        <w:pStyle w:val="BodyText2"/>
        <w:tabs>
          <w:tab w:val="left" w:pos="284"/>
        </w:tabs>
      </w:pPr>
      <w:r w:rsidRPr="005B63D0">
        <w:rPr>
          <w:b/>
          <w:bCs/>
        </w:rPr>
        <w:t>Device Information</w:t>
      </w:r>
    </w:p>
    <w:p w14:paraId="249BB4F7" w14:textId="77777777" w:rsidR="0094465E" w:rsidRDefault="0094465E" w:rsidP="0094465E">
      <w:pPr>
        <w:pStyle w:val="BodyText2"/>
        <w:numPr>
          <w:ilvl w:val="0"/>
          <w:numId w:val="37"/>
        </w:numPr>
        <w:tabs>
          <w:tab w:val="left" w:pos="284"/>
        </w:tabs>
      </w:pPr>
      <w:r w:rsidRPr="00B91BD6">
        <w:rPr>
          <w:b/>
          <w:bCs/>
        </w:rPr>
        <w:t>Device Type</w:t>
      </w:r>
      <w:r>
        <w:t xml:space="preserve">: </w:t>
      </w:r>
      <w:r w:rsidRPr="00F67214">
        <w:t xml:space="preserve">Enter details of the </w:t>
      </w:r>
      <w:r>
        <w:t>device</w:t>
      </w:r>
      <w:r w:rsidRPr="00F67214">
        <w:t>.</w:t>
      </w:r>
    </w:p>
    <w:p w14:paraId="047A3702" w14:textId="77777777" w:rsidR="0094465E" w:rsidRDefault="0094465E" w:rsidP="0094465E">
      <w:pPr>
        <w:pStyle w:val="BodyText2"/>
        <w:numPr>
          <w:ilvl w:val="0"/>
          <w:numId w:val="37"/>
        </w:numPr>
        <w:tabs>
          <w:tab w:val="left" w:pos="284"/>
        </w:tabs>
      </w:pPr>
      <w:r w:rsidRPr="002A4404">
        <w:rPr>
          <w:color w:val="FF0000"/>
        </w:rPr>
        <w:lastRenderedPageBreak/>
        <w:t>*</w:t>
      </w:r>
      <w:r w:rsidRPr="00B83C49">
        <w:rPr>
          <w:b/>
          <w:bCs/>
        </w:rPr>
        <w:t>Device ID Type</w:t>
      </w:r>
      <w:r>
        <w:t xml:space="preserve">: Select the type of ID to be entered for the device: </w:t>
      </w:r>
    </w:p>
    <w:p w14:paraId="5F9D01F2" w14:textId="77777777" w:rsidR="0094465E" w:rsidRDefault="0094465E" w:rsidP="0094465E">
      <w:pPr>
        <w:pStyle w:val="BodyText2"/>
        <w:numPr>
          <w:ilvl w:val="1"/>
          <w:numId w:val="37"/>
        </w:numPr>
        <w:tabs>
          <w:tab w:val="left" w:pos="284"/>
        </w:tabs>
      </w:pPr>
      <w:r>
        <w:t>IMEI</w:t>
      </w:r>
    </w:p>
    <w:p w14:paraId="25607FED" w14:textId="77777777" w:rsidR="0094465E" w:rsidRDefault="0094465E" w:rsidP="0094465E">
      <w:pPr>
        <w:pStyle w:val="BodyText2"/>
        <w:numPr>
          <w:ilvl w:val="0"/>
          <w:numId w:val="39"/>
        </w:numPr>
        <w:tabs>
          <w:tab w:val="left" w:pos="284"/>
        </w:tabs>
      </w:pPr>
      <w:r w:rsidRPr="004B0C55">
        <w:rPr>
          <w:color w:val="FF0000"/>
        </w:rPr>
        <w:t>*</w:t>
      </w:r>
      <w:r w:rsidRPr="004B0C55">
        <w:rPr>
          <w:b/>
          <w:bCs/>
        </w:rPr>
        <w:t>No. of SIM slot</w:t>
      </w:r>
      <w:r w:rsidRPr="00BD7A6D">
        <w:t>:</w:t>
      </w:r>
      <w:r>
        <w:t xml:space="preserve"> Number of multiple SIMs the device supports (1-4)</w:t>
      </w:r>
    </w:p>
    <w:p w14:paraId="021866DE" w14:textId="77777777" w:rsidR="0094465E" w:rsidRPr="00B83C49" w:rsidRDefault="0094465E" w:rsidP="0094465E">
      <w:pPr>
        <w:pStyle w:val="BodyText2"/>
        <w:numPr>
          <w:ilvl w:val="0"/>
          <w:numId w:val="39"/>
        </w:numPr>
        <w:tabs>
          <w:tab w:val="left" w:pos="284"/>
        </w:tabs>
        <w:rPr>
          <w:b/>
          <w:bCs/>
        </w:rPr>
      </w:pPr>
      <w:r w:rsidRPr="00B83C49">
        <w:rPr>
          <w:b/>
          <w:bCs/>
        </w:rPr>
        <w:t>Country Bought from</w:t>
      </w:r>
      <w:r>
        <w:rPr>
          <w:b/>
          <w:bCs/>
        </w:rPr>
        <w:t xml:space="preserve">: </w:t>
      </w:r>
      <w:r w:rsidRPr="00296F0E">
        <w:t>Select the country</w:t>
      </w:r>
    </w:p>
    <w:p w14:paraId="7D2EF5DD" w14:textId="77777777" w:rsidR="0094465E" w:rsidRDefault="0094465E" w:rsidP="0094465E">
      <w:pPr>
        <w:pStyle w:val="BodyText2"/>
        <w:numPr>
          <w:ilvl w:val="0"/>
          <w:numId w:val="39"/>
        </w:numPr>
        <w:tabs>
          <w:tab w:val="left" w:pos="284"/>
        </w:tabs>
        <w:rPr>
          <w:b/>
          <w:bCs/>
        </w:rPr>
      </w:pPr>
      <w:r w:rsidRPr="00B83C49">
        <w:rPr>
          <w:b/>
          <w:bCs/>
        </w:rPr>
        <w:t>Device Serial Number</w:t>
      </w:r>
      <w:r>
        <w:rPr>
          <w:b/>
          <w:bCs/>
        </w:rPr>
        <w:t xml:space="preserve">: </w:t>
      </w:r>
      <w:r w:rsidRPr="00296F0E">
        <w:rPr>
          <w:bCs/>
        </w:rPr>
        <w:t>Enter the serial number</w:t>
      </w:r>
    </w:p>
    <w:p w14:paraId="0D9B075E" w14:textId="77777777" w:rsidR="0094465E" w:rsidRDefault="0094465E" w:rsidP="0094465E">
      <w:pPr>
        <w:pStyle w:val="BodyText2"/>
        <w:numPr>
          <w:ilvl w:val="0"/>
          <w:numId w:val="39"/>
        </w:numPr>
        <w:tabs>
          <w:tab w:val="left" w:pos="284"/>
        </w:tabs>
        <w:rPr>
          <w:b/>
          <w:bCs/>
        </w:rPr>
      </w:pPr>
      <w:r w:rsidRPr="002A4404">
        <w:rPr>
          <w:color w:val="FF0000"/>
        </w:rPr>
        <w:t>*</w:t>
      </w:r>
      <w:r>
        <w:rPr>
          <w:b/>
          <w:bCs/>
        </w:rPr>
        <w:t xml:space="preserve">Tax Paid Status: </w:t>
      </w:r>
      <w:r w:rsidRPr="00296F0E">
        <w:rPr>
          <w:bCs/>
        </w:rPr>
        <w:t>Select the tax paid status</w:t>
      </w:r>
    </w:p>
    <w:p w14:paraId="0F7650BB" w14:textId="77777777" w:rsidR="0094465E" w:rsidRPr="00B83C49" w:rsidRDefault="0094465E" w:rsidP="0094465E">
      <w:pPr>
        <w:pStyle w:val="BodyText2"/>
        <w:numPr>
          <w:ilvl w:val="0"/>
          <w:numId w:val="39"/>
        </w:numPr>
        <w:tabs>
          <w:tab w:val="left" w:pos="284"/>
        </w:tabs>
        <w:rPr>
          <w:b/>
          <w:bCs/>
        </w:rPr>
      </w:pPr>
      <w:r>
        <w:rPr>
          <w:b/>
          <w:bCs/>
        </w:rPr>
        <w:t xml:space="preserve">Price: </w:t>
      </w:r>
      <w:r w:rsidRPr="00296F0E">
        <w:rPr>
          <w:bCs/>
        </w:rPr>
        <w:t>Enter the price</w:t>
      </w:r>
    </w:p>
    <w:p w14:paraId="4903D686" w14:textId="77777777" w:rsidR="0094465E" w:rsidRPr="00B83C49" w:rsidRDefault="0094465E" w:rsidP="0094465E">
      <w:pPr>
        <w:pStyle w:val="BodyText2"/>
        <w:numPr>
          <w:ilvl w:val="0"/>
          <w:numId w:val="39"/>
        </w:numPr>
        <w:tabs>
          <w:tab w:val="left" w:pos="284"/>
        </w:tabs>
        <w:rPr>
          <w:b/>
          <w:bCs/>
        </w:rPr>
      </w:pPr>
      <w:r w:rsidRPr="002A4404">
        <w:rPr>
          <w:color w:val="FF0000"/>
        </w:rPr>
        <w:t>*</w:t>
      </w:r>
      <w:r w:rsidRPr="00B83C49">
        <w:rPr>
          <w:b/>
          <w:bCs/>
        </w:rPr>
        <w:t>Device Status</w:t>
      </w:r>
      <w:r>
        <w:rPr>
          <w:b/>
          <w:bCs/>
        </w:rPr>
        <w:t xml:space="preserve">: </w:t>
      </w:r>
      <w:r w:rsidRPr="00296F0E">
        <w:rPr>
          <w:bCs/>
        </w:rPr>
        <w:t>Select the device status</w:t>
      </w:r>
    </w:p>
    <w:p w14:paraId="33499C2F" w14:textId="77777777" w:rsidR="0094465E" w:rsidRDefault="0094465E" w:rsidP="0094465E">
      <w:pPr>
        <w:pStyle w:val="BodyText2"/>
        <w:numPr>
          <w:ilvl w:val="0"/>
          <w:numId w:val="39"/>
        </w:numPr>
        <w:tabs>
          <w:tab w:val="left" w:pos="284"/>
        </w:tabs>
      </w:pPr>
      <w:r w:rsidRPr="002A4404">
        <w:rPr>
          <w:color w:val="FF0000"/>
        </w:rPr>
        <w:t>*</w:t>
      </w:r>
      <w:r w:rsidRPr="00155651">
        <w:rPr>
          <w:b/>
          <w:bCs/>
        </w:rPr>
        <w:t>IMEI</w:t>
      </w:r>
      <w:r>
        <w:t>: Enter the value of the IMEIs of the device.</w:t>
      </w:r>
    </w:p>
    <w:p w14:paraId="29F9982F" w14:textId="77777777" w:rsidR="0094465E" w:rsidRDefault="0094465E" w:rsidP="0094465E">
      <w:pPr>
        <w:pStyle w:val="BodyText2"/>
        <w:numPr>
          <w:ilvl w:val="0"/>
          <w:numId w:val="37"/>
        </w:numPr>
        <w:tabs>
          <w:tab w:val="left" w:pos="284"/>
        </w:tabs>
      </w:pPr>
      <w:r>
        <w:t xml:space="preserve">Click </w:t>
      </w:r>
      <w:r w:rsidRPr="00D42E56">
        <w:rPr>
          <w:b/>
          <w:bCs/>
        </w:rPr>
        <w:t>Submit</w:t>
      </w:r>
      <w:r>
        <w:t>.</w:t>
      </w:r>
    </w:p>
    <w:p w14:paraId="67500622" w14:textId="77777777" w:rsidR="0094465E" w:rsidRDefault="0094465E" w:rsidP="0094465E">
      <w:pPr>
        <w:pStyle w:val="BodyText2"/>
        <w:tabs>
          <w:tab w:val="left" w:pos="284"/>
        </w:tabs>
      </w:pPr>
      <w:r>
        <w:t>A unique transaction ID is generated, and the request is processed internally. The request can be seen on top of the page.</w:t>
      </w:r>
    </w:p>
    <w:p w14:paraId="04083600" w14:textId="77777777" w:rsidR="0094465E" w:rsidRDefault="0094465E" w:rsidP="0094465E">
      <w:pPr>
        <w:pStyle w:val="BodyText2"/>
        <w:tabs>
          <w:tab w:val="left" w:pos="284"/>
        </w:tabs>
        <w:jc w:val="center"/>
      </w:pPr>
      <w:r>
        <w:rPr>
          <w:noProof/>
        </w:rPr>
        <w:drawing>
          <wp:inline distT="0" distB="0" distL="0" distR="0" wp14:anchorId="16002BDB" wp14:editId="1F9F2A08">
            <wp:extent cx="4243215" cy="1118862"/>
            <wp:effectExtent l="0" t="0" r="5080" b="5715"/>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0662" cy="1123463"/>
                    </a:xfrm>
                    <a:prstGeom prst="rect">
                      <a:avLst/>
                    </a:prstGeom>
                  </pic:spPr>
                </pic:pic>
              </a:graphicData>
            </a:graphic>
          </wp:inline>
        </w:drawing>
      </w:r>
    </w:p>
    <w:p w14:paraId="4A0C43D7" w14:textId="77777777" w:rsidR="0094465E" w:rsidRPr="00C45BF5" w:rsidRDefault="0094465E" w:rsidP="0094465E">
      <w:pPr>
        <w:pStyle w:val="FigureCaption"/>
      </w:pPr>
      <w:bookmarkStart w:id="207" w:name="_Toc47432265"/>
      <w:bookmarkStart w:id="208" w:name="_Toc74282554"/>
      <w:r>
        <w:t>Figure 52</w:t>
      </w:r>
      <w:r w:rsidRPr="00C45BF5">
        <w:t xml:space="preserve">: </w:t>
      </w:r>
      <w:r>
        <w:t>Register Device</w:t>
      </w:r>
      <w:bookmarkEnd w:id="207"/>
      <w:bookmarkEnd w:id="208"/>
    </w:p>
    <w:p w14:paraId="53935E87" w14:textId="77777777" w:rsidR="0094465E" w:rsidRPr="00AF7107" w:rsidRDefault="0094465E" w:rsidP="0094465E">
      <w:pPr>
        <w:pStyle w:val="BodyText2"/>
      </w:pPr>
      <w:r>
        <w:t>For each request, the following information is displayed:</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94465E" w:rsidRPr="003D50EC" w14:paraId="2F11CC25" w14:textId="77777777" w:rsidTr="00335252">
        <w:trPr>
          <w:trHeight w:val="293"/>
          <w:tblHeader/>
          <w:jc w:val="center"/>
        </w:trPr>
        <w:tc>
          <w:tcPr>
            <w:tcW w:w="2405" w:type="dxa"/>
            <w:shd w:val="clear" w:color="auto" w:fill="5B9BD5" w:themeFill="accent1"/>
          </w:tcPr>
          <w:p w14:paraId="579E4F90" w14:textId="77777777" w:rsidR="0094465E" w:rsidRPr="0001372C" w:rsidRDefault="0094465E" w:rsidP="00335252">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6F5F1E14" w14:textId="77777777" w:rsidR="0094465E" w:rsidRPr="0001372C" w:rsidRDefault="0094465E" w:rsidP="00335252">
            <w:pPr>
              <w:pStyle w:val="BodyText2"/>
              <w:rPr>
                <w:b/>
                <w:bCs/>
                <w:color w:val="FFFFFF" w:themeColor="background1"/>
              </w:rPr>
            </w:pPr>
            <w:r w:rsidRPr="0001372C">
              <w:rPr>
                <w:b/>
                <w:bCs/>
                <w:color w:val="FFFFFF" w:themeColor="background1"/>
                <w:lang w:val="fr-FR"/>
              </w:rPr>
              <w:t>Description</w:t>
            </w:r>
          </w:p>
        </w:tc>
      </w:tr>
      <w:tr w:rsidR="0094465E" w:rsidRPr="003D50EC" w14:paraId="1238FC4D" w14:textId="77777777" w:rsidTr="00335252">
        <w:trPr>
          <w:trHeight w:val="205"/>
          <w:jc w:val="center"/>
        </w:trPr>
        <w:tc>
          <w:tcPr>
            <w:tcW w:w="2405" w:type="dxa"/>
            <w:shd w:val="clear" w:color="auto" w:fill="auto"/>
          </w:tcPr>
          <w:p w14:paraId="58D16A0D" w14:textId="77777777" w:rsidR="0094465E" w:rsidRPr="00B708C5" w:rsidRDefault="0094465E" w:rsidP="00335252">
            <w:pPr>
              <w:pStyle w:val="ListBullet1"/>
              <w:numPr>
                <w:ilvl w:val="0"/>
                <w:numId w:val="0"/>
              </w:numPr>
            </w:pPr>
            <w:r>
              <w:t>Date</w:t>
            </w:r>
            <w:r w:rsidRPr="00B708C5">
              <w:t xml:space="preserve"> </w:t>
            </w:r>
          </w:p>
        </w:tc>
        <w:tc>
          <w:tcPr>
            <w:tcW w:w="5415" w:type="dxa"/>
            <w:shd w:val="clear" w:color="auto" w:fill="auto"/>
          </w:tcPr>
          <w:p w14:paraId="74DE60EB" w14:textId="77777777" w:rsidR="0094465E" w:rsidRPr="00B708C5" w:rsidRDefault="0094465E" w:rsidP="00335252">
            <w:pPr>
              <w:pStyle w:val="BodyText2"/>
              <w:rPr>
                <w:rFonts w:ascii="Arial Unicode MS" w:hAnsi="Arial Unicode MS" w:cs="Arial Unicode MS"/>
                <w:sz w:val="18"/>
              </w:rPr>
            </w:pPr>
            <w:r>
              <w:t>Date of registering the request.</w:t>
            </w:r>
          </w:p>
        </w:tc>
      </w:tr>
      <w:tr w:rsidR="0094465E" w:rsidRPr="003D50EC" w14:paraId="5BA2E98E" w14:textId="77777777" w:rsidTr="00335252">
        <w:trPr>
          <w:trHeight w:val="205"/>
          <w:jc w:val="center"/>
        </w:trPr>
        <w:tc>
          <w:tcPr>
            <w:tcW w:w="2405" w:type="dxa"/>
            <w:shd w:val="clear" w:color="auto" w:fill="auto"/>
          </w:tcPr>
          <w:p w14:paraId="2F33E33A" w14:textId="77777777" w:rsidR="0094465E" w:rsidRDefault="0094465E" w:rsidP="00335252">
            <w:pPr>
              <w:pStyle w:val="ListBullet1"/>
              <w:numPr>
                <w:ilvl w:val="0"/>
                <w:numId w:val="0"/>
              </w:numPr>
            </w:pPr>
            <w:r>
              <w:t>Passport No/NID</w:t>
            </w:r>
          </w:p>
        </w:tc>
        <w:tc>
          <w:tcPr>
            <w:tcW w:w="5415" w:type="dxa"/>
            <w:shd w:val="clear" w:color="auto" w:fill="auto"/>
          </w:tcPr>
          <w:p w14:paraId="74A0E5F5" w14:textId="77777777" w:rsidR="0094465E" w:rsidRDefault="0094465E" w:rsidP="00335252">
            <w:pPr>
              <w:pStyle w:val="BodyText2"/>
            </w:pPr>
            <w:r>
              <w:t>Passport number/National ID</w:t>
            </w:r>
          </w:p>
        </w:tc>
      </w:tr>
      <w:tr w:rsidR="0094465E" w:rsidRPr="003D50EC" w14:paraId="6F183A2C" w14:textId="77777777" w:rsidTr="00335252">
        <w:trPr>
          <w:trHeight w:val="205"/>
          <w:jc w:val="center"/>
        </w:trPr>
        <w:tc>
          <w:tcPr>
            <w:tcW w:w="2405" w:type="dxa"/>
            <w:shd w:val="clear" w:color="auto" w:fill="auto"/>
          </w:tcPr>
          <w:p w14:paraId="13E6C8AD" w14:textId="77777777" w:rsidR="0094465E" w:rsidRDefault="0094465E" w:rsidP="00335252">
            <w:pPr>
              <w:pStyle w:val="ListBullet1"/>
              <w:numPr>
                <w:ilvl w:val="0"/>
                <w:numId w:val="0"/>
              </w:numPr>
            </w:pPr>
            <w:r>
              <w:t>Transaction ID</w:t>
            </w:r>
          </w:p>
        </w:tc>
        <w:tc>
          <w:tcPr>
            <w:tcW w:w="5415" w:type="dxa"/>
            <w:shd w:val="clear" w:color="auto" w:fill="auto"/>
          </w:tcPr>
          <w:p w14:paraId="17AD5164" w14:textId="77777777" w:rsidR="0094465E" w:rsidRDefault="0094465E" w:rsidP="00335252">
            <w:pPr>
              <w:pStyle w:val="BodyText2"/>
            </w:pPr>
            <w:r>
              <w:t>Transaction ID assigned to the request.</w:t>
            </w:r>
          </w:p>
        </w:tc>
      </w:tr>
      <w:tr w:rsidR="0094465E" w:rsidRPr="003D50EC" w14:paraId="4AD14AD9" w14:textId="77777777" w:rsidTr="00335252">
        <w:trPr>
          <w:trHeight w:val="377"/>
          <w:jc w:val="center"/>
        </w:trPr>
        <w:tc>
          <w:tcPr>
            <w:tcW w:w="2405" w:type="dxa"/>
            <w:shd w:val="clear" w:color="auto" w:fill="auto"/>
          </w:tcPr>
          <w:p w14:paraId="0F7CA9D1" w14:textId="77777777" w:rsidR="0094465E" w:rsidRDefault="0094465E" w:rsidP="00335252">
            <w:pPr>
              <w:pStyle w:val="ListBullet1"/>
              <w:numPr>
                <w:ilvl w:val="0"/>
                <w:numId w:val="0"/>
              </w:numPr>
            </w:pPr>
            <w:r>
              <w:t>Nationality</w:t>
            </w:r>
          </w:p>
        </w:tc>
        <w:tc>
          <w:tcPr>
            <w:tcW w:w="5415" w:type="dxa"/>
            <w:shd w:val="clear" w:color="auto" w:fill="auto"/>
          </w:tcPr>
          <w:p w14:paraId="3C8B65E8" w14:textId="77777777" w:rsidR="0094465E" w:rsidRDefault="0094465E" w:rsidP="00335252">
            <w:pPr>
              <w:pStyle w:val="BodyText2"/>
            </w:pPr>
            <w:r>
              <w:t>Nationality of the person entering Cambodia.</w:t>
            </w:r>
          </w:p>
        </w:tc>
      </w:tr>
      <w:tr w:rsidR="0094465E" w:rsidRPr="003D50EC" w14:paraId="40A323A6" w14:textId="77777777" w:rsidTr="00335252">
        <w:trPr>
          <w:trHeight w:val="377"/>
          <w:jc w:val="center"/>
        </w:trPr>
        <w:tc>
          <w:tcPr>
            <w:tcW w:w="2405" w:type="dxa"/>
            <w:shd w:val="clear" w:color="auto" w:fill="auto"/>
          </w:tcPr>
          <w:p w14:paraId="5A31514E" w14:textId="77777777" w:rsidR="0094465E" w:rsidRDefault="0094465E" w:rsidP="00335252">
            <w:pPr>
              <w:pStyle w:val="ListBullet1"/>
              <w:numPr>
                <w:ilvl w:val="0"/>
                <w:numId w:val="0"/>
              </w:numPr>
            </w:pPr>
            <w:r>
              <w:t>Tax Paid Status</w:t>
            </w:r>
          </w:p>
        </w:tc>
        <w:tc>
          <w:tcPr>
            <w:tcW w:w="5415" w:type="dxa"/>
            <w:shd w:val="clear" w:color="auto" w:fill="auto"/>
          </w:tcPr>
          <w:p w14:paraId="3108FB72" w14:textId="77777777" w:rsidR="0094465E" w:rsidRDefault="0094465E" w:rsidP="00335252">
            <w:pPr>
              <w:pStyle w:val="BodyText2"/>
            </w:pPr>
            <w:r>
              <w:t>Indicates whether tax has been paid for the device.</w:t>
            </w:r>
          </w:p>
        </w:tc>
      </w:tr>
      <w:tr w:rsidR="0094465E" w:rsidRPr="003D50EC" w14:paraId="25F3B796" w14:textId="77777777" w:rsidTr="00335252">
        <w:trPr>
          <w:trHeight w:val="377"/>
          <w:jc w:val="center"/>
        </w:trPr>
        <w:tc>
          <w:tcPr>
            <w:tcW w:w="2405" w:type="dxa"/>
            <w:shd w:val="clear" w:color="auto" w:fill="auto"/>
          </w:tcPr>
          <w:p w14:paraId="4D9B6BF9" w14:textId="77777777" w:rsidR="0094465E" w:rsidRDefault="0094465E" w:rsidP="00335252">
            <w:pPr>
              <w:pStyle w:val="ListBullet1"/>
              <w:numPr>
                <w:ilvl w:val="0"/>
                <w:numId w:val="0"/>
              </w:numPr>
            </w:pPr>
            <w:r w:rsidRPr="004322C6">
              <w:t>Origin</w:t>
            </w:r>
          </w:p>
        </w:tc>
        <w:tc>
          <w:tcPr>
            <w:tcW w:w="5415" w:type="dxa"/>
            <w:shd w:val="clear" w:color="auto" w:fill="auto"/>
          </w:tcPr>
          <w:p w14:paraId="5E8A1309" w14:textId="77777777" w:rsidR="0094465E" w:rsidRDefault="0094465E" w:rsidP="00335252">
            <w:pPr>
              <w:pStyle w:val="BodyText2"/>
            </w:pPr>
            <w:r>
              <w:t>This indicates who has raised the request. The value can be</w:t>
            </w:r>
          </w:p>
          <w:p w14:paraId="72092977" w14:textId="77777777" w:rsidR="0094465E" w:rsidRDefault="0094465E" w:rsidP="0094465E">
            <w:pPr>
              <w:pStyle w:val="BodyText2"/>
              <w:numPr>
                <w:ilvl w:val="0"/>
                <w:numId w:val="37"/>
              </w:numPr>
            </w:pPr>
            <w:r>
              <w:lastRenderedPageBreak/>
              <w:t>End user</w:t>
            </w:r>
          </w:p>
          <w:p w14:paraId="6488BB54" w14:textId="77777777" w:rsidR="0094465E" w:rsidRDefault="0094465E" w:rsidP="0094465E">
            <w:pPr>
              <w:pStyle w:val="BodyText2"/>
              <w:numPr>
                <w:ilvl w:val="0"/>
                <w:numId w:val="37"/>
              </w:numPr>
            </w:pPr>
            <w:r>
              <w:t xml:space="preserve">Immigration </w:t>
            </w:r>
          </w:p>
          <w:p w14:paraId="6C878484" w14:textId="77777777" w:rsidR="0094465E" w:rsidRDefault="0094465E" w:rsidP="0094465E">
            <w:pPr>
              <w:pStyle w:val="BodyText2"/>
              <w:numPr>
                <w:ilvl w:val="0"/>
                <w:numId w:val="37"/>
              </w:numPr>
            </w:pPr>
            <w:r>
              <w:t>Custom</w:t>
            </w:r>
          </w:p>
        </w:tc>
      </w:tr>
      <w:tr w:rsidR="0094465E" w:rsidRPr="003D50EC" w14:paraId="048592FA" w14:textId="77777777" w:rsidTr="00335252">
        <w:trPr>
          <w:trHeight w:val="377"/>
          <w:jc w:val="center"/>
        </w:trPr>
        <w:tc>
          <w:tcPr>
            <w:tcW w:w="2405" w:type="dxa"/>
            <w:shd w:val="clear" w:color="auto" w:fill="auto"/>
          </w:tcPr>
          <w:p w14:paraId="11D6C43F" w14:textId="77777777" w:rsidR="0094465E" w:rsidRPr="003D50EC" w:rsidRDefault="0094465E" w:rsidP="00335252">
            <w:pPr>
              <w:pStyle w:val="BodyText2"/>
            </w:pPr>
            <w:r w:rsidRPr="00711759">
              <w:lastRenderedPageBreak/>
              <w:t>Status</w:t>
            </w:r>
          </w:p>
        </w:tc>
        <w:tc>
          <w:tcPr>
            <w:tcW w:w="5415" w:type="dxa"/>
            <w:shd w:val="clear" w:color="auto" w:fill="auto"/>
          </w:tcPr>
          <w:p w14:paraId="773354B0" w14:textId="77777777" w:rsidR="0094465E" w:rsidRDefault="0094465E" w:rsidP="00335252">
            <w:pPr>
              <w:pStyle w:val="BodyText2"/>
              <w:numPr>
                <w:ilvl w:val="0"/>
                <w:numId w:val="20"/>
              </w:numPr>
              <w:jc w:val="left"/>
            </w:pPr>
            <w:r>
              <w:t>The request goes through the following status modes:</w:t>
            </w:r>
          </w:p>
          <w:p w14:paraId="0744DFCC" w14:textId="77777777" w:rsidR="0094465E" w:rsidRPr="00453C7D" w:rsidRDefault="0094465E" w:rsidP="00335252">
            <w:pPr>
              <w:pStyle w:val="BodyText2"/>
              <w:numPr>
                <w:ilvl w:val="1"/>
                <w:numId w:val="20"/>
              </w:numPr>
              <w:jc w:val="left"/>
            </w:pPr>
            <w:r w:rsidRPr="00E50B65">
              <w:t>New</w:t>
            </w:r>
            <w:r>
              <w:t>: When a request is raised, the status is New.</w:t>
            </w:r>
          </w:p>
          <w:p w14:paraId="784A5253" w14:textId="77777777" w:rsidR="0094465E" w:rsidRDefault="0094465E" w:rsidP="00335252">
            <w:pPr>
              <w:pStyle w:val="BodyText2"/>
              <w:numPr>
                <w:ilvl w:val="1"/>
                <w:numId w:val="20"/>
              </w:numPr>
              <w:jc w:val="left"/>
            </w:pPr>
            <w:r w:rsidRPr="00E50B65">
              <w:t>Processing:</w:t>
            </w:r>
            <w:r>
              <w:t xml:space="preserve"> The request is verified internally.</w:t>
            </w:r>
          </w:p>
          <w:p w14:paraId="5645235A" w14:textId="77777777" w:rsidR="0094465E" w:rsidRPr="00943CE0" w:rsidRDefault="0094465E" w:rsidP="00335252">
            <w:pPr>
              <w:pStyle w:val="BodyText2"/>
              <w:numPr>
                <w:ilvl w:val="1"/>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356A0E6F" w14:textId="77777777" w:rsidR="0094465E" w:rsidRDefault="0094465E" w:rsidP="00335252">
            <w:pPr>
              <w:pStyle w:val="BodyText2"/>
              <w:numPr>
                <w:ilvl w:val="1"/>
                <w:numId w:val="20"/>
              </w:numPr>
              <w:jc w:val="left"/>
            </w:pPr>
            <w:r w:rsidRPr="00E50B65">
              <w:t>Pending Approval from CEIR Admin</w:t>
            </w:r>
            <w:r>
              <w:t>: If the request is successfully verified by the system, the request is shared with the CEIR Admin for review.</w:t>
            </w:r>
          </w:p>
          <w:p w14:paraId="40B890E4" w14:textId="77777777" w:rsidR="0094465E" w:rsidRPr="00711759" w:rsidRDefault="0094465E" w:rsidP="00335252">
            <w:pPr>
              <w:pStyle w:val="BodyText2"/>
              <w:numPr>
                <w:ilvl w:val="1"/>
                <w:numId w:val="20"/>
              </w:numPr>
              <w:jc w:val="left"/>
            </w:pPr>
            <w:r w:rsidRPr="00711759">
              <w:t xml:space="preserve">Rejected by CEIR Admin: The CEIR </w:t>
            </w:r>
            <w:r>
              <w:t>Admin</w:t>
            </w:r>
            <w:r w:rsidRPr="00711759">
              <w:t xml:space="preserve"> reviews the details and rejects the request if there is a problem. The </w:t>
            </w:r>
            <w:r>
              <w:t>official</w:t>
            </w:r>
            <w:r w:rsidRPr="00711759">
              <w:t xml:space="preserve"> can view the error file and fix the errors in the request.</w:t>
            </w:r>
          </w:p>
          <w:p w14:paraId="039B4922" w14:textId="77777777" w:rsidR="0094465E" w:rsidRPr="009600CC" w:rsidRDefault="0094465E" w:rsidP="00335252">
            <w:pPr>
              <w:pStyle w:val="BodyText2"/>
              <w:numPr>
                <w:ilvl w:val="1"/>
                <w:numId w:val="20"/>
              </w:numPr>
              <w:jc w:val="left"/>
            </w:pPr>
            <w:r w:rsidRPr="00E50B65">
              <w:t>Approved by CEIR Admin</w:t>
            </w:r>
            <w:r>
              <w:t>: When the CEIR Admin approves the request, the status changes to Approved by CEIR Admin.</w:t>
            </w:r>
          </w:p>
          <w:p w14:paraId="775149B5" w14:textId="77777777" w:rsidR="0094465E" w:rsidRPr="007539AA" w:rsidRDefault="0094465E" w:rsidP="00335252">
            <w:pPr>
              <w:pStyle w:val="BodyText2"/>
              <w:jc w:val="left"/>
            </w:pPr>
          </w:p>
        </w:tc>
      </w:tr>
      <w:tr w:rsidR="0094465E" w:rsidRPr="003D50EC" w14:paraId="6FB1E1D7" w14:textId="77777777" w:rsidTr="00335252">
        <w:trPr>
          <w:trHeight w:val="377"/>
          <w:jc w:val="center"/>
        </w:trPr>
        <w:tc>
          <w:tcPr>
            <w:tcW w:w="2405" w:type="dxa"/>
            <w:shd w:val="clear" w:color="auto" w:fill="auto"/>
          </w:tcPr>
          <w:p w14:paraId="13643BCB" w14:textId="77777777" w:rsidR="0094465E" w:rsidRDefault="0094465E" w:rsidP="00335252">
            <w:pPr>
              <w:pStyle w:val="BodyText2"/>
            </w:pPr>
            <w:r>
              <w:t>Action</w:t>
            </w:r>
          </w:p>
        </w:tc>
        <w:tc>
          <w:tcPr>
            <w:tcW w:w="5415" w:type="dxa"/>
            <w:shd w:val="clear" w:color="auto" w:fill="auto"/>
          </w:tcPr>
          <w:p w14:paraId="07568C5A" w14:textId="77777777" w:rsidR="0094465E" w:rsidRDefault="0094465E" w:rsidP="00335252">
            <w:pPr>
              <w:pStyle w:val="BodyText2"/>
            </w:pPr>
            <w:r>
              <w:t>This displays different actions that can be performed on the request.</w:t>
            </w:r>
          </w:p>
          <w:p w14:paraId="1E53159D" w14:textId="77777777" w:rsidR="0094465E" w:rsidRDefault="0094465E" w:rsidP="0094465E">
            <w:pPr>
              <w:pStyle w:val="BodyText2"/>
              <w:numPr>
                <w:ilvl w:val="0"/>
                <w:numId w:val="23"/>
              </w:numPr>
            </w:pPr>
            <w:r w:rsidRPr="00AE122D">
              <w:lastRenderedPageBreak/>
              <w:t xml:space="preserve">Error </w:t>
            </w:r>
            <w:r w:rsidRPr="00AE122D">
              <w:rPr>
                <w:noProof/>
              </w:rPr>
              <w:drawing>
                <wp:inline distT="0" distB="0" distL="0" distR="0" wp14:anchorId="381C3499" wp14:editId="2D1A9432">
                  <wp:extent cx="164017" cy="164017"/>
                  <wp:effectExtent l="0" t="0" r="762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AE122D">
              <w:t xml:space="preserve">: An error file is generated if there is any problem in the request(s) submitted. Click to download the error file. Refer to </w:t>
            </w:r>
            <w:r w:rsidRPr="00734EA0">
              <w:rPr>
                <w:i/>
                <w:iCs/>
              </w:rPr>
              <w:t>Figure 18</w:t>
            </w:r>
            <w:r w:rsidRPr="00AE122D">
              <w:t xml:space="preserve"> for a sample error file.</w:t>
            </w:r>
          </w:p>
          <w:p w14:paraId="7470F55C" w14:textId="77777777" w:rsidR="0094465E" w:rsidRPr="00AE122D" w:rsidRDefault="0094465E" w:rsidP="0094465E">
            <w:pPr>
              <w:pStyle w:val="BodyText2"/>
              <w:numPr>
                <w:ilvl w:val="0"/>
                <w:numId w:val="23"/>
              </w:numPr>
            </w:pPr>
            <w:r>
              <w:t xml:space="preserve">Pay Tax </w:t>
            </w:r>
            <w:r>
              <w:rPr>
                <w:noProof/>
              </w:rPr>
              <w:drawing>
                <wp:inline distT="0" distB="0" distL="0" distR="0" wp14:anchorId="6FB407FF" wp14:editId="68A3A690">
                  <wp:extent cx="241300" cy="190500"/>
                  <wp:effectExtent l="0" t="0" r="12700" b="1270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0-10-03 at 20.05.03.png"/>
                          <pic:cNvPicPr/>
                        </pic:nvPicPr>
                        <pic:blipFill>
                          <a:blip r:embed="rId61">
                            <a:extLst>
                              <a:ext uri="{28A0092B-C50C-407E-A947-70E740481C1C}">
                                <a14:useLocalDpi xmlns:a14="http://schemas.microsoft.com/office/drawing/2010/main" val="0"/>
                              </a:ext>
                            </a:extLst>
                          </a:blip>
                          <a:stretch>
                            <a:fillRect/>
                          </a:stretch>
                        </pic:blipFill>
                        <pic:spPr>
                          <a:xfrm>
                            <a:off x="0" y="0"/>
                            <a:ext cx="241300" cy="190500"/>
                          </a:xfrm>
                          <a:prstGeom prst="rect">
                            <a:avLst/>
                          </a:prstGeom>
                        </pic:spPr>
                      </pic:pic>
                    </a:graphicData>
                  </a:graphic>
                </wp:inline>
              </w:drawing>
            </w:r>
            <w:r>
              <w:t>:  This is used to pay Tax of the device. Once the tax is paid, then tax paid status of device is changed to tax paid.</w:t>
            </w:r>
          </w:p>
          <w:p w14:paraId="2C81B5A5" w14:textId="77777777" w:rsidR="0094465E" w:rsidRDefault="0094465E" w:rsidP="0094465E">
            <w:pPr>
              <w:pStyle w:val="BodyText2"/>
              <w:numPr>
                <w:ilvl w:val="0"/>
                <w:numId w:val="23"/>
              </w:numPr>
            </w:pPr>
            <w:r>
              <w:t xml:space="preserve">View  </w:t>
            </w:r>
            <w:r>
              <w:rPr>
                <w:noProof/>
              </w:rPr>
              <w:drawing>
                <wp:inline distT="0" distB="0" distL="0" distR="0" wp14:anchorId="6939D5ED" wp14:editId="6AD0C959">
                  <wp:extent cx="154558" cy="15455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07225216" w14:textId="77777777" w:rsidR="0094465E" w:rsidRDefault="0094465E" w:rsidP="0094465E">
            <w:pPr>
              <w:pStyle w:val="BodyText2"/>
              <w:numPr>
                <w:ilvl w:val="0"/>
                <w:numId w:val="23"/>
              </w:numPr>
            </w:pPr>
            <w:r>
              <w:t>Delete</w:t>
            </w:r>
            <w:r>
              <w:rPr>
                <w:noProof/>
              </w:rPr>
              <w:t xml:space="preserve"> </w:t>
            </w:r>
            <w:r>
              <w:rPr>
                <w:noProof/>
              </w:rPr>
              <w:drawing>
                <wp:inline distT="0" distB="0" distL="0" distR="0" wp14:anchorId="66C95CE2" wp14:editId="55FD2630">
                  <wp:extent cx="185196" cy="185196"/>
                  <wp:effectExtent l="0" t="0" r="5715" b="571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4AB3D2FC" w14:textId="77777777" w:rsidR="0094465E" w:rsidRDefault="0094465E" w:rsidP="0094465E">
            <w:pPr>
              <w:pStyle w:val="BodyText2"/>
              <w:numPr>
                <w:ilvl w:val="0"/>
                <w:numId w:val="23"/>
              </w:numPr>
            </w:pPr>
            <w:r w:rsidRPr="00AE122D">
              <w:t>History</w:t>
            </w:r>
            <w:r>
              <w:t xml:space="preserve"> </w:t>
            </w:r>
            <w:r>
              <w:rPr>
                <w:noProof/>
              </w:rPr>
              <w:drawing>
                <wp:inline distT="0" distB="0" distL="0" distR="0" wp14:anchorId="6BAEE257" wp14:editId="2F2E1AD1">
                  <wp:extent cx="190500" cy="199103"/>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1405" cy="200049"/>
                          </a:xfrm>
                          <a:prstGeom prst="rect">
                            <a:avLst/>
                          </a:prstGeom>
                        </pic:spPr>
                      </pic:pic>
                    </a:graphicData>
                  </a:graphic>
                </wp:inline>
              </w:drawing>
            </w:r>
            <w:r>
              <w:t xml:space="preserve">: This is used to view the history of the transaction. </w:t>
            </w:r>
          </w:p>
        </w:tc>
      </w:tr>
    </w:tbl>
    <w:p w14:paraId="1631DC36" w14:textId="77777777" w:rsidR="0094465E" w:rsidRDefault="0094465E" w:rsidP="0094465E">
      <w:pPr>
        <w:pStyle w:val="BodyText2"/>
      </w:pPr>
      <w:bookmarkStart w:id="209" w:name="_Toc47433244"/>
    </w:p>
    <w:p w14:paraId="11D9B4B3" w14:textId="77777777" w:rsidR="0094465E" w:rsidRDefault="0094465E" w:rsidP="0094465E">
      <w:pPr>
        <w:rPr>
          <w:rFonts w:ascii="Arial" w:eastAsia="Arial Unicode MS" w:hAnsi="Arial"/>
          <w:sz w:val="20"/>
        </w:rPr>
      </w:pPr>
      <w:r>
        <w:br w:type="page"/>
      </w:r>
    </w:p>
    <w:p w14:paraId="67F5E987" w14:textId="77777777" w:rsidR="0094465E" w:rsidRDefault="0094465E" w:rsidP="0094465E">
      <w:pPr>
        <w:pStyle w:val="Heading2"/>
      </w:pPr>
      <w:bookmarkStart w:id="210" w:name="_Toc74282499"/>
      <w:r>
        <w:lastRenderedPageBreak/>
        <w:t>Filtering Register Device Requests</w:t>
      </w:r>
      <w:bookmarkEnd w:id="209"/>
      <w:bookmarkEnd w:id="210"/>
    </w:p>
    <w:p w14:paraId="600CCA37" w14:textId="39137A02" w:rsidR="0094465E" w:rsidRDefault="00DF0EE9" w:rsidP="0094465E">
      <w:pPr>
        <w:pStyle w:val="BodyText2"/>
      </w:pPr>
      <w:r>
        <w:t xml:space="preserve">Immigration </w:t>
      </w:r>
      <w:r w:rsidR="0094465E">
        <w:t xml:space="preserve"> officials can view selective device requests after specifying the required filters. For example, they can view requests that are pending approval from the CEIR Admin.</w:t>
      </w:r>
    </w:p>
    <w:p w14:paraId="65B68894" w14:textId="77777777" w:rsidR="0094465E" w:rsidRDefault="0094465E" w:rsidP="0094465E">
      <w:pPr>
        <w:pStyle w:val="BodyText2"/>
        <w:rPr>
          <w:u w:val="single"/>
        </w:rPr>
      </w:pPr>
      <w:r w:rsidRPr="009251E2">
        <w:rPr>
          <w:u w:val="single"/>
        </w:rPr>
        <w:t xml:space="preserve">To </w:t>
      </w:r>
      <w:r>
        <w:rPr>
          <w:u w:val="single"/>
        </w:rPr>
        <w:t>filter device requests</w:t>
      </w:r>
      <w:r w:rsidRPr="009251E2">
        <w:rPr>
          <w:u w:val="single"/>
        </w:rPr>
        <w:t>:</w:t>
      </w:r>
    </w:p>
    <w:p w14:paraId="26A2857C" w14:textId="77777777" w:rsidR="0094465E" w:rsidRDefault="0094465E" w:rsidP="0094465E">
      <w:pPr>
        <w:pStyle w:val="BodyText2"/>
        <w:jc w:val="center"/>
        <w:rPr>
          <w:u w:val="single"/>
        </w:rPr>
      </w:pPr>
      <w:r>
        <w:rPr>
          <w:noProof/>
        </w:rPr>
        <mc:AlternateContent>
          <mc:Choice Requires="wps">
            <w:drawing>
              <wp:anchor distT="0" distB="0" distL="114300" distR="114300" simplePos="0" relativeHeight="251780096" behindDoc="0" locked="0" layoutInCell="1" allowOverlap="1" wp14:anchorId="16C79D78" wp14:editId="02F0BA65">
                <wp:simplePos x="0" y="0"/>
                <wp:positionH relativeFrom="column">
                  <wp:posOffset>79998</wp:posOffset>
                </wp:positionH>
                <wp:positionV relativeFrom="paragraph">
                  <wp:posOffset>284688</wp:posOffset>
                </wp:positionV>
                <wp:extent cx="4884373" cy="744015"/>
                <wp:effectExtent l="0" t="0" r="12065" b="18415"/>
                <wp:wrapNone/>
                <wp:docPr id="499" name="Rectangle 499"/>
                <wp:cNvGraphicFramePr/>
                <a:graphic xmlns:a="http://schemas.openxmlformats.org/drawingml/2006/main">
                  <a:graphicData uri="http://schemas.microsoft.com/office/word/2010/wordprocessingShape">
                    <wps:wsp>
                      <wps:cNvSpPr/>
                      <wps:spPr>
                        <a:xfrm>
                          <a:off x="0" y="0"/>
                          <a:ext cx="4884373" cy="74401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2ECE2" id="Rectangle 499" o:spid="_x0000_s1026" style="position:absolute;margin-left:6.3pt;margin-top:22.4pt;width:384.6pt;height:58.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" filled="f" strokecolor="#ffc000 [3207]" strokeweight="2pt"/>
            </w:pict>
          </mc:Fallback>
        </mc:AlternateContent>
      </w:r>
      <w:r>
        <w:rPr>
          <w:noProof/>
        </w:rPr>
        <mc:AlternateContent>
          <mc:Choice Requires="wps">
            <w:drawing>
              <wp:anchor distT="0" distB="0" distL="114300" distR="114300" simplePos="0" relativeHeight="251779072" behindDoc="0" locked="0" layoutInCell="1" allowOverlap="1" wp14:anchorId="682B7833" wp14:editId="66AF2F9E">
                <wp:simplePos x="0" y="0"/>
                <wp:positionH relativeFrom="column">
                  <wp:posOffset>108396</wp:posOffset>
                </wp:positionH>
                <wp:positionV relativeFrom="paragraph">
                  <wp:posOffset>1028704</wp:posOffset>
                </wp:positionV>
                <wp:extent cx="386206" cy="215821"/>
                <wp:effectExtent l="0" t="0" r="13970" b="13335"/>
                <wp:wrapNone/>
                <wp:docPr id="500" name="Rectangle 500"/>
                <wp:cNvGraphicFramePr/>
                <a:graphic xmlns:a="http://schemas.openxmlformats.org/drawingml/2006/main">
                  <a:graphicData uri="http://schemas.microsoft.com/office/word/2010/wordprocessingShape">
                    <wps:wsp>
                      <wps:cNvSpPr/>
                      <wps:spPr>
                        <a:xfrm>
                          <a:off x="0" y="0"/>
                          <a:ext cx="386206" cy="21582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B003A" id="Rectangle 500" o:spid="_x0000_s1026" style="position:absolute;margin-left:8.55pt;margin-top:81pt;width:30.4pt;height:1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" filled="f" strokecolor="#ffc000 [3207]" strokeweight="2pt"/>
            </w:pict>
          </mc:Fallback>
        </mc:AlternateContent>
      </w:r>
      <w:r>
        <w:rPr>
          <w:noProof/>
        </w:rPr>
        <w:drawing>
          <wp:inline distT="0" distB="0" distL="0" distR="0" wp14:anchorId="69C2B13D" wp14:editId="6D166020">
            <wp:extent cx="5278755" cy="2435860"/>
            <wp:effectExtent l="0" t="0" r="0" b="254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755" cy="2435860"/>
                    </a:xfrm>
                    <a:prstGeom prst="rect">
                      <a:avLst/>
                    </a:prstGeom>
                  </pic:spPr>
                </pic:pic>
              </a:graphicData>
            </a:graphic>
          </wp:inline>
        </w:drawing>
      </w:r>
    </w:p>
    <w:p w14:paraId="43E7B938" w14:textId="77777777" w:rsidR="0094465E" w:rsidRPr="009251E2" w:rsidRDefault="0094465E" w:rsidP="0094465E">
      <w:pPr>
        <w:pStyle w:val="FigureCaption"/>
        <w:rPr>
          <w:u w:val="single"/>
        </w:rPr>
      </w:pPr>
      <w:bookmarkStart w:id="211" w:name="_Toc47432266"/>
      <w:bookmarkStart w:id="212" w:name="_Toc74282555"/>
      <w:r>
        <w:t>Figure 53</w:t>
      </w:r>
      <w:r w:rsidRPr="00372FB1">
        <w:t>: Filter Device Requests</w:t>
      </w:r>
      <w:bookmarkEnd w:id="211"/>
      <w:bookmarkEnd w:id="212"/>
    </w:p>
    <w:p w14:paraId="2BB964A6" w14:textId="77777777" w:rsidR="0094465E" w:rsidRDefault="0094465E" w:rsidP="0094465E">
      <w:pPr>
        <w:pStyle w:val="BodyText2"/>
        <w:numPr>
          <w:ilvl w:val="0"/>
          <w:numId w:val="35"/>
        </w:numPr>
      </w:pPr>
      <w:r>
        <w:t>Enter data in one or more of the listed fields:</w:t>
      </w:r>
    </w:p>
    <w:p w14:paraId="0256FCD7" w14:textId="77777777" w:rsidR="0094465E" w:rsidRPr="00E2141F" w:rsidRDefault="0094465E" w:rsidP="0094465E">
      <w:pPr>
        <w:pStyle w:val="BodyText2"/>
        <w:numPr>
          <w:ilvl w:val="0"/>
          <w:numId w:val="21"/>
        </w:numPr>
      </w:pPr>
      <w:r w:rsidRPr="00E2141F">
        <w:rPr>
          <w:b/>
          <w:bCs/>
        </w:rPr>
        <w:t>Start</w:t>
      </w:r>
      <w:r w:rsidRPr="00E2141F">
        <w:t xml:space="preserve"> </w:t>
      </w:r>
      <w:r w:rsidRPr="00E2141F">
        <w:rPr>
          <w:b/>
          <w:bCs/>
        </w:rPr>
        <w:t>Date</w:t>
      </w:r>
      <w:r w:rsidRPr="00E2141F">
        <w:t xml:space="preserve"> and </w:t>
      </w:r>
      <w:r w:rsidRPr="00E2141F">
        <w:rPr>
          <w:b/>
          <w:bCs/>
        </w:rPr>
        <w:t>End</w:t>
      </w:r>
      <w:r w:rsidRPr="00E2141F">
        <w:t xml:space="preserve"> </w:t>
      </w:r>
      <w:r w:rsidRPr="00E2141F">
        <w:rPr>
          <w:b/>
          <w:bCs/>
        </w:rPr>
        <w:t>Date</w:t>
      </w:r>
      <w:r w:rsidRPr="00E2141F">
        <w:t xml:space="preserve">: This refers to the </w:t>
      </w:r>
      <w:r>
        <w:t>period of registering devices.</w:t>
      </w:r>
    </w:p>
    <w:p w14:paraId="5E2E70FC" w14:textId="77777777" w:rsidR="0094465E" w:rsidRDefault="0094465E" w:rsidP="0094465E">
      <w:pPr>
        <w:pStyle w:val="BodyText2"/>
        <w:numPr>
          <w:ilvl w:val="0"/>
          <w:numId w:val="21"/>
        </w:numPr>
      </w:pPr>
      <w:r w:rsidRPr="00251CED">
        <w:rPr>
          <w:b/>
          <w:bCs/>
        </w:rPr>
        <w:t>Transaction ID</w:t>
      </w:r>
      <w:r>
        <w:t xml:space="preserve">: Each request is assigned a unique transaction ID. </w:t>
      </w:r>
    </w:p>
    <w:p w14:paraId="36B16C2F" w14:textId="77777777" w:rsidR="0094465E" w:rsidRPr="00963511" w:rsidRDefault="0094465E" w:rsidP="0094465E">
      <w:pPr>
        <w:pStyle w:val="BodyText2"/>
        <w:numPr>
          <w:ilvl w:val="0"/>
          <w:numId w:val="21"/>
        </w:numPr>
      </w:pPr>
      <w:r w:rsidRPr="00963511">
        <w:rPr>
          <w:b/>
          <w:bCs/>
        </w:rPr>
        <w:t>Status</w:t>
      </w:r>
      <w:r>
        <w:rPr>
          <w:b/>
          <w:bCs/>
        </w:rPr>
        <w:t xml:space="preserve">: </w:t>
      </w:r>
      <w:r w:rsidRPr="00963511">
        <w:t>Status of the request.</w:t>
      </w:r>
    </w:p>
    <w:p w14:paraId="4F90227C" w14:textId="77777777" w:rsidR="0094465E" w:rsidRDefault="0094465E" w:rsidP="0094465E">
      <w:pPr>
        <w:pStyle w:val="BodyText2"/>
        <w:numPr>
          <w:ilvl w:val="0"/>
          <w:numId w:val="21"/>
        </w:numPr>
      </w:pPr>
      <w:r>
        <w:rPr>
          <w:b/>
          <w:bCs/>
        </w:rPr>
        <w:t>Tax Paid Status</w:t>
      </w:r>
      <w:r>
        <w:t>: Whether tax has been paid for the device.</w:t>
      </w:r>
    </w:p>
    <w:p w14:paraId="6787DFF6" w14:textId="77777777" w:rsidR="0094465E" w:rsidRDefault="0094465E" w:rsidP="0094465E">
      <w:pPr>
        <w:pStyle w:val="BodyText2"/>
        <w:numPr>
          <w:ilvl w:val="0"/>
          <w:numId w:val="35"/>
        </w:numPr>
      </w:pPr>
      <w:r>
        <w:t xml:space="preserve">Click </w:t>
      </w:r>
      <w:r w:rsidRPr="00054A1F">
        <w:rPr>
          <w:b/>
          <w:bCs/>
        </w:rPr>
        <w:t>FILTER</w:t>
      </w:r>
      <w:r>
        <w:t>.</w:t>
      </w:r>
    </w:p>
    <w:p w14:paraId="62A7D64D" w14:textId="77777777" w:rsidR="0094465E" w:rsidRDefault="0094465E" w:rsidP="0094465E">
      <w:pPr>
        <w:pStyle w:val="BodyText2"/>
        <w:ind w:left="360"/>
      </w:pPr>
      <w:r>
        <w:t>The requests that match the filter values are shown in the dashboard.</w:t>
      </w:r>
    </w:p>
    <w:p w14:paraId="5BD5446D" w14:textId="77777777" w:rsidR="0094465E" w:rsidRPr="002460BA" w:rsidRDefault="0094465E" w:rsidP="0094465E">
      <w:pPr>
        <w:pStyle w:val="BodyText2"/>
      </w:pPr>
      <w:r>
        <w:t>The user can clear all filters using the “</w:t>
      </w:r>
      <w:r w:rsidRPr="006B407A">
        <w:rPr>
          <w:b/>
          <w:bCs/>
        </w:rPr>
        <w:t>Clear All Filters</w:t>
      </w:r>
      <w:r>
        <w:t xml:space="preserve">” button. This will reset all the filter values applied on the page and the data table will be refreshed.                                                                                                                                </w:t>
      </w:r>
    </w:p>
    <w:p w14:paraId="1FAEFE7D" w14:textId="77777777" w:rsidR="0094465E" w:rsidRDefault="0094465E" w:rsidP="0094465E">
      <w:pPr>
        <w:pStyle w:val="Heading2"/>
      </w:pPr>
      <w:bookmarkStart w:id="213" w:name="_Toc74282500"/>
      <w:r>
        <w:t>Sorting Register Device Requests</w:t>
      </w:r>
      <w:bookmarkEnd w:id="213"/>
    </w:p>
    <w:p w14:paraId="1765C2AD" w14:textId="77777777" w:rsidR="0094465E" w:rsidRDefault="0094465E" w:rsidP="0094465E">
      <w:pPr>
        <w:pStyle w:val="BodyText2"/>
      </w:pPr>
      <w:r>
        <w:t xml:space="preserve">By default, all records displayed are sorted based on modified date. User can sort the records by clicking the arrow button on header in the table displayed. </w:t>
      </w:r>
    </w:p>
    <w:p w14:paraId="35EA2257" w14:textId="77777777" w:rsidR="0094465E" w:rsidRDefault="0094465E" w:rsidP="0094465E">
      <w:pPr>
        <w:pStyle w:val="BodyText2"/>
      </w:pPr>
      <w:r>
        <w:t>On first click, the records are sorted in ascending order. When user clicks the arrow buttons again, records are sorted in descending order.</w:t>
      </w:r>
    </w:p>
    <w:p w14:paraId="723445FC" w14:textId="77777777" w:rsidR="0094465E" w:rsidRDefault="0094465E" w:rsidP="0094465E">
      <w:pPr>
        <w:pStyle w:val="BodyText2"/>
        <w:jc w:val="center"/>
      </w:pPr>
      <w:r>
        <w:rPr>
          <w:noProof/>
        </w:rPr>
        <w:lastRenderedPageBreak/>
        <mc:AlternateContent>
          <mc:Choice Requires="wps">
            <w:drawing>
              <wp:anchor distT="0" distB="0" distL="114300" distR="114300" simplePos="0" relativeHeight="251781120" behindDoc="0" locked="0" layoutInCell="1" allowOverlap="1" wp14:anchorId="0E72AC35" wp14:editId="6045150A">
                <wp:simplePos x="0" y="0"/>
                <wp:positionH relativeFrom="column">
                  <wp:posOffset>2251221</wp:posOffset>
                </wp:positionH>
                <wp:positionV relativeFrom="paragraph">
                  <wp:posOffset>1219326</wp:posOffset>
                </wp:positionV>
                <wp:extent cx="152400" cy="197074"/>
                <wp:effectExtent l="0" t="0" r="19050" b="12700"/>
                <wp:wrapNone/>
                <wp:docPr id="4" name="Rectangle 4"/>
                <wp:cNvGraphicFramePr/>
                <a:graphic xmlns:a="http://schemas.openxmlformats.org/drawingml/2006/main">
                  <a:graphicData uri="http://schemas.microsoft.com/office/word/2010/wordprocessingShape">
                    <wps:wsp>
                      <wps:cNvSpPr/>
                      <wps:spPr>
                        <a:xfrm>
                          <a:off x="0" y="0"/>
                          <a:ext cx="152400" cy="19707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FBA5" id="Rectangle 4" o:spid="_x0000_s1026" style="position:absolute;margin-left:177.25pt;margin-top:96pt;width:12pt;height:1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" filled="f" strokecolor="#ffc000 [3207]" strokeweight="2pt"/>
            </w:pict>
          </mc:Fallback>
        </mc:AlternateContent>
      </w:r>
      <w:r>
        <w:rPr>
          <w:noProof/>
        </w:rPr>
        <mc:AlternateContent>
          <mc:Choice Requires="wps">
            <w:drawing>
              <wp:anchor distT="0" distB="0" distL="114300" distR="114300" simplePos="0" relativeHeight="251782144" behindDoc="0" locked="0" layoutInCell="1" allowOverlap="1" wp14:anchorId="55450BC7" wp14:editId="54E1C7C1">
                <wp:simplePos x="0" y="0"/>
                <wp:positionH relativeFrom="column">
                  <wp:posOffset>295819</wp:posOffset>
                </wp:positionH>
                <wp:positionV relativeFrom="paragraph">
                  <wp:posOffset>6227</wp:posOffset>
                </wp:positionV>
                <wp:extent cx="4680285" cy="2112045"/>
                <wp:effectExtent l="0" t="0" r="25400" b="21590"/>
                <wp:wrapNone/>
                <wp:docPr id="449" name="Rectangle 449"/>
                <wp:cNvGraphicFramePr/>
                <a:graphic xmlns:a="http://schemas.openxmlformats.org/drawingml/2006/main">
                  <a:graphicData uri="http://schemas.microsoft.com/office/word/2010/wordprocessingShape">
                    <wps:wsp>
                      <wps:cNvSpPr/>
                      <wps:spPr>
                        <a:xfrm>
                          <a:off x="0" y="0"/>
                          <a:ext cx="4680285" cy="21120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E66F08" id="Rectangle 449" o:spid="_x0000_s1026" style="position:absolute;margin-left:23.3pt;margin-top:.5pt;width:368.55pt;height:166.3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" filled="f" strokecolor="black [3213]" strokeweight="1pt"/>
            </w:pict>
          </mc:Fallback>
        </mc:AlternateContent>
      </w:r>
      <w:r>
        <w:rPr>
          <w:noProof/>
        </w:rPr>
        <w:drawing>
          <wp:inline distT="0" distB="0" distL="0" distR="0" wp14:anchorId="74B9179E" wp14:editId="7BCC06CD">
            <wp:extent cx="4679911" cy="2117867"/>
            <wp:effectExtent l="0" t="0" r="698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4059" cy="2124270"/>
                    </a:xfrm>
                    <a:prstGeom prst="rect">
                      <a:avLst/>
                    </a:prstGeom>
                  </pic:spPr>
                </pic:pic>
              </a:graphicData>
            </a:graphic>
          </wp:inline>
        </w:drawing>
      </w:r>
    </w:p>
    <w:p w14:paraId="5A6DC157" w14:textId="77777777" w:rsidR="0094465E" w:rsidRDefault="0094465E" w:rsidP="0094465E">
      <w:pPr>
        <w:pStyle w:val="Heading2"/>
      </w:pPr>
      <w:bookmarkStart w:id="214" w:name="_Toc47433245"/>
      <w:bookmarkStart w:id="215" w:name="_Toc74282501"/>
      <w:r>
        <w:t>Exporting Register Device Requests</w:t>
      </w:r>
      <w:bookmarkEnd w:id="214"/>
      <w:bookmarkEnd w:id="215"/>
    </w:p>
    <w:p w14:paraId="3F9F1CEB" w14:textId="1A7CBDC1" w:rsidR="0094465E" w:rsidRDefault="0094465E" w:rsidP="0094465E">
      <w:pPr>
        <w:pStyle w:val="BodyText2"/>
      </w:pPr>
      <w:r>
        <w:t xml:space="preserve"> </w:t>
      </w:r>
      <w:r w:rsidR="00DF0EE9">
        <w:t xml:space="preserve">Immigration </w:t>
      </w:r>
      <w:r>
        <w:t xml:space="preserve"> officials can download all the uploaded requests in a </w:t>
      </w:r>
      <w:r w:rsidRPr="002F4D55">
        <w:rPr>
          <w:b/>
          <w:bCs/>
        </w:rPr>
        <w:t>.csv</w:t>
      </w:r>
      <w:r>
        <w:t xml:space="preserve"> file. This is done using an export utility.</w:t>
      </w:r>
    </w:p>
    <w:p w14:paraId="562535F1" w14:textId="77777777" w:rsidR="0094465E" w:rsidRPr="00166A7A" w:rsidRDefault="0094465E" w:rsidP="0094465E">
      <w:pPr>
        <w:pStyle w:val="BodyText2"/>
        <w:rPr>
          <w:u w:val="single"/>
        </w:rPr>
      </w:pPr>
      <w:r w:rsidRPr="00166A7A">
        <w:rPr>
          <w:u w:val="single"/>
        </w:rPr>
        <w:t xml:space="preserve">To export the uploaded </w:t>
      </w:r>
      <w:r>
        <w:rPr>
          <w:u w:val="single"/>
        </w:rPr>
        <w:t>requests</w:t>
      </w:r>
      <w:r w:rsidRPr="00166A7A">
        <w:rPr>
          <w:u w:val="single"/>
        </w:rPr>
        <w:t>:</w:t>
      </w:r>
    </w:p>
    <w:p w14:paraId="6C933ED5" w14:textId="77777777" w:rsidR="0094465E" w:rsidRDefault="0094465E" w:rsidP="0094465E">
      <w:pPr>
        <w:pStyle w:val="BodyText2"/>
        <w:numPr>
          <w:ilvl w:val="0"/>
          <w:numId w:val="36"/>
        </w:numPr>
      </w:pPr>
      <w:r>
        <w:t xml:space="preserve">On the </w:t>
      </w:r>
      <w:r>
        <w:rPr>
          <w:b/>
          <w:bCs/>
        </w:rPr>
        <w:t>Register Device</w:t>
      </w:r>
      <w:r>
        <w:t xml:space="preserve"> page, click </w:t>
      </w:r>
      <w:r w:rsidRPr="00054A1F">
        <w:rPr>
          <w:b/>
          <w:bCs/>
        </w:rPr>
        <w:t>Export</w:t>
      </w:r>
      <w:r>
        <w:t>.</w:t>
      </w:r>
    </w:p>
    <w:p w14:paraId="67DE5AE0" w14:textId="77777777" w:rsidR="0094465E" w:rsidRDefault="0094465E" w:rsidP="0094465E">
      <w:pPr>
        <w:pStyle w:val="BodyText2"/>
        <w:ind w:left="709"/>
        <w:jc w:val="center"/>
      </w:pPr>
      <w:r>
        <w:rPr>
          <w:noProof/>
        </w:rPr>
        <mc:AlternateContent>
          <mc:Choice Requires="wps">
            <w:drawing>
              <wp:anchor distT="0" distB="0" distL="114300" distR="114300" simplePos="0" relativeHeight="251778048" behindDoc="0" locked="0" layoutInCell="1" allowOverlap="1" wp14:anchorId="5D2DD0CB" wp14:editId="41AFF25C">
                <wp:simplePos x="0" y="0"/>
                <wp:positionH relativeFrom="column">
                  <wp:posOffset>1840644</wp:posOffset>
                </wp:positionH>
                <wp:positionV relativeFrom="paragraph">
                  <wp:posOffset>1047675</wp:posOffset>
                </wp:positionV>
                <wp:extent cx="437322" cy="181744"/>
                <wp:effectExtent l="0" t="0" r="20320" b="27940"/>
                <wp:wrapNone/>
                <wp:docPr id="501" name="Rectangle 501"/>
                <wp:cNvGraphicFramePr/>
                <a:graphic xmlns:a="http://schemas.openxmlformats.org/drawingml/2006/main">
                  <a:graphicData uri="http://schemas.microsoft.com/office/word/2010/wordprocessingShape">
                    <wps:wsp>
                      <wps:cNvSpPr/>
                      <wps:spPr>
                        <a:xfrm>
                          <a:off x="0" y="0"/>
                          <a:ext cx="437322" cy="18174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2DCDE" id="Rectangle 501" o:spid="_x0000_s1026" style="position:absolute;margin-left:144.95pt;margin-top:82.5pt;width:34.45pt;height:14.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" filled="f" strokecolor="#ffc000 [3207]" strokeweight="2pt"/>
            </w:pict>
          </mc:Fallback>
        </mc:AlternateContent>
      </w:r>
      <w:r>
        <w:rPr>
          <w:noProof/>
        </w:rPr>
        <w:drawing>
          <wp:inline distT="0" distB="0" distL="0" distR="0" wp14:anchorId="15F17B81" wp14:editId="6C1BD3A9">
            <wp:extent cx="5278755" cy="2435860"/>
            <wp:effectExtent l="0" t="0" r="0" b="254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755" cy="2435860"/>
                    </a:xfrm>
                    <a:prstGeom prst="rect">
                      <a:avLst/>
                    </a:prstGeom>
                  </pic:spPr>
                </pic:pic>
              </a:graphicData>
            </a:graphic>
          </wp:inline>
        </w:drawing>
      </w:r>
    </w:p>
    <w:p w14:paraId="585139FC" w14:textId="77777777" w:rsidR="0094465E" w:rsidRDefault="0094465E" w:rsidP="0094465E">
      <w:pPr>
        <w:pStyle w:val="FigureCaption"/>
      </w:pPr>
      <w:bookmarkStart w:id="216" w:name="_Toc47432267"/>
      <w:bookmarkStart w:id="217" w:name="_Toc74282556"/>
      <w:r>
        <w:t>Figure 54</w:t>
      </w:r>
      <w:r w:rsidRPr="00372FB1">
        <w:t xml:space="preserve">: </w:t>
      </w:r>
      <w:r>
        <w:t>Register Device</w:t>
      </w:r>
      <w:bookmarkEnd w:id="216"/>
      <w:bookmarkEnd w:id="217"/>
      <w:r>
        <w:t xml:space="preserve"> </w:t>
      </w:r>
    </w:p>
    <w:p w14:paraId="3F2A66FE" w14:textId="77777777" w:rsidR="0094465E" w:rsidRDefault="0094465E" w:rsidP="0094465E">
      <w:pPr>
        <w:pStyle w:val="BodyText2"/>
        <w:ind w:left="360"/>
      </w:pPr>
      <w:r>
        <w:t>The following page appears.</w:t>
      </w:r>
    </w:p>
    <w:p w14:paraId="58BDEE12" w14:textId="77777777" w:rsidR="0094465E" w:rsidRDefault="0094465E" w:rsidP="0094465E">
      <w:pPr>
        <w:pStyle w:val="BodyText2"/>
        <w:jc w:val="center"/>
      </w:pPr>
      <w:r>
        <w:rPr>
          <w:noProof/>
        </w:rPr>
        <w:drawing>
          <wp:inline distT="0" distB="0" distL="0" distR="0" wp14:anchorId="0293E565" wp14:editId="7ED415D9">
            <wp:extent cx="1612053" cy="1165860"/>
            <wp:effectExtent l="19050" t="19050" r="26670" b="1524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ortregisterdevice.png"/>
                    <pic:cNvPicPr/>
                  </pic:nvPicPr>
                  <pic:blipFill rotWithShape="1">
                    <a:blip r:embed="rId67"/>
                    <a:srcRect r="2086" b="5219"/>
                    <a:stretch/>
                  </pic:blipFill>
                  <pic:spPr bwMode="auto">
                    <a:xfrm>
                      <a:off x="0" y="0"/>
                      <a:ext cx="1623402" cy="1174068"/>
                    </a:xfrm>
                    <a:prstGeom prst="rect">
                      <a:avLst/>
                    </a:prstGeom>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963138A" w14:textId="77777777" w:rsidR="0094465E" w:rsidRDefault="0094465E" w:rsidP="0094465E">
      <w:pPr>
        <w:pStyle w:val="FigureCaption"/>
      </w:pPr>
      <w:bookmarkStart w:id="218" w:name="_Toc47432268"/>
      <w:bookmarkStart w:id="219" w:name="_Toc74282557"/>
      <w:r>
        <w:lastRenderedPageBreak/>
        <w:t>Figure 55: Open or Save Register Device File</w:t>
      </w:r>
      <w:bookmarkEnd w:id="218"/>
      <w:bookmarkEnd w:id="219"/>
      <w:r>
        <w:t xml:space="preserve"> </w:t>
      </w:r>
    </w:p>
    <w:p w14:paraId="38F1574C" w14:textId="77777777" w:rsidR="0094465E" w:rsidRDefault="0094465E" w:rsidP="0094465E">
      <w:pPr>
        <w:pStyle w:val="BodyText2"/>
        <w:numPr>
          <w:ilvl w:val="0"/>
          <w:numId w:val="36"/>
        </w:numPr>
      </w:pPr>
      <w:r>
        <w:t xml:space="preserve">Click </w:t>
      </w:r>
      <w:r w:rsidRPr="00166A7A">
        <w:rPr>
          <w:b/>
          <w:bCs/>
          <w:u w:val="single"/>
        </w:rPr>
        <w:t>O</w:t>
      </w:r>
      <w:r w:rsidRPr="00166A7A">
        <w:rPr>
          <w:b/>
          <w:bCs/>
        </w:rPr>
        <w:t>pen with</w:t>
      </w:r>
      <w:r>
        <w:t xml:space="preserve"> to view the </w:t>
      </w:r>
      <w:r w:rsidRPr="002F4D55">
        <w:rPr>
          <w:b/>
          <w:bCs/>
        </w:rPr>
        <w:t>.csv</w:t>
      </w:r>
      <w:r>
        <w:t xml:space="preserve"> as an Excel file.</w:t>
      </w:r>
    </w:p>
    <w:p w14:paraId="1DAEC100" w14:textId="77777777" w:rsidR="0094465E" w:rsidRDefault="0094465E" w:rsidP="0094465E">
      <w:pPr>
        <w:pStyle w:val="BodyText2"/>
        <w:ind w:left="709"/>
        <w:jc w:val="center"/>
      </w:pPr>
      <w:r>
        <w:rPr>
          <w:noProof/>
        </w:rPr>
        <w:drawing>
          <wp:inline distT="0" distB="0" distL="0" distR="0" wp14:anchorId="295734F3" wp14:editId="11971649">
            <wp:extent cx="4242589" cy="419746"/>
            <wp:effectExtent l="0" t="0" r="5715"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78350" cy="423284"/>
                    </a:xfrm>
                    <a:prstGeom prst="rect">
                      <a:avLst/>
                    </a:prstGeom>
                  </pic:spPr>
                </pic:pic>
              </a:graphicData>
            </a:graphic>
          </wp:inline>
        </w:drawing>
      </w:r>
    </w:p>
    <w:p w14:paraId="542ECDED" w14:textId="77777777" w:rsidR="0094465E" w:rsidRDefault="0094465E" w:rsidP="0094465E">
      <w:pPr>
        <w:pStyle w:val="FigureCaption"/>
      </w:pPr>
      <w:r>
        <w:t xml:space="preserve">             </w:t>
      </w:r>
      <w:bookmarkStart w:id="220" w:name="_Toc47432269"/>
      <w:bookmarkStart w:id="221" w:name="_Toc74282558"/>
      <w:r w:rsidRPr="00734EA0">
        <w:t xml:space="preserve">Figure </w:t>
      </w:r>
      <w:r>
        <w:t>56</w:t>
      </w:r>
      <w:r w:rsidRPr="00734EA0">
        <w:t xml:space="preserve">: Exported </w:t>
      </w:r>
      <w:r>
        <w:t>Register Device</w:t>
      </w:r>
      <w:r w:rsidRPr="00734EA0">
        <w:t xml:space="preserve"> File</w:t>
      </w:r>
      <w:bookmarkEnd w:id="220"/>
      <w:bookmarkEnd w:id="221"/>
    </w:p>
    <w:p w14:paraId="229EEE64" w14:textId="76D4AD2E" w:rsidR="0094465E" w:rsidRDefault="0094465E" w:rsidP="0094465E">
      <w:pPr>
        <w:pStyle w:val="BodyText2"/>
      </w:pPr>
      <w:r>
        <w:t xml:space="preserve">Filtered data can also be exported. To do this, filter specific data by defining filter values. Refer to </w:t>
      </w:r>
      <w:r w:rsidRPr="002F4D55">
        <w:rPr>
          <w:i/>
          <w:iCs/>
        </w:rPr>
        <w:t xml:space="preserve">Filter </w:t>
      </w:r>
      <w:r>
        <w:rPr>
          <w:i/>
          <w:iCs/>
        </w:rPr>
        <w:t xml:space="preserve">Register Device Requests </w:t>
      </w:r>
      <w:r>
        <w:t>for information and then use the export feature to export the filtered data.</w:t>
      </w:r>
    </w:p>
    <w:sectPr w:rsidR="0094465E" w:rsidSect="00423854">
      <w:headerReference w:type="even" r:id="rId69"/>
      <w:headerReference w:type="first" r:id="rId70"/>
      <w:footerReference w:type="first" r:id="rId71"/>
      <w:pgSz w:w="11907" w:h="16839"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F6F68" w14:textId="77777777" w:rsidR="00F95496" w:rsidRDefault="00F95496">
      <w:r>
        <w:separator/>
      </w:r>
    </w:p>
    <w:p w14:paraId="17E1B343" w14:textId="77777777" w:rsidR="00F95496" w:rsidRDefault="00F95496"/>
  </w:endnote>
  <w:endnote w:type="continuationSeparator" w:id="0">
    <w:p w14:paraId="4403F321" w14:textId="77777777" w:rsidR="00F95496" w:rsidRDefault="00F95496">
      <w:r>
        <w:continuationSeparator/>
      </w:r>
    </w:p>
    <w:p w14:paraId="66930723" w14:textId="77777777" w:rsidR="00F95496" w:rsidRDefault="00F954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7351C" w14:textId="77777777" w:rsidR="00CC1DA9" w:rsidRPr="0089039A" w:rsidRDefault="00CC1DA9"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0BA23" w14:textId="77777777" w:rsidR="00CC1DA9" w:rsidRPr="003912B1" w:rsidRDefault="00CC1DA9" w:rsidP="00584198">
    <w:pPr>
      <w:pStyle w:val="BodyText2"/>
      <w:pBdr>
        <w:top w:val="single" w:sz="4" w:space="1" w:color="auto"/>
      </w:pBdr>
      <w:rPr>
        <w:sz w:val="18"/>
        <w:szCs w:val="18"/>
      </w:rPr>
    </w:pPr>
    <w:r>
      <w:rPr>
        <w:sz w:val="18"/>
        <w:szCs w:val="18"/>
      </w:rPr>
      <w:t xml:space="preserve">Copyright @ 2020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sidR="006160A8">
      <w:rPr>
        <w:noProof/>
        <w:sz w:val="18"/>
        <w:szCs w:val="18"/>
      </w:rPr>
      <w:t>iii</w:t>
    </w:r>
    <w:r w:rsidRPr="00A32CF9">
      <w:rPr>
        <w:b/>
        <w:bCs/>
        <w:noProof/>
        <w:sz w:val="18"/>
        <w:szCs w:val="18"/>
      </w:rPr>
      <w:fldChar w:fldCharType="end"/>
    </w:r>
    <w:r>
      <w:rPr>
        <w:b/>
        <w:bCs/>
        <w:noProof/>
        <w:sz w:val="18"/>
        <w:szCs w:val="18"/>
      </w:rPr>
      <w:t xml:space="preserve"> </w:t>
    </w:r>
  </w:p>
  <w:p w14:paraId="4A11D02B" w14:textId="77777777" w:rsidR="00CC1DA9" w:rsidRDefault="00CC1DA9" w:rsidP="00584198">
    <w:pPr>
      <w:pStyle w:val="BodyText2"/>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5212" w14:textId="77777777" w:rsidR="00CC1DA9" w:rsidRDefault="00CC1DA9" w:rsidP="008E4210">
    <w:pPr>
      <w:pStyle w:val="Code"/>
    </w:pPr>
  </w:p>
  <w:p w14:paraId="62A32CDE" w14:textId="77777777" w:rsidR="00CC1DA9" w:rsidRPr="00805B5D" w:rsidRDefault="00CC1DA9" w:rsidP="008E4210">
    <w:pPr>
      <w:pStyle w:val="BodyText2"/>
    </w:pPr>
  </w:p>
  <w:p w14:paraId="28FD208F" w14:textId="77777777" w:rsidR="00CC1DA9" w:rsidRPr="00FC40C3" w:rsidRDefault="00CC1DA9" w:rsidP="00FC40C3">
    <w:pPr>
      <w:rPr>
        <w:rStyle w:val="PageNumber"/>
        <w:rFonts w:ascii="Times New Roman" w:hAnsi="Times New Roman"/>
        <w:b w:val="0"/>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35EB6" w14:textId="77777777" w:rsidR="00CC1DA9" w:rsidRPr="00531438" w:rsidRDefault="00CC1DA9"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3C61D" w14:textId="77777777" w:rsidR="00CC1DA9" w:rsidRDefault="00CC1DA9"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798425FE" w14:textId="77777777" w:rsidR="00CC1DA9" w:rsidRPr="00A27E48" w:rsidRDefault="00CC1DA9"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58000" w14:textId="77777777" w:rsidR="00F95496" w:rsidRDefault="00F95496">
      <w:r>
        <w:separator/>
      </w:r>
    </w:p>
    <w:p w14:paraId="612C4CA6" w14:textId="77777777" w:rsidR="00F95496" w:rsidRDefault="00F95496"/>
  </w:footnote>
  <w:footnote w:type="continuationSeparator" w:id="0">
    <w:p w14:paraId="49FB04ED" w14:textId="77777777" w:rsidR="00F95496" w:rsidRDefault="00F95496">
      <w:r>
        <w:continuationSeparator/>
      </w:r>
    </w:p>
    <w:p w14:paraId="3DF8D130" w14:textId="77777777" w:rsidR="00F95496" w:rsidRDefault="00F954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E0DE8" w14:textId="77777777" w:rsidR="00CC1DA9" w:rsidRDefault="00CC1DA9" w:rsidP="00A042C9">
    <w:pPr>
      <w:pStyle w:val="Header"/>
      <w:jc w:val="right"/>
    </w:pPr>
    <w:r>
      <w:rPr>
        <w:noProof/>
      </w:rPr>
      <w:drawing>
        <wp:anchor distT="0" distB="0" distL="114300" distR="114300" simplePos="0" relativeHeight="251682816" behindDoc="0" locked="0" layoutInCell="1" allowOverlap="1" wp14:anchorId="158B3C8E" wp14:editId="199EDFA4">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086308" w14:textId="77777777" w:rsidR="00CC1DA9" w:rsidRDefault="00CC1DA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21420" w14:textId="77777777" w:rsidR="00CC1DA9" w:rsidRDefault="00CC1DA9"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7EF65810" wp14:editId="4B9D5493">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58CAF3E1" w14:textId="08325954" w:rsidR="00CC1DA9" w:rsidRDefault="00CC1DA9" w:rsidP="00943413">
    <w:pPr>
      <w:pStyle w:val="Header"/>
      <w:pBdr>
        <w:bottom w:val="single" w:sz="4" w:space="1" w:color="auto"/>
      </w:pBdr>
      <w:tabs>
        <w:tab w:val="clear" w:pos="8640"/>
        <w:tab w:val="right" w:pos="8313"/>
      </w:tabs>
    </w:pPr>
    <w:r>
      <w:rPr>
        <w:noProof/>
        <w:lang w:val="en-IN" w:eastAsia="en-IN"/>
      </w:rPr>
      <w:t xml:space="preserve">CEIR </w:t>
    </w:r>
    <w:r w:rsidR="00BD0C0C">
      <w:rPr>
        <w:noProof/>
        <w:lang w:val="en-IN" w:eastAsia="en-IN"/>
      </w:rPr>
      <w:t>Immigration</w:t>
    </w:r>
    <w:r>
      <w:rPr>
        <w:noProof/>
        <w:lang w:val="en-IN" w:eastAsia="en-IN"/>
      </w:rPr>
      <w:t xml:space="preserve"> Portal</w:t>
    </w:r>
    <w:r>
      <w:tab/>
    </w:r>
    <w:r>
      <w:tab/>
      <w:t xml:space="preserve">User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D159" w14:textId="77777777" w:rsidR="00CC1DA9" w:rsidRDefault="00CC1DA9">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72329" w14:textId="77777777" w:rsidR="00CC1DA9" w:rsidRDefault="00CC1DA9">
    <w:pPr>
      <w:pStyle w:val="Header"/>
      <w:jc w:val="right"/>
    </w:pPr>
    <w:r>
      <w:rPr>
        <w:noProof/>
      </w:rPr>
      <w:drawing>
        <wp:anchor distT="0" distB="0" distL="114300" distR="114300" simplePos="0" relativeHeight="251678720" behindDoc="1" locked="0" layoutInCell="1" allowOverlap="0" wp14:anchorId="6DC2617E" wp14:editId="552313A9">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479"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DB62205" wp14:editId="0F43FBAD">
          <wp:simplePos x="0" y="0"/>
          <wp:positionH relativeFrom="column">
            <wp:posOffset>4629150</wp:posOffset>
          </wp:positionH>
          <wp:positionV relativeFrom="paragraph">
            <wp:posOffset>-333375</wp:posOffset>
          </wp:positionV>
          <wp:extent cx="932815" cy="741045"/>
          <wp:effectExtent l="0" t="0" r="635" b="1905"/>
          <wp:wrapNone/>
          <wp:docPr id="256"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864DC" w14:textId="77777777" w:rsidR="00CC1DA9" w:rsidRDefault="00CC1DA9">
    <w:pPr>
      <w:pStyle w:val="Header"/>
      <w:pBdr>
        <w:bottom w:val="single" w:sz="4" w:space="1" w:color="auto"/>
      </w:pBdr>
      <w:tabs>
        <w:tab w:val="clear" w:pos="4320"/>
        <w:tab w:val="clear" w:pos="8640"/>
        <w:tab w:val="right" w:pos="8280"/>
      </w:tabs>
      <w:jc w:val="both"/>
    </w:pPr>
    <w:r w:rsidRPr="0061042F">
      <w:rPr>
        <w:noProof/>
      </w:rPr>
      <w:drawing>
        <wp:inline distT="0" distB="0" distL="0" distR="0" wp14:anchorId="3E1AD7DE" wp14:editId="26D82615">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58A1F3A2" w14:textId="77777777" w:rsidR="00CC1DA9" w:rsidRDefault="00CC1DA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F711F" w14:textId="77777777" w:rsidR="00CC1DA9" w:rsidRDefault="00CC1DA9">
    <w:r>
      <w:rPr>
        <w:noProof/>
      </w:rPr>
      <w:drawing>
        <wp:anchor distT="0" distB="0" distL="114300" distR="114300" simplePos="0" relativeHeight="251666432" behindDoc="1" locked="0" layoutInCell="1" allowOverlap="1" wp14:anchorId="4D39C394" wp14:editId="3C10D756">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FC3E1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76.7pt;height:76.7pt" o:bullet="t">
        <v:imagedata r:id="rId1" o:title="bullet"/>
      </v:shape>
    </w:pict>
  </w:numPicBullet>
  <w:numPicBullet w:numPicBulletId="1">
    <w:pict>
      <v:shape id="_x0000_i1089" type="#_x0000_t75" alt="A close up of a logo&#10;&#10;Description automatically generated" style="width:47.4pt;height:43.3pt;visibility:visible;mso-wrap-style:square" o:bullet="t">
        <v:imagedata r:id="rId2" o:title="A close up of a logo&#10;&#10;Description automatically generated"/>
      </v:shape>
    </w:pict>
  </w:numPicBullet>
  <w:abstractNum w:abstractNumId="0" w15:restartNumberingAfterBreak="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15:restartNumberingAfterBreak="0">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15:restartNumberingAfterBreak="0">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15:restartNumberingAfterBreak="0">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7833F92"/>
    <w:multiLevelType w:val="hybridMultilevel"/>
    <w:tmpl w:val="A70CE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926571"/>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8D34A0"/>
    <w:multiLevelType w:val="hybridMultilevel"/>
    <w:tmpl w:val="41944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01F70"/>
    <w:multiLevelType w:val="hybridMultilevel"/>
    <w:tmpl w:val="C226B2FA"/>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77D93"/>
    <w:multiLevelType w:val="hybridMultilevel"/>
    <w:tmpl w:val="C76C3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F553D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8" w15:restartNumberingAfterBreak="0">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1035E38"/>
    <w:multiLevelType w:val="hybridMultilevel"/>
    <w:tmpl w:val="D7E2AFA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15:restartNumberingAfterBreak="0">
    <w:nsid w:val="42F33275"/>
    <w:multiLevelType w:val="hybridMultilevel"/>
    <w:tmpl w:val="0C56A732"/>
    <w:lvl w:ilvl="0" w:tplc="6068E7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0A1481"/>
    <w:multiLevelType w:val="hybridMultilevel"/>
    <w:tmpl w:val="AFEEB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353606"/>
    <w:multiLevelType w:val="hybridMultilevel"/>
    <w:tmpl w:val="A65CB8AC"/>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F7524C"/>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D0EEE"/>
    <w:multiLevelType w:val="hybridMultilevel"/>
    <w:tmpl w:val="6D886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35" w15:restartNumberingAfterBreak="0">
    <w:nsid w:val="69CE556A"/>
    <w:multiLevelType w:val="hybridMultilevel"/>
    <w:tmpl w:val="FF46D5E0"/>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37" w15:restartNumberingAfterBreak="0">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8" w15:restartNumberingAfterBreak="0">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7D2BE2"/>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DC540E"/>
    <w:multiLevelType w:val="hybridMultilevel"/>
    <w:tmpl w:val="D25A74E4"/>
    <w:lvl w:ilvl="0" w:tplc="7820F6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2F6FA9"/>
    <w:multiLevelType w:val="hybridMultilevel"/>
    <w:tmpl w:val="C922CAAA"/>
    <w:lvl w:ilvl="0" w:tplc="85822C6C">
      <w:start w:val="1"/>
      <w:numFmt w:val="bullet"/>
      <w:lvlText w:val=""/>
      <w:lvlPicBulletId w:val="1"/>
      <w:lvlJc w:val="left"/>
      <w:pPr>
        <w:tabs>
          <w:tab w:val="num" w:pos="2062"/>
        </w:tabs>
        <w:ind w:left="2062" w:hanging="360"/>
      </w:pPr>
      <w:rPr>
        <w:rFonts w:ascii="Symbol" w:hAnsi="Symbol" w:hint="default"/>
      </w:rPr>
    </w:lvl>
    <w:lvl w:ilvl="1" w:tplc="A504F488" w:tentative="1">
      <w:start w:val="1"/>
      <w:numFmt w:val="bullet"/>
      <w:lvlText w:val=""/>
      <w:lvlJc w:val="left"/>
      <w:pPr>
        <w:tabs>
          <w:tab w:val="num" w:pos="2782"/>
        </w:tabs>
        <w:ind w:left="2782" w:hanging="360"/>
      </w:pPr>
      <w:rPr>
        <w:rFonts w:ascii="Symbol" w:hAnsi="Symbol" w:hint="default"/>
      </w:rPr>
    </w:lvl>
    <w:lvl w:ilvl="2" w:tplc="89D8973A" w:tentative="1">
      <w:start w:val="1"/>
      <w:numFmt w:val="bullet"/>
      <w:lvlText w:val=""/>
      <w:lvlJc w:val="left"/>
      <w:pPr>
        <w:tabs>
          <w:tab w:val="num" w:pos="3502"/>
        </w:tabs>
        <w:ind w:left="3502" w:hanging="360"/>
      </w:pPr>
      <w:rPr>
        <w:rFonts w:ascii="Symbol" w:hAnsi="Symbol" w:hint="default"/>
      </w:rPr>
    </w:lvl>
    <w:lvl w:ilvl="3" w:tplc="25A0B9D0" w:tentative="1">
      <w:start w:val="1"/>
      <w:numFmt w:val="bullet"/>
      <w:lvlText w:val=""/>
      <w:lvlJc w:val="left"/>
      <w:pPr>
        <w:tabs>
          <w:tab w:val="num" w:pos="4222"/>
        </w:tabs>
        <w:ind w:left="4222" w:hanging="360"/>
      </w:pPr>
      <w:rPr>
        <w:rFonts w:ascii="Symbol" w:hAnsi="Symbol" w:hint="default"/>
      </w:rPr>
    </w:lvl>
    <w:lvl w:ilvl="4" w:tplc="F7A868D4" w:tentative="1">
      <w:start w:val="1"/>
      <w:numFmt w:val="bullet"/>
      <w:lvlText w:val=""/>
      <w:lvlJc w:val="left"/>
      <w:pPr>
        <w:tabs>
          <w:tab w:val="num" w:pos="4942"/>
        </w:tabs>
        <w:ind w:left="4942" w:hanging="360"/>
      </w:pPr>
      <w:rPr>
        <w:rFonts w:ascii="Symbol" w:hAnsi="Symbol" w:hint="default"/>
      </w:rPr>
    </w:lvl>
    <w:lvl w:ilvl="5" w:tplc="EF46F048" w:tentative="1">
      <w:start w:val="1"/>
      <w:numFmt w:val="bullet"/>
      <w:lvlText w:val=""/>
      <w:lvlJc w:val="left"/>
      <w:pPr>
        <w:tabs>
          <w:tab w:val="num" w:pos="5662"/>
        </w:tabs>
        <w:ind w:left="5662" w:hanging="360"/>
      </w:pPr>
      <w:rPr>
        <w:rFonts w:ascii="Symbol" w:hAnsi="Symbol" w:hint="default"/>
      </w:rPr>
    </w:lvl>
    <w:lvl w:ilvl="6" w:tplc="9C4CA47C" w:tentative="1">
      <w:start w:val="1"/>
      <w:numFmt w:val="bullet"/>
      <w:lvlText w:val=""/>
      <w:lvlJc w:val="left"/>
      <w:pPr>
        <w:tabs>
          <w:tab w:val="num" w:pos="6382"/>
        </w:tabs>
        <w:ind w:left="6382" w:hanging="360"/>
      </w:pPr>
      <w:rPr>
        <w:rFonts w:ascii="Symbol" w:hAnsi="Symbol" w:hint="default"/>
      </w:rPr>
    </w:lvl>
    <w:lvl w:ilvl="7" w:tplc="943AEDE0" w:tentative="1">
      <w:start w:val="1"/>
      <w:numFmt w:val="bullet"/>
      <w:lvlText w:val=""/>
      <w:lvlJc w:val="left"/>
      <w:pPr>
        <w:tabs>
          <w:tab w:val="num" w:pos="7102"/>
        </w:tabs>
        <w:ind w:left="7102" w:hanging="360"/>
      </w:pPr>
      <w:rPr>
        <w:rFonts w:ascii="Symbol" w:hAnsi="Symbol" w:hint="default"/>
      </w:rPr>
    </w:lvl>
    <w:lvl w:ilvl="8" w:tplc="6C7C608A" w:tentative="1">
      <w:start w:val="1"/>
      <w:numFmt w:val="bullet"/>
      <w:lvlText w:val=""/>
      <w:lvlJc w:val="left"/>
      <w:pPr>
        <w:tabs>
          <w:tab w:val="num" w:pos="7822"/>
        </w:tabs>
        <w:ind w:left="7822" w:hanging="360"/>
      </w:pPr>
      <w:rPr>
        <w:rFonts w:ascii="Symbol" w:hAnsi="Symbol" w:hint="default"/>
      </w:rPr>
    </w:lvl>
  </w:abstractNum>
  <w:num w:numId="1">
    <w:abstractNumId w:val="0"/>
  </w:num>
  <w:num w:numId="2">
    <w:abstractNumId w:val="30"/>
  </w:num>
  <w:num w:numId="3">
    <w:abstractNumId w:val="2"/>
  </w:num>
  <w:num w:numId="4">
    <w:abstractNumId w:val="20"/>
  </w:num>
  <w:num w:numId="5">
    <w:abstractNumId w:val="1"/>
  </w:num>
  <w:num w:numId="6">
    <w:abstractNumId w:val="6"/>
  </w:num>
  <w:num w:numId="7">
    <w:abstractNumId w:val="3"/>
  </w:num>
  <w:num w:numId="8">
    <w:abstractNumId w:val="36"/>
  </w:num>
  <w:num w:numId="9">
    <w:abstractNumId w:val="32"/>
  </w:num>
  <w:num w:numId="10">
    <w:abstractNumId w:val="5"/>
  </w:num>
  <w:num w:numId="11">
    <w:abstractNumId w:val="34"/>
  </w:num>
  <w:num w:numId="12">
    <w:abstractNumId w:val="17"/>
  </w:num>
  <w:num w:numId="13">
    <w:abstractNumId w:val="22"/>
  </w:num>
  <w:num w:numId="14">
    <w:abstractNumId w:val="19"/>
  </w:num>
  <w:num w:numId="15">
    <w:abstractNumId w:val="15"/>
  </w:num>
  <w:num w:numId="16">
    <w:abstractNumId w:val="21"/>
  </w:num>
  <w:num w:numId="17">
    <w:abstractNumId w:val="16"/>
  </w:num>
  <w:num w:numId="18">
    <w:abstractNumId w:val="38"/>
  </w:num>
  <w:num w:numId="19">
    <w:abstractNumId w:val="10"/>
  </w:num>
  <w:num w:numId="20">
    <w:abstractNumId w:val="39"/>
  </w:num>
  <w:num w:numId="21">
    <w:abstractNumId w:val="27"/>
  </w:num>
  <w:num w:numId="22">
    <w:abstractNumId w:val="33"/>
  </w:num>
  <w:num w:numId="23">
    <w:abstractNumId w:val="18"/>
  </w:num>
  <w:num w:numId="24">
    <w:abstractNumId w:val="12"/>
  </w:num>
  <w:num w:numId="25">
    <w:abstractNumId w:val="8"/>
  </w:num>
  <w:num w:numId="26">
    <w:abstractNumId w:val="11"/>
  </w:num>
  <w:num w:numId="27">
    <w:abstractNumId w:val="31"/>
  </w:num>
  <w:num w:numId="28">
    <w:abstractNumId w:val="42"/>
  </w:num>
  <w:num w:numId="29">
    <w:abstractNumId w:val="35"/>
  </w:num>
  <w:num w:numId="30">
    <w:abstractNumId w:val="9"/>
  </w:num>
  <w:num w:numId="31">
    <w:abstractNumId w:val="41"/>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40"/>
  </w:num>
  <w:num w:numId="35">
    <w:abstractNumId w:val="14"/>
  </w:num>
  <w:num w:numId="36">
    <w:abstractNumId w:val="26"/>
  </w:num>
  <w:num w:numId="37">
    <w:abstractNumId w:val="29"/>
  </w:num>
  <w:num w:numId="38">
    <w:abstractNumId w:val="7"/>
  </w:num>
  <w:num w:numId="39">
    <w:abstractNumId w:val="23"/>
  </w:num>
  <w:num w:numId="40">
    <w:abstractNumId w:val="37"/>
  </w:num>
  <w:num w:numId="41">
    <w:abstractNumId w:val="4"/>
  </w:num>
  <w:num w:numId="42">
    <w:abstractNumId w:val="25"/>
  </w:num>
  <w:num w:numId="43">
    <w:abstractNumId w:val="13"/>
  </w:num>
  <w:num w:numId="4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70"/>
    <w:rsid w:val="00000184"/>
    <w:rsid w:val="0000064D"/>
    <w:rsid w:val="00000752"/>
    <w:rsid w:val="000007D1"/>
    <w:rsid w:val="000007E9"/>
    <w:rsid w:val="00000839"/>
    <w:rsid w:val="000009EF"/>
    <w:rsid w:val="00001579"/>
    <w:rsid w:val="00001654"/>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988"/>
    <w:rsid w:val="00006054"/>
    <w:rsid w:val="000065D5"/>
    <w:rsid w:val="000065F0"/>
    <w:rsid w:val="00006B36"/>
    <w:rsid w:val="00006FA2"/>
    <w:rsid w:val="000072A1"/>
    <w:rsid w:val="0000765D"/>
    <w:rsid w:val="0000784D"/>
    <w:rsid w:val="000100A6"/>
    <w:rsid w:val="00010FE5"/>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7E5"/>
    <w:rsid w:val="00017DEA"/>
    <w:rsid w:val="000200D8"/>
    <w:rsid w:val="00020206"/>
    <w:rsid w:val="000204EC"/>
    <w:rsid w:val="000204F5"/>
    <w:rsid w:val="00020513"/>
    <w:rsid w:val="00020A0A"/>
    <w:rsid w:val="00021C80"/>
    <w:rsid w:val="00021D82"/>
    <w:rsid w:val="00022075"/>
    <w:rsid w:val="0002247E"/>
    <w:rsid w:val="00022C62"/>
    <w:rsid w:val="00022DBF"/>
    <w:rsid w:val="00022F28"/>
    <w:rsid w:val="00022F78"/>
    <w:rsid w:val="00023AC2"/>
    <w:rsid w:val="00023C37"/>
    <w:rsid w:val="00023D03"/>
    <w:rsid w:val="00023F23"/>
    <w:rsid w:val="000242DB"/>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3D03"/>
    <w:rsid w:val="00034507"/>
    <w:rsid w:val="00034C65"/>
    <w:rsid w:val="00034D31"/>
    <w:rsid w:val="00034DD2"/>
    <w:rsid w:val="00034E08"/>
    <w:rsid w:val="00034E49"/>
    <w:rsid w:val="000354A9"/>
    <w:rsid w:val="0003552B"/>
    <w:rsid w:val="00035946"/>
    <w:rsid w:val="00035B75"/>
    <w:rsid w:val="000360F9"/>
    <w:rsid w:val="000366E0"/>
    <w:rsid w:val="0003670A"/>
    <w:rsid w:val="00036AAC"/>
    <w:rsid w:val="00037600"/>
    <w:rsid w:val="00037BC6"/>
    <w:rsid w:val="00037D38"/>
    <w:rsid w:val="0004045D"/>
    <w:rsid w:val="00040516"/>
    <w:rsid w:val="00040639"/>
    <w:rsid w:val="00041037"/>
    <w:rsid w:val="00041063"/>
    <w:rsid w:val="000414B6"/>
    <w:rsid w:val="000418D9"/>
    <w:rsid w:val="0004225C"/>
    <w:rsid w:val="00042879"/>
    <w:rsid w:val="00043280"/>
    <w:rsid w:val="000434FB"/>
    <w:rsid w:val="000442AC"/>
    <w:rsid w:val="000444D1"/>
    <w:rsid w:val="0004463E"/>
    <w:rsid w:val="0004483D"/>
    <w:rsid w:val="00044BAF"/>
    <w:rsid w:val="00045835"/>
    <w:rsid w:val="000458EC"/>
    <w:rsid w:val="00045C43"/>
    <w:rsid w:val="00045FD6"/>
    <w:rsid w:val="00046136"/>
    <w:rsid w:val="00046230"/>
    <w:rsid w:val="0004626D"/>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A1F"/>
    <w:rsid w:val="00054BE0"/>
    <w:rsid w:val="00054C90"/>
    <w:rsid w:val="00054CA3"/>
    <w:rsid w:val="00054CE2"/>
    <w:rsid w:val="00054FD9"/>
    <w:rsid w:val="00055D15"/>
    <w:rsid w:val="00055FCF"/>
    <w:rsid w:val="00055FE0"/>
    <w:rsid w:val="000561B7"/>
    <w:rsid w:val="000566DE"/>
    <w:rsid w:val="0005678B"/>
    <w:rsid w:val="000568A8"/>
    <w:rsid w:val="00056BC8"/>
    <w:rsid w:val="00056CA2"/>
    <w:rsid w:val="00057278"/>
    <w:rsid w:val="00057F66"/>
    <w:rsid w:val="00060631"/>
    <w:rsid w:val="00060A1C"/>
    <w:rsid w:val="00060BED"/>
    <w:rsid w:val="000613CE"/>
    <w:rsid w:val="0006149C"/>
    <w:rsid w:val="000614C4"/>
    <w:rsid w:val="00061D32"/>
    <w:rsid w:val="000623A0"/>
    <w:rsid w:val="00062441"/>
    <w:rsid w:val="00062950"/>
    <w:rsid w:val="00062B9C"/>
    <w:rsid w:val="00062F81"/>
    <w:rsid w:val="00063046"/>
    <w:rsid w:val="0006354A"/>
    <w:rsid w:val="0006365A"/>
    <w:rsid w:val="00063967"/>
    <w:rsid w:val="00064079"/>
    <w:rsid w:val="00064323"/>
    <w:rsid w:val="0006432C"/>
    <w:rsid w:val="0006489E"/>
    <w:rsid w:val="000648EB"/>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940"/>
    <w:rsid w:val="00070ADB"/>
    <w:rsid w:val="00070D57"/>
    <w:rsid w:val="00071419"/>
    <w:rsid w:val="00071C93"/>
    <w:rsid w:val="00071E8D"/>
    <w:rsid w:val="000728B6"/>
    <w:rsid w:val="00073104"/>
    <w:rsid w:val="00073478"/>
    <w:rsid w:val="00073525"/>
    <w:rsid w:val="00074399"/>
    <w:rsid w:val="0007468A"/>
    <w:rsid w:val="00074BBC"/>
    <w:rsid w:val="00074C7F"/>
    <w:rsid w:val="000754FD"/>
    <w:rsid w:val="00075A05"/>
    <w:rsid w:val="00075B4D"/>
    <w:rsid w:val="000763AF"/>
    <w:rsid w:val="00076670"/>
    <w:rsid w:val="00076C5C"/>
    <w:rsid w:val="0007761E"/>
    <w:rsid w:val="00077A51"/>
    <w:rsid w:val="00077BA2"/>
    <w:rsid w:val="00077F61"/>
    <w:rsid w:val="0008069D"/>
    <w:rsid w:val="00080D15"/>
    <w:rsid w:val="00080EA2"/>
    <w:rsid w:val="000812A1"/>
    <w:rsid w:val="000817AB"/>
    <w:rsid w:val="0008185C"/>
    <w:rsid w:val="00081A0D"/>
    <w:rsid w:val="00082343"/>
    <w:rsid w:val="000823C1"/>
    <w:rsid w:val="000825D9"/>
    <w:rsid w:val="00082655"/>
    <w:rsid w:val="000831AE"/>
    <w:rsid w:val="00083858"/>
    <w:rsid w:val="000838FA"/>
    <w:rsid w:val="00083DB8"/>
    <w:rsid w:val="00083FB4"/>
    <w:rsid w:val="00084260"/>
    <w:rsid w:val="00084325"/>
    <w:rsid w:val="00084397"/>
    <w:rsid w:val="00084439"/>
    <w:rsid w:val="00084484"/>
    <w:rsid w:val="0008449C"/>
    <w:rsid w:val="0008475F"/>
    <w:rsid w:val="00084B19"/>
    <w:rsid w:val="0008552B"/>
    <w:rsid w:val="000860F1"/>
    <w:rsid w:val="000865FC"/>
    <w:rsid w:val="0008667F"/>
    <w:rsid w:val="00087132"/>
    <w:rsid w:val="00087370"/>
    <w:rsid w:val="000874F9"/>
    <w:rsid w:val="00087538"/>
    <w:rsid w:val="0008756A"/>
    <w:rsid w:val="00087672"/>
    <w:rsid w:val="00087A80"/>
    <w:rsid w:val="00087B2D"/>
    <w:rsid w:val="00087C28"/>
    <w:rsid w:val="00087FFD"/>
    <w:rsid w:val="0009029A"/>
    <w:rsid w:val="0009046C"/>
    <w:rsid w:val="00090581"/>
    <w:rsid w:val="000907C3"/>
    <w:rsid w:val="00090835"/>
    <w:rsid w:val="000909D0"/>
    <w:rsid w:val="00091703"/>
    <w:rsid w:val="00092520"/>
    <w:rsid w:val="0009316E"/>
    <w:rsid w:val="000931BE"/>
    <w:rsid w:val="0009342F"/>
    <w:rsid w:val="00093A98"/>
    <w:rsid w:val="00093C19"/>
    <w:rsid w:val="00093D92"/>
    <w:rsid w:val="00093E24"/>
    <w:rsid w:val="000943CD"/>
    <w:rsid w:val="0009455D"/>
    <w:rsid w:val="00094721"/>
    <w:rsid w:val="00095BB0"/>
    <w:rsid w:val="00095DB1"/>
    <w:rsid w:val="00095F73"/>
    <w:rsid w:val="000964A7"/>
    <w:rsid w:val="00096527"/>
    <w:rsid w:val="00096976"/>
    <w:rsid w:val="0009698F"/>
    <w:rsid w:val="00096B12"/>
    <w:rsid w:val="00096B48"/>
    <w:rsid w:val="00096BAC"/>
    <w:rsid w:val="00097314"/>
    <w:rsid w:val="000974C9"/>
    <w:rsid w:val="00097F0A"/>
    <w:rsid w:val="000A0096"/>
    <w:rsid w:val="000A01EB"/>
    <w:rsid w:val="000A06E9"/>
    <w:rsid w:val="000A0A73"/>
    <w:rsid w:val="000A0CB8"/>
    <w:rsid w:val="000A0D5D"/>
    <w:rsid w:val="000A171A"/>
    <w:rsid w:val="000A1AEE"/>
    <w:rsid w:val="000A1DE1"/>
    <w:rsid w:val="000A1EA4"/>
    <w:rsid w:val="000A308D"/>
    <w:rsid w:val="000A33ED"/>
    <w:rsid w:val="000A38CA"/>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F67"/>
    <w:rsid w:val="000B706E"/>
    <w:rsid w:val="000B7F6F"/>
    <w:rsid w:val="000C0681"/>
    <w:rsid w:val="000C1AD1"/>
    <w:rsid w:val="000C1D83"/>
    <w:rsid w:val="000C1D84"/>
    <w:rsid w:val="000C1DB2"/>
    <w:rsid w:val="000C1FFA"/>
    <w:rsid w:val="000C24D3"/>
    <w:rsid w:val="000C2943"/>
    <w:rsid w:val="000C2ED8"/>
    <w:rsid w:val="000C31DE"/>
    <w:rsid w:val="000C3428"/>
    <w:rsid w:val="000C355F"/>
    <w:rsid w:val="000C45E2"/>
    <w:rsid w:val="000C4B64"/>
    <w:rsid w:val="000C4E81"/>
    <w:rsid w:val="000C5BA7"/>
    <w:rsid w:val="000C5D92"/>
    <w:rsid w:val="000C618A"/>
    <w:rsid w:val="000C6672"/>
    <w:rsid w:val="000C66CD"/>
    <w:rsid w:val="000C6943"/>
    <w:rsid w:val="000C6C95"/>
    <w:rsid w:val="000C71DC"/>
    <w:rsid w:val="000C740C"/>
    <w:rsid w:val="000C762A"/>
    <w:rsid w:val="000C765A"/>
    <w:rsid w:val="000C7676"/>
    <w:rsid w:val="000C7BF4"/>
    <w:rsid w:val="000D01BD"/>
    <w:rsid w:val="000D0D57"/>
    <w:rsid w:val="000D1967"/>
    <w:rsid w:val="000D1EF5"/>
    <w:rsid w:val="000D20F1"/>
    <w:rsid w:val="000D245F"/>
    <w:rsid w:val="000D25E3"/>
    <w:rsid w:val="000D2E66"/>
    <w:rsid w:val="000D394C"/>
    <w:rsid w:val="000D3ECE"/>
    <w:rsid w:val="000D464E"/>
    <w:rsid w:val="000D503B"/>
    <w:rsid w:val="000D560C"/>
    <w:rsid w:val="000D57B6"/>
    <w:rsid w:val="000D5B46"/>
    <w:rsid w:val="000D5C1D"/>
    <w:rsid w:val="000D5FAC"/>
    <w:rsid w:val="000D603C"/>
    <w:rsid w:val="000D6CB5"/>
    <w:rsid w:val="000D6F8F"/>
    <w:rsid w:val="000D7419"/>
    <w:rsid w:val="000D76FC"/>
    <w:rsid w:val="000D7742"/>
    <w:rsid w:val="000E079F"/>
    <w:rsid w:val="000E0CF1"/>
    <w:rsid w:val="000E0E2D"/>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5FF6"/>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70ED"/>
    <w:rsid w:val="00100524"/>
    <w:rsid w:val="0010058F"/>
    <w:rsid w:val="00100F45"/>
    <w:rsid w:val="00101402"/>
    <w:rsid w:val="001017CD"/>
    <w:rsid w:val="00101B46"/>
    <w:rsid w:val="0010226A"/>
    <w:rsid w:val="00103369"/>
    <w:rsid w:val="00103488"/>
    <w:rsid w:val="00103852"/>
    <w:rsid w:val="001039E8"/>
    <w:rsid w:val="00103E40"/>
    <w:rsid w:val="001042CB"/>
    <w:rsid w:val="001049A3"/>
    <w:rsid w:val="001049CF"/>
    <w:rsid w:val="00104D4A"/>
    <w:rsid w:val="00104DE5"/>
    <w:rsid w:val="00105533"/>
    <w:rsid w:val="00105847"/>
    <w:rsid w:val="0010671A"/>
    <w:rsid w:val="00106AD3"/>
    <w:rsid w:val="00106DBB"/>
    <w:rsid w:val="0010749A"/>
    <w:rsid w:val="001078DB"/>
    <w:rsid w:val="00110456"/>
    <w:rsid w:val="0011075C"/>
    <w:rsid w:val="00110F5D"/>
    <w:rsid w:val="0011129C"/>
    <w:rsid w:val="001113B6"/>
    <w:rsid w:val="0011201B"/>
    <w:rsid w:val="0011222A"/>
    <w:rsid w:val="0011270D"/>
    <w:rsid w:val="00112CDB"/>
    <w:rsid w:val="0011327B"/>
    <w:rsid w:val="00113305"/>
    <w:rsid w:val="00113715"/>
    <w:rsid w:val="00113C2A"/>
    <w:rsid w:val="00113CCF"/>
    <w:rsid w:val="00114FF1"/>
    <w:rsid w:val="001150DE"/>
    <w:rsid w:val="0011582A"/>
    <w:rsid w:val="00115C0B"/>
    <w:rsid w:val="00115E22"/>
    <w:rsid w:val="00115E26"/>
    <w:rsid w:val="00115E56"/>
    <w:rsid w:val="00115FB1"/>
    <w:rsid w:val="0011636E"/>
    <w:rsid w:val="00116D10"/>
    <w:rsid w:val="00116EC6"/>
    <w:rsid w:val="00117430"/>
    <w:rsid w:val="001178D9"/>
    <w:rsid w:val="00117A53"/>
    <w:rsid w:val="00117F49"/>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4C60"/>
    <w:rsid w:val="00126120"/>
    <w:rsid w:val="0012676A"/>
    <w:rsid w:val="001267E7"/>
    <w:rsid w:val="00127556"/>
    <w:rsid w:val="00127850"/>
    <w:rsid w:val="00127BEB"/>
    <w:rsid w:val="00127F07"/>
    <w:rsid w:val="00130006"/>
    <w:rsid w:val="00130A06"/>
    <w:rsid w:val="00130AB7"/>
    <w:rsid w:val="00130BA0"/>
    <w:rsid w:val="00130F1E"/>
    <w:rsid w:val="0013103C"/>
    <w:rsid w:val="00131730"/>
    <w:rsid w:val="00131737"/>
    <w:rsid w:val="00132320"/>
    <w:rsid w:val="00132A3E"/>
    <w:rsid w:val="00133729"/>
    <w:rsid w:val="00133C57"/>
    <w:rsid w:val="00133FB4"/>
    <w:rsid w:val="0013482F"/>
    <w:rsid w:val="00134922"/>
    <w:rsid w:val="00134B45"/>
    <w:rsid w:val="00134EA5"/>
    <w:rsid w:val="001350BD"/>
    <w:rsid w:val="00135CC5"/>
    <w:rsid w:val="001361B2"/>
    <w:rsid w:val="0013621D"/>
    <w:rsid w:val="0013637A"/>
    <w:rsid w:val="0013641C"/>
    <w:rsid w:val="00136B4A"/>
    <w:rsid w:val="00136C8B"/>
    <w:rsid w:val="00136C9A"/>
    <w:rsid w:val="00136E56"/>
    <w:rsid w:val="00136EF4"/>
    <w:rsid w:val="001401B9"/>
    <w:rsid w:val="00140E67"/>
    <w:rsid w:val="0014124F"/>
    <w:rsid w:val="001418FC"/>
    <w:rsid w:val="00141B5C"/>
    <w:rsid w:val="00141E74"/>
    <w:rsid w:val="0014253C"/>
    <w:rsid w:val="00142693"/>
    <w:rsid w:val="00142B06"/>
    <w:rsid w:val="0014323C"/>
    <w:rsid w:val="0014325C"/>
    <w:rsid w:val="00143B73"/>
    <w:rsid w:val="00143C07"/>
    <w:rsid w:val="00143D90"/>
    <w:rsid w:val="00144450"/>
    <w:rsid w:val="0014483A"/>
    <w:rsid w:val="00145467"/>
    <w:rsid w:val="00145A74"/>
    <w:rsid w:val="001461EF"/>
    <w:rsid w:val="001466D8"/>
    <w:rsid w:val="001467BE"/>
    <w:rsid w:val="00146AF6"/>
    <w:rsid w:val="00147053"/>
    <w:rsid w:val="001473CF"/>
    <w:rsid w:val="001474C2"/>
    <w:rsid w:val="0014751D"/>
    <w:rsid w:val="00147681"/>
    <w:rsid w:val="001479A3"/>
    <w:rsid w:val="00147FD5"/>
    <w:rsid w:val="00150B07"/>
    <w:rsid w:val="00150D05"/>
    <w:rsid w:val="00150E55"/>
    <w:rsid w:val="00151953"/>
    <w:rsid w:val="001519AD"/>
    <w:rsid w:val="001519D8"/>
    <w:rsid w:val="00151C6E"/>
    <w:rsid w:val="00151CF8"/>
    <w:rsid w:val="00151ECB"/>
    <w:rsid w:val="00151F30"/>
    <w:rsid w:val="00152254"/>
    <w:rsid w:val="00152471"/>
    <w:rsid w:val="00152987"/>
    <w:rsid w:val="00152A64"/>
    <w:rsid w:val="001534FC"/>
    <w:rsid w:val="00153C6F"/>
    <w:rsid w:val="00153C80"/>
    <w:rsid w:val="00153FB1"/>
    <w:rsid w:val="00154C0D"/>
    <w:rsid w:val="0015563A"/>
    <w:rsid w:val="001557C1"/>
    <w:rsid w:val="001559D3"/>
    <w:rsid w:val="00155E43"/>
    <w:rsid w:val="00155F60"/>
    <w:rsid w:val="00156230"/>
    <w:rsid w:val="0015627B"/>
    <w:rsid w:val="00156344"/>
    <w:rsid w:val="00156B79"/>
    <w:rsid w:val="00156F15"/>
    <w:rsid w:val="00157177"/>
    <w:rsid w:val="0015731E"/>
    <w:rsid w:val="00157EF6"/>
    <w:rsid w:val="00160223"/>
    <w:rsid w:val="00160E16"/>
    <w:rsid w:val="0016101E"/>
    <w:rsid w:val="001612D1"/>
    <w:rsid w:val="0016190F"/>
    <w:rsid w:val="00161ADA"/>
    <w:rsid w:val="00161C84"/>
    <w:rsid w:val="00161DC2"/>
    <w:rsid w:val="00161E2C"/>
    <w:rsid w:val="00162423"/>
    <w:rsid w:val="00162779"/>
    <w:rsid w:val="00162835"/>
    <w:rsid w:val="001629FD"/>
    <w:rsid w:val="00162CA5"/>
    <w:rsid w:val="00162D1E"/>
    <w:rsid w:val="00162DB0"/>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B9F"/>
    <w:rsid w:val="001708B2"/>
    <w:rsid w:val="0017090F"/>
    <w:rsid w:val="00170D32"/>
    <w:rsid w:val="00170E7C"/>
    <w:rsid w:val="00170F14"/>
    <w:rsid w:val="00171921"/>
    <w:rsid w:val="00171F2A"/>
    <w:rsid w:val="001723BE"/>
    <w:rsid w:val="00172C22"/>
    <w:rsid w:val="00172CEB"/>
    <w:rsid w:val="001732A0"/>
    <w:rsid w:val="001734E8"/>
    <w:rsid w:val="00173C60"/>
    <w:rsid w:val="00174C70"/>
    <w:rsid w:val="001753EA"/>
    <w:rsid w:val="001758A4"/>
    <w:rsid w:val="00175AB0"/>
    <w:rsid w:val="00176677"/>
    <w:rsid w:val="00176721"/>
    <w:rsid w:val="00176E67"/>
    <w:rsid w:val="00176F6A"/>
    <w:rsid w:val="001771C8"/>
    <w:rsid w:val="001773FD"/>
    <w:rsid w:val="00177482"/>
    <w:rsid w:val="00177B24"/>
    <w:rsid w:val="00177D91"/>
    <w:rsid w:val="0018011B"/>
    <w:rsid w:val="00180A0D"/>
    <w:rsid w:val="00180C5D"/>
    <w:rsid w:val="00180D59"/>
    <w:rsid w:val="00180E95"/>
    <w:rsid w:val="00181058"/>
    <w:rsid w:val="0018178D"/>
    <w:rsid w:val="00181894"/>
    <w:rsid w:val="00181994"/>
    <w:rsid w:val="00181CB7"/>
    <w:rsid w:val="00182628"/>
    <w:rsid w:val="00182756"/>
    <w:rsid w:val="0018296F"/>
    <w:rsid w:val="00182A56"/>
    <w:rsid w:val="00182AE4"/>
    <w:rsid w:val="00182E70"/>
    <w:rsid w:val="00183298"/>
    <w:rsid w:val="0018348F"/>
    <w:rsid w:val="001835B9"/>
    <w:rsid w:val="001835BD"/>
    <w:rsid w:val="00183D8D"/>
    <w:rsid w:val="001840B6"/>
    <w:rsid w:val="00184490"/>
    <w:rsid w:val="00184B6D"/>
    <w:rsid w:val="00184C62"/>
    <w:rsid w:val="00185316"/>
    <w:rsid w:val="00185688"/>
    <w:rsid w:val="00185812"/>
    <w:rsid w:val="001859AE"/>
    <w:rsid w:val="001861D0"/>
    <w:rsid w:val="00186769"/>
    <w:rsid w:val="00186909"/>
    <w:rsid w:val="00186E62"/>
    <w:rsid w:val="00186F08"/>
    <w:rsid w:val="00187014"/>
    <w:rsid w:val="0018724A"/>
    <w:rsid w:val="00187698"/>
    <w:rsid w:val="001876DF"/>
    <w:rsid w:val="00187763"/>
    <w:rsid w:val="001911F0"/>
    <w:rsid w:val="00191291"/>
    <w:rsid w:val="0019162B"/>
    <w:rsid w:val="00191AE2"/>
    <w:rsid w:val="0019209A"/>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EDF"/>
    <w:rsid w:val="00197F28"/>
    <w:rsid w:val="001A08E9"/>
    <w:rsid w:val="001A0937"/>
    <w:rsid w:val="001A09BF"/>
    <w:rsid w:val="001A0BE9"/>
    <w:rsid w:val="001A0E9E"/>
    <w:rsid w:val="001A12BD"/>
    <w:rsid w:val="001A136D"/>
    <w:rsid w:val="001A192F"/>
    <w:rsid w:val="001A1CB9"/>
    <w:rsid w:val="001A257F"/>
    <w:rsid w:val="001A28A1"/>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03F"/>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31F7"/>
    <w:rsid w:val="001C3487"/>
    <w:rsid w:val="001C34B9"/>
    <w:rsid w:val="001C3D53"/>
    <w:rsid w:val="001C4034"/>
    <w:rsid w:val="001C46B4"/>
    <w:rsid w:val="001C46E7"/>
    <w:rsid w:val="001C52B5"/>
    <w:rsid w:val="001C5A68"/>
    <w:rsid w:val="001C5C8E"/>
    <w:rsid w:val="001C5D05"/>
    <w:rsid w:val="001C615E"/>
    <w:rsid w:val="001C625A"/>
    <w:rsid w:val="001C6263"/>
    <w:rsid w:val="001C6434"/>
    <w:rsid w:val="001C66F0"/>
    <w:rsid w:val="001C6834"/>
    <w:rsid w:val="001C6B26"/>
    <w:rsid w:val="001C7061"/>
    <w:rsid w:val="001C736F"/>
    <w:rsid w:val="001C73F8"/>
    <w:rsid w:val="001C7493"/>
    <w:rsid w:val="001C756A"/>
    <w:rsid w:val="001C7B23"/>
    <w:rsid w:val="001C7EB8"/>
    <w:rsid w:val="001C7FB3"/>
    <w:rsid w:val="001D0383"/>
    <w:rsid w:val="001D0531"/>
    <w:rsid w:val="001D065B"/>
    <w:rsid w:val="001D0A5E"/>
    <w:rsid w:val="001D0BEF"/>
    <w:rsid w:val="001D116D"/>
    <w:rsid w:val="001D188A"/>
    <w:rsid w:val="001D1A48"/>
    <w:rsid w:val="001D1B53"/>
    <w:rsid w:val="001D1EB3"/>
    <w:rsid w:val="001D28DD"/>
    <w:rsid w:val="001D2955"/>
    <w:rsid w:val="001D2C59"/>
    <w:rsid w:val="001D307D"/>
    <w:rsid w:val="001D3838"/>
    <w:rsid w:val="001D3C1E"/>
    <w:rsid w:val="001D4396"/>
    <w:rsid w:val="001D46B7"/>
    <w:rsid w:val="001D46EC"/>
    <w:rsid w:val="001D4771"/>
    <w:rsid w:val="001D4912"/>
    <w:rsid w:val="001D4CB9"/>
    <w:rsid w:val="001D4E6F"/>
    <w:rsid w:val="001D4FCD"/>
    <w:rsid w:val="001D5069"/>
    <w:rsid w:val="001D5A4B"/>
    <w:rsid w:val="001D609C"/>
    <w:rsid w:val="001D660D"/>
    <w:rsid w:val="001D766D"/>
    <w:rsid w:val="001D7876"/>
    <w:rsid w:val="001D7945"/>
    <w:rsid w:val="001D7A0E"/>
    <w:rsid w:val="001E0049"/>
    <w:rsid w:val="001E0A69"/>
    <w:rsid w:val="001E0D72"/>
    <w:rsid w:val="001E0E70"/>
    <w:rsid w:val="001E0F17"/>
    <w:rsid w:val="001E11D6"/>
    <w:rsid w:val="001E12AD"/>
    <w:rsid w:val="001E1B3E"/>
    <w:rsid w:val="001E2646"/>
    <w:rsid w:val="001E2FD2"/>
    <w:rsid w:val="001E32B6"/>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F032C"/>
    <w:rsid w:val="001F06FB"/>
    <w:rsid w:val="001F0E46"/>
    <w:rsid w:val="001F130C"/>
    <w:rsid w:val="001F15EA"/>
    <w:rsid w:val="001F17A1"/>
    <w:rsid w:val="001F18EC"/>
    <w:rsid w:val="001F1C9A"/>
    <w:rsid w:val="001F2068"/>
    <w:rsid w:val="001F20D8"/>
    <w:rsid w:val="001F222C"/>
    <w:rsid w:val="001F2F5C"/>
    <w:rsid w:val="001F30D3"/>
    <w:rsid w:val="001F3823"/>
    <w:rsid w:val="001F4678"/>
    <w:rsid w:val="001F4FEB"/>
    <w:rsid w:val="001F510B"/>
    <w:rsid w:val="001F52D3"/>
    <w:rsid w:val="001F6290"/>
    <w:rsid w:val="001F62EE"/>
    <w:rsid w:val="001F6954"/>
    <w:rsid w:val="001F714D"/>
    <w:rsid w:val="001F729C"/>
    <w:rsid w:val="00200057"/>
    <w:rsid w:val="0020031E"/>
    <w:rsid w:val="00200350"/>
    <w:rsid w:val="002006AB"/>
    <w:rsid w:val="002006BD"/>
    <w:rsid w:val="00200C7D"/>
    <w:rsid w:val="00200F6D"/>
    <w:rsid w:val="00201325"/>
    <w:rsid w:val="00201406"/>
    <w:rsid w:val="002015B2"/>
    <w:rsid w:val="00202482"/>
    <w:rsid w:val="00202935"/>
    <w:rsid w:val="00202C7B"/>
    <w:rsid w:val="00202CDC"/>
    <w:rsid w:val="00202CF4"/>
    <w:rsid w:val="002030C4"/>
    <w:rsid w:val="002033AA"/>
    <w:rsid w:val="00203DEC"/>
    <w:rsid w:val="0020479E"/>
    <w:rsid w:val="00204D9B"/>
    <w:rsid w:val="00205042"/>
    <w:rsid w:val="00205ABC"/>
    <w:rsid w:val="00205CED"/>
    <w:rsid w:val="00206443"/>
    <w:rsid w:val="00207020"/>
    <w:rsid w:val="002070C5"/>
    <w:rsid w:val="00207EDF"/>
    <w:rsid w:val="00207F71"/>
    <w:rsid w:val="00210164"/>
    <w:rsid w:val="0021096D"/>
    <w:rsid w:val="00210ACF"/>
    <w:rsid w:val="0021134A"/>
    <w:rsid w:val="0021144E"/>
    <w:rsid w:val="0021197C"/>
    <w:rsid w:val="00211CB9"/>
    <w:rsid w:val="00211D21"/>
    <w:rsid w:val="00212D46"/>
    <w:rsid w:val="0021313A"/>
    <w:rsid w:val="00213614"/>
    <w:rsid w:val="002136D4"/>
    <w:rsid w:val="00213B11"/>
    <w:rsid w:val="00213C43"/>
    <w:rsid w:val="0021400F"/>
    <w:rsid w:val="002140FC"/>
    <w:rsid w:val="00214404"/>
    <w:rsid w:val="00214729"/>
    <w:rsid w:val="00214BB9"/>
    <w:rsid w:val="00214F85"/>
    <w:rsid w:val="002150EF"/>
    <w:rsid w:val="002151B2"/>
    <w:rsid w:val="00215BB0"/>
    <w:rsid w:val="00215E5F"/>
    <w:rsid w:val="00215EDF"/>
    <w:rsid w:val="00216CBC"/>
    <w:rsid w:val="00216D9C"/>
    <w:rsid w:val="00216DB1"/>
    <w:rsid w:val="00216FDA"/>
    <w:rsid w:val="00217CBE"/>
    <w:rsid w:val="002201BF"/>
    <w:rsid w:val="0022034C"/>
    <w:rsid w:val="00220861"/>
    <w:rsid w:val="00220B70"/>
    <w:rsid w:val="00220B8E"/>
    <w:rsid w:val="00220E71"/>
    <w:rsid w:val="002213DA"/>
    <w:rsid w:val="0022150E"/>
    <w:rsid w:val="00221B96"/>
    <w:rsid w:val="00222EE5"/>
    <w:rsid w:val="002234A2"/>
    <w:rsid w:val="00223ACA"/>
    <w:rsid w:val="00223F6E"/>
    <w:rsid w:val="0022410C"/>
    <w:rsid w:val="0022417B"/>
    <w:rsid w:val="00224900"/>
    <w:rsid w:val="00224A33"/>
    <w:rsid w:val="002250B2"/>
    <w:rsid w:val="00225432"/>
    <w:rsid w:val="00225AE6"/>
    <w:rsid w:val="00225CDC"/>
    <w:rsid w:val="00225E68"/>
    <w:rsid w:val="00226231"/>
    <w:rsid w:val="00226BDD"/>
    <w:rsid w:val="00226CE9"/>
    <w:rsid w:val="00227081"/>
    <w:rsid w:val="00227596"/>
    <w:rsid w:val="002275FD"/>
    <w:rsid w:val="00230064"/>
    <w:rsid w:val="002301DF"/>
    <w:rsid w:val="0023022B"/>
    <w:rsid w:val="00230CC0"/>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65C9"/>
    <w:rsid w:val="00236650"/>
    <w:rsid w:val="00236C0F"/>
    <w:rsid w:val="0023715B"/>
    <w:rsid w:val="0023724D"/>
    <w:rsid w:val="00237CE2"/>
    <w:rsid w:val="00237D00"/>
    <w:rsid w:val="0024007C"/>
    <w:rsid w:val="00240369"/>
    <w:rsid w:val="002407C3"/>
    <w:rsid w:val="00240859"/>
    <w:rsid w:val="0024094E"/>
    <w:rsid w:val="00240AEB"/>
    <w:rsid w:val="00240D74"/>
    <w:rsid w:val="00240E3F"/>
    <w:rsid w:val="00241102"/>
    <w:rsid w:val="00241514"/>
    <w:rsid w:val="00241B39"/>
    <w:rsid w:val="00241B9D"/>
    <w:rsid w:val="00241C8A"/>
    <w:rsid w:val="002421EA"/>
    <w:rsid w:val="00242661"/>
    <w:rsid w:val="002426E8"/>
    <w:rsid w:val="00242893"/>
    <w:rsid w:val="002428B7"/>
    <w:rsid w:val="0024373D"/>
    <w:rsid w:val="00243F1B"/>
    <w:rsid w:val="0024491A"/>
    <w:rsid w:val="002449C0"/>
    <w:rsid w:val="00245261"/>
    <w:rsid w:val="00245FB9"/>
    <w:rsid w:val="002460BA"/>
    <w:rsid w:val="002464FD"/>
    <w:rsid w:val="00246645"/>
    <w:rsid w:val="00246BCA"/>
    <w:rsid w:val="00246F59"/>
    <w:rsid w:val="00246F85"/>
    <w:rsid w:val="00247012"/>
    <w:rsid w:val="00247DD2"/>
    <w:rsid w:val="002500F9"/>
    <w:rsid w:val="00250D11"/>
    <w:rsid w:val="00251287"/>
    <w:rsid w:val="00251435"/>
    <w:rsid w:val="00251960"/>
    <w:rsid w:val="002519D8"/>
    <w:rsid w:val="00251A97"/>
    <w:rsid w:val="00251BB5"/>
    <w:rsid w:val="00251CED"/>
    <w:rsid w:val="002522BC"/>
    <w:rsid w:val="0025230E"/>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36B"/>
    <w:rsid w:val="0026765C"/>
    <w:rsid w:val="00267710"/>
    <w:rsid w:val="00267C15"/>
    <w:rsid w:val="00267EC9"/>
    <w:rsid w:val="00270E06"/>
    <w:rsid w:val="002710E4"/>
    <w:rsid w:val="00271258"/>
    <w:rsid w:val="002712F3"/>
    <w:rsid w:val="00271392"/>
    <w:rsid w:val="00272208"/>
    <w:rsid w:val="0027260D"/>
    <w:rsid w:val="00272A47"/>
    <w:rsid w:val="00272D4F"/>
    <w:rsid w:val="0027381B"/>
    <w:rsid w:val="0027393F"/>
    <w:rsid w:val="002739A3"/>
    <w:rsid w:val="00273E35"/>
    <w:rsid w:val="002743CE"/>
    <w:rsid w:val="00274718"/>
    <w:rsid w:val="002748E6"/>
    <w:rsid w:val="00274AEA"/>
    <w:rsid w:val="00274CDF"/>
    <w:rsid w:val="00274F03"/>
    <w:rsid w:val="002757D9"/>
    <w:rsid w:val="00275AA3"/>
    <w:rsid w:val="002761A8"/>
    <w:rsid w:val="00276701"/>
    <w:rsid w:val="0027678B"/>
    <w:rsid w:val="002769E6"/>
    <w:rsid w:val="00276BEB"/>
    <w:rsid w:val="00277CFB"/>
    <w:rsid w:val="00280281"/>
    <w:rsid w:val="00280463"/>
    <w:rsid w:val="00280D52"/>
    <w:rsid w:val="00281187"/>
    <w:rsid w:val="002812D1"/>
    <w:rsid w:val="002819A9"/>
    <w:rsid w:val="00282536"/>
    <w:rsid w:val="002827FA"/>
    <w:rsid w:val="00282B1C"/>
    <w:rsid w:val="00282C40"/>
    <w:rsid w:val="00282FFE"/>
    <w:rsid w:val="002830FA"/>
    <w:rsid w:val="0028362B"/>
    <w:rsid w:val="0028385F"/>
    <w:rsid w:val="002838A8"/>
    <w:rsid w:val="00283A2A"/>
    <w:rsid w:val="00284212"/>
    <w:rsid w:val="0028504B"/>
    <w:rsid w:val="002851C5"/>
    <w:rsid w:val="00285707"/>
    <w:rsid w:val="00285742"/>
    <w:rsid w:val="002857D4"/>
    <w:rsid w:val="00285A1C"/>
    <w:rsid w:val="00285C6B"/>
    <w:rsid w:val="00286300"/>
    <w:rsid w:val="00287023"/>
    <w:rsid w:val="002873EC"/>
    <w:rsid w:val="0028775B"/>
    <w:rsid w:val="00290915"/>
    <w:rsid w:val="00290AD2"/>
    <w:rsid w:val="00290DA1"/>
    <w:rsid w:val="00291135"/>
    <w:rsid w:val="00291166"/>
    <w:rsid w:val="002912AD"/>
    <w:rsid w:val="002917CA"/>
    <w:rsid w:val="0029256C"/>
    <w:rsid w:val="00292DFB"/>
    <w:rsid w:val="00292F14"/>
    <w:rsid w:val="0029334B"/>
    <w:rsid w:val="0029340C"/>
    <w:rsid w:val="002935AC"/>
    <w:rsid w:val="002937CC"/>
    <w:rsid w:val="00293AEB"/>
    <w:rsid w:val="00293AFA"/>
    <w:rsid w:val="0029407D"/>
    <w:rsid w:val="00294277"/>
    <w:rsid w:val="00294395"/>
    <w:rsid w:val="002948D6"/>
    <w:rsid w:val="00294BA3"/>
    <w:rsid w:val="00294D78"/>
    <w:rsid w:val="00294DB2"/>
    <w:rsid w:val="002952AB"/>
    <w:rsid w:val="0029552C"/>
    <w:rsid w:val="002956D2"/>
    <w:rsid w:val="00295B89"/>
    <w:rsid w:val="00296765"/>
    <w:rsid w:val="002973CA"/>
    <w:rsid w:val="00297611"/>
    <w:rsid w:val="00297664"/>
    <w:rsid w:val="00297ECC"/>
    <w:rsid w:val="00297FCF"/>
    <w:rsid w:val="002A0881"/>
    <w:rsid w:val="002A0F4A"/>
    <w:rsid w:val="002A0FE0"/>
    <w:rsid w:val="002A1294"/>
    <w:rsid w:val="002A1367"/>
    <w:rsid w:val="002A196F"/>
    <w:rsid w:val="002A1CA4"/>
    <w:rsid w:val="002A2513"/>
    <w:rsid w:val="002A277C"/>
    <w:rsid w:val="002A335C"/>
    <w:rsid w:val="002A34F6"/>
    <w:rsid w:val="002A35AD"/>
    <w:rsid w:val="002A377F"/>
    <w:rsid w:val="002A37DB"/>
    <w:rsid w:val="002A39C9"/>
    <w:rsid w:val="002A3B26"/>
    <w:rsid w:val="002A3C6A"/>
    <w:rsid w:val="002A3F82"/>
    <w:rsid w:val="002A427F"/>
    <w:rsid w:val="002A4476"/>
    <w:rsid w:val="002A4AD7"/>
    <w:rsid w:val="002A4B3F"/>
    <w:rsid w:val="002A4DB8"/>
    <w:rsid w:val="002A4E6C"/>
    <w:rsid w:val="002A52C9"/>
    <w:rsid w:val="002A52ED"/>
    <w:rsid w:val="002A5BAF"/>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91C"/>
    <w:rsid w:val="002B0D02"/>
    <w:rsid w:val="002B0DC7"/>
    <w:rsid w:val="002B1151"/>
    <w:rsid w:val="002B199B"/>
    <w:rsid w:val="002B1B54"/>
    <w:rsid w:val="002B1EFF"/>
    <w:rsid w:val="002B23E7"/>
    <w:rsid w:val="002B2592"/>
    <w:rsid w:val="002B26A7"/>
    <w:rsid w:val="002B2760"/>
    <w:rsid w:val="002B27F2"/>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F43"/>
    <w:rsid w:val="002C5F49"/>
    <w:rsid w:val="002C674B"/>
    <w:rsid w:val="002C675A"/>
    <w:rsid w:val="002C689B"/>
    <w:rsid w:val="002C71F5"/>
    <w:rsid w:val="002C7240"/>
    <w:rsid w:val="002C7398"/>
    <w:rsid w:val="002D0498"/>
    <w:rsid w:val="002D095B"/>
    <w:rsid w:val="002D0CF7"/>
    <w:rsid w:val="002D1394"/>
    <w:rsid w:val="002D1B31"/>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E26"/>
    <w:rsid w:val="002D777F"/>
    <w:rsid w:val="002D7B31"/>
    <w:rsid w:val="002E08F4"/>
    <w:rsid w:val="002E0DDC"/>
    <w:rsid w:val="002E1625"/>
    <w:rsid w:val="002E1744"/>
    <w:rsid w:val="002E1C13"/>
    <w:rsid w:val="002E1C80"/>
    <w:rsid w:val="002E200A"/>
    <w:rsid w:val="002E233A"/>
    <w:rsid w:val="002E2D36"/>
    <w:rsid w:val="002E3352"/>
    <w:rsid w:val="002E364D"/>
    <w:rsid w:val="002E394A"/>
    <w:rsid w:val="002E46DA"/>
    <w:rsid w:val="002E4782"/>
    <w:rsid w:val="002E50B7"/>
    <w:rsid w:val="002E5751"/>
    <w:rsid w:val="002E5BD4"/>
    <w:rsid w:val="002E5C15"/>
    <w:rsid w:val="002E61CE"/>
    <w:rsid w:val="002E69D3"/>
    <w:rsid w:val="002E6ACC"/>
    <w:rsid w:val="002E6FE8"/>
    <w:rsid w:val="002E71E9"/>
    <w:rsid w:val="002E7948"/>
    <w:rsid w:val="002E7B6F"/>
    <w:rsid w:val="002E7C8D"/>
    <w:rsid w:val="002F0143"/>
    <w:rsid w:val="002F04D4"/>
    <w:rsid w:val="002F07C5"/>
    <w:rsid w:val="002F0A3B"/>
    <w:rsid w:val="002F15AA"/>
    <w:rsid w:val="002F199A"/>
    <w:rsid w:val="002F1DAF"/>
    <w:rsid w:val="002F22C2"/>
    <w:rsid w:val="002F24C7"/>
    <w:rsid w:val="002F26F0"/>
    <w:rsid w:val="002F33C8"/>
    <w:rsid w:val="002F3613"/>
    <w:rsid w:val="002F3832"/>
    <w:rsid w:val="002F3A30"/>
    <w:rsid w:val="002F3BCD"/>
    <w:rsid w:val="002F3EF1"/>
    <w:rsid w:val="002F3F79"/>
    <w:rsid w:val="002F40B5"/>
    <w:rsid w:val="002F42E0"/>
    <w:rsid w:val="002F4D55"/>
    <w:rsid w:val="002F4D89"/>
    <w:rsid w:val="002F4FB1"/>
    <w:rsid w:val="002F5069"/>
    <w:rsid w:val="002F5160"/>
    <w:rsid w:val="002F54D4"/>
    <w:rsid w:val="002F572B"/>
    <w:rsid w:val="002F59CB"/>
    <w:rsid w:val="002F5CDC"/>
    <w:rsid w:val="002F6747"/>
    <w:rsid w:val="002F6867"/>
    <w:rsid w:val="002F732E"/>
    <w:rsid w:val="002F759D"/>
    <w:rsid w:val="00300984"/>
    <w:rsid w:val="00301114"/>
    <w:rsid w:val="0030118C"/>
    <w:rsid w:val="003018AE"/>
    <w:rsid w:val="00301AA4"/>
    <w:rsid w:val="00301EF0"/>
    <w:rsid w:val="0030253B"/>
    <w:rsid w:val="003028D5"/>
    <w:rsid w:val="00302F43"/>
    <w:rsid w:val="00303047"/>
    <w:rsid w:val="003033EF"/>
    <w:rsid w:val="003038A9"/>
    <w:rsid w:val="00303B2D"/>
    <w:rsid w:val="00303CC4"/>
    <w:rsid w:val="00303D0B"/>
    <w:rsid w:val="00303DD3"/>
    <w:rsid w:val="00304726"/>
    <w:rsid w:val="0030495B"/>
    <w:rsid w:val="00304BC5"/>
    <w:rsid w:val="00304CAF"/>
    <w:rsid w:val="00304E68"/>
    <w:rsid w:val="00304FA8"/>
    <w:rsid w:val="003050F6"/>
    <w:rsid w:val="00305FA8"/>
    <w:rsid w:val="003060C8"/>
    <w:rsid w:val="00306674"/>
    <w:rsid w:val="00306809"/>
    <w:rsid w:val="0030685B"/>
    <w:rsid w:val="00306977"/>
    <w:rsid w:val="00306A8E"/>
    <w:rsid w:val="00306ED2"/>
    <w:rsid w:val="00307227"/>
    <w:rsid w:val="00307957"/>
    <w:rsid w:val="00307E8A"/>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42C4"/>
    <w:rsid w:val="00314457"/>
    <w:rsid w:val="00315605"/>
    <w:rsid w:val="00315B22"/>
    <w:rsid w:val="0031610D"/>
    <w:rsid w:val="0031683C"/>
    <w:rsid w:val="00316D67"/>
    <w:rsid w:val="00317270"/>
    <w:rsid w:val="00317290"/>
    <w:rsid w:val="003173E3"/>
    <w:rsid w:val="00317557"/>
    <w:rsid w:val="00317ACC"/>
    <w:rsid w:val="00317B4E"/>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312"/>
    <w:rsid w:val="00325C6F"/>
    <w:rsid w:val="00325D7C"/>
    <w:rsid w:val="00325E71"/>
    <w:rsid w:val="00327714"/>
    <w:rsid w:val="003277B3"/>
    <w:rsid w:val="00327879"/>
    <w:rsid w:val="00327CE0"/>
    <w:rsid w:val="00327E7A"/>
    <w:rsid w:val="00327F65"/>
    <w:rsid w:val="0033038C"/>
    <w:rsid w:val="003308E3"/>
    <w:rsid w:val="0033171B"/>
    <w:rsid w:val="003320DA"/>
    <w:rsid w:val="003320F4"/>
    <w:rsid w:val="003322BE"/>
    <w:rsid w:val="00332419"/>
    <w:rsid w:val="00332426"/>
    <w:rsid w:val="00332AA2"/>
    <w:rsid w:val="003335C7"/>
    <w:rsid w:val="00333CFA"/>
    <w:rsid w:val="00333DCB"/>
    <w:rsid w:val="00333DF1"/>
    <w:rsid w:val="00333E45"/>
    <w:rsid w:val="0033456A"/>
    <w:rsid w:val="0033466D"/>
    <w:rsid w:val="003349B0"/>
    <w:rsid w:val="00334D3F"/>
    <w:rsid w:val="0033569B"/>
    <w:rsid w:val="003357AC"/>
    <w:rsid w:val="00335852"/>
    <w:rsid w:val="00336BFC"/>
    <w:rsid w:val="00336FFE"/>
    <w:rsid w:val="0033725D"/>
    <w:rsid w:val="00337591"/>
    <w:rsid w:val="00337B42"/>
    <w:rsid w:val="00337BA1"/>
    <w:rsid w:val="00337D0D"/>
    <w:rsid w:val="00337D7C"/>
    <w:rsid w:val="00337DF7"/>
    <w:rsid w:val="00340B19"/>
    <w:rsid w:val="00341584"/>
    <w:rsid w:val="0034162A"/>
    <w:rsid w:val="003418BB"/>
    <w:rsid w:val="00341C13"/>
    <w:rsid w:val="00341C36"/>
    <w:rsid w:val="00342C80"/>
    <w:rsid w:val="00342FB5"/>
    <w:rsid w:val="00343798"/>
    <w:rsid w:val="00343917"/>
    <w:rsid w:val="00343BE7"/>
    <w:rsid w:val="00343D93"/>
    <w:rsid w:val="00343EFC"/>
    <w:rsid w:val="0034437C"/>
    <w:rsid w:val="00344966"/>
    <w:rsid w:val="00344DFB"/>
    <w:rsid w:val="00344E07"/>
    <w:rsid w:val="00344F57"/>
    <w:rsid w:val="003452B8"/>
    <w:rsid w:val="003455BC"/>
    <w:rsid w:val="00345CF2"/>
    <w:rsid w:val="00345D9C"/>
    <w:rsid w:val="00345F1E"/>
    <w:rsid w:val="0034637C"/>
    <w:rsid w:val="003463D1"/>
    <w:rsid w:val="0034665F"/>
    <w:rsid w:val="00346681"/>
    <w:rsid w:val="00346DCC"/>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CBE"/>
    <w:rsid w:val="00355940"/>
    <w:rsid w:val="00355C26"/>
    <w:rsid w:val="0035636B"/>
    <w:rsid w:val="00356B3C"/>
    <w:rsid w:val="00356E80"/>
    <w:rsid w:val="0035705C"/>
    <w:rsid w:val="003570AA"/>
    <w:rsid w:val="00357444"/>
    <w:rsid w:val="003574D5"/>
    <w:rsid w:val="0035752F"/>
    <w:rsid w:val="003575D9"/>
    <w:rsid w:val="00357898"/>
    <w:rsid w:val="003578F6"/>
    <w:rsid w:val="00357FB7"/>
    <w:rsid w:val="00361945"/>
    <w:rsid w:val="00361B7F"/>
    <w:rsid w:val="003623BE"/>
    <w:rsid w:val="00362D95"/>
    <w:rsid w:val="00362DE6"/>
    <w:rsid w:val="0036300E"/>
    <w:rsid w:val="00363973"/>
    <w:rsid w:val="00363E52"/>
    <w:rsid w:val="0036447D"/>
    <w:rsid w:val="003646F5"/>
    <w:rsid w:val="00364852"/>
    <w:rsid w:val="00364A78"/>
    <w:rsid w:val="00364AF0"/>
    <w:rsid w:val="00364D33"/>
    <w:rsid w:val="00364EE7"/>
    <w:rsid w:val="00364FED"/>
    <w:rsid w:val="0036553E"/>
    <w:rsid w:val="0036558B"/>
    <w:rsid w:val="003657C9"/>
    <w:rsid w:val="003657DB"/>
    <w:rsid w:val="00365B0F"/>
    <w:rsid w:val="003661C1"/>
    <w:rsid w:val="003665F7"/>
    <w:rsid w:val="003667E5"/>
    <w:rsid w:val="00366C22"/>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3FE"/>
    <w:rsid w:val="0037742C"/>
    <w:rsid w:val="0038027C"/>
    <w:rsid w:val="00380301"/>
    <w:rsid w:val="003806FE"/>
    <w:rsid w:val="00380B7E"/>
    <w:rsid w:val="00380D4A"/>
    <w:rsid w:val="00380E3A"/>
    <w:rsid w:val="003818D2"/>
    <w:rsid w:val="00382736"/>
    <w:rsid w:val="00382A20"/>
    <w:rsid w:val="00382C51"/>
    <w:rsid w:val="00382CAE"/>
    <w:rsid w:val="00382ED6"/>
    <w:rsid w:val="00383BFD"/>
    <w:rsid w:val="00383F87"/>
    <w:rsid w:val="00384430"/>
    <w:rsid w:val="003848BF"/>
    <w:rsid w:val="00384B90"/>
    <w:rsid w:val="00384C46"/>
    <w:rsid w:val="00384E8C"/>
    <w:rsid w:val="00384F55"/>
    <w:rsid w:val="00385476"/>
    <w:rsid w:val="00385608"/>
    <w:rsid w:val="003859EA"/>
    <w:rsid w:val="00385A0A"/>
    <w:rsid w:val="003863EB"/>
    <w:rsid w:val="003875BB"/>
    <w:rsid w:val="003878CA"/>
    <w:rsid w:val="00387A6B"/>
    <w:rsid w:val="00387FAB"/>
    <w:rsid w:val="003900C0"/>
    <w:rsid w:val="0039047C"/>
    <w:rsid w:val="00390D3E"/>
    <w:rsid w:val="003912B1"/>
    <w:rsid w:val="0039151E"/>
    <w:rsid w:val="00391965"/>
    <w:rsid w:val="00391A42"/>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EBF"/>
    <w:rsid w:val="00395B26"/>
    <w:rsid w:val="003964A2"/>
    <w:rsid w:val="0039742F"/>
    <w:rsid w:val="003977C0"/>
    <w:rsid w:val="00397E14"/>
    <w:rsid w:val="00397EE3"/>
    <w:rsid w:val="003A096D"/>
    <w:rsid w:val="003A0AAE"/>
    <w:rsid w:val="003A0B29"/>
    <w:rsid w:val="003A1076"/>
    <w:rsid w:val="003A110F"/>
    <w:rsid w:val="003A1BBB"/>
    <w:rsid w:val="003A2390"/>
    <w:rsid w:val="003A266D"/>
    <w:rsid w:val="003A3304"/>
    <w:rsid w:val="003A3404"/>
    <w:rsid w:val="003A373F"/>
    <w:rsid w:val="003A3AA9"/>
    <w:rsid w:val="003A4149"/>
    <w:rsid w:val="003A441A"/>
    <w:rsid w:val="003A4467"/>
    <w:rsid w:val="003A4590"/>
    <w:rsid w:val="003A4A7F"/>
    <w:rsid w:val="003A5994"/>
    <w:rsid w:val="003A610F"/>
    <w:rsid w:val="003A639A"/>
    <w:rsid w:val="003A70C0"/>
    <w:rsid w:val="003A7202"/>
    <w:rsid w:val="003A7225"/>
    <w:rsid w:val="003A74DC"/>
    <w:rsid w:val="003A7EB7"/>
    <w:rsid w:val="003B014F"/>
    <w:rsid w:val="003B01B7"/>
    <w:rsid w:val="003B068C"/>
    <w:rsid w:val="003B0892"/>
    <w:rsid w:val="003B0B83"/>
    <w:rsid w:val="003B0C92"/>
    <w:rsid w:val="003B0EB4"/>
    <w:rsid w:val="003B0F6B"/>
    <w:rsid w:val="003B12D4"/>
    <w:rsid w:val="003B15EC"/>
    <w:rsid w:val="003B1AA1"/>
    <w:rsid w:val="003B1AD3"/>
    <w:rsid w:val="003B1D49"/>
    <w:rsid w:val="003B1E64"/>
    <w:rsid w:val="003B1F39"/>
    <w:rsid w:val="003B2104"/>
    <w:rsid w:val="003B2634"/>
    <w:rsid w:val="003B2D53"/>
    <w:rsid w:val="003B325D"/>
    <w:rsid w:val="003B3B61"/>
    <w:rsid w:val="003B3FA6"/>
    <w:rsid w:val="003B4579"/>
    <w:rsid w:val="003B45B9"/>
    <w:rsid w:val="003B46E0"/>
    <w:rsid w:val="003B47BA"/>
    <w:rsid w:val="003B522E"/>
    <w:rsid w:val="003B525B"/>
    <w:rsid w:val="003B5303"/>
    <w:rsid w:val="003B5330"/>
    <w:rsid w:val="003B5641"/>
    <w:rsid w:val="003B57D0"/>
    <w:rsid w:val="003B62C6"/>
    <w:rsid w:val="003B68B1"/>
    <w:rsid w:val="003B6981"/>
    <w:rsid w:val="003B6E40"/>
    <w:rsid w:val="003B6E8F"/>
    <w:rsid w:val="003B716C"/>
    <w:rsid w:val="003B727E"/>
    <w:rsid w:val="003B7475"/>
    <w:rsid w:val="003B7CA7"/>
    <w:rsid w:val="003B7F2A"/>
    <w:rsid w:val="003C0606"/>
    <w:rsid w:val="003C07AE"/>
    <w:rsid w:val="003C0EE3"/>
    <w:rsid w:val="003C10FF"/>
    <w:rsid w:val="003C1296"/>
    <w:rsid w:val="003C1446"/>
    <w:rsid w:val="003C1902"/>
    <w:rsid w:val="003C20EB"/>
    <w:rsid w:val="003C272E"/>
    <w:rsid w:val="003C2CC8"/>
    <w:rsid w:val="003C2F96"/>
    <w:rsid w:val="003C317D"/>
    <w:rsid w:val="003C3D89"/>
    <w:rsid w:val="003C46D6"/>
    <w:rsid w:val="003C4E3A"/>
    <w:rsid w:val="003C50F0"/>
    <w:rsid w:val="003C50F4"/>
    <w:rsid w:val="003C558B"/>
    <w:rsid w:val="003C57BD"/>
    <w:rsid w:val="003C59E0"/>
    <w:rsid w:val="003C68FE"/>
    <w:rsid w:val="003C73EE"/>
    <w:rsid w:val="003C7ABF"/>
    <w:rsid w:val="003C7FF4"/>
    <w:rsid w:val="003D0164"/>
    <w:rsid w:val="003D074E"/>
    <w:rsid w:val="003D0A8D"/>
    <w:rsid w:val="003D0F39"/>
    <w:rsid w:val="003D157B"/>
    <w:rsid w:val="003D157E"/>
    <w:rsid w:val="003D18F6"/>
    <w:rsid w:val="003D1EC8"/>
    <w:rsid w:val="003D203D"/>
    <w:rsid w:val="003D2112"/>
    <w:rsid w:val="003D2366"/>
    <w:rsid w:val="003D27D8"/>
    <w:rsid w:val="003D2843"/>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E0A93"/>
    <w:rsid w:val="003E10AF"/>
    <w:rsid w:val="003E1E36"/>
    <w:rsid w:val="003E2343"/>
    <w:rsid w:val="003E263E"/>
    <w:rsid w:val="003E2851"/>
    <w:rsid w:val="003E2EF9"/>
    <w:rsid w:val="003E2F0A"/>
    <w:rsid w:val="003E31C0"/>
    <w:rsid w:val="003E332D"/>
    <w:rsid w:val="003E3A3D"/>
    <w:rsid w:val="003E404C"/>
    <w:rsid w:val="003E453F"/>
    <w:rsid w:val="003E4788"/>
    <w:rsid w:val="003E488D"/>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3CCC"/>
    <w:rsid w:val="003F4424"/>
    <w:rsid w:val="003F4BF6"/>
    <w:rsid w:val="003F4FFD"/>
    <w:rsid w:val="003F54A8"/>
    <w:rsid w:val="003F57EE"/>
    <w:rsid w:val="003F5963"/>
    <w:rsid w:val="003F615E"/>
    <w:rsid w:val="003F63B0"/>
    <w:rsid w:val="003F6759"/>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40E9"/>
    <w:rsid w:val="00414509"/>
    <w:rsid w:val="004145CA"/>
    <w:rsid w:val="00414CFC"/>
    <w:rsid w:val="00415787"/>
    <w:rsid w:val="004160BD"/>
    <w:rsid w:val="0041621F"/>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82"/>
    <w:rsid w:val="004217D4"/>
    <w:rsid w:val="00421864"/>
    <w:rsid w:val="004218B8"/>
    <w:rsid w:val="00421DFE"/>
    <w:rsid w:val="00421F54"/>
    <w:rsid w:val="00422459"/>
    <w:rsid w:val="0042280A"/>
    <w:rsid w:val="00422BEC"/>
    <w:rsid w:val="00422DE0"/>
    <w:rsid w:val="00422DE6"/>
    <w:rsid w:val="00422EDC"/>
    <w:rsid w:val="00423854"/>
    <w:rsid w:val="004239CC"/>
    <w:rsid w:val="004240B1"/>
    <w:rsid w:val="004245BA"/>
    <w:rsid w:val="00424896"/>
    <w:rsid w:val="00424AC1"/>
    <w:rsid w:val="00425086"/>
    <w:rsid w:val="004250E0"/>
    <w:rsid w:val="004252D2"/>
    <w:rsid w:val="00425691"/>
    <w:rsid w:val="00425CFC"/>
    <w:rsid w:val="00425F5A"/>
    <w:rsid w:val="00425FE7"/>
    <w:rsid w:val="0042612F"/>
    <w:rsid w:val="004266D2"/>
    <w:rsid w:val="00426E00"/>
    <w:rsid w:val="00427632"/>
    <w:rsid w:val="00427A3C"/>
    <w:rsid w:val="00427C39"/>
    <w:rsid w:val="00427DB3"/>
    <w:rsid w:val="004302F6"/>
    <w:rsid w:val="004304B3"/>
    <w:rsid w:val="00430645"/>
    <w:rsid w:val="0043093F"/>
    <w:rsid w:val="00430B03"/>
    <w:rsid w:val="00430F33"/>
    <w:rsid w:val="00431316"/>
    <w:rsid w:val="00431476"/>
    <w:rsid w:val="004316BF"/>
    <w:rsid w:val="004319AD"/>
    <w:rsid w:val="00431C7B"/>
    <w:rsid w:val="0043229F"/>
    <w:rsid w:val="00433081"/>
    <w:rsid w:val="004331BA"/>
    <w:rsid w:val="00433290"/>
    <w:rsid w:val="00433452"/>
    <w:rsid w:val="00433678"/>
    <w:rsid w:val="00433964"/>
    <w:rsid w:val="0043487A"/>
    <w:rsid w:val="0043523E"/>
    <w:rsid w:val="004356CC"/>
    <w:rsid w:val="00435729"/>
    <w:rsid w:val="004359A1"/>
    <w:rsid w:val="004359B0"/>
    <w:rsid w:val="00435C26"/>
    <w:rsid w:val="00436229"/>
    <w:rsid w:val="00436398"/>
    <w:rsid w:val="0043658F"/>
    <w:rsid w:val="00436AD7"/>
    <w:rsid w:val="00436E6A"/>
    <w:rsid w:val="00437186"/>
    <w:rsid w:val="00437247"/>
    <w:rsid w:val="0043770C"/>
    <w:rsid w:val="004377F7"/>
    <w:rsid w:val="00437C96"/>
    <w:rsid w:val="00440103"/>
    <w:rsid w:val="0044015E"/>
    <w:rsid w:val="0044099C"/>
    <w:rsid w:val="00440DC0"/>
    <w:rsid w:val="00440E1F"/>
    <w:rsid w:val="00441226"/>
    <w:rsid w:val="0044130A"/>
    <w:rsid w:val="00441919"/>
    <w:rsid w:val="00441D58"/>
    <w:rsid w:val="0044210D"/>
    <w:rsid w:val="00442468"/>
    <w:rsid w:val="0044257D"/>
    <w:rsid w:val="004428C9"/>
    <w:rsid w:val="004429C7"/>
    <w:rsid w:val="00443064"/>
    <w:rsid w:val="00443479"/>
    <w:rsid w:val="004434C1"/>
    <w:rsid w:val="00443A26"/>
    <w:rsid w:val="00444473"/>
    <w:rsid w:val="004444E1"/>
    <w:rsid w:val="0044450B"/>
    <w:rsid w:val="00444538"/>
    <w:rsid w:val="004448CB"/>
    <w:rsid w:val="004454EB"/>
    <w:rsid w:val="0044574D"/>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281C"/>
    <w:rsid w:val="00453B67"/>
    <w:rsid w:val="00453C7D"/>
    <w:rsid w:val="0045423F"/>
    <w:rsid w:val="004542E8"/>
    <w:rsid w:val="00454E78"/>
    <w:rsid w:val="004552E9"/>
    <w:rsid w:val="004555DB"/>
    <w:rsid w:val="00455745"/>
    <w:rsid w:val="004567B0"/>
    <w:rsid w:val="00456C1A"/>
    <w:rsid w:val="00457756"/>
    <w:rsid w:val="0045784D"/>
    <w:rsid w:val="00457AFD"/>
    <w:rsid w:val="00457B02"/>
    <w:rsid w:val="00457F60"/>
    <w:rsid w:val="00457F9E"/>
    <w:rsid w:val="00460413"/>
    <w:rsid w:val="004605AB"/>
    <w:rsid w:val="00460713"/>
    <w:rsid w:val="00461ACA"/>
    <w:rsid w:val="00461C7E"/>
    <w:rsid w:val="00461D91"/>
    <w:rsid w:val="00461ED8"/>
    <w:rsid w:val="004621BD"/>
    <w:rsid w:val="00462497"/>
    <w:rsid w:val="004624B7"/>
    <w:rsid w:val="00462F8F"/>
    <w:rsid w:val="004639F6"/>
    <w:rsid w:val="00463D37"/>
    <w:rsid w:val="00463FE2"/>
    <w:rsid w:val="00464357"/>
    <w:rsid w:val="00464416"/>
    <w:rsid w:val="00464BCC"/>
    <w:rsid w:val="0046547C"/>
    <w:rsid w:val="00465489"/>
    <w:rsid w:val="00465952"/>
    <w:rsid w:val="004662B9"/>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795"/>
    <w:rsid w:val="004729EF"/>
    <w:rsid w:val="00472FA2"/>
    <w:rsid w:val="00472FA4"/>
    <w:rsid w:val="00473153"/>
    <w:rsid w:val="00473F8C"/>
    <w:rsid w:val="00474388"/>
    <w:rsid w:val="00475797"/>
    <w:rsid w:val="00475888"/>
    <w:rsid w:val="004758E6"/>
    <w:rsid w:val="00475B47"/>
    <w:rsid w:val="004761B1"/>
    <w:rsid w:val="00476565"/>
    <w:rsid w:val="00476E8F"/>
    <w:rsid w:val="0047718D"/>
    <w:rsid w:val="00477882"/>
    <w:rsid w:val="004804EB"/>
    <w:rsid w:val="00480600"/>
    <w:rsid w:val="004806D9"/>
    <w:rsid w:val="00480AE9"/>
    <w:rsid w:val="00480C6C"/>
    <w:rsid w:val="00480CDD"/>
    <w:rsid w:val="004816D2"/>
    <w:rsid w:val="00481712"/>
    <w:rsid w:val="0048189C"/>
    <w:rsid w:val="0048199E"/>
    <w:rsid w:val="00481A99"/>
    <w:rsid w:val="00481D2C"/>
    <w:rsid w:val="00481F28"/>
    <w:rsid w:val="004820AE"/>
    <w:rsid w:val="00482342"/>
    <w:rsid w:val="004824FE"/>
    <w:rsid w:val="00482B3B"/>
    <w:rsid w:val="00482F5F"/>
    <w:rsid w:val="0048361C"/>
    <w:rsid w:val="00483C55"/>
    <w:rsid w:val="00483D0C"/>
    <w:rsid w:val="00484299"/>
    <w:rsid w:val="004844CC"/>
    <w:rsid w:val="0048468C"/>
    <w:rsid w:val="00484C28"/>
    <w:rsid w:val="00485024"/>
    <w:rsid w:val="0048541C"/>
    <w:rsid w:val="00485FF2"/>
    <w:rsid w:val="0048728C"/>
    <w:rsid w:val="00487FA8"/>
    <w:rsid w:val="00490185"/>
    <w:rsid w:val="004902E1"/>
    <w:rsid w:val="00490BBC"/>
    <w:rsid w:val="00490F0E"/>
    <w:rsid w:val="00491081"/>
    <w:rsid w:val="00491143"/>
    <w:rsid w:val="00491555"/>
    <w:rsid w:val="004915BB"/>
    <w:rsid w:val="00491A91"/>
    <w:rsid w:val="00491E9C"/>
    <w:rsid w:val="00491ED9"/>
    <w:rsid w:val="004924A2"/>
    <w:rsid w:val="004924F5"/>
    <w:rsid w:val="00492F14"/>
    <w:rsid w:val="0049367B"/>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95A"/>
    <w:rsid w:val="004A0DA8"/>
    <w:rsid w:val="004A0EC1"/>
    <w:rsid w:val="004A12B9"/>
    <w:rsid w:val="004A1413"/>
    <w:rsid w:val="004A1487"/>
    <w:rsid w:val="004A14DA"/>
    <w:rsid w:val="004A154E"/>
    <w:rsid w:val="004A1920"/>
    <w:rsid w:val="004A226D"/>
    <w:rsid w:val="004A2BEA"/>
    <w:rsid w:val="004A2F38"/>
    <w:rsid w:val="004A3107"/>
    <w:rsid w:val="004A35C4"/>
    <w:rsid w:val="004A3812"/>
    <w:rsid w:val="004A38BF"/>
    <w:rsid w:val="004A3A3D"/>
    <w:rsid w:val="004A3A45"/>
    <w:rsid w:val="004A3DB8"/>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D87"/>
    <w:rsid w:val="004A7F9E"/>
    <w:rsid w:val="004B0224"/>
    <w:rsid w:val="004B066C"/>
    <w:rsid w:val="004B0793"/>
    <w:rsid w:val="004B0EA0"/>
    <w:rsid w:val="004B15B0"/>
    <w:rsid w:val="004B1895"/>
    <w:rsid w:val="004B2BC1"/>
    <w:rsid w:val="004B2EF5"/>
    <w:rsid w:val="004B33FD"/>
    <w:rsid w:val="004B34A6"/>
    <w:rsid w:val="004B3BE5"/>
    <w:rsid w:val="004B3FF4"/>
    <w:rsid w:val="004B421E"/>
    <w:rsid w:val="004B4620"/>
    <w:rsid w:val="004B4978"/>
    <w:rsid w:val="004B4EF5"/>
    <w:rsid w:val="004B557B"/>
    <w:rsid w:val="004B58C2"/>
    <w:rsid w:val="004B5F76"/>
    <w:rsid w:val="004B6073"/>
    <w:rsid w:val="004B6AFB"/>
    <w:rsid w:val="004B6D5E"/>
    <w:rsid w:val="004B6EBB"/>
    <w:rsid w:val="004B7186"/>
    <w:rsid w:val="004B7B9F"/>
    <w:rsid w:val="004B7EBA"/>
    <w:rsid w:val="004C0109"/>
    <w:rsid w:val="004C0253"/>
    <w:rsid w:val="004C0BF0"/>
    <w:rsid w:val="004C1296"/>
    <w:rsid w:val="004C15CA"/>
    <w:rsid w:val="004C22EE"/>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D0017"/>
    <w:rsid w:val="004D159E"/>
    <w:rsid w:val="004D19FD"/>
    <w:rsid w:val="004D2222"/>
    <w:rsid w:val="004D225F"/>
    <w:rsid w:val="004D2497"/>
    <w:rsid w:val="004D258D"/>
    <w:rsid w:val="004D2A9D"/>
    <w:rsid w:val="004D2C29"/>
    <w:rsid w:val="004D32D9"/>
    <w:rsid w:val="004D32FF"/>
    <w:rsid w:val="004D33A1"/>
    <w:rsid w:val="004D33C3"/>
    <w:rsid w:val="004D3421"/>
    <w:rsid w:val="004D34E8"/>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1037"/>
    <w:rsid w:val="004E1343"/>
    <w:rsid w:val="004E141B"/>
    <w:rsid w:val="004E2165"/>
    <w:rsid w:val="004E24E8"/>
    <w:rsid w:val="004E33F6"/>
    <w:rsid w:val="004E3B7C"/>
    <w:rsid w:val="004E3E88"/>
    <w:rsid w:val="004E3FCC"/>
    <w:rsid w:val="004E4762"/>
    <w:rsid w:val="004E4B2A"/>
    <w:rsid w:val="004E4BED"/>
    <w:rsid w:val="004E4F8A"/>
    <w:rsid w:val="004E5015"/>
    <w:rsid w:val="004E508D"/>
    <w:rsid w:val="004E52E7"/>
    <w:rsid w:val="004E535A"/>
    <w:rsid w:val="004E5658"/>
    <w:rsid w:val="004E6354"/>
    <w:rsid w:val="004E6608"/>
    <w:rsid w:val="004E6A8E"/>
    <w:rsid w:val="004E7140"/>
    <w:rsid w:val="004E7406"/>
    <w:rsid w:val="004F01FA"/>
    <w:rsid w:val="004F0D67"/>
    <w:rsid w:val="004F16B1"/>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E4C"/>
    <w:rsid w:val="004F7EE1"/>
    <w:rsid w:val="00500F71"/>
    <w:rsid w:val="0050102D"/>
    <w:rsid w:val="00501104"/>
    <w:rsid w:val="005011BB"/>
    <w:rsid w:val="005011F7"/>
    <w:rsid w:val="00501555"/>
    <w:rsid w:val="00501B44"/>
    <w:rsid w:val="00502088"/>
    <w:rsid w:val="0050223F"/>
    <w:rsid w:val="005022A6"/>
    <w:rsid w:val="00502437"/>
    <w:rsid w:val="005029DA"/>
    <w:rsid w:val="00502EE6"/>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AED"/>
    <w:rsid w:val="00507E13"/>
    <w:rsid w:val="0051002F"/>
    <w:rsid w:val="0051006E"/>
    <w:rsid w:val="005102A0"/>
    <w:rsid w:val="00510AA9"/>
    <w:rsid w:val="0051193B"/>
    <w:rsid w:val="00512666"/>
    <w:rsid w:val="005127BB"/>
    <w:rsid w:val="00512DDA"/>
    <w:rsid w:val="00512E76"/>
    <w:rsid w:val="00512FF3"/>
    <w:rsid w:val="00513058"/>
    <w:rsid w:val="0051305C"/>
    <w:rsid w:val="00513127"/>
    <w:rsid w:val="005132E3"/>
    <w:rsid w:val="005135CB"/>
    <w:rsid w:val="00513884"/>
    <w:rsid w:val="005139B2"/>
    <w:rsid w:val="005141E3"/>
    <w:rsid w:val="00514DBE"/>
    <w:rsid w:val="00514F9C"/>
    <w:rsid w:val="005154B9"/>
    <w:rsid w:val="00515870"/>
    <w:rsid w:val="005159F7"/>
    <w:rsid w:val="00515A44"/>
    <w:rsid w:val="00515A86"/>
    <w:rsid w:val="00515BCD"/>
    <w:rsid w:val="00516181"/>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37D"/>
    <w:rsid w:val="0052150D"/>
    <w:rsid w:val="0052182D"/>
    <w:rsid w:val="00521863"/>
    <w:rsid w:val="0052296E"/>
    <w:rsid w:val="00522E5D"/>
    <w:rsid w:val="00522ED2"/>
    <w:rsid w:val="00523036"/>
    <w:rsid w:val="00523356"/>
    <w:rsid w:val="00523A6F"/>
    <w:rsid w:val="00523CA1"/>
    <w:rsid w:val="0052487E"/>
    <w:rsid w:val="00525215"/>
    <w:rsid w:val="005253EA"/>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D3C"/>
    <w:rsid w:val="00537E0C"/>
    <w:rsid w:val="00537E29"/>
    <w:rsid w:val="005403FC"/>
    <w:rsid w:val="0054065A"/>
    <w:rsid w:val="00540FAE"/>
    <w:rsid w:val="005412E3"/>
    <w:rsid w:val="005422B8"/>
    <w:rsid w:val="00542432"/>
    <w:rsid w:val="00542668"/>
    <w:rsid w:val="00542B93"/>
    <w:rsid w:val="005434F0"/>
    <w:rsid w:val="00543F0F"/>
    <w:rsid w:val="00543FAE"/>
    <w:rsid w:val="005441A8"/>
    <w:rsid w:val="00544E06"/>
    <w:rsid w:val="0054533C"/>
    <w:rsid w:val="005456A6"/>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1B7"/>
    <w:rsid w:val="00553409"/>
    <w:rsid w:val="00553877"/>
    <w:rsid w:val="00553B81"/>
    <w:rsid w:val="00553D61"/>
    <w:rsid w:val="005540B1"/>
    <w:rsid w:val="00554212"/>
    <w:rsid w:val="0055441F"/>
    <w:rsid w:val="00554AB1"/>
    <w:rsid w:val="00554FD1"/>
    <w:rsid w:val="00555D55"/>
    <w:rsid w:val="005561D5"/>
    <w:rsid w:val="0055648C"/>
    <w:rsid w:val="0055686C"/>
    <w:rsid w:val="00557688"/>
    <w:rsid w:val="005576CA"/>
    <w:rsid w:val="00557A7B"/>
    <w:rsid w:val="00557B9E"/>
    <w:rsid w:val="00557EE3"/>
    <w:rsid w:val="005600DA"/>
    <w:rsid w:val="00560370"/>
    <w:rsid w:val="00560A3F"/>
    <w:rsid w:val="00560B5F"/>
    <w:rsid w:val="00560BC4"/>
    <w:rsid w:val="00560E9F"/>
    <w:rsid w:val="00561301"/>
    <w:rsid w:val="00561542"/>
    <w:rsid w:val="00561A52"/>
    <w:rsid w:val="00561BDE"/>
    <w:rsid w:val="00561D35"/>
    <w:rsid w:val="00561FC7"/>
    <w:rsid w:val="005621EE"/>
    <w:rsid w:val="00562B96"/>
    <w:rsid w:val="00563915"/>
    <w:rsid w:val="00563A7A"/>
    <w:rsid w:val="00564371"/>
    <w:rsid w:val="00564A2B"/>
    <w:rsid w:val="00564CA6"/>
    <w:rsid w:val="00564F1F"/>
    <w:rsid w:val="005653E2"/>
    <w:rsid w:val="005654A7"/>
    <w:rsid w:val="00565824"/>
    <w:rsid w:val="005659A3"/>
    <w:rsid w:val="00565A90"/>
    <w:rsid w:val="00565C07"/>
    <w:rsid w:val="00565FCA"/>
    <w:rsid w:val="00566007"/>
    <w:rsid w:val="00566087"/>
    <w:rsid w:val="00566267"/>
    <w:rsid w:val="005662E7"/>
    <w:rsid w:val="0056672C"/>
    <w:rsid w:val="00566DBF"/>
    <w:rsid w:val="00566F82"/>
    <w:rsid w:val="00567C74"/>
    <w:rsid w:val="00567F95"/>
    <w:rsid w:val="00570177"/>
    <w:rsid w:val="005703D6"/>
    <w:rsid w:val="005709A4"/>
    <w:rsid w:val="00570B5A"/>
    <w:rsid w:val="00571731"/>
    <w:rsid w:val="00571BF9"/>
    <w:rsid w:val="00571CF7"/>
    <w:rsid w:val="00572324"/>
    <w:rsid w:val="00572481"/>
    <w:rsid w:val="005730A3"/>
    <w:rsid w:val="00573B8A"/>
    <w:rsid w:val="00573E19"/>
    <w:rsid w:val="00573FC7"/>
    <w:rsid w:val="00574817"/>
    <w:rsid w:val="00574A4B"/>
    <w:rsid w:val="00574F1E"/>
    <w:rsid w:val="00575298"/>
    <w:rsid w:val="00575A0C"/>
    <w:rsid w:val="00576016"/>
    <w:rsid w:val="005766F1"/>
    <w:rsid w:val="0057694C"/>
    <w:rsid w:val="00576B39"/>
    <w:rsid w:val="00576F8E"/>
    <w:rsid w:val="00577479"/>
    <w:rsid w:val="005775DA"/>
    <w:rsid w:val="0057784A"/>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241E"/>
    <w:rsid w:val="0058249F"/>
    <w:rsid w:val="00582763"/>
    <w:rsid w:val="00582773"/>
    <w:rsid w:val="00582BE4"/>
    <w:rsid w:val="00583DF5"/>
    <w:rsid w:val="00583E24"/>
    <w:rsid w:val="0058407D"/>
    <w:rsid w:val="00584198"/>
    <w:rsid w:val="00584BBE"/>
    <w:rsid w:val="00584DB4"/>
    <w:rsid w:val="00584DC9"/>
    <w:rsid w:val="0058546D"/>
    <w:rsid w:val="0058563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44E"/>
    <w:rsid w:val="0059461E"/>
    <w:rsid w:val="0059466A"/>
    <w:rsid w:val="005946B4"/>
    <w:rsid w:val="00594800"/>
    <w:rsid w:val="00594A01"/>
    <w:rsid w:val="00594F76"/>
    <w:rsid w:val="00595484"/>
    <w:rsid w:val="005954A0"/>
    <w:rsid w:val="005959E7"/>
    <w:rsid w:val="00595A89"/>
    <w:rsid w:val="00595A91"/>
    <w:rsid w:val="00596227"/>
    <w:rsid w:val="005963D1"/>
    <w:rsid w:val="005972D7"/>
    <w:rsid w:val="005974DA"/>
    <w:rsid w:val="00597555"/>
    <w:rsid w:val="00597D69"/>
    <w:rsid w:val="005A0972"/>
    <w:rsid w:val="005A0E51"/>
    <w:rsid w:val="005A1B7E"/>
    <w:rsid w:val="005A1C76"/>
    <w:rsid w:val="005A1E7A"/>
    <w:rsid w:val="005A20BB"/>
    <w:rsid w:val="005A23F8"/>
    <w:rsid w:val="005A2509"/>
    <w:rsid w:val="005A2AF6"/>
    <w:rsid w:val="005A320B"/>
    <w:rsid w:val="005A33E0"/>
    <w:rsid w:val="005A382F"/>
    <w:rsid w:val="005A3DA7"/>
    <w:rsid w:val="005A4037"/>
    <w:rsid w:val="005A440E"/>
    <w:rsid w:val="005A4642"/>
    <w:rsid w:val="005A4705"/>
    <w:rsid w:val="005A4A69"/>
    <w:rsid w:val="005A4A81"/>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DD5"/>
    <w:rsid w:val="005B0365"/>
    <w:rsid w:val="005B079D"/>
    <w:rsid w:val="005B0CC5"/>
    <w:rsid w:val="005B0D4F"/>
    <w:rsid w:val="005B176B"/>
    <w:rsid w:val="005B197A"/>
    <w:rsid w:val="005B2157"/>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EA"/>
    <w:rsid w:val="005B61D2"/>
    <w:rsid w:val="005B62F5"/>
    <w:rsid w:val="005B6472"/>
    <w:rsid w:val="005B66CC"/>
    <w:rsid w:val="005B6D66"/>
    <w:rsid w:val="005B6EB7"/>
    <w:rsid w:val="005B6FD0"/>
    <w:rsid w:val="005B726D"/>
    <w:rsid w:val="005B72ED"/>
    <w:rsid w:val="005B77D5"/>
    <w:rsid w:val="005C0057"/>
    <w:rsid w:val="005C101E"/>
    <w:rsid w:val="005C1178"/>
    <w:rsid w:val="005C1757"/>
    <w:rsid w:val="005C1839"/>
    <w:rsid w:val="005C18AA"/>
    <w:rsid w:val="005C1919"/>
    <w:rsid w:val="005C1C56"/>
    <w:rsid w:val="005C1CED"/>
    <w:rsid w:val="005C21B3"/>
    <w:rsid w:val="005C2435"/>
    <w:rsid w:val="005C274D"/>
    <w:rsid w:val="005C2AAD"/>
    <w:rsid w:val="005C31CA"/>
    <w:rsid w:val="005C3335"/>
    <w:rsid w:val="005C36B6"/>
    <w:rsid w:val="005C36B8"/>
    <w:rsid w:val="005C399E"/>
    <w:rsid w:val="005C3C28"/>
    <w:rsid w:val="005C3C5A"/>
    <w:rsid w:val="005C440C"/>
    <w:rsid w:val="005C4D56"/>
    <w:rsid w:val="005C52DD"/>
    <w:rsid w:val="005C564F"/>
    <w:rsid w:val="005C5BFD"/>
    <w:rsid w:val="005C5FFB"/>
    <w:rsid w:val="005C609C"/>
    <w:rsid w:val="005C65F9"/>
    <w:rsid w:val="005C6A24"/>
    <w:rsid w:val="005C7439"/>
    <w:rsid w:val="005C7E09"/>
    <w:rsid w:val="005D018E"/>
    <w:rsid w:val="005D0538"/>
    <w:rsid w:val="005D065E"/>
    <w:rsid w:val="005D09BE"/>
    <w:rsid w:val="005D0A7E"/>
    <w:rsid w:val="005D1938"/>
    <w:rsid w:val="005D19F4"/>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FD3"/>
    <w:rsid w:val="005D60B1"/>
    <w:rsid w:val="005D62BB"/>
    <w:rsid w:val="005D671F"/>
    <w:rsid w:val="005D6AAD"/>
    <w:rsid w:val="005D784C"/>
    <w:rsid w:val="005D7B32"/>
    <w:rsid w:val="005D7CBD"/>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F69"/>
    <w:rsid w:val="005E54A8"/>
    <w:rsid w:val="005E562E"/>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3438"/>
    <w:rsid w:val="005F3804"/>
    <w:rsid w:val="005F4145"/>
    <w:rsid w:val="005F42B2"/>
    <w:rsid w:val="005F439C"/>
    <w:rsid w:val="005F46B0"/>
    <w:rsid w:val="005F470D"/>
    <w:rsid w:val="005F493E"/>
    <w:rsid w:val="005F4994"/>
    <w:rsid w:val="005F4E4D"/>
    <w:rsid w:val="005F527C"/>
    <w:rsid w:val="005F53AC"/>
    <w:rsid w:val="005F60B2"/>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10A6"/>
    <w:rsid w:val="0060157E"/>
    <w:rsid w:val="00601927"/>
    <w:rsid w:val="00601B67"/>
    <w:rsid w:val="006022CE"/>
    <w:rsid w:val="00602359"/>
    <w:rsid w:val="00602562"/>
    <w:rsid w:val="00602CB2"/>
    <w:rsid w:val="00602FDD"/>
    <w:rsid w:val="006034A0"/>
    <w:rsid w:val="006034BE"/>
    <w:rsid w:val="0060385B"/>
    <w:rsid w:val="00603C76"/>
    <w:rsid w:val="00604030"/>
    <w:rsid w:val="00604CF9"/>
    <w:rsid w:val="0060502C"/>
    <w:rsid w:val="00605A3D"/>
    <w:rsid w:val="00605B2A"/>
    <w:rsid w:val="00606988"/>
    <w:rsid w:val="006069D1"/>
    <w:rsid w:val="00606B68"/>
    <w:rsid w:val="00607CD9"/>
    <w:rsid w:val="00607E95"/>
    <w:rsid w:val="00607FE0"/>
    <w:rsid w:val="006103A3"/>
    <w:rsid w:val="0061042F"/>
    <w:rsid w:val="00611373"/>
    <w:rsid w:val="00611533"/>
    <w:rsid w:val="006115CE"/>
    <w:rsid w:val="00611610"/>
    <w:rsid w:val="00611E10"/>
    <w:rsid w:val="00611FA0"/>
    <w:rsid w:val="00612411"/>
    <w:rsid w:val="006129F5"/>
    <w:rsid w:val="00612E56"/>
    <w:rsid w:val="00613310"/>
    <w:rsid w:val="0061385F"/>
    <w:rsid w:val="00613950"/>
    <w:rsid w:val="00613DFA"/>
    <w:rsid w:val="00613FED"/>
    <w:rsid w:val="006140D5"/>
    <w:rsid w:val="006143FB"/>
    <w:rsid w:val="0061491C"/>
    <w:rsid w:val="00615112"/>
    <w:rsid w:val="0061517E"/>
    <w:rsid w:val="00615424"/>
    <w:rsid w:val="00615560"/>
    <w:rsid w:val="0061586E"/>
    <w:rsid w:val="00615C54"/>
    <w:rsid w:val="00615D4D"/>
    <w:rsid w:val="006160A8"/>
    <w:rsid w:val="00616320"/>
    <w:rsid w:val="00616379"/>
    <w:rsid w:val="00616BBE"/>
    <w:rsid w:val="00617464"/>
    <w:rsid w:val="00617DCD"/>
    <w:rsid w:val="00620233"/>
    <w:rsid w:val="006202AA"/>
    <w:rsid w:val="00620463"/>
    <w:rsid w:val="0062060C"/>
    <w:rsid w:val="006216B4"/>
    <w:rsid w:val="00621771"/>
    <w:rsid w:val="006219DE"/>
    <w:rsid w:val="00622275"/>
    <w:rsid w:val="006226A1"/>
    <w:rsid w:val="0062298C"/>
    <w:rsid w:val="00622B48"/>
    <w:rsid w:val="00622C7D"/>
    <w:rsid w:val="00622FE0"/>
    <w:rsid w:val="00623102"/>
    <w:rsid w:val="006236D5"/>
    <w:rsid w:val="006244EA"/>
    <w:rsid w:val="006246AE"/>
    <w:rsid w:val="0062486F"/>
    <w:rsid w:val="00625261"/>
    <w:rsid w:val="00625299"/>
    <w:rsid w:val="00625333"/>
    <w:rsid w:val="006257C1"/>
    <w:rsid w:val="00625C75"/>
    <w:rsid w:val="00625E7D"/>
    <w:rsid w:val="00626334"/>
    <w:rsid w:val="0062670F"/>
    <w:rsid w:val="006269A2"/>
    <w:rsid w:val="00626B4B"/>
    <w:rsid w:val="00627171"/>
    <w:rsid w:val="00627584"/>
    <w:rsid w:val="006277C8"/>
    <w:rsid w:val="00627906"/>
    <w:rsid w:val="00630388"/>
    <w:rsid w:val="0063075E"/>
    <w:rsid w:val="00630D3F"/>
    <w:rsid w:val="00630FB4"/>
    <w:rsid w:val="006311B9"/>
    <w:rsid w:val="006320E5"/>
    <w:rsid w:val="006320FD"/>
    <w:rsid w:val="00632132"/>
    <w:rsid w:val="00632464"/>
    <w:rsid w:val="006325A4"/>
    <w:rsid w:val="0063263E"/>
    <w:rsid w:val="00632CBD"/>
    <w:rsid w:val="00632F5C"/>
    <w:rsid w:val="00633632"/>
    <w:rsid w:val="00633862"/>
    <w:rsid w:val="0063463B"/>
    <w:rsid w:val="0063468B"/>
    <w:rsid w:val="00634D38"/>
    <w:rsid w:val="00634FAA"/>
    <w:rsid w:val="006354D1"/>
    <w:rsid w:val="00635A45"/>
    <w:rsid w:val="00635FF5"/>
    <w:rsid w:val="006362EA"/>
    <w:rsid w:val="0063650F"/>
    <w:rsid w:val="006368C7"/>
    <w:rsid w:val="006369B7"/>
    <w:rsid w:val="006369E0"/>
    <w:rsid w:val="00636E71"/>
    <w:rsid w:val="0063736F"/>
    <w:rsid w:val="006373BE"/>
    <w:rsid w:val="00637436"/>
    <w:rsid w:val="006376D6"/>
    <w:rsid w:val="00637F41"/>
    <w:rsid w:val="0064062E"/>
    <w:rsid w:val="0064068C"/>
    <w:rsid w:val="006408FB"/>
    <w:rsid w:val="00641858"/>
    <w:rsid w:val="00641A39"/>
    <w:rsid w:val="00641D69"/>
    <w:rsid w:val="006420A3"/>
    <w:rsid w:val="00642319"/>
    <w:rsid w:val="00642486"/>
    <w:rsid w:val="00642928"/>
    <w:rsid w:val="00642A04"/>
    <w:rsid w:val="00642C09"/>
    <w:rsid w:val="00642D7A"/>
    <w:rsid w:val="00642F36"/>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D"/>
    <w:rsid w:val="00647F7F"/>
    <w:rsid w:val="00650153"/>
    <w:rsid w:val="0065098B"/>
    <w:rsid w:val="00650BB7"/>
    <w:rsid w:val="00650DDB"/>
    <w:rsid w:val="00650E0E"/>
    <w:rsid w:val="00650F75"/>
    <w:rsid w:val="0065210E"/>
    <w:rsid w:val="006528B2"/>
    <w:rsid w:val="006528C6"/>
    <w:rsid w:val="006529C5"/>
    <w:rsid w:val="00652DDF"/>
    <w:rsid w:val="00653054"/>
    <w:rsid w:val="006534C3"/>
    <w:rsid w:val="006539E9"/>
    <w:rsid w:val="00654544"/>
    <w:rsid w:val="00655878"/>
    <w:rsid w:val="006558E0"/>
    <w:rsid w:val="006563D6"/>
    <w:rsid w:val="00656AED"/>
    <w:rsid w:val="00656ECB"/>
    <w:rsid w:val="00656F56"/>
    <w:rsid w:val="006578FA"/>
    <w:rsid w:val="0066011A"/>
    <w:rsid w:val="006617F6"/>
    <w:rsid w:val="00661963"/>
    <w:rsid w:val="00661D20"/>
    <w:rsid w:val="00661D29"/>
    <w:rsid w:val="00661DD5"/>
    <w:rsid w:val="00662A39"/>
    <w:rsid w:val="0066315D"/>
    <w:rsid w:val="00664418"/>
    <w:rsid w:val="00664C35"/>
    <w:rsid w:val="006659F6"/>
    <w:rsid w:val="00665C02"/>
    <w:rsid w:val="006660BF"/>
    <w:rsid w:val="00666210"/>
    <w:rsid w:val="0066691F"/>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A69"/>
    <w:rsid w:val="00684C57"/>
    <w:rsid w:val="006857C6"/>
    <w:rsid w:val="00685E82"/>
    <w:rsid w:val="00686143"/>
    <w:rsid w:val="006861BA"/>
    <w:rsid w:val="00686492"/>
    <w:rsid w:val="0068684C"/>
    <w:rsid w:val="006869FD"/>
    <w:rsid w:val="00686E1A"/>
    <w:rsid w:val="0068705B"/>
    <w:rsid w:val="00687135"/>
    <w:rsid w:val="006871C4"/>
    <w:rsid w:val="00687C21"/>
    <w:rsid w:val="00687E23"/>
    <w:rsid w:val="00690058"/>
    <w:rsid w:val="0069035E"/>
    <w:rsid w:val="006903AC"/>
    <w:rsid w:val="00690440"/>
    <w:rsid w:val="006906E6"/>
    <w:rsid w:val="00690701"/>
    <w:rsid w:val="00690FE3"/>
    <w:rsid w:val="00691455"/>
    <w:rsid w:val="006919FC"/>
    <w:rsid w:val="00691A3F"/>
    <w:rsid w:val="00691B98"/>
    <w:rsid w:val="00691C46"/>
    <w:rsid w:val="00691F85"/>
    <w:rsid w:val="00692802"/>
    <w:rsid w:val="00692825"/>
    <w:rsid w:val="006931DD"/>
    <w:rsid w:val="00693678"/>
    <w:rsid w:val="006941B7"/>
    <w:rsid w:val="006942BC"/>
    <w:rsid w:val="006944F3"/>
    <w:rsid w:val="00694504"/>
    <w:rsid w:val="00694630"/>
    <w:rsid w:val="00694699"/>
    <w:rsid w:val="00694994"/>
    <w:rsid w:val="00694AF1"/>
    <w:rsid w:val="00694EBB"/>
    <w:rsid w:val="0069550D"/>
    <w:rsid w:val="00695DC6"/>
    <w:rsid w:val="00696433"/>
    <w:rsid w:val="006964A4"/>
    <w:rsid w:val="0069711D"/>
    <w:rsid w:val="00697378"/>
    <w:rsid w:val="00697F9C"/>
    <w:rsid w:val="00697FF0"/>
    <w:rsid w:val="006A01A0"/>
    <w:rsid w:val="006A0261"/>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21E"/>
    <w:rsid w:val="006A331C"/>
    <w:rsid w:val="006A340F"/>
    <w:rsid w:val="006A39F6"/>
    <w:rsid w:val="006A4229"/>
    <w:rsid w:val="006A4384"/>
    <w:rsid w:val="006A4C91"/>
    <w:rsid w:val="006A4DA0"/>
    <w:rsid w:val="006A530C"/>
    <w:rsid w:val="006A5D14"/>
    <w:rsid w:val="006A6E2C"/>
    <w:rsid w:val="006A74F9"/>
    <w:rsid w:val="006B002C"/>
    <w:rsid w:val="006B0410"/>
    <w:rsid w:val="006B07F4"/>
    <w:rsid w:val="006B0A41"/>
    <w:rsid w:val="006B0DCB"/>
    <w:rsid w:val="006B0FE2"/>
    <w:rsid w:val="006B14C0"/>
    <w:rsid w:val="006B18FB"/>
    <w:rsid w:val="006B20F4"/>
    <w:rsid w:val="006B24A1"/>
    <w:rsid w:val="006B24FC"/>
    <w:rsid w:val="006B285A"/>
    <w:rsid w:val="006B29F5"/>
    <w:rsid w:val="006B2BDE"/>
    <w:rsid w:val="006B304F"/>
    <w:rsid w:val="006B3167"/>
    <w:rsid w:val="006B3414"/>
    <w:rsid w:val="006B3493"/>
    <w:rsid w:val="006B34FD"/>
    <w:rsid w:val="006B3B2C"/>
    <w:rsid w:val="006B40B8"/>
    <w:rsid w:val="006B4957"/>
    <w:rsid w:val="006B4F04"/>
    <w:rsid w:val="006B5630"/>
    <w:rsid w:val="006B5F04"/>
    <w:rsid w:val="006B6D5D"/>
    <w:rsid w:val="006B6DED"/>
    <w:rsid w:val="006B7538"/>
    <w:rsid w:val="006B7614"/>
    <w:rsid w:val="006B776A"/>
    <w:rsid w:val="006C00D7"/>
    <w:rsid w:val="006C0601"/>
    <w:rsid w:val="006C12F6"/>
    <w:rsid w:val="006C137E"/>
    <w:rsid w:val="006C1460"/>
    <w:rsid w:val="006C16A7"/>
    <w:rsid w:val="006C1741"/>
    <w:rsid w:val="006C1D18"/>
    <w:rsid w:val="006C20BB"/>
    <w:rsid w:val="006C258C"/>
    <w:rsid w:val="006C2794"/>
    <w:rsid w:val="006C2995"/>
    <w:rsid w:val="006C2A7C"/>
    <w:rsid w:val="006C3096"/>
    <w:rsid w:val="006C35FC"/>
    <w:rsid w:val="006C3DCE"/>
    <w:rsid w:val="006C3E45"/>
    <w:rsid w:val="006C4152"/>
    <w:rsid w:val="006C4473"/>
    <w:rsid w:val="006C4715"/>
    <w:rsid w:val="006C48E8"/>
    <w:rsid w:val="006C4DDB"/>
    <w:rsid w:val="006C4ED6"/>
    <w:rsid w:val="006C5035"/>
    <w:rsid w:val="006C5568"/>
    <w:rsid w:val="006C5653"/>
    <w:rsid w:val="006C574D"/>
    <w:rsid w:val="006C6246"/>
    <w:rsid w:val="006C6653"/>
    <w:rsid w:val="006C6C7C"/>
    <w:rsid w:val="006C6EFA"/>
    <w:rsid w:val="006C7C1E"/>
    <w:rsid w:val="006D029A"/>
    <w:rsid w:val="006D087E"/>
    <w:rsid w:val="006D089B"/>
    <w:rsid w:val="006D128E"/>
    <w:rsid w:val="006D1979"/>
    <w:rsid w:val="006D22DC"/>
    <w:rsid w:val="006D28ED"/>
    <w:rsid w:val="006D39A7"/>
    <w:rsid w:val="006D3EBC"/>
    <w:rsid w:val="006D43DC"/>
    <w:rsid w:val="006D479B"/>
    <w:rsid w:val="006D49A0"/>
    <w:rsid w:val="006D4E02"/>
    <w:rsid w:val="006D4E21"/>
    <w:rsid w:val="006D56FC"/>
    <w:rsid w:val="006D5CAE"/>
    <w:rsid w:val="006D5FE9"/>
    <w:rsid w:val="006D61A6"/>
    <w:rsid w:val="006D6936"/>
    <w:rsid w:val="006D6C2A"/>
    <w:rsid w:val="006D7335"/>
    <w:rsid w:val="006D7342"/>
    <w:rsid w:val="006D74B0"/>
    <w:rsid w:val="006D7838"/>
    <w:rsid w:val="006D7C6F"/>
    <w:rsid w:val="006D7E15"/>
    <w:rsid w:val="006D7F7C"/>
    <w:rsid w:val="006E034B"/>
    <w:rsid w:val="006E05E9"/>
    <w:rsid w:val="006E0661"/>
    <w:rsid w:val="006E080F"/>
    <w:rsid w:val="006E0AE6"/>
    <w:rsid w:val="006E0D99"/>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5B70"/>
    <w:rsid w:val="006E609A"/>
    <w:rsid w:val="006E6298"/>
    <w:rsid w:val="006E64F7"/>
    <w:rsid w:val="006E6F06"/>
    <w:rsid w:val="006E75C3"/>
    <w:rsid w:val="006E76FF"/>
    <w:rsid w:val="006F007C"/>
    <w:rsid w:val="006F06DF"/>
    <w:rsid w:val="006F0A9D"/>
    <w:rsid w:val="006F18E5"/>
    <w:rsid w:val="006F1B08"/>
    <w:rsid w:val="006F1DB1"/>
    <w:rsid w:val="006F1ECA"/>
    <w:rsid w:val="006F255A"/>
    <w:rsid w:val="006F29BF"/>
    <w:rsid w:val="006F317B"/>
    <w:rsid w:val="006F35CC"/>
    <w:rsid w:val="006F3702"/>
    <w:rsid w:val="006F3B13"/>
    <w:rsid w:val="006F3E46"/>
    <w:rsid w:val="006F4513"/>
    <w:rsid w:val="006F466A"/>
    <w:rsid w:val="006F47D1"/>
    <w:rsid w:val="006F4B87"/>
    <w:rsid w:val="006F4E20"/>
    <w:rsid w:val="006F5054"/>
    <w:rsid w:val="006F5095"/>
    <w:rsid w:val="006F50EA"/>
    <w:rsid w:val="006F5740"/>
    <w:rsid w:val="006F5C11"/>
    <w:rsid w:val="006F5E46"/>
    <w:rsid w:val="006F6AAA"/>
    <w:rsid w:val="006F6C09"/>
    <w:rsid w:val="006F6FF1"/>
    <w:rsid w:val="006F7008"/>
    <w:rsid w:val="006F71AB"/>
    <w:rsid w:val="006F7342"/>
    <w:rsid w:val="006F7352"/>
    <w:rsid w:val="00700075"/>
    <w:rsid w:val="0070023B"/>
    <w:rsid w:val="007008E5"/>
    <w:rsid w:val="0070107B"/>
    <w:rsid w:val="00701814"/>
    <w:rsid w:val="00701EE3"/>
    <w:rsid w:val="00702AF9"/>
    <w:rsid w:val="00703109"/>
    <w:rsid w:val="00703273"/>
    <w:rsid w:val="00703686"/>
    <w:rsid w:val="0070376D"/>
    <w:rsid w:val="007046BB"/>
    <w:rsid w:val="00704A15"/>
    <w:rsid w:val="00704D84"/>
    <w:rsid w:val="00704FCA"/>
    <w:rsid w:val="00705791"/>
    <w:rsid w:val="00705E65"/>
    <w:rsid w:val="00705FB4"/>
    <w:rsid w:val="00706362"/>
    <w:rsid w:val="007064C4"/>
    <w:rsid w:val="0070656F"/>
    <w:rsid w:val="00706D9C"/>
    <w:rsid w:val="0070732E"/>
    <w:rsid w:val="0070762E"/>
    <w:rsid w:val="00707A3B"/>
    <w:rsid w:val="0071089B"/>
    <w:rsid w:val="00710E64"/>
    <w:rsid w:val="0071150C"/>
    <w:rsid w:val="00711E02"/>
    <w:rsid w:val="00711EDA"/>
    <w:rsid w:val="00712165"/>
    <w:rsid w:val="0071252F"/>
    <w:rsid w:val="00713426"/>
    <w:rsid w:val="00713A09"/>
    <w:rsid w:val="007146B2"/>
    <w:rsid w:val="0071493D"/>
    <w:rsid w:val="00714B38"/>
    <w:rsid w:val="00714C05"/>
    <w:rsid w:val="00714CFF"/>
    <w:rsid w:val="0071522C"/>
    <w:rsid w:val="0071534B"/>
    <w:rsid w:val="007153B2"/>
    <w:rsid w:val="00716005"/>
    <w:rsid w:val="00716288"/>
    <w:rsid w:val="007165D8"/>
    <w:rsid w:val="007166C6"/>
    <w:rsid w:val="00716955"/>
    <w:rsid w:val="0071707E"/>
    <w:rsid w:val="0071708C"/>
    <w:rsid w:val="00717498"/>
    <w:rsid w:val="007175DA"/>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23D"/>
    <w:rsid w:val="007235E1"/>
    <w:rsid w:val="00723ADD"/>
    <w:rsid w:val="00724079"/>
    <w:rsid w:val="007243D7"/>
    <w:rsid w:val="00724712"/>
    <w:rsid w:val="00724997"/>
    <w:rsid w:val="007249AA"/>
    <w:rsid w:val="00724FC5"/>
    <w:rsid w:val="0072511F"/>
    <w:rsid w:val="00725191"/>
    <w:rsid w:val="00725382"/>
    <w:rsid w:val="00725540"/>
    <w:rsid w:val="00725574"/>
    <w:rsid w:val="00725923"/>
    <w:rsid w:val="00725AB8"/>
    <w:rsid w:val="00725F3F"/>
    <w:rsid w:val="00726526"/>
    <w:rsid w:val="00726636"/>
    <w:rsid w:val="00726B2E"/>
    <w:rsid w:val="00726E62"/>
    <w:rsid w:val="00726F1C"/>
    <w:rsid w:val="00726F2F"/>
    <w:rsid w:val="00727026"/>
    <w:rsid w:val="00727033"/>
    <w:rsid w:val="0072783C"/>
    <w:rsid w:val="00730AD8"/>
    <w:rsid w:val="0073143D"/>
    <w:rsid w:val="007319A4"/>
    <w:rsid w:val="007319BE"/>
    <w:rsid w:val="00731BA9"/>
    <w:rsid w:val="00731C4C"/>
    <w:rsid w:val="00731C4E"/>
    <w:rsid w:val="00731D0F"/>
    <w:rsid w:val="00731EBE"/>
    <w:rsid w:val="00732527"/>
    <w:rsid w:val="0073261F"/>
    <w:rsid w:val="007328C2"/>
    <w:rsid w:val="007328DA"/>
    <w:rsid w:val="00734052"/>
    <w:rsid w:val="00734083"/>
    <w:rsid w:val="007340E7"/>
    <w:rsid w:val="0073410E"/>
    <w:rsid w:val="00734708"/>
    <w:rsid w:val="00734AD0"/>
    <w:rsid w:val="0073503A"/>
    <w:rsid w:val="00735A9F"/>
    <w:rsid w:val="0073664E"/>
    <w:rsid w:val="0073712A"/>
    <w:rsid w:val="007379C0"/>
    <w:rsid w:val="00737F5E"/>
    <w:rsid w:val="007401EE"/>
    <w:rsid w:val="00740F8E"/>
    <w:rsid w:val="00741023"/>
    <w:rsid w:val="00741097"/>
    <w:rsid w:val="007411D3"/>
    <w:rsid w:val="00741527"/>
    <w:rsid w:val="00741673"/>
    <w:rsid w:val="00741791"/>
    <w:rsid w:val="007418FC"/>
    <w:rsid w:val="00741DC7"/>
    <w:rsid w:val="007423EA"/>
    <w:rsid w:val="0074260E"/>
    <w:rsid w:val="00742A2C"/>
    <w:rsid w:val="007432DE"/>
    <w:rsid w:val="00743714"/>
    <w:rsid w:val="00743943"/>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40"/>
    <w:rsid w:val="00751422"/>
    <w:rsid w:val="00751926"/>
    <w:rsid w:val="007519C5"/>
    <w:rsid w:val="00751AD0"/>
    <w:rsid w:val="00751AFF"/>
    <w:rsid w:val="0075242E"/>
    <w:rsid w:val="007527B1"/>
    <w:rsid w:val="007536C4"/>
    <w:rsid w:val="00753805"/>
    <w:rsid w:val="00753972"/>
    <w:rsid w:val="00753BBD"/>
    <w:rsid w:val="00753C74"/>
    <w:rsid w:val="00753EAA"/>
    <w:rsid w:val="007542B6"/>
    <w:rsid w:val="00754441"/>
    <w:rsid w:val="007544AF"/>
    <w:rsid w:val="00754DCD"/>
    <w:rsid w:val="00754E5B"/>
    <w:rsid w:val="0075691B"/>
    <w:rsid w:val="00756D27"/>
    <w:rsid w:val="00757AA0"/>
    <w:rsid w:val="00757E71"/>
    <w:rsid w:val="0076097A"/>
    <w:rsid w:val="00760FAB"/>
    <w:rsid w:val="00760FCA"/>
    <w:rsid w:val="007611C2"/>
    <w:rsid w:val="00761274"/>
    <w:rsid w:val="007615BC"/>
    <w:rsid w:val="0076215A"/>
    <w:rsid w:val="007623D5"/>
    <w:rsid w:val="0076248E"/>
    <w:rsid w:val="007625AE"/>
    <w:rsid w:val="00762735"/>
    <w:rsid w:val="007628F5"/>
    <w:rsid w:val="00762F30"/>
    <w:rsid w:val="00762FBC"/>
    <w:rsid w:val="0076362F"/>
    <w:rsid w:val="007636F7"/>
    <w:rsid w:val="007638C2"/>
    <w:rsid w:val="00763EC9"/>
    <w:rsid w:val="0076402F"/>
    <w:rsid w:val="00764043"/>
    <w:rsid w:val="00764185"/>
    <w:rsid w:val="007643B5"/>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F07"/>
    <w:rsid w:val="007707BD"/>
    <w:rsid w:val="00770A01"/>
    <w:rsid w:val="00770A13"/>
    <w:rsid w:val="00770C20"/>
    <w:rsid w:val="0077102C"/>
    <w:rsid w:val="007712DA"/>
    <w:rsid w:val="007722AF"/>
    <w:rsid w:val="007723DB"/>
    <w:rsid w:val="00772A20"/>
    <w:rsid w:val="00772A7A"/>
    <w:rsid w:val="0077359D"/>
    <w:rsid w:val="00773AC7"/>
    <w:rsid w:val="00773E33"/>
    <w:rsid w:val="00774121"/>
    <w:rsid w:val="007743BB"/>
    <w:rsid w:val="00774533"/>
    <w:rsid w:val="00774698"/>
    <w:rsid w:val="00774A9C"/>
    <w:rsid w:val="00774D10"/>
    <w:rsid w:val="00774D6B"/>
    <w:rsid w:val="0077516F"/>
    <w:rsid w:val="00775ED9"/>
    <w:rsid w:val="00776078"/>
    <w:rsid w:val="0077607A"/>
    <w:rsid w:val="007761A3"/>
    <w:rsid w:val="007765A8"/>
    <w:rsid w:val="00776B67"/>
    <w:rsid w:val="00776C12"/>
    <w:rsid w:val="00777764"/>
    <w:rsid w:val="0077782A"/>
    <w:rsid w:val="00777890"/>
    <w:rsid w:val="007778B3"/>
    <w:rsid w:val="00777A37"/>
    <w:rsid w:val="00780130"/>
    <w:rsid w:val="00780668"/>
    <w:rsid w:val="007807F7"/>
    <w:rsid w:val="00780D96"/>
    <w:rsid w:val="00781106"/>
    <w:rsid w:val="007822DD"/>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76D"/>
    <w:rsid w:val="007958A6"/>
    <w:rsid w:val="00795EC6"/>
    <w:rsid w:val="007960E9"/>
    <w:rsid w:val="00796478"/>
    <w:rsid w:val="00796740"/>
    <w:rsid w:val="00796829"/>
    <w:rsid w:val="00797451"/>
    <w:rsid w:val="007974D3"/>
    <w:rsid w:val="00797964"/>
    <w:rsid w:val="007979C3"/>
    <w:rsid w:val="007A024E"/>
    <w:rsid w:val="007A0D77"/>
    <w:rsid w:val="007A18F1"/>
    <w:rsid w:val="007A1C59"/>
    <w:rsid w:val="007A1C83"/>
    <w:rsid w:val="007A2A6B"/>
    <w:rsid w:val="007A2F56"/>
    <w:rsid w:val="007A35A7"/>
    <w:rsid w:val="007A3F6A"/>
    <w:rsid w:val="007A40AB"/>
    <w:rsid w:val="007A4149"/>
    <w:rsid w:val="007A4C23"/>
    <w:rsid w:val="007A55BD"/>
    <w:rsid w:val="007A5D04"/>
    <w:rsid w:val="007A5D13"/>
    <w:rsid w:val="007A5FC1"/>
    <w:rsid w:val="007A630B"/>
    <w:rsid w:val="007A6584"/>
    <w:rsid w:val="007A6BA1"/>
    <w:rsid w:val="007A6D8C"/>
    <w:rsid w:val="007A6F87"/>
    <w:rsid w:val="007A72A5"/>
    <w:rsid w:val="007A78C8"/>
    <w:rsid w:val="007A7C2D"/>
    <w:rsid w:val="007B0224"/>
    <w:rsid w:val="007B08F0"/>
    <w:rsid w:val="007B0A36"/>
    <w:rsid w:val="007B0A9E"/>
    <w:rsid w:val="007B0B50"/>
    <w:rsid w:val="007B0EF6"/>
    <w:rsid w:val="007B0F0D"/>
    <w:rsid w:val="007B1402"/>
    <w:rsid w:val="007B15E3"/>
    <w:rsid w:val="007B1CE2"/>
    <w:rsid w:val="007B1D57"/>
    <w:rsid w:val="007B22B7"/>
    <w:rsid w:val="007B31B7"/>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F73"/>
    <w:rsid w:val="007C5046"/>
    <w:rsid w:val="007C58BC"/>
    <w:rsid w:val="007C58D7"/>
    <w:rsid w:val="007C5937"/>
    <w:rsid w:val="007C5B8C"/>
    <w:rsid w:val="007C5C1E"/>
    <w:rsid w:val="007C5F3A"/>
    <w:rsid w:val="007C650F"/>
    <w:rsid w:val="007C65B2"/>
    <w:rsid w:val="007C668C"/>
    <w:rsid w:val="007C6712"/>
    <w:rsid w:val="007C6748"/>
    <w:rsid w:val="007C6A92"/>
    <w:rsid w:val="007C6B70"/>
    <w:rsid w:val="007C6E66"/>
    <w:rsid w:val="007C75F8"/>
    <w:rsid w:val="007C7FC9"/>
    <w:rsid w:val="007D016D"/>
    <w:rsid w:val="007D01F4"/>
    <w:rsid w:val="007D092D"/>
    <w:rsid w:val="007D0CC8"/>
    <w:rsid w:val="007D10F9"/>
    <w:rsid w:val="007D11D7"/>
    <w:rsid w:val="007D16B1"/>
    <w:rsid w:val="007D1CDD"/>
    <w:rsid w:val="007D200F"/>
    <w:rsid w:val="007D232C"/>
    <w:rsid w:val="007D299A"/>
    <w:rsid w:val="007D2E55"/>
    <w:rsid w:val="007D2E58"/>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FC9"/>
    <w:rsid w:val="007E1444"/>
    <w:rsid w:val="007E1882"/>
    <w:rsid w:val="007E2369"/>
    <w:rsid w:val="007E274A"/>
    <w:rsid w:val="007E2824"/>
    <w:rsid w:val="007E29F3"/>
    <w:rsid w:val="007E2E09"/>
    <w:rsid w:val="007E2FC6"/>
    <w:rsid w:val="007E333A"/>
    <w:rsid w:val="007E3613"/>
    <w:rsid w:val="007E3E66"/>
    <w:rsid w:val="007E3F4B"/>
    <w:rsid w:val="007E449D"/>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9DD"/>
    <w:rsid w:val="007F4CF0"/>
    <w:rsid w:val="007F5538"/>
    <w:rsid w:val="007F5F1F"/>
    <w:rsid w:val="007F5FA6"/>
    <w:rsid w:val="007F61F1"/>
    <w:rsid w:val="007F6717"/>
    <w:rsid w:val="007F6940"/>
    <w:rsid w:val="007F714B"/>
    <w:rsid w:val="007F7176"/>
    <w:rsid w:val="007F75D7"/>
    <w:rsid w:val="007F79FA"/>
    <w:rsid w:val="0080136C"/>
    <w:rsid w:val="0080174E"/>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F38"/>
    <w:rsid w:val="00806F9E"/>
    <w:rsid w:val="008075EA"/>
    <w:rsid w:val="00807B49"/>
    <w:rsid w:val="00807C65"/>
    <w:rsid w:val="0081012C"/>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6B1"/>
    <w:rsid w:val="0081692F"/>
    <w:rsid w:val="00816962"/>
    <w:rsid w:val="00816B42"/>
    <w:rsid w:val="008170FC"/>
    <w:rsid w:val="0081773C"/>
    <w:rsid w:val="00817974"/>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4EE"/>
    <w:rsid w:val="00830675"/>
    <w:rsid w:val="008306D8"/>
    <w:rsid w:val="0083110B"/>
    <w:rsid w:val="008313F9"/>
    <w:rsid w:val="008315E6"/>
    <w:rsid w:val="00831DC0"/>
    <w:rsid w:val="00831F82"/>
    <w:rsid w:val="0083210A"/>
    <w:rsid w:val="00832EE1"/>
    <w:rsid w:val="00832F3C"/>
    <w:rsid w:val="008334B9"/>
    <w:rsid w:val="00834686"/>
    <w:rsid w:val="00834956"/>
    <w:rsid w:val="00834E63"/>
    <w:rsid w:val="0083504A"/>
    <w:rsid w:val="00835306"/>
    <w:rsid w:val="00835679"/>
    <w:rsid w:val="00835818"/>
    <w:rsid w:val="00835CCF"/>
    <w:rsid w:val="00836524"/>
    <w:rsid w:val="008365EE"/>
    <w:rsid w:val="0083684C"/>
    <w:rsid w:val="00836B4E"/>
    <w:rsid w:val="00836BBD"/>
    <w:rsid w:val="0083759E"/>
    <w:rsid w:val="0083788E"/>
    <w:rsid w:val="008400D5"/>
    <w:rsid w:val="00840353"/>
    <w:rsid w:val="00840484"/>
    <w:rsid w:val="00841224"/>
    <w:rsid w:val="00841675"/>
    <w:rsid w:val="0084169F"/>
    <w:rsid w:val="008417C7"/>
    <w:rsid w:val="0084183D"/>
    <w:rsid w:val="00841DA2"/>
    <w:rsid w:val="00842016"/>
    <w:rsid w:val="00842037"/>
    <w:rsid w:val="00842173"/>
    <w:rsid w:val="008422AD"/>
    <w:rsid w:val="0084273A"/>
    <w:rsid w:val="00842F07"/>
    <w:rsid w:val="00843698"/>
    <w:rsid w:val="00844841"/>
    <w:rsid w:val="00844882"/>
    <w:rsid w:val="008449EC"/>
    <w:rsid w:val="00844E57"/>
    <w:rsid w:val="00844FDA"/>
    <w:rsid w:val="0084538F"/>
    <w:rsid w:val="0084554D"/>
    <w:rsid w:val="0084627F"/>
    <w:rsid w:val="008462CB"/>
    <w:rsid w:val="008470AD"/>
    <w:rsid w:val="0084715E"/>
    <w:rsid w:val="00847172"/>
    <w:rsid w:val="00847C8F"/>
    <w:rsid w:val="00847F63"/>
    <w:rsid w:val="008502DF"/>
    <w:rsid w:val="00850513"/>
    <w:rsid w:val="00850517"/>
    <w:rsid w:val="00850B77"/>
    <w:rsid w:val="00850BEE"/>
    <w:rsid w:val="00850E34"/>
    <w:rsid w:val="008512E2"/>
    <w:rsid w:val="00851545"/>
    <w:rsid w:val="00851928"/>
    <w:rsid w:val="00851B76"/>
    <w:rsid w:val="0085205E"/>
    <w:rsid w:val="008521C8"/>
    <w:rsid w:val="00852392"/>
    <w:rsid w:val="0085249E"/>
    <w:rsid w:val="00852889"/>
    <w:rsid w:val="00852FC8"/>
    <w:rsid w:val="00853045"/>
    <w:rsid w:val="00853597"/>
    <w:rsid w:val="0085380A"/>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869"/>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3915"/>
    <w:rsid w:val="0086552A"/>
    <w:rsid w:val="00865CE5"/>
    <w:rsid w:val="00865F6C"/>
    <w:rsid w:val="0086675C"/>
    <w:rsid w:val="008678BB"/>
    <w:rsid w:val="0086795E"/>
    <w:rsid w:val="0087053A"/>
    <w:rsid w:val="00870A82"/>
    <w:rsid w:val="00870C7B"/>
    <w:rsid w:val="00870FD2"/>
    <w:rsid w:val="00871482"/>
    <w:rsid w:val="008714B0"/>
    <w:rsid w:val="00871EB7"/>
    <w:rsid w:val="008723DF"/>
    <w:rsid w:val="00872683"/>
    <w:rsid w:val="00872892"/>
    <w:rsid w:val="008731FB"/>
    <w:rsid w:val="00873BB9"/>
    <w:rsid w:val="00873CAA"/>
    <w:rsid w:val="00873CE9"/>
    <w:rsid w:val="00873D6C"/>
    <w:rsid w:val="00873EE2"/>
    <w:rsid w:val="0087408A"/>
    <w:rsid w:val="008746B0"/>
    <w:rsid w:val="00874B2D"/>
    <w:rsid w:val="00875253"/>
    <w:rsid w:val="0087581C"/>
    <w:rsid w:val="008758D2"/>
    <w:rsid w:val="0087727E"/>
    <w:rsid w:val="00877431"/>
    <w:rsid w:val="0087782D"/>
    <w:rsid w:val="00877EDF"/>
    <w:rsid w:val="00877F03"/>
    <w:rsid w:val="00880481"/>
    <w:rsid w:val="008804F6"/>
    <w:rsid w:val="0088067C"/>
    <w:rsid w:val="008806DB"/>
    <w:rsid w:val="0088080B"/>
    <w:rsid w:val="00880B97"/>
    <w:rsid w:val="00880C75"/>
    <w:rsid w:val="00881026"/>
    <w:rsid w:val="0088165E"/>
    <w:rsid w:val="00881B02"/>
    <w:rsid w:val="00881BFC"/>
    <w:rsid w:val="0088261D"/>
    <w:rsid w:val="00882CFD"/>
    <w:rsid w:val="00882D9A"/>
    <w:rsid w:val="00882FA1"/>
    <w:rsid w:val="00883312"/>
    <w:rsid w:val="0088333C"/>
    <w:rsid w:val="00883721"/>
    <w:rsid w:val="00883852"/>
    <w:rsid w:val="00883A01"/>
    <w:rsid w:val="00883DE2"/>
    <w:rsid w:val="008851D7"/>
    <w:rsid w:val="008852B2"/>
    <w:rsid w:val="00885323"/>
    <w:rsid w:val="00885446"/>
    <w:rsid w:val="00885610"/>
    <w:rsid w:val="008859E7"/>
    <w:rsid w:val="00886149"/>
    <w:rsid w:val="008865EE"/>
    <w:rsid w:val="00886816"/>
    <w:rsid w:val="00886927"/>
    <w:rsid w:val="00886C7F"/>
    <w:rsid w:val="00886FA1"/>
    <w:rsid w:val="008876F8"/>
    <w:rsid w:val="00887B23"/>
    <w:rsid w:val="0089002D"/>
    <w:rsid w:val="0089039A"/>
    <w:rsid w:val="008909ED"/>
    <w:rsid w:val="00890CDC"/>
    <w:rsid w:val="00891390"/>
    <w:rsid w:val="008914FB"/>
    <w:rsid w:val="00891519"/>
    <w:rsid w:val="008918A7"/>
    <w:rsid w:val="008919DC"/>
    <w:rsid w:val="00891D09"/>
    <w:rsid w:val="00891FF5"/>
    <w:rsid w:val="00892107"/>
    <w:rsid w:val="0089224F"/>
    <w:rsid w:val="00892398"/>
    <w:rsid w:val="00892678"/>
    <w:rsid w:val="00892803"/>
    <w:rsid w:val="00893483"/>
    <w:rsid w:val="008936E7"/>
    <w:rsid w:val="00894900"/>
    <w:rsid w:val="00894A8F"/>
    <w:rsid w:val="00894BBF"/>
    <w:rsid w:val="0089575A"/>
    <w:rsid w:val="0089633F"/>
    <w:rsid w:val="0089691E"/>
    <w:rsid w:val="00896AD5"/>
    <w:rsid w:val="00896C1D"/>
    <w:rsid w:val="00897054"/>
    <w:rsid w:val="008971BF"/>
    <w:rsid w:val="00897442"/>
    <w:rsid w:val="008A0449"/>
    <w:rsid w:val="008A0D64"/>
    <w:rsid w:val="008A1010"/>
    <w:rsid w:val="008A11AC"/>
    <w:rsid w:val="008A169D"/>
    <w:rsid w:val="008A1BF9"/>
    <w:rsid w:val="008A1FD3"/>
    <w:rsid w:val="008A25CA"/>
    <w:rsid w:val="008A2D4E"/>
    <w:rsid w:val="008A3310"/>
    <w:rsid w:val="008A3BB6"/>
    <w:rsid w:val="008A3C60"/>
    <w:rsid w:val="008A3F5F"/>
    <w:rsid w:val="008A44FE"/>
    <w:rsid w:val="008A49D5"/>
    <w:rsid w:val="008A4AB3"/>
    <w:rsid w:val="008A5054"/>
    <w:rsid w:val="008A535C"/>
    <w:rsid w:val="008A5D27"/>
    <w:rsid w:val="008A6391"/>
    <w:rsid w:val="008A6638"/>
    <w:rsid w:val="008A69C4"/>
    <w:rsid w:val="008A6E6B"/>
    <w:rsid w:val="008A75B0"/>
    <w:rsid w:val="008A78DF"/>
    <w:rsid w:val="008A7932"/>
    <w:rsid w:val="008A794B"/>
    <w:rsid w:val="008A797D"/>
    <w:rsid w:val="008B03B1"/>
    <w:rsid w:val="008B067F"/>
    <w:rsid w:val="008B06C1"/>
    <w:rsid w:val="008B0CEA"/>
    <w:rsid w:val="008B0CEB"/>
    <w:rsid w:val="008B0DAC"/>
    <w:rsid w:val="008B11B7"/>
    <w:rsid w:val="008B14DA"/>
    <w:rsid w:val="008B1960"/>
    <w:rsid w:val="008B1EF0"/>
    <w:rsid w:val="008B2F4A"/>
    <w:rsid w:val="008B35CB"/>
    <w:rsid w:val="008B371C"/>
    <w:rsid w:val="008B3A42"/>
    <w:rsid w:val="008B42E2"/>
    <w:rsid w:val="008B4625"/>
    <w:rsid w:val="008B4933"/>
    <w:rsid w:val="008B4B11"/>
    <w:rsid w:val="008B4BFE"/>
    <w:rsid w:val="008B54E7"/>
    <w:rsid w:val="008B569D"/>
    <w:rsid w:val="008B588B"/>
    <w:rsid w:val="008B5B20"/>
    <w:rsid w:val="008B5C04"/>
    <w:rsid w:val="008B62E7"/>
    <w:rsid w:val="008B687A"/>
    <w:rsid w:val="008B68B5"/>
    <w:rsid w:val="008B69EB"/>
    <w:rsid w:val="008B6B6B"/>
    <w:rsid w:val="008B6F91"/>
    <w:rsid w:val="008B7345"/>
    <w:rsid w:val="008B74D5"/>
    <w:rsid w:val="008B74F7"/>
    <w:rsid w:val="008B7CA0"/>
    <w:rsid w:val="008C008C"/>
    <w:rsid w:val="008C0307"/>
    <w:rsid w:val="008C1ADD"/>
    <w:rsid w:val="008C241A"/>
    <w:rsid w:val="008C248E"/>
    <w:rsid w:val="008C2636"/>
    <w:rsid w:val="008C2718"/>
    <w:rsid w:val="008C2B19"/>
    <w:rsid w:val="008C2E25"/>
    <w:rsid w:val="008C2E5E"/>
    <w:rsid w:val="008C2FC9"/>
    <w:rsid w:val="008C32A0"/>
    <w:rsid w:val="008C340E"/>
    <w:rsid w:val="008C344B"/>
    <w:rsid w:val="008C34D0"/>
    <w:rsid w:val="008C415E"/>
    <w:rsid w:val="008C4225"/>
    <w:rsid w:val="008C491B"/>
    <w:rsid w:val="008C496D"/>
    <w:rsid w:val="008C4B3E"/>
    <w:rsid w:val="008C4C1F"/>
    <w:rsid w:val="008C4D00"/>
    <w:rsid w:val="008C517F"/>
    <w:rsid w:val="008C538A"/>
    <w:rsid w:val="008C549A"/>
    <w:rsid w:val="008C5552"/>
    <w:rsid w:val="008C6007"/>
    <w:rsid w:val="008C628D"/>
    <w:rsid w:val="008C7B6A"/>
    <w:rsid w:val="008C7DA2"/>
    <w:rsid w:val="008D01B9"/>
    <w:rsid w:val="008D06C2"/>
    <w:rsid w:val="008D0821"/>
    <w:rsid w:val="008D0FDC"/>
    <w:rsid w:val="008D1129"/>
    <w:rsid w:val="008D1153"/>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A23"/>
    <w:rsid w:val="008D6A54"/>
    <w:rsid w:val="008D6B5D"/>
    <w:rsid w:val="008D6E09"/>
    <w:rsid w:val="008D72F2"/>
    <w:rsid w:val="008D7AEE"/>
    <w:rsid w:val="008E09E5"/>
    <w:rsid w:val="008E15E0"/>
    <w:rsid w:val="008E1773"/>
    <w:rsid w:val="008E18A9"/>
    <w:rsid w:val="008E1D20"/>
    <w:rsid w:val="008E298C"/>
    <w:rsid w:val="008E2A49"/>
    <w:rsid w:val="008E2AF9"/>
    <w:rsid w:val="008E2F5E"/>
    <w:rsid w:val="008E3366"/>
    <w:rsid w:val="008E3924"/>
    <w:rsid w:val="008E3D1A"/>
    <w:rsid w:val="008E40E4"/>
    <w:rsid w:val="008E4210"/>
    <w:rsid w:val="008E5112"/>
    <w:rsid w:val="008E5161"/>
    <w:rsid w:val="008E616D"/>
    <w:rsid w:val="008E662B"/>
    <w:rsid w:val="008E6F67"/>
    <w:rsid w:val="008E74E4"/>
    <w:rsid w:val="008E7622"/>
    <w:rsid w:val="008F0847"/>
    <w:rsid w:val="008F0ED5"/>
    <w:rsid w:val="008F1020"/>
    <w:rsid w:val="008F1C6B"/>
    <w:rsid w:val="008F1D10"/>
    <w:rsid w:val="008F22D8"/>
    <w:rsid w:val="008F2C3B"/>
    <w:rsid w:val="008F3475"/>
    <w:rsid w:val="008F3493"/>
    <w:rsid w:val="008F3A39"/>
    <w:rsid w:val="008F3CBF"/>
    <w:rsid w:val="008F3FFD"/>
    <w:rsid w:val="008F4007"/>
    <w:rsid w:val="008F4187"/>
    <w:rsid w:val="008F42A6"/>
    <w:rsid w:val="008F47E3"/>
    <w:rsid w:val="008F4E98"/>
    <w:rsid w:val="008F54C0"/>
    <w:rsid w:val="008F5722"/>
    <w:rsid w:val="008F5B96"/>
    <w:rsid w:val="008F604B"/>
    <w:rsid w:val="008F6254"/>
    <w:rsid w:val="008F6427"/>
    <w:rsid w:val="008F6AA0"/>
    <w:rsid w:val="008F715A"/>
    <w:rsid w:val="008F73BD"/>
    <w:rsid w:val="008F788F"/>
    <w:rsid w:val="008F7B00"/>
    <w:rsid w:val="0090010C"/>
    <w:rsid w:val="009007D8"/>
    <w:rsid w:val="00900AC4"/>
    <w:rsid w:val="00900EAE"/>
    <w:rsid w:val="00901622"/>
    <w:rsid w:val="009016AC"/>
    <w:rsid w:val="0090198C"/>
    <w:rsid w:val="009019F2"/>
    <w:rsid w:val="00901B02"/>
    <w:rsid w:val="00902000"/>
    <w:rsid w:val="00902469"/>
    <w:rsid w:val="009025FA"/>
    <w:rsid w:val="0090265C"/>
    <w:rsid w:val="009028FE"/>
    <w:rsid w:val="00902AC9"/>
    <w:rsid w:val="00902BA9"/>
    <w:rsid w:val="00902E1F"/>
    <w:rsid w:val="00902F7B"/>
    <w:rsid w:val="00903217"/>
    <w:rsid w:val="00903268"/>
    <w:rsid w:val="0090331B"/>
    <w:rsid w:val="0090367C"/>
    <w:rsid w:val="0090376E"/>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738"/>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401"/>
    <w:rsid w:val="009167E4"/>
    <w:rsid w:val="0091692F"/>
    <w:rsid w:val="009169C6"/>
    <w:rsid w:val="00916FAF"/>
    <w:rsid w:val="00917124"/>
    <w:rsid w:val="0091719E"/>
    <w:rsid w:val="0091773A"/>
    <w:rsid w:val="00917DDC"/>
    <w:rsid w:val="00917E53"/>
    <w:rsid w:val="0092000C"/>
    <w:rsid w:val="0092003C"/>
    <w:rsid w:val="0092005F"/>
    <w:rsid w:val="00920962"/>
    <w:rsid w:val="00920BFE"/>
    <w:rsid w:val="00921375"/>
    <w:rsid w:val="009214DB"/>
    <w:rsid w:val="0092203C"/>
    <w:rsid w:val="0092368F"/>
    <w:rsid w:val="00923872"/>
    <w:rsid w:val="00923F72"/>
    <w:rsid w:val="0092407A"/>
    <w:rsid w:val="0092476B"/>
    <w:rsid w:val="0092479D"/>
    <w:rsid w:val="00924B53"/>
    <w:rsid w:val="00925152"/>
    <w:rsid w:val="009251E2"/>
    <w:rsid w:val="009253F3"/>
    <w:rsid w:val="0092559D"/>
    <w:rsid w:val="009255FB"/>
    <w:rsid w:val="00925897"/>
    <w:rsid w:val="00925C53"/>
    <w:rsid w:val="0092600B"/>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123C"/>
    <w:rsid w:val="00931649"/>
    <w:rsid w:val="009316A2"/>
    <w:rsid w:val="00931C74"/>
    <w:rsid w:val="00931D56"/>
    <w:rsid w:val="00932049"/>
    <w:rsid w:val="00933221"/>
    <w:rsid w:val="0093325C"/>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9B3"/>
    <w:rsid w:val="00936F4D"/>
    <w:rsid w:val="00937960"/>
    <w:rsid w:val="00937AC9"/>
    <w:rsid w:val="00940838"/>
    <w:rsid w:val="00941395"/>
    <w:rsid w:val="009418B5"/>
    <w:rsid w:val="00941A7E"/>
    <w:rsid w:val="00941F41"/>
    <w:rsid w:val="00942A9A"/>
    <w:rsid w:val="00942ABF"/>
    <w:rsid w:val="00942E20"/>
    <w:rsid w:val="00942F61"/>
    <w:rsid w:val="0094313F"/>
    <w:rsid w:val="00943413"/>
    <w:rsid w:val="009438E6"/>
    <w:rsid w:val="00943B83"/>
    <w:rsid w:val="0094412A"/>
    <w:rsid w:val="00944145"/>
    <w:rsid w:val="0094448E"/>
    <w:rsid w:val="0094465E"/>
    <w:rsid w:val="00945AE0"/>
    <w:rsid w:val="009462CB"/>
    <w:rsid w:val="00946613"/>
    <w:rsid w:val="0094682B"/>
    <w:rsid w:val="00946E9B"/>
    <w:rsid w:val="009472E9"/>
    <w:rsid w:val="00947358"/>
    <w:rsid w:val="0094793B"/>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CDB"/>
    <w:rsid w:val="00953DE1"/>
    <w:rsid w:val="009545E6"/>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418"/>
    <w:rsid w:val="009606C8"/>
    <w:rsid w:val="00960C74"/>
    <w:rsid w:val="0096148E"/>
    <w:rsid w:val="009614DB"/>
    <w:rsid w:val="00961B29"/>
    <w:rsid w:val="00961E9B"/>
    <w:rsid w:val="009623A3"/>
    <w:rsid w:val="00962454"/>
    <w:rsid w:val="009626AA"/>
    <w:rsid w:val="0096285D"/>
    <w:rsid w:val="00963927"/>
    <w:rsid w:val="0096393D"/>
    <w:rsid w:val="00963A60"/>
    <w:rsid w:val="00963A8E"/>
    <w:rsid w:val="00963BA1"/>
    <w:rsid w:val="00964A6A"/>
    <w:rsid w:val="009650F8"/>
    <w:rsid w:val="00965125"/>
    <w:rsid w:val="009652F2"/>
    <w:rsid w:val="00965502"/>
    <w:rsid w:val="00965D64"/>
    <w:rsid w:val="009662E2"/>
    <w:rsid w:val="0096693A"/>
    <w:rsid w:val="00967E33"/>
    <w:rsid w:val="009702AE"/>
    <w:rsid w:val="00970349"/>
    <w:rsid w:val="00970593"/>
    <w:rsid w:val="00970D8B"/>
    <w:rsid w:val="00970ECB"/>
    <w:rsid w:val="00971360"/>
    <w:rsid w:val="009716E6"/>
    <w:rsid w:val="00971A2C"/>
    <w:rsid w:val="009720D8"/>
    <w:rsid w:val="009720E1"/>
    <w:rsid w:val="009722C1"/>
    <w:rsid w:val="00972396"/>
    <w:rsid w:val="009724EC"/>
    <w:rsid w:val="00972795"/>
    <w:rsid w:val="00972AE6"/>
    <w:rsid w:val="009735A6"/>
    <w:rsid w:val="0097369E"/>
    <w:rsid w:val="00973E70"/>
    <w:rsid w:val="00973F32"/>
    <w:rsid w:val="0097442C"/>
    <w:rsid w:val="009748EE"/>
    <w:rsid w:val="009749FB"/>
    <w:rsid w:val="00974D35"/>
    <w:rsid w:val="0097506F"/>
    <w:rsid w:val="00975883"/>
    <w:rsid w:val="0097626E"/>
    <w:rsid w:val="009769B2"/>
    <w:rsid w:val="00976A6C"/>
    <w:rsid w:val="00976ADF"/>
    <w:rsid w:val="00976CE9"/>
    <w:rsid w:val="009773F4"/>
    <w:rsid w:val="00977404"/>
    <w:rsid w:val="0097741F"/>
    <w:rsid w:val="0097745C"/>
    <w:rsid w:val="009775DD"/>
    <w:rsid w:val="0098015A"/>
    <w:rsid w:val="0098018B"/>
    <w:rsid w:val="00980AF5"/>
    <w:rsid w:val="00980CE6"/>
    <w:rsid w:val="0098169B"/>
    <w:rsid w:val="00981B0D"/>
    <w:rsid w:val="00981E53"/>
    <w:rsid w:val="00981FCE"/>
    <w:rsid w:val="0098209C"/>
    <w:rsid w:val="009828FB"/>
    <w:rsid w:val="00983B39"/>
    <w:rsid w:val="00983B9A"/>
    <w:rsid w:val="009840AF"/>
    <w:rsid w:val="00984159"/>
    <w:rsid w:val="009842DB"/>
    <w:rsid w:val="00984929"/>
    <w:rsid w:val="00984AB9"/>
    <w:rsid w:val="00984E27"/>
    <w:rsid w:val="00984E73"/>
    <w:rsid w:val="00984EE7"/>
    <w:rsid w:val="009851A8"/>
    <w:rsid w:val="009854F9"/>
    <w:rsid w:val="009858E5"/>
    <w:rsid w:val="00985A37"/>
    <w:rsid w:val="009864CC"/>
    <w:rsid w:val="00986B44"/>
    <w:rsid w:val="00987172"/>
    <w:rsid w:val="009874DF"/>
    <w:rsid w:val="009904E6"/>
    <w:rsid w:val="00990569"/>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5351"/>
    <w:rsid w:val="00995418"/>
    <w:rsid w:val="00995564"/>
    <w:rsid w:val="00995B80"/>
    <w:rsid w:val="00995C16"/>
    <w:rsid w:val="00995C61"/>
    <w:rsid w:val="00995F5A"/>
    <w:rsid w:val="00995FCD"/>
    <w:rsid w:val="00996740"/>
    <w:rsid w:val="00996A67"/>
    <w:rsid w:val="00996EF2"/>
    <w:rsid w:val="009972ED"/>
    <w:rsid w:val="00997AD3"/>
    <w:rsid w:val="00997C41"/>
    <w:rsid w:val="009A03EB"/>
    <w:rsid w:val="009A05AE"/>
    <w:rsid w:val="009A0A11"/>
    <w:rsid w:val="009A1200"/>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6B4"/>
    <w:rsid w:val="009A7788"/>
    <w:rsid w:val="009A7911"/>
    <w:rsid w:val="009A7A45"/>
    <w:rsid w:val="009A7A85"/>
    <w:rsid w:val="009B055E"/>
    <w:rsid w:val="009B08AB"/>
    <w:rsid w:val="009B0A27"/>
    <w:rsid w:val="009B1037"/>
    <w:rsid w:val="009B1593"/>
    <w:rsid w:val="009B1C14"/>
    <w:rsid w:val="009B1CC2"/>
    <w:rsid w:val="009B2704"/>
    <w:rsid w:val="009B2843"/>
    <w:rsid w:val="009B28BA"/>
    <w:rsid w:val="009B29BA"/>
    <w:rsid w:val="009B2E93"/>
    <w:rsid w:val="009B2FA8"/>
    <w:rsid w:val="009B3752"/>
    <w:rsid w:val="009B3A10"/>
    <w:rsid w:val="009B4E8F"/>
    <w:rsid w:val="009B51AF"/>
    <w:rsid w:val="009B5355"/>
    <w:rsid w:val="009B5963"/>
    <w:rsid w:val="009B6514"/>
    <w:rsid w:val="009B6D19"/>
    <w:rsid w:val="009B6DE3"/>
    <w:rsid w:val="009B6F18"/>
    <w:rsid w:val="009B706C"/>
    <w:rsid w:val="009B71C4"/>
    <w:rsid w:val="009B7C1C"/>
    <w:rsid w:val="009B7FD1"/>
    <w:rsid w:val="009C03B1"/>
    <w:rsid w:val="009C098A"/>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407"/>
    <w:rsid w:val="009D1560"/>
    <w:rsid w:val="009D1F16"/>
    <w:rsid w:val="009D2C30"/>
    <w:rsid w:val="009D2FA4"/>
    <w:rsid w:val="009D30E5"/>
    <w:rsid w:val="009D3268"/>
    <w:rsid w:val="009D32CC"/>
    <w:rsid w:val="009D35E1"/>
    <w:rsid w:val="009D4264"/>
    <w:rsid w:val="009D4359"/>
    <w:rsid w:val="009D474D"/>
    <w:rsid w:val="009D4C47"/>
    <w:rsid w:val="009D4D2A"/>
    <w:rsid w:val="009D5031"/>
    <w:rsid w:val="009D5304"/>
    <w:rsid w:val="009D5938"/>
    <w:rsid w:val="009D5C3B"/>
    <w:rsid w:val="009D61AB"/>
    <w:rsid w:val="009D625D"/>
    <w:rsid w:val="009D629A"/>
    <w:rsid w:val="009D6869"/>
    <w:rsid w:val="009D6B8C"/>
    <w:rsid w:val="009D6E3D"/>
    <w:rsid w:val="009D7113"/>
    <w:rsid w:val="009D757E"/>
    <w:rsid w:val="009D7BF6"/>
    <w:rsid w:val="009E01AE"/>
    <w:rsid w:val="009E09B3"/>
    <w:rsid w:val="009E0CF7"/>
    <w:rsid w:val="009E0EEA"/>
    <w:rsid w:val="009E1023"/>
    <w:rsid w:val="009E1510"/>
    <w:rsid w:val="009E17C9"/>
    <w:rsid w:val="009E1BB1"/>
    <w:rsid w:val="009E213F"/>
    <w:rsid w:val="009E244D"/>
    <w:rsid w:val="009E29D6"/>
    <w:rsid w:val="009E2B37"/>
    <w:rsid w:val="009E2D4E"/>
    <w:rsid w:val="009E2F67"/>
    <w:rsid w:val="009E3950"/>
    <w:rsid w:val="009E3F9B"/>
    <w:rsid w:val="009E4AB9"/>
    <w:rsid w:val="009E4E2A"/>
    <w:rsid w:val="009E5188"/>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93"/>
    <w:rsid w:val="009E7898"/>
    <w:rsid w:val="009E7D5B"/>
    <w:rsid w:val="009E7DB7"/>
    <w:rsid w:val="009E7EDF"/>
    <w:rsid w:val="009F024F"/>
    <w:rsid w:val="009F05BA"/>
    <w:rsid w:val="009F05BD"/>
    <w:rsid w:val="009F11A2"/>
    <w:rsid w:val="009F1321"/>
    <w:rsid w:val="009F15FE"/>
    <w:rsid w:val="009F1750"/>
    <w:rsid w:val="009F1B7F"/>
    <w:rsid w:val="009F2250"/>
    <w:rsid w:val="009F2470"/>
    <w:rsid w:val="009F26B9"/>
    <w:rsid w:val="009F2B34"/>
    <w:rsid w:val="009F2FED"/>
    <w:rsid w:val="009F3062"/>
    <w:rsid w:val="009F36F4"/>
    <w:rsid w:val="009F3DED"/>
    <w:rsid w:val="009F4201"/>
    <w:rsid w:val="009F4FA2"/>
    <w:rsid w:val="009F50BE"/>
    <w:rsid w:val="009F6609"/>
    <w:rsid w:val="009F6967"/>
    <w:rsid w:val="009F6A99"/>
    <w:rsid w:val="009F6BC5"/>
    <w:rsid w:val="009F6E23"/>
    <w:rsid w:val="009F75E9"/>
    <w:rsid w:val="009F76D9"/>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40C9"/>
    <w:rsid w:val="00A042C9"/>
    <w:rsid w:val="00A043E1"/>
    <w:rsid w:val="00A0450D"/>
    <w:rsid w:val="00A048A1"/>
    <w:rsid w:val="00A0540F"/>
    <w:rsid w:val="00A05456"/>
    <w:rsid w:val="00A056AB"/>
    <w:rsid w:val="00A056E9"/>
    <w:rsid w:val="00A05A51"/>
    <w:rsid w:val="00A05BF7"/>
    <w:rsid w:val="00A05FB5"/>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B1"/>
    <w:rsid w:val="00A11C09"/>
    <w:rsid w:val="00A11F0A"/>
    <w:rsid w:val="00A1292D"/>
    <w:rsid w:val="00A12A9A"/>
    <w:rsid w:val="00A12CAF"/>
    <w:rsid w:val="00A1304E"/>
    <w:rsid w:val="00A13104"/>
    <w:rsid w:val="00A13950"/>
    <w:rsid w:val="00A141F8"/>
    <w:rsid w:val="00A1421C"/>
    <w:rsid w:val="00A14625"/>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AA7"/>
    <w:rsid w:val="00A17C9D"/>
    <w:rsid w:val="00A20819"/>
    <w:rsid w:val="00A208CD"/>
    <w:rsid w:val="00A20A0B"/>
    <w:rsid w:val="00A20BB2"/>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37D"/>
    <w:rsid w:val="00A2669F"/>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2E6C"/>
    <w:rsid w:val="00A33C87"/>
    <w:rsid w:val="00A34131"/>
    <w:rsid w:val="00A3479D"/>
    <w:rsid w:val="00A34B36"/>
    <w:rsid w:val="00A34DDB"/>
    <w:rsid w:val="00A35777"/>
    <w:rsid w:val="00A35842"/>
    <w:rsid w:val="00A35BFE"/>
    <w:rsid w:val="00A365B4"/>
    <w:rsid w:val="00A36BC5"/>
    <w:rsid w:val="00A36E05"/>
    <w:rsid w:val="00A37610"/>
    <w:rsid w:val="00A37B4A"/>
    <w:rsid w:val="00A37D03"/>
    <w:rsid w:val="00A37D31"/>
    <w:rsid w:val="00A37D85"/>
    <w:rsid w:val="00A405A5"/>
    <w:rsid w:val="00A4073E"/>
    <w:rsid w:val="00A408B2"/>
    <w:rsid w:val="00A40AF7"/>
    <w:rsid w:val="00A40D42"/>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CFF"/>
    <w:rsid w:val="00A50F27"/>
    <w:rsid w:val="00A51451"/>
    <w:rsid w:val="00A5152D"/>
    <w:rsid w:val="00A51621"/>
    <w:rsid w:val="00A51C58"/>
    <w:rsid w:val="00A51CED"/>
    <w:rsid w:val="00A51CF2"/>
    <w:rsid w:val="00A5235D"/>
    <w:rsid w:val="00A52CBF"/>
    <w:rsid w:val="00A52FDB"/>
    <w:rsid w:val="00A53213"/>
    <w:rsid w:val="00A53CAE"/>
    <w:rsid w:val="00A5418C"/>
    <w:rsid w:val="00A54425"/>
    <w:rsid w:val="00A5518E"/>
    <w:rsid w:val="00A55519"/>
    <w:rsid w:val="00A561EB"/>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CA8"/>
    <w:rsid w:val="00A62D73"/>
    <w:rsid w:val="00A62F7C"/>
    <w:rsid w:val="00A63C89"/>
    <w:rsid w:val="00A647D9"/>
    <w:rsid w:val="00A64AED"/>
    <w:rsid w:val="00A64BE2"/>
    <w:rsid w:val="00A64E4C"/>
    <w:rsid w:val="00A651BB"/>
    <w:rsid w:val="00A654E9"/>
    <w:rsid w:val="00A65CC7"/>
    <w:rsid w:val="00A65E7C"/>
    <w:rsid w:val="00A65F1E"/>
    <w:rsid w:val="00A6609F"/>
    <w:rsid w:val="00A6636F"/>
    <w:rsid w:val="00A67043"/>
    <w:rsid w:val="00A6715F"/>
    <w:rsid w:val="00A677B0"/>
    <w:rsid w:val="00A677CE"/>
    <w:rsid w:val="00A678D0"/>
    <w:rsid w:val="00A7041F"/>
    <w:rsid w:val="00A70467"/>
    <w:rsid w:val="00A70744"/>
    <w:rsid w:val="00A7082F"/>
    <w:rsid w:val="00A70A04"/>
    <w:rsid w:val="00A70C18"/>
    <w:rsid w:val="00A70D78"/>
    <w:rsid w:val="00A70F72"/>
    <w:rsid w:val="00A71209"/>
    <w:rsid w:val="00A714AC"/>
    <w:rsid w:val="00A71604"/>
    <w:rsid w:val="00A717B5"/>
    <w:rsid w:val="00A71B5B"/>
    <w:rsid w:val="00A72698"/>
    <w:rsid w:val="00A72E81"/>
    <w:rsid w:val="00A72F70"/>
    <w:rsid w:val="00A73251"/>
    <w:rsid w:val="00A74135"/>
    <w:rsid w:val="00A741CE"/>
    <w:rsid w:val="00A74398"/>
    <w:rsid w:val="00A743C9"/>
    <w:rsid w:val="00A7499B"/>
    <w:rsid w:val="00A74D4B"/>
    <w:rsid w:val="00A75482"/>
    <w:rsid w:val="00A75C1F"/>
    <w:rsid w:val="00A76355"/>
    <w:rsid w:val="00A7670F"/>
    <w:rsid w:val="00A771FA"/>
    <w:rsid w:val="00A77375"/>
    <w:rsid w:val="00A773C5"/>
    <w:rsid w:val="00A77D50"/>
    <w:rsid w:val="00A77FDB"/>
    <w:rsid w:val="00A80405"/>
    <w:rsid w:val="00A80B07"/>
    <w:rsid w:val="00A80E15"/>
    <w:rsid w:val="00A81C2C"/>
    <w:rsid w:val="00A82351"/>
    <w:rsid w:val="00A827E9"/>
    <w:rsid w:val="00A82B82"/>
    <w:rsid w:val="00A82F95"/>
    <w:rsid w:val="00A82FA9"/>
    <w:rsid w:val="00A8304A"/>
    <w:rsid w:val="00A831F9"/>
    <w:rsid w:val="00A832E9"/>
    <w:rsid w:val="00A833CF"/>
    <w:rsid w:val="00A83741"/>
    <w:rsid w:val="00A838EC"/>
    <w:rsid w:val="00A839CB"/>
    <w:rsid w:val="00A8406D"/>
    <w:rsid w:val="00A844DF"/>
    <w:rsid w:val="00A8456B"/>
    <w:rsid w:val="00A845A0"/>
    <w:rsid w:val="00A84838"/>
    <w:rsid w:val="00A84D10"/>
    <w:rsid w:val="00A84D8A"/>
    <w:rsid w:val="00A84EAC"/>
    <w:rsid w:val="00A85176"/>
    <w:rsid w:val="00A8527D"/>
    <w:rsid w:val="00A85694"/>
    <w:rsid w:val="00A85873"/>
    <w:rsid w:val="00A85A87"/>
    <w:rsid w:val="00A8653C"/>
    <w:rsid w:val="00A8682D"/>
    <w:rsid w:val="00A86B2E"/>
    <w:rsid w:val="00A870FA"/>
    <w:rsid w:val="00A8726B"/>
    <w:rsid w:val="00A873CA"/>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6E4"/>
    <w:rsid w:val="00A92A16"/>
    <w:rsid w:val="00A92D12"/>
    <w:rsid w:val="00A939CA"/>
    <w:rsid w:val="00A94349"/>
    <w:rsid w:val="00A94630"/>
    <w:rsid w:val="00A94D5F"/>
    <w:rsid w:val="00A9509F"/>
    <w:rsid w:val="00A951C6"/>
    <w:rsid w:val="00A9523E"/>
    <w:rsid w:val="00A95406"/>
    <w:rsid w:val="00A95F6D"/>
    <w:rsid w:val="00A9631F"/>
    <w:rsid w:val="00A96C15"/>
    <w:rsid w:val="00A96C2D"/>
    <w:rsid w:val="00A96D83"/>
    <w:rsid w:val="00A96F8B"/>
    <w:rsid w:val="00A97112"/>
    <w:rsid w:val="00A9729B"/>
    <w:rsid w:val="00A974BE"/>
    <w:rsid w:val="00A97505"/>
    <w:rsid w:val="00A97632"/>
    <w:rsid w:val="00A978BE"/>
    <w:rsid w:val="00A97A84"/>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5A20"/>
    <w:rsid w:val="00AA5E1B"/>
    <w:rsid w:val="00AA63E1"/>
    <w:rsid w:val="00AA688B"/>
    <w:rsid w:val="00AA6977"/>
    <w:rsid w:val="00AA6ADA"/>
    <w:rsid w:val="00AA6B62"/>
    <w:rsid w:val="00AA6EDD"/>
    <w:rsid w:val="00AA7199"/>
    <w:rsid w:val="00AA7A43"/>
    <w:rsid w:val="00AB02FC"/>
    <w:rsid w:val="00AB039A"/>
    <w:rsid w:val="00AB0518"/>
    <w:rsid w:val="00AB07BD"/>
    <w:rsid w:val="00AB1F92"/>
    <w:rsid w:val="00AB267A"/>
    <w:rsid w:val="00AB27F1"/>
    <w:rsid w:val="00AB2C38"/>
    <w:rsid w:val="00AB2EA3"/>
    <w:rsid w:val="00AB308A"/>
    <w:rsid w:val="00AB30EC"/>
    <w:rsid w:val="00AB3121"/>
    <w:rsid w:val="00AB37E5"/>
    <w:rsid w:val="00AB3B1A"/>
    <w:rsid w:val="00AB42FC"/>
    <w:rsid w:val="00AB44D4"/>
    <w:rsid w:val="00AB4BA6"/>
    <w:rsid w:val="00AB4DDF"/>
    <w:rsid w:val="00AB4FE2"/>
    <w:rsid w:val="00AB535B"/>
    <w:rsid w:val="00AB5402"/>
    <w:rsid w:val="00AB585A"/>
    <w:rsid w:val="00AB5EC6"/>
    <w:rsid w:val="00AB6085"/>
    <w:rsid w:val="00AB6449"/>
    <w:rsid w:val="00AB6BD5"/>
    <w:rsid w:val="00AB6D6F"/>
    <w:rsid w:val="00AB72BC"/>
    <w:rsid w:val="00AB7316"/>
    <w:rsid w:val="00AB75EA"/>
    <w:rsid w:val="00AB7835"/>
    <w:rsid w:val="00AB7B6F"/>
    <w:rsid w:val="00AC032B"/>
    <w:rsid w:val="00AC0449"/>
    <w:rsid w:val="00AC0ADB"/>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D1D"/>
    <w:rsid w:val="00AC4EBD"/>
    <w:rsid w:val="00AC51BD"/>
    <w:rsid w:val="00AC587C"/>
    <w:rsid w:val="00AC5A35"/>
    <w:rsid w:val="00AC5BEA"/>
    <w:rsid w:val="00AC6109"/>
    <w:rsid w:val="00AC640D"/>
    <w:rsid w:val="00AC6414"/>
    <w:rsid w:val="00AC6519"/>
    <w:rsid w:val="00AC6632"/>
    <w:rsid w:val="00AC6768"/>
    <w:rsid w:val="00AC684B"/>
    <w:rsid w:val="00AC69BB"/>
    <w:rsid w:val="00AC6B06"/>
    <w:rsid w:val="00AC6C52"/>
    <w:rsid w:val="00AC700A"/>
    <w:rsid w:val="00AC75A1"/>
    <w:rsid w:val="00AC7A71"/>
    <w:rsid w:val="00AC7D56"/>
    <w:rsid w:val="00AD00F2"/>
    <w:rsid w:val="00AD00F7"/>
    <w:rsid w:val="00AD0742"/>
    <w:rsid w:val="00AD0782"/>
    <w:rsid w:val="00AD0BC0"/>
    <w:rsid w:val="00AD0D88"/>
    <w:rsid w:val="00AD0DCB"/>
    <w:rsid w:val="00AD16D8"/>
    <w:rsid w:val="00AD190C"/>
    <w:rsid w:val="00AD1C1C"/>
    <w:rsid w:val="00AD2038"/>
    <w:rsid w:val="00AD2B88"/>
    <w:rsid w:val="00AD2D77"/>
    <w:rsid w:val="00AD33D4"/>
    <w:rsid w:val="00AD346F"/>
    <w:rsid w:val="00AD365C"/>
    <w:rsid w:val="00AD383A"/>
    <w:rsid w:val="00AD39A3"/>
    <w:rsid w:val="00AD3D35"/>
    <w:rsid w:val="00AD41F8"/>
    <w:rsid w:val="00AD43FC"/>
    <w:rsid w:val="00AD44EC"/>
    <w:rsid w:val="00AD4630"/>
    <w:rsid w:val="00AD467D"/>
    <w:rsid w:val="00AD47D1"/>
    <w:rsid w:val="00AD4829"/>
    <w:rsid w:val="00AD4875"/>
    <w:rsid w:val="00AD4BCC"/>
    <w:rsid w:val="00AD4DAD"/>
    <w:rsid w:val="00AD51AE"/>
    <w:rsid w:val="00AD55CB"/>
    <w:rsid w:val="00AD6370"/>
    <w:rsid w:val="00AD6ADA"/>
    <w:rsid w:val="00AD736B"/>
    <w:rsid w:val="00AD763C"/>
    <w:rsid w:val="00AD792C"/>
    <w:rsid w:val="00AD7ACB"/>
    <w:rsid w:val="00AD7D8B"/>
    <w:rsid w:val="00AE02BD"/>
    <w:rsid w:val="00AE050E"/>
    <w:rsid w:val="00AE076D"/>
    <w:rsid w:val="00AE0821"/>
    <w:rsid w:val="00AE08FC"/>
    <w:rsid w:val="00AE0D3E"/>
    <w:rsid w:val="00AE0EF1"/>
    <w:rsid w:val="00AE1447"/>
    <w:rsid w:val="00AE17B3"/>
    <w:rsid w:val="00AE1AC8"/>
    <w:rsid w:val="00AE1BEF"/>
    <w:rsid w:val="00AE1F0B"/>
    <w:rsid w:val="00AE2039"/>
    <w:rsid w:val="00AE20F8"/>
    <w:rsid w:val="00AE2367"/>
    <w:rsid w:val="00AE2E6B"/>
    <w:rsid w:val="00AE2EF3"/>
    <w:rsid w:val="00AE325E"/>
    <w:rsid w:val="00AE3366"/>
    <w:rsid w:val="00AE3375"/>
    <w:rsid w:val="00AE3F49"/>
    <w:rsid w:val="00AE4285"/>
    <w:rsid w:val="00AE48C7"/>
    <w:rsid w:val="00AE48CE"/>
    <w:rsid w:val="00AE4AF0"/>
    <w:rsid w:val="00AE50D0"/>
    <w:rsid w:val="00AE52BF"/>
    <w:rsid w:val="00AE5335"/>
    <w:rsid w:val="00AE534A"/>
    <w:rsid w:val="00AE6395"/>
    <w:rsid w:val="00AE6434"/>
    <w:rsid w:val="00AE6D69"/>
    <w:rsid w:val="00AE6D6E"/>
    <w:rsid w:val="00AE6E8C"/>
    <w:rsid w:val="00AE7A78"/>
    <w:rsid w:val="00AE7BC9"/>
    <w:rsid w:val="00AF02BF"/>
    <w:rsid w:val="00AF0C6A"/>
    <w:rsid w:val="00AF0F3C"/>
    <w:rsid w:val="00AF11A8"/>
    <w:rsid w:val="00AF148A"/>
    <w:rsid w:val="00AF156C"/>
    <w:rsid w:val="00AF1590"/>
    <w:rsid w:val="00AF1947"/>
    <w:rsid w:val="00AF280B"/>
    <w:rsid w:val="00AF293C"/>
    <w:rsid w:val="00AF294B"/>
    <w:rsid w:val="00AF351D"/>
    <w:rsid w:val="00AF3561"/>
    <w:rsid w:val="00AF394B"/>
    <w:rsid w:val="00AF39A6"/>
    <w:rsid w:val="00AF3EDA"/>
    <w:rsid w:val="00AF3FDB"/>
    <w:rsid w:val="00AF449F"/>
    <w:rsid w:val="00AF481F"/>
    <w:rsid w:val="00AF48EC"/>
    <w:rsid w:val="00AF587C"/>
    <w:rsid w:val="00AF5A4A"/>
    <w:rsid w:val="00AF5D9D"/>
    <w:rsid w:val="00AF5DB9"/>
    <w:rsid w:val="00AF5ED9"/>
    <w:rsid w:val="00AF608C"/>
    <w:rsid w:val="00AF6806"/>
    <w:rsid w:val="00AF6A84"/>
    <w:rsid w:val="00AF6D00"/>
    <w:rsid w:val="00AF6D26"/>
    <w:rsid w:val="00AF6DF1"/>
    <w:rsid w:val="00AF7107"/>
    <w:rsid w:val="00AF78AF"/>
    <w:rsid w:val="00AF790E"/>
    <w:rsid w:val="00AF7A9E"/>
    <w:rsid w:val="00AF7B5A"/>
    <w:rsid w:val="00AF7CE8"/>
    <w:rsid w:val="00AF7D63"/>
    <w:rsid w:val="00B00CDF"/>
    <w:rsid w:val="00B00E59"/>
    <w:rsid w:val="00B0195E"/>
    <w:rsid w:val="00B01D6D"/>
    <w:rsid w:val="00B027D6"/>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D32"/>
    <w:rsid w:val="00B0709A"/>
    <w:rsid w:val="00B0714D"/>
    <w:rsid w:val="00B07AE8"/>
    <w:rsid w:val="00B07D55"/>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80"/>
    <w:rsid w:val="00B1398D"/>
    <w:rsid w:val="00B14890"/>
    <w:rsid w:val="00B15052"/>
    <w:rsid w:val="00B154BE"/>
    <w:rsid w:val="00B15A44"/>
    <w:rsid w:val="00B15B16"/>
    <w:rsid w:val="00B15CF6"/>
    <w:rsid w:val="00B15E78"/>
    <w:rsid w:val="00B16221"/>
    <w:rsid w:val="00B16246"/>
    <w:rsid w:val="00B162F6"/>
    <w:rsid w:val="00B16E3C"/>
    <w:rsid w:val="00B16FA2"/>
    <w:rsid w:val="00B17372"/>
    <w:rsid w:val="00B175AE"/>
    <w:rsid w:val="00B20198"/>
    <w:rsid w:val="00B20B41"/>
    <w:rsid w:val="00B21141"/>
    <w:rsid w:val="00B219AF"/>
    <w:rsid w:val="00B21D09"/>
    <w:rsid w:val="00B21E58"/>
    <w:rsid w:val="00B21F1C"/>
    <w:rsid w:val="00B223B9"/>
    <w:rsid w:val="00B227BA"/>
    <w:rsid w:val="00B2311F"/>
    <w:rsid w:val="00B23D25"/>
    <w:rsid w:val="00B243B8"/>
    <w:rsid w:val="00B24699"/>
    <w:rsid w:val="00B24778"/>
    <w:rsid w:val="00B2492A"/>
    <w:rsid w:val="00B24E11"/>
    <w:rsid w:val="00B24F08"/>
    <w:rsid w:val="00B2546C"/>
    <w:rsid w:val="00B255D8"/>
    <w:rsid w:val="00B256B0"/>
    <w:rsid w:val="00B25C71"/>
    <w:rsid w:val="00B25D7D"/>
    <w:rsid w:val="00B26408"/>
    <w:rsid w:val="00B26BC7"/>
    <w:rsid w:val="00B26CB9"/>
    <w:rsid w:val="00B27034"/>
    <w:rsid w:val="00B277C4"/>
    <w:rsid w:val="00B302C8"/>
    <w:rsid w:val="00B30387"/>
    <w:rsid w:val="00B30A0D"/>
    <w:rsid w:val="00B30FB0"/>
    <w:rsid w:val="00B31AC7"/>
    <w:rsid w:val="00B31EC6"/>
    <w:rsid w:val="00B32083"/>
    <w:rsid w:val="00B32221"/>
    <w:rsid w:val="00B3252B"/>
    <w:rsid w:val="00B3276D"/>
    <w:rsid w:val="00B329AD"/>
    <w:rsid w:val="00B32DA7"/>
    <w:rsid w:val="00B32FEA"/>
    <w:rsid w:val="00B3306F"/>
    <w:rsid w:val="00B3308E"/>
    <w:rsid w:val="00B3315D"/>
    <w:rsid w:val="00B33413"/>
    <w:rsid w:val="00B33470"/>
    <w:rsid w:val="00B3349E"/>
    <w:rsid w:val="00B33589"/>
    <w:rsid w:val="00B33E51"/>
    <w:rsid w:val="00B33FEE"/>
    <w:rsid w:val="00B342EE"/>
    <w:rsid w:val="00B34D79"/>
    <w:rsid w:val="00B34D81"/>
    <w:rsid w:val="00B34EF6"/>
    <w:rsid w:val="00B35011"/>
    <w:rsid w:val="00B35401"/>
    <w:rsid w:val="00B35E6A"/>
    <w:rsid w:val="00B36078"/>
    <w:rsid w:val="00B36176"/>
    <w:rsid w:val="00B361D4"/>
    <w:rsid w:val="00B36613"/>
    <w:rsid w:val="00B36F73"/>
    <w:rsid w:val="00B3714C"/>
    <w:rsid w:val="00B372EB"/>
    <w:rsid w:val="00B376E8"/>
    <w:rsid w:val="00B379CB"/>
    <w:rsid w:val="00B40253"/>
    <w:rsid w:val="00B403A4"/>
    <w:rsid w:val="00B406E3"/>
    <w:rsid w:val="00B408CD"/>
    <w:rsid w:val="00B408F0"/>
    <w:rsid w:val="00B40B6D"/>
    <w:rsid w:val="00B40FBD"/>
    <w:rsid w:val="00B4113A"/>
    <w:rsid w:val="00B4175A"/>
    <w:rsid w:val="00B41A2A"/>
    <w:rsid w:val="00B41A87"/>
    <w:rsid w:val="00B41B7D"/>
    <w:rsid w:val="00B41C8A"/>
    <w:rsid w:val="00B4286C"/>
    <w:rsid w:val="00B42B0D"/>
    <w:rsid w:val="00B42C62"/>
    <w:rsid w:val="00B431CE"/>
    <w:rsid w:val="00B43659"/>
    <w:rsid w:val="00B43699"/>
    <w:rsid w:val="00B43EBD"/>
    <w:rsid w:val="00B44664"/>
    <w:rsid w:val="00B44AD5"/>
    <w:rsid w:val="00B454ED"/>
    <w:rsid w:val="00B4609B"/>
    <w:rsid w:val="00B461D4"/>
    <w:rsid w:val="00B463CF"/>
    <w:rsid w:val="00B4652E"/>
    <w:rsid w:val="00B46944"/>
    <w:rsid w:val="00B472E2"/>
    <w:rsid w:val="00B47854"/>
    <w:rsid w:val="00B47D84"/>
    <w:rsid w:val="00B47E47"/>
    <w:rsid w:val="00B47FA4"/>
    <w:rsid w:val="00B5025A"/>
    <w:rsid w:val="00B50A6E"/>
    <w:rsid w:val="00B50CD0"/>
    <w:rsid w:val="00B51147"/>
    <w:rsid w:val="00B51636"/>
    <w:rsid w:val="00B5181D"/>
    <w:rsid w:val="00B51AD3"/>
    <w:rsid w:val="00B523DA"/>
    <w:rsid w:val="00B525F0"/>
    <w:rsid w:val="00B52812"/>
    <w:rsid w:val="00B52A67"/>
    <w:rsid w:val="00B5313C"/>
    <w:rsid w:val="00B531A7"/>
    <w:rsid w:val="00B54473"/>
    <w:rsid w:val="00B548DA"/>
    <w:rsid w:val="00B549DA"/>
    <w:rsid w:val="00B54F60"/>
    <w:rsid w:val="00B55191"/>
    <w:rsid w:val="00B55259"/>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105"/>
    <w:rsid w:val="00B61267"/>
    <w:rsid w:val="00B61440"/>
    <w:rsid w:val="00B6153F"/>
    <w:rsid w:val="00B616E9"/>
    <w:rsid w:val="00B61ECA"/>
    <w:rsid w:val="00B621F0"/>
    <w:rsid w:val="00B6305E"/>
    <w:rsid w:val="00B63478"/>
    <w:rsid w:val="00B63761"/>
    <w:rsid w:val="00B641EC"/>
    <w:rsid w:val="00B64399"/>
    <w:rsid w:val="00B645E4"/>
    <w:rsid w:val="00B64742"/>
    <w:rsid w:val="00B64E69"/>
    <w:rsid w:val="00B64F62"/>
    <w:rsid w:val="00B65393"/>
    <w:rsid w:val="00B653C2"/>
    <w:rsid w:val="00B65917"/>
    <w:rsid w:val="00B6599B"/>
    <w:rsid w:val="00B65C20"/>
    <w:rsid w:val="00B65CC2"/>
    <w:rsid w:val="00B66157"/>
    <w:rsid w:val="00B66B15"/>
    <w:rsid w:val="00B6731B"/>
    <w:rsid w:val="00B67522"/>
    <w:rsid w:val="00B702A7"/>
    <w:rsid w:val="00B708C5"/>
    <w:rsid w:val="00B70C2D"/>
    <w:rsid w:val="00B70F12"/>
    <w:rsid w:val="00B710C8"/>
    <w:rsid w:val="00B7110E"/>
    <w:rsid w:val="00B72099"/>
    <w:rsid w:val="00B7337A"/>
    <w:rsid w:val="00B738D9"/>
    <w:rsid w:val="00B73DA6"/>
    <w:rsid w:val="00B74225"/>
    <w:rsid w:val="00B748D2"/>
    <w:rsid w:val="00B74B89"/>
    <w:rsid w:val="00B760FD"/>
    <w:rsid w:val="00B76280"/>
    <w:rsid w:val="00B76293"/>
    <w:rsid w:val="00B76670"/>
    <w:rsid w:val="00B76EEF"/>
    <w:rsid w:val="00B77116"/>
    <w:rsid w:val="00B7712A"/>
    <w:rsid w:val="00B7734E"/>
    <w:rsid w:val="00B773E5"/>
    <w:rsid w:val="00B774B5"/>
    <w:rsid w:val="00B77AC6"/>
    <w:rsid w:val="00B77DD3"/>
    <w:rsid w:val="00B808C1"/>
    <w:rsid w:val="00B80C5D"/>
    <w:rsid w:val="00B80D77"/>
    <w:rsid w:val="00B81050"/>
    <w:rsid w:val="00B82202"/>
    <w:rsid w:val="00B82324"/>
    <w:rsid w:val="00B82979"/>
    <w:rsid w:val="00B82CDD"/>
    <w:rsid w:val="00B83231"/>
    <w:rsid w:val="00B832AD"/>
    <w:rsid w:val="00B838D7"/>
    <w:rsid w:val="00B83E90"/>
    <w:rsid w:val="00B84A16"/>
    <w:rsid w:val="00B84B4E"/>
    <w:rsid w:val="00B84DD1"/>
    <w:rsid w:val="00B85036"/>
    <w:rsid w:val="00B85213"/>
    <w:rsid w:val="00B85A35"/>
    <w:rsid w:val="00B85DB2"/>
    <w:rsid w:val="00B86583"/>
    <w:rsid w:val="00B8693F"/>
    <w:rsid w:val="00B873A9"/>
    <w:rsid w:val="00B87546"/>
    <w:rsid w:val="00B877B6"/>
    <w:rsid w:val="00B879B3"/>
    <w:rsid w:val="00B87C8D"/>
    <w:rsid w:val="00B87D2F"/>
    <w:rsid w:val="00B87DC0"/>
    <w:rsid w:val="00B900B0"/>
    <w:rsid w:val="00B90397"/>
    <w:rsid w:val="00B903F4"/>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760"/>
    <w:rsid w:val="00B947A0"/>
    <w:rsid w:val="00B947D1"/>
    <w:rsid w:val="00B94BBA"/>
    <w:rsid w:val="00B94D9B"/>
    <w:rsid w:val="00B94E69"/>
    <w:rsid w:val="00B94EC8"/>
    <w:rsid w:val="00B958CD"/>
    <w:rsid w:val="00B95FA8"/>
    <w:rsid w:val="00B961A6"/>
    <w:rsid w:val="00B96280"/>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EA0"/>
    <w:rsid w:val="00BA20D3"/>
    <w:rsid w:val="00BA22FE"/>
    <w:rsid w:val="00BA27DB"/>
    <w:rsid w:val="00BA2F06"/>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123A"/>
    <w:rsid w:val="00BB1928"/>
    <w:rsid w:val="00BB1D3B"/>
    <w:rsid w:val="00BB3374"/>
    <w:rsid w:val="00BB3553"/>
    <w:rsid w:val="00BB3568"/>
    <w:rsid w:val="00BB39BB"/>
    <w:rsid w:val="00BB3A6B"/>
    <w:rsid w:val="00BB3CD5"/>
    <w:rsid w:val="00BB450A"/>
    <w:rsid w:val="00BB452E"/>
    <w:rsid w:val="00BB47A1"/>
    <w:rsid w:val="00BB4894"/>
    <w:rsid w:val="00BB496F"/>
    <w:rsid w:val="00BB4FB6"/>
    <w:rsid w:val="00BB5058"/>
    <w:rsid w:val="00BB5C20"/>
    <w:rsid w:val="00BB5CEE"/>
    <w:rsid w:val="00BB5D7D"/>
    <w:rsid w:val="00BB6130"/>
    <w:rsid w:val="00BB6A79"/>
    <w:rsid w:val="00BB6B23"/>
    <w:rsid w:val="00BB6E1C"/>
    <w:rsid w:val="00BB7B0B"/>
    <w:rsid w:val="00BB7F5B"/>
    <w:rsid w:val="00BB7FEF"/>
    <w:rsid w:val="00BC0208"/>
    <w:rsid w:val="00BC0B25"/>
    <w:rsid w:val="00BC152E"/>
    <w:rsid w:val="00BC1867"/>
    <w:rsid w:val="00BC1933"/>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5B60"/>
    <w:rsid w:val="00BC62DA"/>
    <w:rsid w:val="00BC7266"/>
    <w:rsid w:val="00BC73C2"/>
    <w:rsid w:val="00BC77EC"/>
    <w:rsid w:val="00BC7835"/>
    <w:rsid w:val="00BD0188"/>
    <w:rsid w:val="00BD0452"/>
    <w:rsid w:val="00BD05F9"/>
    <w:rsid w:val="00BD0A30"/>
    <w:rsid w:val="00BD0C0C"/>
    <w:rsid w:val="00BD163F"/>
    <w:rsid w:val="00BD16FC"/>
    <w:rsid w:val="00BD1A0A"/>
    <w:rsid w:val="00BD1E54"/>
    <w:rsid w:val="00BD2252"/>
    <w:rsid w:val="00BD2A25"/>
    <w:rsid w:val="00BD2EF4"/>
    <w:rsid w:val="00BD3172"/>
    <w:rsid w:val="00BD3713"/>
    <w:rsid w:val="00BD3BB6"/>
    <w:rsid w:val="00BD3E02"/>
    <w:rsid w:val="00BD3E41"/>
    <w:rsid w:val="00BD411B"/>
    <w:rsid w:val="00BD4CFC"/>
    <w:rsid w:val="00BD515F"/>
    <w:rsid w:val="00BD5367"/>
    <w:rsid w:val="00BD55E0"/>
    <w:rsid w:val="00BD5A00"/>
    <w:rsid w:val="00BD5A0A"/>
    <w:rsid w:val="00BD5DEC"/>
    <w:rsid w:val="00BD6507"/>
    <w:rsid w:val="00BD6820"/>
    <w:rsid w:val="00BD6AE3"/>
    <w:rsid w:val="00BD6CAC"/>
    <w:rsid w:val="00BD73FC"/>
    <w:rsid w:val="00BD74A0"/>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A45"/>
    <w:rsid w:val="00BE43A9"/>
    <w:rsid w:val="00BE48A5"/>
    <w:rsid w:val="00BE4B7C"/>
    <w:rsid w:val="00BE5022"/>
    <w:rsid w:val="00BE5379"/>
    <w:rsid w:val="00BE561E"/>
    <w:rsid w:val="00BE576B"/>
    <w:rsid w:val="00BE588C"/>
    <w:rsid w:val="00BE58E0"/>
    <w:rsid w:val="00BE5BD0"/>
    <w:rsid w:val="00BE6579"/>
    <w:rsid w:val="00BE65E5"/>
    <w:rsid w:val="00BE6B5D"/>
    <w:rsid w:val="00BE6CAE"/>
    <w:rsid w:val="00BE7360"/>
    <w:rsid w:val="00BE79E5"/>
    <w:rsid w:val="00BE7A16"/>
    <w:rsid w:val="00BE7AEA"/>
    <w:rsid w:val="00BF0ECA"/>
    <w:rsid w:val="00BF1111"/>
    <w:rsid w:val="00BF17FA"/>
    <w:rsid w:val="00BF212E"/>
    <w:rsid w:val="00BF2295"/>
    <w:rsid w:val="00BF2AEA"/>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85D"/>
    <w:rsid w:val="00C00B1D"/>
    <w:rsid w:val="00C00FFB"/>
    <w:rsid w:val="00C011DA"/>
    <w:rsid w:val="00C01421"/>
    <w:rsid w:val="00C02031"/>
    <w:rsid w:val="00C020CD"/>
    <w:rsid w:val="00C0222B"/>
    <w:rsid w:val="00C02BB4"/>
    <w:rsid w:val="00C02C8D"/>
    <w:rsid w:val="00C02EA9"/>
    <w:rsid w:val="00C037B2"/>
    <w:rsid w:val="00C03B1E"/>
    <w:rsid w:val="00C040A2"/>
    <w:rsid w:val="00C040BD"/>
    <w:rsid w:val="00C0420C"/>
    <w:rsid w:val="00C045E6"/>
    <w:rsid w:val="00C04766"/>
    <w:rsid w:val="00C04841"/>
    <w:rsid w:val="00C049B4"/>
    <w:rsid w:val="00C049E9"/>
    <w:rsid w:val="00C04BAB"/>
    <w:rsid w:val="00C053F8"/>
    <w:rsid w:val="00C058ED"/>
    <w:rsid w:val="00C0622A"/>
    <w:rsid w:val="00C06CA7"/>
    <w:rsid w:val="00C076A5"/>
    <w:rsid w:val="00C07CF9"/>
    <w:rsid w:val="00C10216"/>
    <w:rsid w:val="00C10593"/>
    <w:rsid w:val="00C105A2"/>
    <w:rsid w:val="00C10642"/>
    <w:rsid w:val="00C108CF"/>
    <w:rsid w:val="00C10DF6"/>
    <w:rsid w:val="00C10ECB"/>
    <w:rsid w:val="00C10F12"/>
    <w:rsid w:val="00C11512"/>
    <w:rsid w:val="00C1171D"/>
    <w:rsid w:val="00C119EF"/>
    <w:rsid w:val="00C11A99"/>
    <w:rsid w:val="00C11C6C"/>
    <w:rsid w:val="00C12E12"/>
    <w:rsid w:val="00C13213"/>
    <w:rsid w:val="00C137FC"/>
    <w:rsid w:val="00C1514E"/>
    <w:rsid w:val="00C15288"/>
    <w:rsid w:val="00C1530A"/>
    <w:rsid w:val="00C1538C"/>
    <w:rsid w:val="00C155A2"/>
    <w:rsid w:val="00C157BF"/>
    <w:rsid w:val="00C15E65"/>
    <w:rsid w:val="00C15EA5"/>
    <w:rsid w:val="00C15FD0"/>
    <w:rsid w:val="00C16646"/>
    <w:rsid w:val="00C168D9"/>
    <w:rsid w:val="00C16971"/>
    <w:rsid w:val="00C171AC"/>
    <w:rsid w:val="00C175F7"/>
    <w:rsid w:val="00C17ED4"/>
    <w:rsid w:val="00C17F62"/>
    <w:rsid w:val="00C20070"/>
    <w:rsid w:val="00C202D3"/>
    <w:rsid w:val="00C214BC"/>
    <w:rsid w:val="00C21589"/>
    <w:rsid w:val="00C215A3"/>
    <w:rsid w:val="00C21704"/>
    <w:rsid w:val="00C2174A"/>
    <w:rsid w:val="00C21818"/>
    <w:rsid w:val="00C21BE0"/>
    <w:rsid w:val="00C237A7"/>
    <w:rsid w:val="00C23D84"/>
    <w:rsid w:val="00C23FC1"/>
    <w:rsid w:val="00C24103"/>
    <w:rsid w:val="00C24305"/>
    <w:rsid w:val="00C2448F"/>
    <w:rsid w:val="00C246A0"/>
    <w:rsid w:val="00C24A7D"/>
    <w:rsid w:val="00C24A9A"/>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8D5"/>
    <w:rsid w:val="00C3294B"/>
    <w:rsid w:val="00C32A9F"/>
    <w:rsid w:val="00C337B7"/>
    <w:rsid w:val="00C34888"/>
    <w:rsid w:val="00C34AD1"/>
    <w:rsid w:val="00C34B7E"/>
    <w:rsid w:val="00C35588"/>
    <w:rsid w:val="00C35628"/>
    <w:rsid w:val="00C35747"/>
    <w:rsid w:val="00C371DD"/>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5E5"/>
    <w:rsid w:val="00C43750"/>
    <w:rsid w:val="00C43BFB"/>
    <w:rsid w:val="00C43BFF"/>
    <w:rsid w:val="00C4451E"/>
    <w:rsid w:val="00C44986"/>
    <w:rsid w:val="00C44AC4"/>
    <w:rsid w:val="00C44B44"/>
    <w:rsid w:val="00C44B48"/>
    <w:rsid w:val="00C44D12"/>
    <w:rsid w:val="00C4525C"/>
    <w:rsid w:val="00C456A1"/>
    <w:rsid w:val="00C45DE7"/>
    <w:rsid w:val="00C4659E"/>
    <w:rsid w:val="00C4665A"/>
    <w:rsid w:val="00C46BCF"/>
    <w:rsid w:val="00C471E3"/>
    <w:rsid w:val="00C47287"/>
    <w:rsid w:val="00C472C0"/>
    <w:rsid w:val="00C47630"/>
    <w:rsid w:val="00C478F1"/>
    <w:rsid w:val="00C47DA0"/>
    <w:rsid w:val="00C500F0"/>
    <w:rsid w:val="00C50510"/>
    <w:rsid w:val="00C50A4F"/>
    <w:rsid w:val="00C50B5A"/>
    <w:rsid w:val="00C5126D"/>
    <w:rsid w:val="00C512BB"/>
    <w:rsid w:val="00C512E4"/>
    <w:rsid w:val="00C51AB9"/>
    <w:rsid w:val="00C51D71"/>
    <w:rsid w:val="00C51E2E"/>
    <w:rsid w:val="00C52018"/>
    <w:rsid w:val="00C5203C"/>
    <w:rsid w:val="00C52062"/>
    <w:rsid w:val="00C5231E"/>
    <w:rsid w:val="00C532E4"/>
    <w:rsid w:val="00C533F6"/>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6DEC"/>
    <w:rsid w:val="00C57342"/>
    <w:rsid w:val="00C57C75"/>
    <w:rsid w:val="00C57FC4"/>
    <w:rsid w:val="00C60A04"/>
    <w:rsid w:val="00C60B05"/>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ED0"/>
    <w:rsid w:val="00C67F18"/>
    <w:rsid w:val="00C70235"/>
    <w:rsid w:val="00C70632"/>
    <w:rsid w:val="00C709A9"/>
    <w:rsid w:val="00C70B66"/>
    <w:rsid w:val="00C70B73"/>
    <w:rsid w:val="00C70BD5"/>
    <w:rsid w:val="00C70E91"/>
    <w:rsid w:val="00C70F9A"/>
    <w:rsid w:val="00C712BF"/>
    <w:rsid w:val="00C7135D"/>
    <w:rsid w:val="00C71695"/>
    <w:rsid w:val="00C716ED"/>
    <w:rsid w:val="00C71788"/>
    <w:rsid w:val="00C71AC3"/>
    <w:rsid w:val="00C71E66"/>
    <w:rsid w:val="00C71F9B"/>
    <w:rsid w:val="00C724C2"/>
    <w:rsid w:val="00C727F7"/>
    <w:rsid w:val="00C728C6"/>
    <w:rsid w:val="00C72D84"/>
    <w:rsid w:val="00C730A7"/>
    <w:rsid w:val="00C7344B"/>
    <w:rsid w:val="00C7400D"/>
    <w:rsid w:val="00C741DB"/>
    <w:rsid w:val="00C741E6"/>
    <w:rsid w:val="00C74358"/>
    <w:rsid w:val="00C74A08"/>
    <w:rsid w:val="00C74A7B"/>
    <w:rsid w:val="00C75711"/>
    <w:rsid w:val="00C7583C"/>
    <w:rsid w:val="00C759A9"/>
    <w:rsid w:val="00C75EE2"/>
    <w:rsid w:val="00C75F92"/>
    <w:rsid w:val="00C76088"/>
    <w:rsid w:val="00C76690"/>
    <w:rsid w:val="00C7681B"/>
    <w:rsid w:val="00C77A8B"/>
    <w:rsid w:val="00C801EA"/>
    <w:rsid w:val="00C803FC"/>
    <w:rsid w:val="00C8095D"/>
    <w:rsid w:val="00C80A97"/>
    <w:rsid w:val="00C80F00"/>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58"/>
    <w:rsid w:val="00C85623"/>
    <w:rsid w:val="00C85819"/>
    <w:rsid w:val="00C85B16"/>
    <w:rsid w:val="00C864F5"/>
    <w:rsid w:val="00C86AB2"/>
    <w:rsid w:val="00C8770C"/>
    <w:rsid w:val="00C87946"/>
    <w:rsid w:val="00C90053"/>
    <w:rsid w:val="00C90397"/>
    <w:rsid w:val="00C9062D"/>
    <w:rsid w:val="00C90A2D"/>
    <w:rsid w:val="00C90C35"/>
    <w:rsid w:val="00C91230"/>
    <w:rsid w:val="00C91A1E"/>
    <w:rsid w:val="00C922C3"/>
    <w:rsid w:val="00C924B6"/>
    <w:rsid w:val="00C926E5"/>
    <w:rsid w:val="00C9273D"/>
    <w:rsid w:val="00C92797"/>
    <w:rsid w:val="00C92F51"/>
    <w:rsid w:val="00C93000"/>
    <w:rsid w:val="00C930FF"/>
    <w:rsid w:val="00C93319"/>
    <w:rsid w:val="00C9333D"/>
    <w:rsid w:val="00C93988"/>
    <w:rsid w:val="00C93A0C"/>
    <w:rsid w:val="00C93B55"/>
    <w:rsid w:val="00C9465F"/>
    <w:rsid w:val="00C94E02"/>
    <w:rsid w:val="00C94EE6"/>
    <w:rsid w:val="00C951FA"/>
    <w:rsid w:val="00C9552B"/>
    <w:rsid w:val="00C9578F"/>
    <w:rsid w:val="00C95883"/>
    <w:rsid w:val="00C95C4A"/>
    <w:rsid w:val="00C96944"/>
    <w:rsid w:val="00C972A1"/>
    <w:rsid w:val="00C9745A"/>
    <w:rsid w:val="00C97796"/>
    <w:rsid w:val="00C97798"/>
    <w:rsid w:val="00C97C5E"/>
    <w:rsid w:val="00CA0163"/>
    <w:rsid w:val="00CA058B"/>
    <w:rsid w:val="00CA0B49"/>
    <w:rsid w:val="00CA1499"/>
    <w:rsid w:val="00CA17FA"/>
    <w:rsid w:val="00CA1FF2"/>
    <w:rsid w:val="00CA22D8"/>
    <w:rsid w:val="00CA23C4"/>
    <w:rsid w:val="00CA305A"/>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74EC"/>
    <w:rsid w:val="00CA771B"/>
    <w:rsid w:val="00CA7EDD"/>
    <w:rsid w:val="00CA7FEA"/>
    <w:rsid w:val="00CB0818"/>
    <w:rsid w:val="00CB0854"/>
    <w:rsid w:val="00CB0BE2"/>
    <w:rsid w:val="00CB0F36"/>
    <w:rsid w:val="00CB1AB9"/>
    <w:rsid w:val="00CB237B"/>
    <w:rsid w:val="00CB2437"/>
    <w:rsid w:val="00CB2620"/>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926"/>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576"/>
    <w:rsid w:val="00CC16B5"/>
    <w:rsid w:val="00CC1DA9"/>
    <w:rsid w:val="00CC21E0"/>
    <w:rsid w:val="00CC2711"/>
    <w:rsid w:val="00CC2734"/>
    <w:rsid w:val="00CC2D87"/>
    <w:rsid w:val="00CC317B"/>
    <w:rsid w:val="00CC376E"/>
    <w:rsid w:val="00CC396D"/>
    <w:rsid w:val="00CC3CD2"/>
    <w:rsid w:val="00CC3DD9"/>
    <w:rsid w:val="00CC4881"/>
    <w:rsid w:val="00CC4F7F"/>
    <w:rsid w:val="00CC4FBE"/>
    <w:rsid w:val="00CC54FF"/>
    <w:rsid w:val="00CC5A4E"/>
    <w:rsid w:val="00CC5B1D"/>
    <w:rsid w:val="00CC5E8F"/>
    <w:rsid w:val="00CC6041"/>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9C"/>
    <w:rsid w:val="00CF3EDA"/>
    <w:rsid w:val="00CF402B"/>
    <w:rsid w:val="00CF495B"/>
    <w:rsid w:val="00CF4CBB"/>
    <w:rsid w:val="00CF4E49"/>
    <w:rsid w:val="00CF550E"/>
    <w:rsid w:val="00CF5595"/>
    <w:rsid w:val="00CF5813"/>
    <w:rsid w:val="00CF5A22"/>
    <w:rsid w:val="00CF6153"/>
    <w:rsid w:val="00CF643D"/>
    <w:rsid w:val="00CF6643"/>
    <w:rsid w:val="00CF667B"/>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A0F"/>
    <w:rsid w:val="00D01D46"/>
    <w:rsid w:val="00D0296D"/>
    <w:rsid w:val="00D02A48"/>
    <w:rsid w:val="00D02B3E"/>
    <w:rsid w:val="00D02C7A"/>
    <w:rsid w:val="00D02D23"/>
    <w:rsid w:val="00D02E0D"/>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456"/>
    <w:rsid w:val="00D10F2C"/>
    <w:rsid w:val="00D11015"/>
    <w:rsid w:val="00D11205"/>
    <w:rsid w:val="00D11332"/>
    <w:rsid w:val="00D11412"/>
    <w:rsid w:val="00D1147A"/>
    <w:rsid w:val="00D11BB8"/>
    <w:rsid w:val="00D127EB"/>
    <w:rsid w:val="00D12894"/>
    <w:rsid w:val="00D12B56"/>
    <w:rsid w:val="00D12DC5"/>
    <w:rsid w:val="00D12DF8"/>
    <w:rsid w:val="00D13835"/>
    <w:rsid w:val="00D1400B"/>
    <w:rsid w:val="00D14069"/>
    <w:rsid w:val="00D14B56"/>
    <w:rsid w:val="00D1547E"/>
    <w:rsid w:val="00D157FB"/>
    <w:rsid w:val="00D159C0"/>
    <w:rsid w:val="00D162CA"/>
    <w:rsid w:val="00D1639E"/>
    <w:rsid w:val="00D16E9C"/>
    <w:rsid w:val="00D1705F"/>
    <w:rsid w:val="00D17114"/>
    <w:rsid w:val="00D1745F"/>
    <w:rsid w:val="00D176CC"/>
    <w:rsid w:val="00D2009A"/>
    <w:rsid w:val="00D20AFE"/>
    <w:rsid w:val="00D212D6"/>
    <w:rsid w:val="00D21545"/>
    <w:rsid w:val="00D21AF1"/>
    <w:rsid w:val="00D21D1A"/>
    <w:rsid w:val="00D22211"/>
    <w:rsid w:val="00D22267"/>
    <w:rsid w:val="00D22685"/>
    <w:rsid w:val="00D22BA7"/>
    <w:rsid w:val="00D22DE9"/>
    <w:rsid w:val="00D233F9"/>
    <w:rsid w:val="00D239B5"/>
    <w:rsid w:val="00D23CCC"/>
    <w:rsid w:val="00D23CD6"/>
    <w:rsid w:val="00D23E5E"/>
    <w:rsid w:val="00D24333"/>
    <w:rsid w:val="00D24E58"/>
    <w:rsid w:val="00D252B2"/>
    <w:rsid w:val="00D25A33"/>
    <w:rsid w:val="00D25B53"/>
    <w:rsid w:val="00D26CC3"/>
    <w:rsid w:val="00D27081"/>
    <w:rsid w:val="00D27262"/>
    <w:rsid w:val="00D277DA"/>
    <w:rsid w:val="00D30083"/>
    <w:rsid w:val="00D30165"/>
    <w:rsid w:val="00D304CB"/>
    <w:rsid w:val="00D305D3"/>
    <w:rsid w:val="00D3062C"/>
    <w:rsid w:val="00D308A8"/>
    <w:rsid w:val="00D3169B"/>
    <w:rsid w:val="00D319B8"/>
    <w:rsid w:val="00D32183"/>
    <w:rsid w:val="00D322D7"/>
    <w:rsid w:val="00D32AE0"/>
    <w:rsid w:val="00D32BC2"/>
    <w:rsid w:val="00D32C54"/>
    <w:rsid w:val="00D331E6"/>
    <w:rsid w:val="00D33A82"/>
    <w:rsid w:val="00D33C92"/>
    <w:rsid w:val="00D33D08"/>
    <w:rsid w:val="00D34104"/>
    <w:rsid w:val="00D34274"/>
    <w:rsid w:val="00D34560"/>
    <w:rsid w:val="00D345C4"/>
    <w:rsid w:val="00D3509E"/>
    <w:rsid w:val="00D35235"/>
    <w:rsid w:val="00D354BE"/>
    <w:rsid w:val="00D3561F"/>
    <w:rsid w:val="00D35957"/>
    <w:rsid w:val="00D35DAE"/>
    <w:rsid w:val="00D363ED"/>
    <w:rsid w:val="00D3649A"/>
    <w:rsid w:val="00D3661A"/>
    <w:rsid w:val="00D36F73"/>
    <w:rsid w:val="00D373B5"/>
    <w:rsid w:val="00D37CB4"/>
    <w:rsid w:val="00D37E62"/>
    <w:rsid w:val="00D403F7"/>
    <w:rsid w:val="00D405A8"/>
    <w:rsid w:val="00D40A72"/>
    <w:rsid w:val="00D40C4D"/>
    <w:rsid w:val="00D40FA1"/>
    <w:rsid w:val="00D41338"/>
    <w:rsid w:val="00D419F1"/>
    <w:rsid w:val="00D4218F"/>
    <w:rsid w:val="00D424B2"/>
    <w:rsid w:val="00D43798"/>
    <w:rsid w:val="00D440FC"/>
    <w:rsid w:val="00D442D7"/>
    <w:rsid w:val="00D449A4"/>
    <w:rsid w:val="00D44BE6"/>
    <w:rsid w:val="00D44E2D"/>
    <w:rsid w:val="00D4510E"/>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27B"/>
    <w:rsid w:val="00D52F1A"/>
    <w:rsid w:val="00D5366E"/>
    <w:rsid w:val="00D53B89"/>
    <w:rsid w:val="00D53EB4"/>
    <w:rsid w:val="00D5400F"/>
    <w:rsid w:val="00D5498E"/>
    <w:rsid w:val="00D5537A"/>
    <w:rsid w:val="00D55490"/>
    <w:rsid w:val="00D56518"/>
    <w:rsid w:val="00D57285"/>
    <w:rsid w:val="00D5774F"/>
    <w:rsid w:val="00D57DC4"/>
    <w:rsid w:val="00D57ED3"/>
    <w:rsid w:val="00D60271"/>
    <w:rsid w:val="00D602B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70150"/>
    <w:rsid w:val="00D7025A"/>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FBF"/>
    <w:rsid w:val="00D80417"/>
    <w:rsid w:val="00D80BE1"/>
    <w:rsid w:val="00D812F5"/>
    <w:rsid w:val="00D8149F"/>
    <w:rsid w:val="00D81541"/>
    <w:rsid w:val="00D81663"/>
    <w:rsid w:val="00D81778"/>
    <w:rsid w:val="00D817BF"/>
    <w:rsid w:val="00D827D3"/>
    <w:rsid w:val="00D828A2"/>
    <w:rsid w:val="00D82EB3"/>
    <w:rsid w:val="00D82F5C"/>
    <w:rsid w:val="00D83042"/>
    <w:rsid w:val="00D83304"/>
    <w:rsid w:val="00D836E6"/>
    <w:rsid w:val="00D83C1E"/>
    <w:rsid w:val="00D842E1"/>
    <w:rsid w:val="00D845C4"/>
    <w:rsid w:val="00D85498"/>
    <w:rsid w:val="00D8578D"/>
    <w:rsid w:val="00D85B78"/>
    <w:rsid w:val="00D85F82"/>
    <w:rsid w:val="00D8636F"/>
    <w:rsid w:val="00D8659B"/>
    <w:rsid w:val="00D86C32"/>
    <w:rsid w:val="00D87696"/>
    <w:rsid w:val="00D87B3F"/>
    <w:rsid w:val="00D87D7D"/>
    <w:rsid w:val="00D87E10"/>
    <w:rsid w:val="00D87E30"/>
    <w:rsid w:val="00D9015E"/>
    <w:rsid w:val="00D901C9"/>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7F5"/>
    <w:rsid w:val="00D97BC8"/>
    <w:rsid w:val="00D97D09"/>
    <w:rsid w:val="00D97D77"/>
    <w:rsid w:val="00DA0177"/>
    <w:rsid w:val="00DA08B5"/>
    <w:rsid w:val="00DA0D62"/>
    <w:rsid w:val="00DA1238"/>
    <w:rsid w:val="00DA127C"/>
    <w:rsid w:val="00DA15D5"/>
    <w:rsid w:val="00DA16E4"/>
    <w:rsid w:val="00DA184A"/>
    <w:rsid w:val="00DA1CD1"/>
    <w:rsid w:val="00DA2042"/>
    <w:rsid w:val="00DA2D3A"/>
    <w:rsid w:val="00DA2F38"/>
    <w:rsid w:val="00DA3171"/>
    <w:rsid w:val="00DA38EC"/>
    <w:rsid w:val="00DA39B8"/>
    <w:rsid w:val="00DA411B"/>
    <w:rsid w:val="00DA4307"/>
    <w:rsid w:val="00DA4552"/>
    <w:rsid w:val="00DA4602"/>
    <w:rsid w:val="00DA4818"/>
    <w:rsid w:val="00DA4877"/>
    <w:rsid w:val="00DA4878"/>
    <w:rsid w:val="00DA5684"/>
    <w:rsid w:val="00DA57D5"/>
    <w:rsid w:val="00DA5BA9"/>
    <w:rsid w:val="00DA5CFD"/>
    <w:rsid w:val="00DA5D48"/>
    <w:rsid w:val="00DA61B8"/>
    <w:rsid w:val="00DA654B"/>
    <w:rsid w:val="00DA66FA"/>
    <w:rsid w:val="00DA710F"/>
    <w:rsid w:val="00DA7342"/>
    <w:rsid w:val="00DA783C"/>
    <w:rsid w:val="00DA7FA1"/>
    <w:rsid w:val="00DB06A8"/>
    <w:rsid w:val="00DB08DF"/>
    <w:rsid w:val="00DB0909"/>
    <w:rsid w:val="00DB12E4"/>
    <w:rsid w:val="00DB1605"/>
    <w:rsid w:val="00DB1BC5"/>
    <w:rsid w:val="00DB1C49"/>
    <w:rsid w:val="00DB2021"/>
    <w:rsid w:val="00DB2419"/>
    <w:rsid w:val="00DB2CF8"/>
    <w:rsid w:val="00DB2D63"/>
    <w:rsid w:val="00DB2DF0"/>
    <w:rsid w:val="00DB2F20"/>
    <w:rsid w:val="00DB31F7"/>
    <w:rsid w:val="00DB3381"/>
    <w:rsid w:val="00DB36C9"/>
    <w:rsid w:val="00DB37B2"/>
    <w:rsid w:val="00DB37EF"/>
    <w:rsid w:val="00DB383F"/>
    <w:rsid w:val="00DB3B07"/>
    <w:rsid w:val="00DB3C7F"/>
    <w:rsid w:val="00DB3EBC"/>
    <w:rsid w:val="00DB41DB"/>
    <w:rsid w:val="00DB42EB"/>
    <w:rsid w:val="00DB4583"/>
    <w:rsid w:val="00DB642E"/>
    <w:rsid w:val="00DB69E9"/>
    <w:rsid w:val="00DB6E5C"/>
    <w:rsid w:val="00DB73D8"/>
    <w:rsid w:val="00DB784D"/>
    <w:rsid w:val="00DB7910"/>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E3"/>
    <w:rsid w:val="00DC39E0"/>
    <w:rsid w:val="00DC3C39"/>
    <w:rsid w:val="00DC3C89"/>
    <w:rsid w:val="00DC4046"/>
    <w:rsid w:val="00DC41E7"/>
    <w:rsid w:val="00DC4233"/>
    <w:rsid w:val="00DC4BA4"/>
    <w:rsid w:val="00DC4C33"/>
    <w:rsid w:val="00DC514D"/>
    <w:rsid w:val="00DC54C1"/>
    <w:rsid w:val="00DC560C"/>
    <w:rsid w:val="00DC5D0D"/>
    <w:rsid w:val="00DC64F1"/>
    <w:rsid w:val="00DC65C6"/>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6C7E"/>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EE9"/>
    <w:rsid w:val="00DF0F95"/>
    <w:rsid w:val="00DF131C"/>
    <w:rsid w:val="00DF147A"/>
    <w:rsid w:val="00DF1689"/>
    <w:rsid w:val="00DF1774"/>
    <w:rsid w:val="00DF1F0A"/>
    <w:rsid w:val="00DF1F0E"/>
    <w:rsid w:val="00DF2003"/>
    <w:rsid w:val="00DF22B5"/>
    <w:rsid w:val="00DF2ABD"/>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E43"/>
    <w:rsid w:val="00E01EC5"/>
    <w:rsid w:val="00E02295"/>
    <w:rsid w:val="00E0307C"/>
    <w:rsid w:val="00E03081"/>
    <w:rsid w:val="00E031BE"/>
    <w:rsid w:val="00E03B45"/>
    <w:rsid w:val="00E03B6F"/>
    <w:rsid w:val="00E03C79"/>
    <w:rsid w:val="00E04281"/>
    <w:rsid w:val="00E0476C"/>
    <w:rsid w:val="00E0562B"/>
    <w:rsid w:val="00E0605E"/>
    <w:rsid w:val="00E061FD"/>
    <w:rsid w:val="00E06300"/>
    <w:rsid w:val="00E06484"/>
    <w:rsid w:val="00E072CB"/>
    <w:rsid w:val="00E074C0"/>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E8B"/>
    <w:rsid w:val="00E12FA8"/>
    <w:rsid w:val="00E1361A"/>
    <w:rsid w:val="00E13BFF"/>
    <w:rsid w:val="00E13D9F"/>
    <w:rsid w:val="00E14079"/>
    <w:rsid w:val="00E141D7"/>
    <w:rsid w:val="00E14219"/>
    <w:rsid w:val="00E14445"/>
    <w:rsid w:val="00E145D0"/>
    <w:rsid w:val="00E1489F"/>
    <w:rsid w:val="00E14CDE"/>
    <w:rsid w:val="00E1563F"/>
    <w:rsid w:val="00E15C7D"/>
    <w:rsid w:val="00E15E63"/>
    <w:rsid w:val="00E1632E"/>
    <w:rsid w:val="00E172DA"/>
    <w:rsid w:val="00E1746C"/>
    <w:rsid w:val="00E174AB"/>
    <w:rsid w:val="00E17CA6"/>
    <w:rsid w:val="00E20133"/>
    <w:rsid w:val="00E2048A"/>
    <w:rsid w:val="00E211C0"/>
    <w:rsid w:val="00E21208"/>
    <w:rsid w:val="00E2141F"/>
    <w:rsid w:val="00E215A5"/>
    <w:rsid w:val="00E21B17"/>
    <w:rsid w:val="00E22094"/>
    <w:rsid w:val="00E22F01"/>
    <w:rsid w:val="00E23190"/>
    <w:rsid w:val="00E232B9"/>
    <w:rsid w:val="00E2350E"/>
    <w:rsid w:val="00E23746"/>
    <w:rsid w:val="00E23779"/>
    <w:rsid w:val="00E23AE3"/>
    <w:rsid w:val="00E24C91"/>
    <w:rsid w:val="00E24E53"/>
    <w:rsid w:val="00E250A4"/>
    <w:rsid w:val="00E2526E"/>
    <w:rsid w:val="00E25588"/>
    <w:rsid w:val="00E255F7"/>
    <w:rsid w:val="00E2569C"/>
    <w:rsid w:val="00E26056"/>
    <w:rsid w:val="00E26623"/>
    <w:rsid w:val="00E26714"/>
    <w:rsid w:val="00E26D3E"/>
    <w:rsid w:val="00E26EE8"/>
    <w:rsid w:val="00E271DB"/>
    <w:rsid w:val="00E27445"/>
    <w:rsid w:val="00E2793D"/>
    <w:rsid w:val="00E27F7F"/>
    <w:rsid w:val="00E3020E"/>
    <w:rsid w:val="00E30739"/>
    <w:rsid w:val="00E30ACB"/>
    <w:rsid w:val="00E30AE4"/>
    <w:rsid w:val="00E30D4B"/>
    <w:rsid w:val="00E31314"/>
    <w:rsid w:val="00E31533"/>
    <w:rsid w:val="00E31D67"/>
    <w:rsid w:val="00E31DCD"/>
    <w:rsid w:val="00E32258"/>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D6D"/>
    <w:rsid w:val="00E43069"/>
    <w:rsid w:val="00E430EF"/>
    <w:rsid w:val="00E432D7"/>
    <w:rsid w:val="00E43686"/>
    <w:rsid w:val="00E439C8"/>
    <w:rsid w:val="00E43DC9"/>
    <w:rsid w:val="00E43EFE"/>
    <w:rsid w:val="00E43F73"/>
    <w:rsid w:val="00E443F4"/>
    <w:rsid w:val="00E44D8D"/>
    <w:rsid w:val="00E45098"/>
    <w:rsid w:val="00E4555D"/>
    <w:rsid w:val="00E45856"/>
    <w:rsid w:val="00E458BD"/>
    <w:rsid w:val="00E45DF1"/>
    <w:rsid w:val="00E4624D"/>
    <w:rsid w:val="00E465FA"/>
    <w:rsid w:val="00E466B6"/>
    <w:rsid w:val="00E47120"/>
    <w:rsid w:val="00E47169"/>
    <w:rsid w:val="00E47288"/>
    <w:rsid w:val="00E47D23"/>
    <w:rsid w:val="00E505D0"/>
    <w:rsid w:val="00E50873"/>
    <w:rsid w:val="00E50E58"/>
    <w:rsid w:val="00E510A6"/>
    <w:rsid w:val="00E51897"/>
    <w:rsid w:val="00E51D68"/>
    <w:rsid w:val="00E528E1"/>
    <w:rsid w:val="00E529CF"/>
    <w:rsid w:val="00E53832"/>
    <w:rsid w:val="00E53902"/>
    <w:rsid w:val="00E53B26"/>
    <w:rsid w:val="00E53BD9"/>
    <w:rsid w:val="00E53F5D"/>
    <w:rsid w:val="00E5405D"/>
    <w:rsid w:val="00E54A0A"/>
    <w:rsid w:val="00E54AD3"/>
    <w:rsid w:val="00E54C7A"/>
    <w:rsid w:val="00E54C93"/>
    <w:rsid w:val="00E55491"/>
    <w:rsid w:val="00E561F8"/>
    <w:rsid w:val="00E5626C"/>
    <w:rsid w:val="00E56E98"/>
    <w:rsid w:val="00E5711A"/>
    <w:rsid w:val="00E5748D"/>
    <w:rsid w:val="00E576AF"/>
    <w:rsid w:val="00E578C1"/>
    <w:rsid w:val="00E57A20"/>
    <w:rsid w:val="00E57BD3"/>
    <w:rsid w:val="00E57BEA"/>
    <w:rsid w:val="00E57E68"/>
    <w:rsid w:val="00E609A6"/>
    <w:rsid w:val="00E60CF3"/>
    <w:rsid w:val="00E60FEA"/>
    <w:rsid w:val="00E61B2C"/>
    <w:rsid w:val="00E61BCE"/>
    <w:rsid w:val="00E61E58"/>
    <w:rsid w:val="00E62477"/>
    <w:rsid w:val="00E6271C"/>
    <w:rsid w:val="00E628F1"/>
    <w:rsid w:val="00E62D92"/>
    <w:rsid w:val="00E637D3"/>
    <w:rsid w:val="00E63D11"/>
    <w:rsid w:val="00E64695"/>
    <w:rsid w:val="00E648E0"/>
    <w:rsid w:val="00E64F78"/>
    <w:rsid w:val="00E652B3"/>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1CC"/>
    <w:rsid w:val="00E71EFC"/>
    <w:rsid w:val="00E71F4E"/>
    <w:rsid w:val="00E725F3"/>
    <w:rsid w:val="00E72731"/>
    <w:rsid w:val="00E72A10"/>
    <w:rsid w:val="00E72DC6"/>
    <w:rsid w:val="00E72F96"/>
    <w:rsid w:val="00E73498"/>
    <w:rsid w:val="00E73DBB"/>
    <w:rsid w:val="00E73E6F"/>
    <w:rsid w:val="00E748EA"/>
    <w:rsid w:val="00E74B28"/>
    <w:rsid w:val="00E7500F"/>
    <w:rsid w:val="00E75613"/>
    <w:rsid w:val="00E7568B"/>
    <w:rsid w:val="00E757D6"/>
    <w:rsid w:val="00E7588A"/>
    <w:rsid w:val="00E75C0E"/>
    <w:rsid w:val="00E75D3D"/>
    <w:rsid w:val="00E76A0E"/>
    <w:rsid w:val="00E76BD3"/>
    <w:rsid w:val="00E776DF"/>
    <w:rsid w:val="00E776EE"/>
    <w:rsid w:val="00E77C16"/>
    <w:rsid w:val="00E77C46"/>
    <w:rsid w:val="00E77C4D"/>
    <w:rsid w:val="00E8010D"/>
    <w:rsid w:val="00E808A6"/>
    <w:rsid w:val="00E810A2"/>
    <w:rsid w:val="00E816C2"/>
    <w:rsid w:val="00E8177A"/>
    <w:rsid w:val="00E81DF0"/>
    <w:rsid w:val="00E8212C"/>
    <w:rsid w:val="00E82255"/>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ADB"/>
    <w:rsid w:val="00E90D9F"/>
    <w:rsid w:val="00E90E99"/>
    <w:rsid w:val="00E9164B"/>
    <w:rsid w:val="00E9167E"/>
    <w:rsid w:val="00E919A8"/>
    <w:rsid w:val="00E92342"/>
    <w:rsid w:val="00E92ECD"/>
    <w:rsid w:val="00E931C3"/>
    <w:rsid w:val="00E9345E"/>
    <w:rsid w:val="00E9366B"/>
    <w:rsid w:val="00E9377E"/>
    <w:rsid w:val="00E938C8"/>
    <w:rsid w:val="00E93A9A"/>
    <w:rsid w:val="00E94256"/>
    <w:rsid w:val="00E942BB"/>
    <w:rsid w:val="00E94CC4"/>
    <w:rsid w:val="00E94CD1"/>
    <w:rsid w:val="00E95226"/>
    <w:rsid w:val="00E9525B"/>
    <w:rsid w:val="00E9594A"/>
    <w:rsid w:val="00E95A63"/>
    <w:rsid w:val="00E95E37"/>
    <w:rsid w:val="00E968A6"/>
    <w:rsid w:val="00E97447"/>
    <w:rsid w:val="00E97958"/>
    <w:rsid w:val="00E97A54"/>
    <w:rsid w:val="00E97DFF"/>
    <w:rsid w:val="00EA0127"/>
    <w:rsid w:val="00EA019F"/>
    <w:rsid w:val="00EA06DC"/>
    <w:rsid w:val="00EA08F1"/>
    <w:rsid w:val="00EA0C68"/>
    <w:rsid w:val="00EA0D89"/>
    <w:rsid w:val="00EA11C1"/>
    <w:rsid w:val="00EA1301"/>
    <w:rsid w:val="00EA1379"/>
    <w:rsid w:val="00EA186C"/>
    <w:rsid w:val="00EA1AF9"/>
    <w:rsid w:val="00EA1BED"/>
    <w:rsid w:val="00EA1E50"/>
    <w:rsid w:val="00EA1F45"/>
    <w:rsid w:val="00EA1F52"/>
    <w:rsid w:val="00EA25B0"/>
    <w:rsid w:val="00EA26E9"/>
    <w:rsid w:val="00EA2AB2"/>
    <w:rsid w:val="00EA2B27"/>
    <w:rsid w:val="00EA2F34"/>
    <w:rsid w:val="00EA38EC"/>
    <w:rsid w:val="00EA3D74"/>
    <w:rsid w:val="00EA40A9"/>
    <w:rsid w:val="00EA4213"/>
    <w:rsid w:val="00EA47C6"/>
    <w:rsid w:val="00EA4B41"/>
    <w:rsid w:val="00EA59F6"/>
    <w:rsid w:val="00EA5A6B"/>
    <w:rsid w:val="00EA5CD4"/>
    <w:rsid w:val="00EA636E"/>
    <w:rsid w:val="00EA6550"/>
    <w:rsid w:val="00EA65AE"/>
    <w:rsid w:val="00EA6701"/>
    <w:rsid w:val="00EA6B06"/>
    <w:rsid w:val="00EA6F95"/>
    <w:rsid w:val="00EA70A1"/>
    <w:rsid w:val="00EA7273"/>
    <w:rsid w:val="00EA77E5"/>
    <w:rsid w:val="00EA7989"/>
    <w:rsid w:val="00EA7C4E"/>
    <w:rsid w:val="00EB0D8B"/>
    <w:rsid w:val="00EB0F47"/>
    <w:rsid w:val="00EB1217"/>
    <w:rsid w:val="00EB12EC"/>
    <w:rsid w:val="00EB157A"/>
    <w:rsid w:val="00EB16D3"/>
    <w:rsid w:val="00EB19FD"/>
    <w:rsid w:val="00EB1B27"/>
    <w:rsid w:val="00EB1F73"/>
    <w:rsid w:val="00EB2346"/>
    <w:rsid w:val="00EB267A"/>
    <w:rsid w:val="00EB27A0"/>
    <w:rsid w:val="00EB2E84"/>
    <w:rsid w:val="00EB337F"/>
    <w:rsid w:val="00EB3839"/>
    <w:rsid w:val="00EB4867"/>
    <w:rsid w:val="00EB511F"/>
    <w:rsid w:val="00EB52AC"/>
    <w:rsid w:val="00EB55FF"/>
    <w:rsid w:val="00EB5681"/>
    <w:rsid w:val="00EB5FA1"/>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1F22"/>
    <w:rsid w:val="00EC2017"/>
    <w:rsid w:val="00EC2246"/>
    <w:rsid w:val="00EC253E"/>
    <w:rsid w:val="00EC28B0"/>
    <w:rsid w:val="00EC2B36"/>
    <w:rsid w:val="00EC2C32"/>
    <w:rsid w:val="00EC2D2D"/>
    <w:rsid w:val="00EC3149"/>
    <w:rsid w:val="00EC31A4"/>
    <w:rsid w:val="00EC3277"/>
    <w:rsid w:val="00EC349F"/>
    <w:rsid w:val="00EC3C0C"/>
    <w:rsid w:val="00EC3CF9"/>
    <w:rsid w:val="00EC3D3C"/>
    <w:rsid w:val="00EC3F4A"/>
    <w:rsid w:val="00EC4204"/>
    <w:rsid w:val="00EC4531"/>
    <w:rsid w:val="00EC4890"/>
    <w:rsid w:val="00EC4C2D"/>
    <w:rsid w:val="00EC4C36"/>
    <w:rsid w:val="00EC4EFD"/>
    <w:rsid w:val="00EC506A"/>
    <w:rsid w:val="00EC520F"/>
    <w:rsid w:val="00EC5746"/>
    <w:rsid w:val="00EC5B5B"/>
    <w:rsid w:val="00EC5BCB"/>
    <w:rsid w:val="00EC627F"/>
    <w:rsid w:val="00EC629F"/>
    <w:rsid w:val="00EC64D3"/>
    <w:rsid w:val="00EC6A98"/>
    <w:rsid w:val="00EC739D"/>
    <w:rsid w:val="00EC7511"/>
    <w:rsid w:val="00EC76BA"/>
    <w:rsid w:val="00EC7726"/>
    <w:rsid w:val="00EC77E8"/>
    <w:rsid w:val="00EC788D"/>
    <w:rsid w:val="00EC7A19"/>
    <w:rsid w:val="00ED019B"/>
    <w:rsid w:val="00ED0623"/>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583B"/>
    <w:rsid w:val="00ED614B"/>
    <w:rsid w:val="00ED6EFF"/>
    <w:rsid w:val="00ED72C3"/>
    <w:rsid w:val="00ED763E"/>
    <w:rsid w:val="00ED7AC2"/>
    <w:rsid w:val="00EE03D3"/>
    <w:rsid w:val="00EE13EB"/>
    <w:rsid w:val="00EE16B4"/>
    <w:rsid w:val="00EE1A6B"/>
    <w:rsid w:val="00EE20C3"/>
    <w:rsid w:val="00EE2474"/>
    <w:rsid w:val="00EE2A3B"/>
    <w:rsid w:val="00EE2A71"/>
    <w:rsid w:val="00EE2D7D"/>
    <w:rsid w:val="00EE3137"/>
    <w:rsid w:val="00EE321E"/>
    <w:rsid w:val="00EE3B81"/>
    <w:rsid w:val="00EE3E9E"/>
    <w:rsid w:val="00EE3FDB"/>
    <w:rsid w:val="00EE4D7A"/>
    <w:rsid w:val="00EE5A16"/>
    <w:rsid w:val="00EE5C5D"/>
    <w:rsid w:val="00EE5F24"/>
    <w:rsid w:val="00EE616F"/>
    <w:rsid w:val="00EE6F08"/>
    <w:rsid w:val="00EE6F2C"/>
    <w:rsid w:val="00EE729E"/>
    <w:rsid w:val="00EE72C5"/>
    <w:rsid w:val="00EE773E"/>
    <w:rsid w:val="00EE7A3F"/>
    <w:rsid w:val="00EE7BB3"/>
    <w:rsid w:val="00EE7EFB"/>
    <w:rsid w:val="00EE7F53"/>
    <w:rsid w:val="00EF0163"/>
    <w:rsid w:val="00EF083D"/>
    <w:rsid w:val="00EF0A91"/>
    <w:rsid w:val="00EF17C0"/>
    <w:rsid w:val="00EF1C51"/>
    <w:rsid w:val="00EF2A97"/>
    <w:rsid w:val="00EF2E0C"/>
    <w:rsid w:val="00EF3316"/>
    <w:rsid w:val="00EF3CFE"/>
    <w:rsid w:val="00EF3D5D"/>
    <w:rsid w:val="00EF4350"/>
    <w:rsid w:val="00EF4AAC"/>
    <w:rsid w:val="00EF4CC8"/>
    <w:rsid w:val="00EF4F9F"/>
    <w:rsid w:val="00EF506D"/>
    <w:rsid w:val="00EF558A"/>
    <w:rsid w:val="00EF5CAB"/>
    <w:rsid w:val="00EF679D"/>
    <w:rsid w:val="00EF6AD0"/>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604"/>
    <w:rsid w:val="00F04B41"/>
    <w:rsid w:val="00F04C0B"/>
    <w:rsid w:val="00F056B9"/>
    <w:rsid w:val="00F05A64"/>
    <w:rsid w:val="00F05F0D"/>
    <w:rsid w:val="00F05F83"/>
    <w:rsid w:val="00F075D7"/>
    <w:rsid w:val="00F07D19"/>
    <w:rsid w:val="00F07D3F"/>
    <w:rsid w:val="00F07FD0"/>
    <w:rsid w:val="00F102AA"/>
    <w:rsid w:val="00F10726"/>
    <w:rsid w:val="00F10C3A"/>
    <w:rsid w:val="00F114A1"/>
    <w:rsid w:val="00F1172F"/>
    <w:rsid w:val="00F11C2D"/>
    <w:rsid w:val="00F11DEA"/>
    <w:rsid w:val="00F121E5"/>
    <w:rsid w:val="00F1226C"/>
    <w:rsid w:val="00F124AE"/>
    <w:rsid w:val="00F12812"/>
    <w:rsid w:val="00F128AD"/>
    <w:rsid w:val="00F1294A"/>
    <w:rsid w:val="00F132A8"/>
    <w:rsid w:val="00F138CC"/>
    <w:rsid w:val="00F1396C"/>
    <w:rsid w:val="00F139E0"/>
    <w:rsid w:val="00F13ED7"/>
    <w:rsid w:val="00F1438B"/>
    <w:rsid w:val="00F14498"/>
    <w:rsid w:val="00F148D1"/>
    <w:rsid w:val="00F14DB0"/>
    <w:rsid w:val="00F15755"/>
    <w:rsid w:val="00F15E99"/>
    <w:rsid w:val="00F16C89"/>
    <w:rsid w:val="00F16E6D"/>
    <w:rsid w:val="00F173A6"/>
    <w:rsid w:val="00F17804"/>
    <w:rsid w:val="00F17A06"/>
    <w:rsid w:val="00F17C5E"/>
    <w:rsid w:val="00F2009D"/>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28C"/>
    <w:rsid w:val="00F2539A"/>
    <w:rsid w:val="00F25785"/>
    <w:rsid w:val="00F263EA"/>
    <w:rsid w:val="00F2683B"/>
    <w:rsid w:val="00F26A33"/>
    <w:rsid w:val="00F26E36"/>
    <w:rsid w:val="00F26F2B"/>
    <w:rsid w:val="00F27C50"/>
    <w:rsid w:val="00F27DF2"/>
    <w:rsid w:val="00F27F68"/>
    <w:rsid w:val="00F3050E"/>
    <w:rsid w:val="00F306F9"/>
    <w:rsid w:val="00F319F6"/>
    <w:rsid w:val="00F32554"/>
    <w:rsid w:val="00F325C8"/>
    <w:rsid w:val="00F3293D"/>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C9C"/>
    <w:rsid w:val="00F37EBE"/>
    <w:rsid w:val="00F4074F"/>
    <w:rsid w:val="00F40838"/>
    <w:rsid w:val="00F40E87"/>
    <w:rsid w:val="00F40F77"/>
    <w:rsid w:val="00F423EE"/>
    <w:rsid w:val="00F4261F"/>
    <w:rsid w:val="00F42753"/>
    <w:rsid w:val="00F429D3"/>
    <w:rsid w:val="00F42CA1"/>
    <w:rsid w:val="00F42F41"/>
    <w:rsid w:val="00F43002"/>
    <w:rsid w:val="00F43B2B"/>
    <w:rsid w:val="00F43BD5"/>
    <w:rsid w:val="00F43C6F"/>
    <w:rsid w:val="00F44333"/>
    <w:rsid w:val="00F44527"/>
    <w:rsid w:val="00F44815"/>
    <w:rsid w:val="00F4486C"/>
    <w:rsid w:val="00F44BA8"/>
    <w:rsid w:val="00F44EE2"/>
    <w:rsid w:val="00F44FAB"/>
    <w:rsid w:val="00F4533E"/>
    <w:rsid w:val="00F45966"/>
    <w:rsid w:val="00F45D67"/>
    <w:rsid w:val="00F46308"/>
    <w:rsid w:val="00F46E54"/>
    <w:rsid w:val="00F47877"/>
    <w:rsid w:val="00F47949"/>
    <w:rsid w:val="00F479DF"/>
    <w:rsid w:val="00F47C9C"/>
    <w:rsid w:val="00F47F6F"/>
    <w:rsid w:val="00F5006A"/>
    <w:rsid w:val="00F500AB"/>
    <w:rsid w:val="00F507D4"/>
    <w:rsid w:val="00F50802"/>
    <w:rsid w:val="00F50DF2"/>
    <w:rsid w:val="00F50E2D"/>
    <w:rsid w:val="00F50E9A"/>
    <w:rsid w:val="00F5187D"/>
    <w:rsid w:val="00F51A62"/>
    <w:rsid w:val="00F52A68"/>
    <w:rsid w:val="00F52CBD"/>
    <w:rsid w:val="00F5352D"/>
    <w:rsid w:val="00F535BB"/>
    <w:rsid w:val="00F54111"/>
    <w:rsid w:val="00F544BA"/>
    <w:rsid w:val="00F54653"/>
    <w:rsid w:val="00F5488A"/>
    <w:rsid w:val="00F55089"/>
    <w:rsid w:val="00F55B6A"/>
    <w:rsid w:val="00F55BEE"/>
    <w:rsid w:val="00F55C95"/>
    <w:rsid w:val="00F55F8E"/>
    <w:rsid w:val="00F563C3"/>
    <w:rsid w:val="00F56456"/>
    <w:rsid w:val="00F56F04"/>
    <w:rsid w:val="00F57109"/>
    <w:rsid w:val="00F575CE"/>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58F"/>
    <w:rsid w:val="00F63B20"/>
    <w:rsid w:val="00F64067"/>
    <w:rsid w:val="00F6480D"/>
    <w:rsid w:val="00F64DF8"/>
    <w:rsid w:val="00F64FC6"/>
    <w:rsid w:val="00F65EB6"/>
    <w:rsid w:val="00F66D77"/>
    <w:rsid w:val="00F67372"/>
    <w:rsid w:val="00F67789"/>
    <w:rsid w:val="00F67AC5"/>
    <w:rsid w:val="00F67B5C"/>
    <w:rsid w:val="00F70FB5"/>
    <w:rsid w:val="00F7104E"/>
    <w:rsid w:val="00F71581"/>
    <w:rsid w:val="00F7161D"/>
    <w:rsid w:val="00F71C06"/>
    <w:rsid w:val="00F726BF"/>
    <w:rsid w:val="00F72B3E"/>
    <w:rsid w:val="00F72B98"/>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462"/>
    <w:rsid w:val="00F80A41"/>
    <w:rsid w:val="00F80BC4"/>
    <w:rsid w:val="00F8127A"/>
    <w:rsid w:val="00F8163D"/>
    <w:rsid w:val="00F81E00"/>
    <w:rsid w:val="00F825C6"/>
    <w:rsid w:val="00F82D40"/>
    <w:rsid w:val="00F82E3C"/>
    <w:rsid w:val="00F82FAF"/>
    <w:rsid w:val="00F83251"/>
    <w:rsid w:val="00F835D3"/>
    <w:rsid w:val="00F83D81"/>
    <w:rsid w:val="00F83F78"/>
    <w:rsid w:val="00F8419C"/>
    <w:rsid w:val="00F84561"/>
    <w:rsid w:val="00F84794"/>
    <w:rsid w:val="00F847CA"/>
    <w:rsid w:val="00F85188"/>
    <w:rsid w:val="00F852F6"/>
    <w:rsid w:val="00F854B3"/>
    <w:rsid w:val="00F855CA"/>
    <w:rsid w:val="00F85D2F"/>
    <w:rsid w:val="00F85EB9"/>
    <w:rsid w:val="00F860D5"/>
    <w:rsid w:val="00F86189"/>
    <w:rsid w:val="00F86CDA"/>
    <w:rsid w:val="00F86E70"/>
    <w:rsid w:val="00F86E7C"/>
    <w:rsid w:val="00F86F99"/>
    <w:rsid w:val="00F8714A"/>
    <w:rsid w:val="00F874EF"/>
    <w:rsid w:val="00F87D2A"/>
    <w:rsid w:val="00F87FCF"/>
    <w:rsid w:val="00F903F6"/>
    <w:rsid w:val="00F90575"/>
    <w:rsid w:val="00F908F6"/>
    <w:rsid w:val="00F90A94"/>
    <w:rsid w:val="00F90C9A"/>
    <w:rsid w:val="00F92089"/>
    <w:rsid w:val="00F925F8"/>
    <w:rsid w:val="00F92ED8"/>
    <w:rsid w:val="00F930D9"/>
    <w:rsid w:val="00F93481"/>
    <w:rsid w:val="00F938EC"/>
    <w:rsid w:val="00F93E02"/>
    <w:rsid w:val="00F949F8"/>
    <w:rsid w:val="00F94A42"/>
    <w:rsid w:val="00F94B6B"/>
    <w:rsid w:val="00F94C01"/>
    <w:rsid w:val="00F94E1A"/>
    <w:rsid w:val="00F952E4"/>
    <w:rsid w:val="00F95496"/>
    <w:rsid w:val="00F9598B"/>
    <w:rsid w:val="00F95ECA"/>
    <w:rsid w:val="00F95FB3"/>
    <w:rsid w:val="00F9609F"/>
    <w:rsid w:val="00F96355"/>
    <w:rsid w:val="00F968C4"/>
    <w:rsid w:val="00F96B97"/>
    <w:rsid w:val="00F96E8A"/>
    <w:rsid w:val="00F97287"/>
    <w:rsid w:val="00F972C7"/>
    <w:rsid w:val="00F97A2E"/>
    <w:rsid w:val="00F97BCE"/>
    <w:rsid w:val="00F97DD5"/>
    <w:rsid w:val="00FA052E"/>
    <w:rsid w:val="00FA07B0"/>
    <w:rsid w:val="00FA08B9"/>
    <w:rsid w:val="00FA0B00"/>
    <w:rsid w:val="00FA1900"/>
    <w:rsid w:val="00FA1BFC"/>
    <w:rsid w:val="00FA1D7D"/>
    <w:rsid w:val="00FA1FB9"/>
    <w:rsid w:val="00FA201B"/>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242"/>
    <w:rsid w:val="00FB6425"/>
    <w:rsid w:val="00FB650E"/>
    <w:rsid w:val="00FB6E1F"/>
    <w:rsid w:val="00FB738F"/>
    <w:rsid w:val="00FB753C"/>
    <w:rsid w:val="00FB7C98"/>
    <w:rsid w:val="00FC037C"/>
    <w:rsid w:val="00FC0703"/>
    <w:rsid w:val="00FC0B82"/>
    <w:rsid w:val="00FC0CAD"/>
    <w:rsid w:val="00FC0FA7"/>
    <w:rsid w:val="00FC1C2E"/>
    <w:rsid w:val="00FC314C"/>
    <w:rsid w:val="00FC38D3"/>
    <w:rsid w:val="00FC3B3E"/>
    <w:rsid w:val="00FC3C2B"/>
    <w:rsid w:val="00FC40C3"/>
    <w:rsid w:val="00FC4525"/>
    <w:rsid w:val="00FC45CC"/>
    <w:rsid w:val="00FC4644"/>
    <w:rsid w:val="00FC4696"/>
    <w:rsid w:val="00FC477D"/>
    <w:rsid w:val="00FC47DC"/>
    <w:rsid w:val="00FC4A31"/>
    <w:rsid w:val="00FC56CB"/>
    <w:rsid w:val="00FC5909"/>
    <w:rsid w:val="00FC5D6E"/>
    <w:rsid w:val="00FC7679"/>
    <w:rsid w:val="00FC7743"/>
    <w:rsid w:val="00FC7BF7"/>
    <w:rsid w:val="00FC7C5F"/>
    <w:rsid w:val="00FD0756"/>
    <w:rsid w:val="00FD08A5"/>
    <w:rsid w:val="00FD0B01"/>
    <w:rsid w:val="00FD0FED"/>
    <w:rsid w:val="00FD17A9"/>
    <w:rsid w:val="00FD21ED"/>
    <w:rsid w:val="00FD22F0"/>
    <w:rsid w:val="00FD27C8"/>
    <w:rsid w:val="00FD27FF"/>
    <w:rsid w:val="00FD2AAF"/>
    <w:rsid w:val="00FD31E0"/>
    <w:rsid w:val="00FD3524"/>
    <w:rsid w:val="00FD3C16"/>
    <w:rsid w:val="00FD3DA9"/>
    <w:rsid w:val="00FD4181"/>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E0235"/>
    <w:rsid w:val="00FE0832"/>
    <w:rsid w:val="00FE0861"/>
    <w:rsid w:val="00FE0B0A"/>
    <w:rsid w:val="00FE0F98"/>
    <w:rsid w:val="00FE1527"/>
    <w:rsid w:val="00FE1990"/>
    <w:rsid w:val="00FE1E41"/>
    <w:rsid w:val="00FE1F10"/>
    <w:rsid w:val="00FE2067"/>
    <w:rsid w:val="00FE3284"/>
    <w:rsid w:val="00FE36BB"/>
    <w:rsid w:val="00FE38A9"/>
    <w:rsid w:val="00FE3AE3"/>
    <w:rsid w:val="00FE3ECD"/>
    <w:rsid w:val="00FE3F64"/>
    <w:rsid w:val="00FE401D"/>
    <w:rsid w:val="00FE443C"/>
    <w:rsid w:val="00FE459C"/>
    <w:rsid w:val="00FE460B"/>
    <w:rsid w:val="00FE46C3"/>
    <w:rsid w:val="00FE4C79"/>
    <w:rsid w:val="00FE4FA2"/>
    <w:rsid w:val="00FE51FC"/>
    <w:rsid w:val="00FE5798"/>
    <w:rsid w:val="00FE5BCF"/>
    <w:rsid w:val="00FE5D53"/>
    <w:rsid w:val="00FE5D81"/>
    <w:rsid w:val="00FE60B5"/>
    <w:rsid w:val="00FE6B54"/>
    <w:rsid w:val="00FE7065"/>
    <w:rsid w:val="00FE7169"/>
    <w:rsid w:val="00FE79BD"/>
    <w:rsid w:val="00FE7ADE"/>
    <w:rsid w:val="00FE7D2D"/>
    <w:rsid w:val="00FE7FE5"/>
    <w:rsid w:val="00FF059F"/>
    <w:rsid w:val="00FF073B"/>
    <w:rsid w:val="00FF098D"/>
    <w:rsid w:val="00FF0D2C"/>
    <w:rsid w:val="00FF0F75"/>
    <w:rsid w:val="00FF115F"/>
    <w:rsid w:val="00FF11C2"/>
    <w:rsid w:val="00FF1EAB"/>
    <w:rsid w:val="00FF2B4E"/>
    <w:rsid w:val="00FF2DEA"/>
    <w:rsid w:val="00FF34B0"/>
    <w:rsid w:val="00FF369C"/>
    <w:rsid w:val="00FF3FB3"/>
    <w:rsid w:val="00FF41B4"/>
    <w:rsid w:val="00FF45A9"/>
    <w:rsid w:val="00FF5442"/>
    <w:rsid w:val="00FF54F1"/>
    <w:rsid w:val="00FF55B6"/>
    <w:rsid w:val="00FF5BAE"/>
    <w:rsid w:val="00FF650C"/>
    <w:rsid w:val="00FF6FDF"/>
    <w:rsid w:val="00FF7155"/>
    <w:rsid w:val="00FF71A6"/>
    <w:rsid w:val="00FF7238"/>
    <w:rsid w:val="00FF74BE"/>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A58C0FB"/>
  <w15:docId w15:val="{73E88C47-399C-4975-9F15-1D4AFAA46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iPriority="0"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Note Heading" w:semiHidden="1" w:uiPriority="0" w:unhideWhenUsed="1"/>
    <w:lsdException w:name="Body Text 2"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920BFE"/>
    <w:pPr>
      <w:spacing w:before="120" w:after="240"/>
      <w:ind w:left="720"/>
      <w:jc w:val="center"/>
    </w:pPr>
    <w:rPr>
      <w:rFonts w:cs="Arial"/>
      <w:b/>
      <w:bCs/>
      <w:noProof/>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791901142">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51812532">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324309294">
      <w:bodyDiv w:val="1"/>
      <w:marLeft w:val="0"/>
      <w:marRight w:val="0"/>
      <w:marTop w:val="0"/>
      <w:marBottom w:val="0"/>
      <w:divBdr>
        <w:top w:val="none" w:sz="0" w:space="0" w:color="auto"/>
        <w:left w:val="none" w:sz="0" w:space="0" w:color="auto"/>
        <w:bottom w:val="none" w:sz="0" w:space="0" w:color="auto"/>
        <w:right w:val="none" w:sz="0" w:space="0" w:color="auto"/>
      </w:divBdr>
    </w:div>
    <w:div w:id="1359742378">
      <w:bodyDiv w:val="1"/>
      <w:marLeft w:val="0"/>
      <w:marRight w:val="0"/>
      <w:marTop w:val="0"/>
      <w:marBottom w:val="0"/>
      <w:divBdr>
        <w:top w:val="none" w:sz="0" w:space="0" w:color="auto"/>
        <w:left w:val="none" w:sz="0" w:space="0" w:color="auto"/>
        <w:bottom w:val="none" w:sz="0" w:space="0" w:color="auto"/>
        <w:right w:val="none" w:sz="0" w:space="0" w:color="auto"/>
      </w:divBdr>
    </w:div>
    <w:div w:id="142976578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image" Target="media/image25.gi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9.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526C29-97F1-E146-B8FC-1C781C96D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 Template</Template>
  <TotalTime>146</TotalTime>
  <Pages>32</Pages>
  <Words>3736</Words>
  <Characters>21299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24986</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gaurav</cp:lastModifiedBy>
  <cp:revision>44</cp:revision>
  <cp:lastPrinted>2020-02-27T15:44:00Z</cp:lastPrinted>
  <dcterms:created xsi:type="dcterms:W3CDTF">2021-06-11T01:11:00Z</dcterms:created>
  <dcterms:modified xsi:type="dcterms:W3CDTF">2021-06-17T04:14:00Z</dcterms:modified>
</cp:coreProperties>
</file>