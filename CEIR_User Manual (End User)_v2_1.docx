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18D5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486C235" wp14:editId="00D556C8">
                <wp:simplePos x="0" y="0"/>
                <wp:positionH relativeFrom="page">
                  <wp:posOffset>0</wp:posOffset>
                </wp:positionH>
                <wp:positionV relativeFrom="paragraph">
                  <wp:posOffset>3113405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67E2" w14:textId="77777777" w:rsidR="009404C5" w:rsidRPr="00B44664" w:rsidRDefault="009404C5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Importer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6C2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5.1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" filled="f" stroked="f">
                <v:textbox>
                  <w:txbxContent>
                    <w:p w14:paraId="5D6A67E2" w14:textId="77777777" w:rsidR="009404C5" w:rsidRPr="00B44664" w:rsidRDefault="009404C5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Importer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36EDCDF" wp14:editId="1F1C22EB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41AAB" w14:textId="6D6A2755" w:rsidR="009404C5" w:rsidRPr="003236E0" w:rsidRDefault="009404C5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End User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292B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235C4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DCDF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2DF41AAB" w14:textId="6D6A2755" w:rsidR="009404C5" w:rsidRPr="003236E0" w:rsidRDefault="009404C5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End User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292BD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235C4D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74506D" wp14:editId="2A3E2686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0DFB4D" w14:textId="77777777" w:rsidR="009404C5" w:rsidRDefault="009404C5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4506D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5C0DFB4D" w14:textId="77777777" w:rsidR="009404C5" w:rsidRDefault="009404C5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D58B85D" wp14:editId="3FA5832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61606F" w14:textId="77777777" w:rsidR="009404C5" w:rsidRDefault="009404C5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8B85D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361606F" w14:textId="77777777" w:rsidR="009404C5" w:rsidRDefault="009404C5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F877DF8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576187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BF85DB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2F40180B" w14:textId="77777777" w:rsidTr="0001372C">
        <w:tc>
          <w:tcPr>
            <w:tcW w:w="2282" w:type="dxa"/>
            <w:shd w:val="clear" w:color="auto" w:fill="5B9BD5" w:themeFill="accent1"/>
          </w:tcPr>
          <w:p w14:paraId="723058BF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3C98FB9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69B7B42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5D45EA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3C3E9B77" w14:textId="77777777" w:rsidTr="0001372C">
        <w:tc>
          <w:tcPr>
            <w:tcW w:w="2282" w:type="dxa"/>
          </w:tcPr>
          <w:p w14:paraId="48E71CA3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65426D5B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06A3B9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467CC92D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4529D2" w14:paraId="56360833" w14:textId="77777777" w:rsidTr="004529D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0DD40E7B" w14:textId="77777777" w:rsidR="004529D2" w:rsidRPr="00BD7ABF" w:rsidRDefault="004529D2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2.0</w:t>
            </w:r>
          </w:p>
        </w:tc>
        <w:tc>
          <w:tcPr>
            <w:tcW w:w="1824" w:type="dxa"/>
          </w:tcPr>
          <w:p w14:paraId="1B3C30AB" w14:textId="77777777" w:rsidR="004529D2" w:rsidRPr="00BD7ABF" w:rsidRDefault="004529D2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6F23DB7F" w14:textId="04130288" w:rsidR="004529D2" w:rsidRPr="00BD7ABF" w:rsidRDefault="004529D2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Multiple System Admin, Configurable Notifications, Filter and sorting, Field Validations, History of the request, Address management </w:t>
            </w:r>
          </w:p>
        </w:tc>
        <w:tc>
          <w:tcPr>
            <w:tcW w:w="2052" w:type="dxa"/>
          </w:tcPr>
          <w:p w14:paraId="4DA88D00" w14:textId="77777777" w:rsidR="004529D2" w:rsidRDefault="004529D2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48DEEF15" w14:textId="77777777" w:rsidR="004F2CE7" w:rsidRDefault="004F2CE7" w:rsidP="00531438">
      <w:pPr>
        <w:pStyle w:val="BodyText20"/>
      </w:pPr>
    </w:p>
    <w:p w14:paraId="2B86E414" w14:textId="77777777" w:rsidR="004F2CE7" w:rsidRPr="00531438" w:rsidRDefault="004F2CE7" w:rsidP="00531438">
      <w:pPr>
        <w:pStyle w:val="BodyText20"/>
      </w:pPr>
    </w:p>
    <w:p w14:paraId="70E898DF" w14:textId="77777777" w:rsidR="00531438" w:rsidRPr="00531438" w:rsidRDefault="00531438" w:rsidP="00531438">
      <w:pPr>
        <w:pStyle w:val="BodyText20"/>
      </w:pPr>
    </w:p>
    <w:p w14:paraId="263D9966" w14:textId="77777777" w:rsidR="00531438" w:rsidRPr="00531438" w:rsidRDefault="00531438" w:rsidP="00531438">
      <w:pPr>
        <w:pStyle w:val="BodyText20"/>
      </w:pPr>
    </w:p>
    <w:p w14:paraId="2432B799" w14:textId="77777777" w:rsidR="00531438" w:rsidRPr="00531438" w:rsidRDefault="00531438" w:rsidP="00531438">
      <w:pPr>
        <w:pStyle w:val="BodyText20"/>
      </w:pPr>
    </w:p>
    <w:p w14:paraId="48BA1E61" w14:textId="77777777" w:rsidR="00531438" w:rsidRPr="00531438" w:rsidRDefault="00531438" w:rsidP="00531438">
      <w:pPr>
        <w:pStyle w:val="BodyText20"/>
      </w:pPr>
    </w:p>
    <w:p w14:paraId="272C591D" w14:textId="77777777" w:rsidR="00531438" w:rsidRPr="00531438" w:rsidRDefault="00531438" w:rsidP="00531438">
      <w:pPr>
        <w:pStyle w:val="BodyText20"/>
      </w:pPr>
    </w:p>
    <w:p w14:paraId="6B637A42" w14:textId="77777777" w:rsidR="00531438" w:rsidRPr="00531438" w:rsidRDefault="00531438" w:rsidP="00531438">
      <w:pPr>
        <w:pStyle w:val="BodyText20"/>
      </w:pPr>
    </w:p>
    <w:p w14:paraId="6256362D" w14:textId="77777777" w:rsidR="00531438" w:rsidRDefault="00531438" w:rsidP="00531438">
      <w:pPr>
        <w:pStyle w:val="BodyText20"/>
      </w:pPr>
    </w:p>
    <w:p w14:paraId="20695476" w14:textId="77777777" w:rsidR="0040040A" w:rsidRDefault="0040040A" w:rsidP="00531438">
      <w:pPr>
        <w:pStyle w:val="BodyText20"/>
      </w:pPr>
    </w:p>
    <w:p w14:paraId="03D9ECDE" w14:textId="77777777" w:rsidR="0040040A" w:rsidRDefault="0040040A" w:rsidP="00531438">
      <w:pPr>
        <w:pStyle w:val="BodyText20"/>
      </w:pPr>
    </w:p>
    <w:p w14:paraId="5A60A463" w14:textId="77777777" w:rsidR="0040040A" w:rsidRDefault="0040040A" w:rsidP="00531438">
      <w:pPr>
        <w:pStyle w:val="BodyText20"/>
      </w:pPr>
    </w:p>
    <w:p w14:paraId="488F5C74" w14:textId="77777777" w:rsidR="0040040A" w:rsidRDefault="0040040A" w:rsidP="00531438">
      <w:pPr>
        <w:pStyle w:val="BodyText20"/>
      </w:pPr>
    </w:p>
    <w:p w14:paraId="3EDABCF6" w14:textId="77777777" w:rsidR="0040040A" w:rsidRDefault="0040040A" w:rsidP="00531438">
      <w:pPr>
        <w:pStyle w:val="BodyText20"/>
      </w:pPr>
    </w:p>
    <w:p w14:paraId="688FF5A4" w14:textId="77777777" w:rsidR="0040040A" w:rsidRDefault="0040040A" w:rsidP="00531438">
      <w:pPr>
        <w:pStyle w:val="BodyText20"/>
      </w:pPr>
    </w:p>
    <w:p w14:paraId="75CF9155" w14:textId="77777777" w:rsidR="0040040A" w:rsidRDefault="0040040A" w:rsidP="00531438">
      <w:pPr>
        <w:pStyle w:val="BodyText20"/>
      </w:pPr>
    </w:p>
    <w:p w14:paraId="37075447" w14:textId="77777777" w:rsidR="0040040A" w:rsidRDefault="0040040A" w:rsidP="00531438">
      <w:pPr>
        <w:pStyle w:val="BodyText20"/>
      </w:pPr>
    </w:p>
    <w:p w14:paraId="2F38FEF0" w14:textId="77777777" w:rsidR="0040040A" w:rsidRDefault="0040040A" w:rsidP="00531438">
      <w:pPr>
        <w:pStyle w:val="BodyText20"/>
      </w:pPr>
    </w:p>
    <w:p w14:paraId="3898FA2E" w14:textId="77777777" w:rsidR="0040040A" w:rsidRDefault="0040040A" w:rsidP="00531438">
      <w:pPr>
        <w:pStyle w:val="BodyText20"/>
      </w:pPr>
    </w:p>
    <w:p w14:paraId="5FC28B01" w14:textId="77777777" w:rsidR="0040040A" w:rsidRDefault="0040040A" w:rsidP="00531438">
      <w:pPr>
        <w:pStyle w:val="BodyText20"/>
      </w:pPr>
    </w:p>
    <w:p w14:paraId="455B8C77" w14:textId="77777777" w:rsidR="0040040A" w:rsidRDefault="0040040A" w:rsidP="00531438">
      <w:pPr>
        <w:pStyle w:val="BodyText20"/>
      </w:pPr>
    </w:p>
    <w:p w14:paraId="642888AB" w14:textId="77777777" w:rsidR="0040040A" w:rsidRDefault="0040040A" w:rsidP="00531438">
      <w:pPr>
        <w:pStyle w:val="BodyText20"/>
      </w:pPr>
    </w:p>
    <w:p w14:paraId="0210075A" w14:textId="77777777" w:rsidR="0040040A" w:rsidRDefault="0040040A" w:rsidP="00531438">
      <w:pPr>
        <w:pStyle w:val="BodyText20"/>
      </w:pPr>
    </w:p>
    <w:p w14:paraId="3BF6CB82" w14:textId="77777777" w:rsidR="0040040A" w:rsidRDefault="0040040A" w:rsidP="00531438">
      <w:pPr>
        <w:pStyle w:val="BodyText20"/>
      </w:pPr>
    </w:p>
    <w:p w14:paraId="05E9FC78" w14:textId="77777777" w:rsidR="0040040A" w:rsidRDefault="0040040A" w:rsidP="00531438">
      <w:pPr>
        <w:pStyle w:val="BodyText20"/>
      </w:pPr>
    </w:p>
    <w:p w14:paraId="7C874196" w14:textId="77777777" w:rsidR="0040040A" w:rsidRDefault="0040040A" w:rsidP="00531438">
      <w:pPr>
        <w:pStyle w:val="BodyText20"/>
      </w:pPr>
    </w:p>
    <w:p w14:paraId="6BEC07F5" w14:textId="77777777" w:rsidR="0040040A" w:rsidRDefault="0040040A" w:rsidP="00531438">
      <w:pPr>
        <w:pStyle w:val="BodyText20"/>
      </w:pPr>
    </w:p>
    <w:p w14:paraId="58FA3491" w14:textId="77777777" w:rsidR="0040040A" w:rsidRDefault="0040040A" w:rsidP="00531438">
      <w:pPr>
        <w:pStyle w:val="BodyText20"/>
      </w:pPr>
    </w:p>
    <w:p w14:paraId="11BF948B" w14:textId="77777777" w:rsidR="0040040A" w:rsidRDefault="0040040A" w:rsidP="00531438">
      <w:pPr>
        <w:pStyle w:val="BodyText20"/>
      </w:pPr>
    </w:p>
    <w:p w14:paraId="7DB24141" w14:textId="77777777" w:rsidR="0040040A" w:rsidRDefault="0040040A" w:rsidP="00531438">
      <w:pPr>
        <w:pStyle w:val="BodyText20"/>
      </w:pPr>
    </w:p>
    <w:p w14:paraId="3A7E53A0" w14:textId="77777777" w:rsidR="0040040A" w:rsidRDefault="0040040A" w:rsidP="00531438">
      <w:pPr>
        <w:pStyle w:val="BodyText20"/>
      </w:pPr>
    </w:p>
    <w:p w14:paraId="1B5AE217" w14:textId="77777777" w:rsidR="0040040A" w:rsidRDefault="0040040A" w:rsidP="00531438">
      <w:pPr>
        <w:pStyle w:val="BodyText20"/>
      </w:pPr>
    </w:p>
    <w:p w14:paraId="08A05258" w14:textId="77777777" w:rsidR="0040040A" w:rsidRPr="00531438" w:rsidRDefault="0040040A" w:rsidP="00531438">
      <w:pPr>
        <w:pStyle w:val="BodyText20"/>
      </w:pPr>
    </w:p>
    <w:p w14:paraId="0983A01C" w14:textId="77777777" w:rsidR="00531438" w:rsidRPr="00531438" w:rsidRDefault="00531438" w:rsidP="00531438">
      <w:pPr>
        <w:pStyle w:val="BodyText20"/>
      </w:pPr>
    </w:p>
    <w:p w14:paraId="19A2171C" w14:textId="77777777" w:rsidR="00531438" w:rsidRPr="00531438" w:rsidRDefault="00531438" w:rsidP="00531438">
      <w:pPr>
        <w:pStyle w:val="BodyText20"/>
      </w:pPr>
    </w:p>
    <w:p w14:paraId="7A5D44D7" w14:textId="77777777" w:rsidR="00531438" w:rsidRPr="00531438" w:rsidRDefault="00531438" w:rsidP="00531438">
      <w:pPr>
        <w:pStyle w:val="BodyText20"/>
      </w:pPr>
    </w:p>
    <w:p w14:paraId="6726EABB" w14:textId="77777777" w:rsidR="00531438" w:rsidRDefault="00531438" w:rsidP="00531438">
      <w:pPr>
        <w:pStyle w:val="BodyText20"/>
      </w:pPr>
    </w:p>
    <w:p w14:paraId="5B08073C" w14:textId="77777777" w:rsidR="00BD7ABF" w:rsidRDefault="00BD7ABF" w:rsidP="00531438">
      <w:pPr>
        <w:pStyle w:val="BodyText20"/>
      </w:pPr>
    </w:p>
    <w:p w14:paraId="5E0A79F0" w14:textId="77777777" w:rsidR="00BD7ABF" w:rsidRDefault="00BD7ABF" w:rsidP="00531438">
      <w:pPr>
        <w:pStyle w:val="BodyText20"/>
      </w:pPr>
    </w:p>
    <w:p w14:paraId="52F4D0AA" w14:textId="77777777" w:rsidR="0001372C" w:rsidRDefault="0001372C" w:rsidP="00531438">
      <w:pPr>
        <w:pStyle w:val="BodyText20"/>
      </w:pPr>
    </w:p>
    <w:p w14:paraId="14F5F9D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3605929" w:displacedByCustomXml="next"/>
    <w:bookmarkStart w:id="68" w:name="_Toc32485226" w:displacedByCustomXml="next"/>
    <w:bookmarkStart w:id="69" w:name="_Toc32485178" w:displacedByCustomXml="next"/>
    <w:bookmarkStart w:id="70" w:name="_Toc32478498" w:displacedByCustomXml="next"/>
    <w:bookmarkStart w:id="71" w:name="_Toc31988934" w:displacedByCustomXml="next"/>
    <w:bookmarkStart w:id="72" w:name="_Toc75761880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3B7EEFD8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0D34FC49" w14:textId="5464AD7E" w:rsidR="00E52D3A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44BF3265" w14:textId="6CC95FC1" w:rsidR="00E52D3A" w:rsidRDefault="006A75D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61882" w:history="1">
            <w:r w:rsidR="00E52D3A" w:rsidRPr="00A5415B">
              <w:rPr>
                <w:rStyle w:val="Hyperlink"/>
                <w:noProof/>
              </w:rPr>
              <w:t>1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Overview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_Toc75761882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1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75FD172B" w14:textId="39B26040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3" w:history="1">
            <w:r w:rsidR="00E52D3A" w:rsidRPr="00A5415B">
              <w:rPr>
                <w:rStyle w:val="Hyperlink"/>
                <w:noProof/>
              </w:rPr>
              <w:t>1.1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Scope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_Toc75761883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1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096EBB98" w14:textId="6235F031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4" w:history="1">
            <w:r w:rsidR="00E52D3A" w:rsidRPr="00A5415B">
              <w:rPr>
                <w:rStyle w:val="Hyperlink"/>
                <w:noProof/>
              </w:rPr>
              <w:t>1.2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Acronyms &amp; Abbreviations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_Toc75761884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1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781F6A24" w14:textId="7455482E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5" w:history="1">
            <w:r w:rsidR="00E52D3A" w:rsidRPr="00A5415B">
              <w:rPr>
                <w:rStyle w:val="Hyperlink"/>
                <w:noProof/>
              </w:rPr>
              <w:t>1.3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Conventions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_Toc75761885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1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6837E28F" w14:textId="68F7EEFE" w:rsidR="00E52D3A" w:rsidRDefault="006A75D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61886" w:history="1">
            <w:r w:rsidR="00E52D3A" w:rsidRPr="00A5415B">
              <w:rPr>
                <w:rStyle w:val="Hyperlink"/>
                <w:noProof/>
              </w:rPr>
              <w:t>2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End User Operations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_Toc75761886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3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42FB6EFA" w14:textId="1726F69C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7" w:history="1">
            <w:r w:rsidR="00E52D3A" w:rsidRPr="00A5415B">
              <w:rPr>
                <w:rStyle w:val="Hyperlink"/>
                <w:noProof/>
              </w:rPr>
              <w:t>2.1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Application Overview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_Toc75761887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3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42DD3D4B" w14:textId="4E15C512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8" w:history="1">
            <w:r w:rsidR="00E52D3A" w:rsidRPr="00A5415B">
              <w:rPr>
                <w:rStyle w:val="Hyperlink"/>
                <w:noProof/>
              </w:rPr>
              <w:t>2.2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Accessing the Application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_Toc75761888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3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3C85433C" w14:textId="1B1A8386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89" w:history="1">
            <w:r w:rsidR="00E52D3A" w:rsidRPr="00A5415B">
              <w:rPr>
                <w:rStyle w:val="Hyperlink"/>
                <w:noProof/>
              </w:rPr>
              <w:t>2.3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Check IMEI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_Toc75761889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4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5F71183B" w14:textId="6F07871A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90" w:history="1">
            <w:r w:rsidR="00E52D3A" w:rsidRPr="00A5415B">
              <w:rPr>
                <w:rStyle w:val="Hyperlink"/>
                <w:noProof/>
              </w:rPr>
              <w:t>2.4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Stock Management - Anonymous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_Toc75761890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5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10BB7B8F" w14:textId="63292CAC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91" w:history="1">
            <w:r w:rsidR="00E52D3A" w:rsidRPr="00A5415B">
              <w:rPr>
                <w:rStyle w:val="Hyperlink"/>
                <w:noProof/>
              </w:rPr>
              <w:t>2.5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Grievance Management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_Toc75761891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9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037FD48D" w14:textId="4CAD5FEA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92" w:history="1">
            <w:r w:rsidR="00E52D3A" w:rsidRPr="00A5415B">
              <w:rPr>
                <w:rStyle w:val="Hyperlink"/>
                <w:noProof/>
              </w:rPr>
              <w:t>2.6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Registering Devices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_Toc75761892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13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5A09D028" w14:textId="2BBC5934" w:rsidR="00E52D3A" w:rsidRDefault="006A75D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1893" w:history="1">
            <w:r w:rsidR="00E52D3A" w:rsidRPr="00A5415B">
              <w:rPr>
                <w:rStyle w:val="Hyperlink"/>
                <w:noProof/>
              </w:rPr>
              <w:t>2.7</w:t>
            </w:r>
            <w:r w:rsidR="00E52D3A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E52D3A" w:rsidRPr="00A5415B">
              <w:rPr>
                <w:rStyle w:val="Hyperlink"/>
                <w:noProof/>
              </w:rPr>
              <w:t>Update Visa</w:t>
            </w:r>
            <w:r w:rsidR="00E52D3A">
              <w:rPr>
                <w:noProof/>
                <w:webHidden/>
              </w:rPr>
              <w:tab/>
            </w:r>
            <w:r w:rsidR="00E52D3A">
              <w:rPr>
                <w:noProof/>
                <w:webHidden/>
              </w:rPr>
              <w:fldChar w:fldCharType="begin"/>
            </w:r>
            <w:r w:rsidR="00E52D3A">
              <w:rPr>
                <w:noProof/>
                <w:webHidden/>
              </w:rPr>
              <w:instrText xml:space="preserve"> PAGEREF _Toc75761893 \h </w:instrText>
            </w:r>
            <w:r w:rsidR="00E52D3A">
              <w:rPr>
                <w:noProof/>
                <w:webHidden/>
              </w:rPr>
            </w:r>
            <w:r w:rsidR="00E52D3A">
              <w:rPr>
                <w:noProof/>
                <w:webHidden/>
              </w:rPr>
              <w:fldChar w:fldCharType="separate"/>
            </w:r>
            <w:r w:rsidR="00F66F15">
              <w:rPr>
                <w:noProof/>
                <w:webHidden/>
              </w:rPr>
              <w:t>23</w:t>
            </w:r>
            <w:r w:rsidR="00E52D3A">
              <w:rPr>
                <w:noProof/>
                <w:webHidden/>
              </w:rPr>
              <w:fldChar w:fldCharType="end"/>
            </w:r>
          </w:hyperlink>
        </w:p>
        <w:p w14:paraId="191FB701" w14:textId="45836B71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0BC63D2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64E73EA" w14:textId="77777777" w:rsidR="002631E4" w:rsidRPr="002631E4" w:rsidRDefault="002631E4" w:rsidP="003C7ABF">
      <w:pPr>
        <w:pStyle w:val="TOC1"/>
      </w:pPr>
    </w:p>
    <w:p w14:paraId="0AC19EF8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576188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3F4ED4D" w14:textId="149894C7" w:rsidR="009C295C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761974" w:history="1">
        <w:r w:rsidR="009C295C" w:rsidRPr="00A05E3D">
          <w:rPr>
            <w:rStyle w:val="Hyperlink"/>
            <w:noProof/>
          </w:rPr>
          <w:t>Figure 1: CEIR Home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_Toc75761974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3</w:t>
        </w:r>
        <w:r w:rsidR="009C295C">
          <w:rPr>
            <w:noProof/>
            <w:webHidden/>
          </w:rPr>
          <w:fldChar w:fldCharType="end"/>
        </w:r>
      </w:hyperlink>
    </w:p>
    <w:p w14:paraId="76408F51" w14:textId="07791016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75" w:history="1">
        <w:r w:rsidR="009C295C" w:rsidRPr="00A05E3D">
          <w:rPr>
            <w:rStyle w:val="Hyperlink"/>
            <w:noProof/>
          </w:rPr>
          <w:t>Figure 2: Check IMEI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_Toc75761975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4</w:t>
        </w:r>
        <w:r w:rsidR="009C295C">
          <w:rPr>
            <w:noProof/>
            <w:webHidden/>
          </w:rPr>
          <w:fldChar w:fldCharType="end"/>
        </w:r>
      </w:hyperlink>
    </w:p>
    <w:p w14:paraId="25C7094B" w14:textId="7E050781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76" w:history="1">
        <w:r w:rsidR="009C295C" w:rsidRPr="00A05E3D">
          <w:rPr>
            <w:rStyle w:val="Hyperlink"/>
            <w:noProof/>
          </w:rPr>
          <w:t>Figure 3: Check IMEI Not Success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_Toc75761976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4</w:t>
        </w:r>
        <w:r w:rsidR="009C295C">
          <w:rPr>
            <w:noProof/>
            <w:webHidden/>
          </w:rPr>
          <w:fldChar w:fldCharType="end"/>
        </w:r>
      </w:hyperlink>
    </w:p>
    <w:p w14:paraId="5FBC4741" w14:textId="238F7DAA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77" w:history="1">
        <w:r w:rsidR="009C295C" w:rsidRPr="00A05E3D">
          <w:rPr>
            <w:rStyle w:val="Hyperlink"/>
            <w:noProof/>
          </w:rPr>
          <w:t>Figure 4: Check IMEI Success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_Toc75761977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5</w:t>
        </w:r>
        <w:r w:rsidR="009C295C">
          <w:rPr>
            <w:noProof/>
            <w:webHidden/>
          </w:rPr>
          <w:fldChar w:fldCharType="end"/>
        </w:r>
      </w:hyperlink>
    </w:p>
    <w:p w14:paraId="55066D9E" w14:textId="4611EE3A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78" w:history="1">
        <w:r w:rsidR="009C295C" w:rsidRPr="00A05E3D">
          <w:rPr>
            <w:rStyle w:val="Hyperlink"/>
            <w:noProof/>
          </w:rPr>
          <w:t>Figure 5: Stock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_Toc75761978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5</w:t>
        </w:r>
        <w:r w:rsidR="009C295C">
          <w:rPr>
            <w:noProof/>
            <w:webHidden/>
          </w:rPr>
          <w:fldChar w:fldCharType="end"/>
        </w:r>
      </w:hyperlink>
    </w:p>
    <w:p w14:paraId="72A81A8A" w14:textId="79EC3DEC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79" w:history="1">
        <w:r w:rsidR="009C295C" w:rsidRPr="00A05E3D">
          <w:rPr>
            <w:rStyle w:val="Hyperlink"/>
            <w:noProof/>
          </w:rPr>
          <w:t>Figure 6: Stock – Search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_Toc75761979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7</w:t>
        </w:r>
        <w:r w:rsidR="009C295C">
          <w:rPr>
            <w:noProof/>
            <w:webHidden/>
          </w:rPr>
          <w:fldChar w:fldCharType="end"/>
        </w:r>
      </w:hyperlink>
    </w:p>
    <w:p w14:paraId="360F1FA9" w14:textId="4E9CE7CD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0" w:history="1">
        <w:r w:rsidR="009C295C" w:rsidRPr="00A05E3D">
          <w:rPr>
            <w:rStyle w:val="Hyperlink"/>
            <w:noProof/>
          </w:rPr>
          <w:t>Figure 7: Stock – Check Upload Status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_Toc75761980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7</w:t>
        </w:r>
        <w:r w:rsidR="009C295C">
          <w:rPr>
            <w:noProof/>
            <w:webHidden/>
          </w:rPr>
          <w:fldChar w:fldCharType="end"/>
        </w:r>
      </w:hyperlink>
    </w:p>
    <w:p w14:paraId="7D3E7639" w14:textId="5AB13398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1" w:history="1">
        <w:r w:rsidR="009C295C" w:rsidRPr="00A05E3D">
          <w:rPr>
            <w:rStyle w:val="Hyperlink"/>
            <w:noProof/>
          </w:rPr>
          <w:t>Figure 8: Grievance Page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_Toc75761981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10</w:t>
        </w:r>
        <w:r w:rsidR="009C295C">
          <w:rPr>
            <w:noProof/>
            <w:webHidden/>
          </w:rPr>
          <w:fldChar w:fldCharType="end"/>
        </w:r>
      </w:hyperlink>
    </w:p>
    <w:p w14:paraId="604A751F" w14:textId="58DEF464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2" w:history="1">
        <w:r w:rsidR="009C295C" w:rsidRPr="00A05E3D">
          <w:rPr>
            <w:rStyle w:val="Hyperlink"/>
            <w:noProof/>
          </w:rPr>
          <w:t>Figure 9: Grievance Management - Search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_Toc75761982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11</w:t>
        </w:r>
        <w:r w:rsidR="009C295C">
          <w:rPr>
            <w:noProof/>
            <w:webHidden/>
          </w:rPr>
          <w:fldChar w:fldCharType="end"/>
        </w:r>
      </w:hyperlink>
    </w:p>
    <w:p w14:paraId="237C0F63" w14:textId="05E8B57C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3" w:history="1">
        <w:r w:rsidR="009C295C" w:rsidRPr="00A05E3D">
          <w:rPr>
            <w:rStyle w:val="Hyperlink"/>
            <w:noProof/>
          </w:rPr>
          <w:t>Figure 10: Grievance Management - Details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_Toc75761983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12</w:t>
        </w:r>
        <w:r w:rsidR="009C295C">
          <w:rPr>
            <w:noProof/>
            <w:webHidden/>
          </w:rPr>
          <w:fldChar w:fldCharType="end"/>
        </w:r>
      </w:hyperlink>
    </w:p>
    <w:p w14:paraId="69671CBC" w14:textId="14014853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4" w:history="1">
        <w:r w:rsidR="009C295C" w:rsidRPr="00A05E3D">
          <w:rPr>
            <w:rStyle w:val="Hyperlink"/>
            <w:noProof/>
          </w:rPr>
          <w:t>Figure 11: Register Device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_Toc75761984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13</w:t>
        </w:r>
        <w:r w:rsidR="009C295C">
          <w:rPr>
            <w:noProof/>
            <w:webHidden/>
          </w:rPr>
          <w:fldChar w:fldCharType="end"/>
        </w:r>
      </w:hyperlink>
    </w:p>
    <w:p w14:paraId="33C634FC" w14:textId="0DECEDCD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5" w:history="1">
        <w:r w:rsidR="009C295C" w:rsidRPr="00A05E3D">
          <w:rPr>
            <w:rStyle w:val="Hyperlink"/>
            <w:noProof/>
          </w:rPr>
          <w:t>Figure 12: Register Device - Details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_Toc75761985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14</w:t>
        </w:r>
        <w:r w:rsidR="009C295C">
          <w:rPr>
            <w:noProof/>
            <w:webHidden/>
          </w:rPr>
          <w:fldChar w:fldCharType="end"/>
        </w:r>
      </w:hyperlink>
    </w:p>
    <w:p w14:paraId="55EB7579" w14:textId="19F7A305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6" w:history="1">
        <w:r w:rsidR="009C295C" w:rsidRPr="00A05E3D">
          <w:rPr>
            <w:rStyle w:val="Hyperlink"/>
            <w:noProof/>
          </w:rPr>
          <w:t>Figure 13: Add Device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_Toc75761986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14</w:t>
        </w:r>
        <w:r w:rsidR="009C295C">
          <w:rPr>
            <w:noProof/>
            <w:webHidden/>
          </w:rPr>
          <w:fldChar w:fldCharType="end"/>
        </w:r>
      </w:hyperlink>
    </w:p>
    <w:p w14:paraId="45067933" w14:textId="433D009F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7" w:history="1">
        <w:r w:rsidR="009C295C" w:rsidRPr="00A05E3D">
          <w:rPr>
            <w:rStyle w:val="Hyperlink"/>
            <w:noProof/>
          </w:rPr>
          <w:t>Figure 14: Register Device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_Toc75761987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15</w:t>
        </w:r>
        <w:r w:rsidR="009C295C">
          <w:rPr>
            <w:noProof/>
            <w:webHidden/>
          </w:rPr>
          <w:fldChar w:fldCharType="end"/>
        </w:r>
      </w:hyperlink>
    </w:p>
    <w:p w14:paraId="246475FE" w14:textId="3FA4A09D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8" w:history="1">
        <w:r w:rsidR="009C295C" w:rsidRPr="00A05E3D">
          <w:rPr>
            <w:rStyle w:val="Hyperlink"/>
            <w:noProof/>
          </w:rPr>
          <w:t>Figure 15: Register Device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_Toc75761988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18</w:t>
        </w:r>
        <w:r w:rsidR="009C295C">
          <w:rPr>
            <w:noProof/>
            <w:webHidden/>
          </w:rPr>
          <w:fldChar w:fldCharType="end"/>
        </w:r>
      </w:hyperlink>
    </w:p>
    <w:p w14:paraId="3D0F4A4B" w14:textId="40689EA6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89" w:history="1">
        <w:r w:rsidR="009C295C" w:rsidRPr="00A05E3D">
          <w:rPr>
            <w:rStyle w:val="Hyperlink"/>
            <w:noProof/>
          </w:rPr>
          <w:t>Figure 16: Register Device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_Toc75761989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20</w:t>
        </w:r>
        <w:r w:rsidR="009C295C">
          <w:rPr>
            <w:noProof/>
            <w:webHidden/>
          </w:rPr>
          <w:fldChar w:fldCharType="end"/>
        </w:r>
      </w:hyperlink>
    </w:p>
    <w:p w14:paraId="0EA201DB" w14:textId="441B66DF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90" w:history="1">
        <w:r w:rsidR="009C295C" w:rsidRPr="00A05E3D">
          <w:rPr>
            <w:rStyle w:val="Hyperlink"/>
            <w:noProof/>
          </w:rPr>
          <w:t>Figure 17: Update Visa - Search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_Toc75761990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23</w:t>
        </w:r>
        <w:r w:rsidR="009C295C">
          <w:rPr>
            <w:noProof/>
            <w:webHidden/>
          </w:rPr>
          <w:fldChar w:fldCharType="end"/>
        </w:r>
      </w:hyperlink>
    </w:p>
    <w:p w14:paraId="782DE388" w14:textId="2416A733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91" w:history="1">
        <w:r w:rsidR="009C295C" w:rsidRPr="00A05E3D">
          <w:rPr>
            <w:rStyle w:val="Hyperlink"/>
            <w:noProof/>
          </w:rPr>
          <w:t>Figure 18: Update Visa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_Toc75761991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23</w:t>
        </w:r>
        <w:r w:rsidR="009C295C">
          <w:rPr>
            <w:noProof/>
            <w:webHidden/>
          </w:rPr>
          <w:fldChar w:fldCharType="end"/>
        </w:r>
      </w:hyperlink>
    </w:p>
    <w:p w14:paraId="137EC25C" w14:textId="236ED72B" w:rsidR="009C295C" w:rsidRDefault="006A75D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61992" w:history="1">
        <w:r w:rsidR="009C295C" w:rsidRPr="00A05E3D">
          <w:rPr>
            <w:rStyle w:val="Hyperlink"/>
            <w:noProof/>
          </w:rPr>
          <w:t>Figure 19: Update Visa – Unregistered user</w:t>
        </w:r>
        <w:r w:rsidR="009C295C">
          <w:rPr>
            <w:noProof/>
            <w:webHidden/>
          </w:rPr>
          <w:tab/>
        </w:r>
        <w:r w:rsidR="009C295C">
          <w:rPr>
            <w:noProof/>
            <w:webHidden/>
          </w:rPr>
          <w:fldChar w:fldCharType="begin"/>
        </w:r>
        <w:r w:rsidR="009C295C">
          <w:rPr>
            <w:noProof/>
            <w:webHidden/>
          </w:rPr>
          <w:instrText xml:space="preserve"> PAGEREF _Toc75761992 \h </w:instrText>
        </w:r>
        <w:r w:rsidR="009C295C">
          <w:rPr>
            <w:noProof/>
            <w:webHidden/>
          </w:rPr>
        </w:r>
        <w:r w:rsidR="009C295C">
          <w:rPr>
            <w:noProof/>
            <w:webHidden/>
          </w:rPr>
          <w:fldChar w:fldCharType="separate"/>
        </w:r>
        <w:r w:rsidR="00F66F15">
          <w:rPr>
            <w:noProof/>
            <w:webHidden/>
          </w:rPr>
          <w:t>24</w:t>
        </w:r>
        <w:r w:rsidR="009C295C">
          <w:rPr>
            <w:noProof/>
            <w:webHidden/>
          </w:rPr>
          <w:fldChar w:fldCharType="end"/>
        </w:r>
      </w:hyperlink>
    </w:p>
    <w:p w14:paraId="1DA6AF2E" w14:textId="00F2F0E8" w:rsidR="006755C2" w:rsidRDefault="00D239B5">
      <w:pPr>
        <w:pStyle w:val="TableofFigures"/>
      </w:pPr>
      <w:r>
        <w:fldChar w:fldCharType="end"/>
      </w:r>
    </w:p>
    <w:p w14:paraId="1E9B46C3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5F67284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576188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1A941D54" w14:textId="77777777" w:rsidR="00AF7107" w:rsidRDefault="00384430" w:rsidP="004D34E8">
      <w:pPr>
        <w:pStyle w:val="Heading2"/>
      </w:pPr>
      <w:bookmarkStart w:id="154" w:name="_Toc75761883"/>
      <w:r>
        <w:t>Scope</w:t>
      </w:r>
      <w:bookmarkEnd w:id="154"/>
    </w:p>
    <w:p w14:paraId="3F35DE2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1446BC">
        <w:t>end</w:t>
      </w:r>
      <w:r w:rsidR="0096496B">
        <w:t xml:space="preserve">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1446BC">
        <w:t>raise grievances, check device</w:t>
      </w:r>
      <w:r w:rsidR="00B40253">
        <w:t>,</w:t>
      </w:r>
      <w:r w:rsidR="001446BC">
        <w:t xml:space="preserve"> upload stock anonymously, register device and update visa details. The end user can be either the local Cambodian user or foreigner.</w:t>
      </w:r>
    </w:p>
    <w:p w14:paraId="109878AE" w14:textId="77777777" w:rsidR="00084397" w:rsidRDefault="00084397" w:rsidP="004D6E91">
      <w:pPr>
        <w:pStyle w:val="Heading2"/>
      </w:pPr>
      <w:bookmarkStart w:id="155" w:name="_Toc7576188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D871C0B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5A5E03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9D578C6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029963B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4BC336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C8CDA24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149DFB8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93CFC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2E97E7A2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5CE5124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C672E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7330F76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5E34DB2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FA597F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51485013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03219B6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C8DA89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749269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0E57362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54001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094FA68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5A96CCA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C57638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C552C72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6637230C" w14:textId="77777777" w:rsidR="00191AE2" w:rsidRDefault="00191AE2" w:rsidP="00191AE2">
      <w:pPr>
        <w:pStyle w:val="BodyText2"/>
        <w:ind w:left="360"/>
      </w:pPr>
    </w:p>
    <w:p w14:paraId="6C487C84" w14:textId="77777777" w:rsidR="00384430" w:rsidRDefault="00384430" w:rsidP="004D3E67">
      <w:pPr>
        <w:pStyle w:val="Heading2"/>
      </w:pPr>
      <w:bookmarkStart w:id="156" w:name="_Toc7576188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140ADA5B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33DDC92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E7A4736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4BAE97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F67929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36EF01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11FE52C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389C837F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19AA0F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541EFD4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43E8425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0452B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41473AAA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76D5F46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69ECECD9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64A272EF" w14:textId="77777777" w:rsidR="00A90D32" w:rsidRDefault="005549AE" w:rsidP="004D6E91">
      <w:pPr>
        <w:pStyle w:val="Heading1"/>
      </w:pPr>
      <w:bookmarkStart w:id="157" w:name="_Toc75761886"/>
      <w:r>
        <w:lastRenderedPageBreak/>
        <w:t>End User</w:t>
      </w:r>
      <w:r w:rsidR="00384430">
        <w:t xml:space="preserve"> Operations</w:t>
      </w:r>
      <w:bookmarkEnd w:id="157"/>
    </w:p>
    <w:p w14:paraId="4720193C" w14:textId="77777777" w:rsidR="003F3870" w:rsidRPr="003F3870" w:rsidRDefault="003F3870" w:rsidP="003F3870"/>
    <w:p w14:paraId="3574E78B" w14:textId="77777777" w:rsidR="00384430" w:rsidRPr="002A39C9" w:rsidRDefault="00384430" w:rsidP="00384430">
      <w:pPr>
        <w:pStyle w:val="Heading2"/>
      </w:pPr>
      <w:bookmarkStart w:id="158" w:name="_Toc75761887"/>
      <w:r w:rsidRPr="002A39C9">
        <w:t>Application Overview</w:t>
      </w:r>
      <w:bookmarkEnd w:id="158"/>
    </w:p>
    <w:p w14:paraId="60E383AE" w14:textId="77777777" w:rsidR="001446BC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1446BC">
        <w:t>) End User</w:t>
      </w:r>
      <w:r>
        <w:t xml:space="preserve"> Portal </w:t>
      </w:r>
      <w:r w:rsidRPr="00EE5A16">
        <w:t xml:space="preserve">application is used to </w:t>
      </w:r>
      <w:r w:rsidR="007A0729">
        <w:t>perf</w:t>
      </w:r>
      <w:r w:rsidR="001446BC">
        <w:t>o</w:t>
      </w:r>
      <w:r w:rsidR="007A0729">
        <w:t>r</w:t>
      </w:r>
      <w:r w:rsidR="001446BC">
        <w:t>m the following tasks</w:t>
      </w:r>
      <w:r w:rsidR="005549AE">
        <w:t>:</w:t>
      </w:r>
    </w:p>
    <w:p w14:paraId="133F8F4B" w14:textId="77777777" w:rsidR="00384430" w:rsidRPr="00EE5A16" w:rsidRDefault="007A0729" w:rsidP="00384430">
      <w:pPr>
        <w:pStyle w:val="BodyText2"/>
        <w:numPr>
          <w:ilvl w:val="0"/>
          <w:numId w:val="24"/>
        </w:numPr>
      </w:pPr>
      <w:r>
        <w:t>Register Device – End user (both foreigner and Cambodian national user) can register the de</w:t>
      </w:r>
      <w:r w:rsidR="005549AE">
        <w:t>vice</w:t>
      </w:r>
      <w:r>
        <w:t xml:space="preserve">s in the CEIR system when they bring devices </w:t>
      </w:r>
      <w:r w:rsidR="005549AE">
        <w:t xml:space="preserve">while coming to </w:t>
      </w:r>
      <w:r>
        <w:t>Cambodia</w:t>
      </w:r>
      <w:r w:rsidR="005549AE">
        <w:t xml:space="preserve"> </w:t>
      </w:r>
    </w:p>
    <w:p w14:paraId="0868E500" w14:textId="77777777" w:rsidR="00384430" w:rsidRDefault="007A0729" w:rsidP="00384430">
      <w:pPr>
        <w:pStyle w:val="BodyText2"/>
        <w:numPr>
          <w:ilvl w:val="0"/>
          <w:numId w:val="24"/>
        </w:numPr>
      </w:pPr>
      <w:r>
        <w:t xml:space="preserve">Upload stock – A Cambodian user can upload the stock anonymously in case any distributor/retailer does not want to register with the CEIR application </w:t>
      </w:r>
    </w:p>
    <w:p w14:paraId="3B25DFAE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Raise Grievance – A Cambodian user can raise the grievance in case they are facing any issue with CEIR system</w:t>
      </w:r>
    </w:p>
    <w:p w14:paraId="3702F645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Check IMEI – End user can use this IMEI using this feature before buying the devices to check the validity of the devices</w:t>
      </w:r>
    </w:p>
    <w:p w14:paraId="07AE89AA" w14:textId="77777777" w:rsidR="00E66A36" w:rsidRDefault="007A0729" w:rsidP="004D3E67">
      <w:pPr>
        <w:pStyle w:val="BodyText2"/>
        <w:numPr>
          <w:ilvl w:val="0"/>
          <w:numId w:val="24"/>
        </w:numPr>
      </w:pPr>
      <w:r>
        <w:t>Update Visa – End user can update visa details in case the duration of a foreigner user has been extended in Cambodia. This will allow the devices to be used till the visa expiry period.</w:t>
      </w:r>
    </w:p>
    <w:p w14:paraId="4DE3F501" w14:textId="77777777" w:rsidR="00E66A36" w:rsidRDefault="00E66A36" w:rsidP="004D3E67">
      <w:pPr>
        <w:pStyle w:val="BodyText2"/>
      </w:pPr>
    </w:p>
    <w:p w14:paraId="3D3B14AF" w14:textId="77777777" w:rsidR="00384430" w:rsidRDefault="005549AE" w:rsidP="004D3E67">
      <w:pPr>
        <w:pStyle w:val="Heading2"/>
      </w:pPr>
      <w:bookmarkStart w:id="159" w:name="_Toc75761888"/>
      <w:r>
        <w:t>Accessing</w:t>
      </w:r>
      <w:r w:rsidR="00384430">
        <w:t xml:space="preserve"> the Application</w:t>
      </w:r>
      <w:bookmarkEnd w:id="159"/>
    </w:p>
    <w:p w14:paraId="1E9557F1" w14:textId="7D93628A" w:rsidR="00F854B3" w:rsidRDefault="005254CD" w:rsidP="00A90D32">
      <w:pPr>
        <w:pStyle w:val="BodyText2"/>
      </w:pPr>
      <w:r>
        <w:t>End user does not</w:t>
      </w:r>
      <w:r w:rsidR="00465CC0">
        <w:t xml:space="preserve"> need to be</w:t>
      </w:r>
      <w:r>
        <w:t xml:space="preserve"> logged into the system</w:t>
      </w:r>
      <w:r w:rsidR="00A90D32">
        <w:t>.</w:t>
      </w:r>
      <w:r>
        <w:t xml:space="preserve"> The end user can access the CEIR system from DMC portal</w:t>
      </w:r>
    </w:p>
    <w:p w14:paraId="625B6E46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 xml:space="preserve">To </w:t>
      </w:r>
      <w:r w:rsidR="005254CD">
        <w:rPr>
          <w:u w:val="single"/>
        </w:rPr>
        <w:t>access various features</w:t>
      </w:r>
      <w:r w:rsidR="00A7041F" w:rsidRPr="00822F6F">
        <w:rPr>
          <w:u w:val="single"/>
        </w:rPr>
        <w:t>:</w:t>
      </w:r>
    </w:p>
    <w:p w14:paraId="68A2565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36D6F21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BA5CD5E" wp14:editId="32C46EE8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235D1" w14:textId="77777777" w:rsidR="0036447D" w:rsidRPr="0036447D" w:rsidRDefault="00584DC9" w:rsidP="007E53B8">
      <w:pPr>
        <w:pStyle w:val="FigureCaption"/>
      </w:pPr>
      <w:bookmarkStart w:id="160" w:name="_Toc75761974"/>
      <w:r>
        <w:t>Figure 1: CEIR Home Page</w:t>
      </w:r>
      <w:bookmarkEnd w:id="160"/>
    </w:p>
    <w:p w14:paraId="28A78E7C" w14:textId="77777777" w:rsidR="00A7041F" w:rsidRDefault="005254CD" w:rsidP="00DC39E0">
      <w:pPr>
        <w:pStyle w:val="BodyText2"/>
        <w:numPr>
          <w:ilvl w:val="0"/>
          <w:numId w:val="35"/>
        </w:numPr>
      </w:pPr>
      <w:r>
        <w:t>Select the feature from the portal</w:t>
      </w:r>
      <w:r w:rsidR="00A7041F">
        <w:t>.</w:t>
      </w:r>
    </w:p>
    <w:p w14:paraId="3F11F2C1" w14:textId="77777777" w:rsidR="00431476" w:rsidRDefault="00431476" w:rsidP="00431476">
      <w:pPr>
        <w:pStyle w:val="BodyText2"/>
        <w:ind w:left="864"/>
      </w:pPr>
    </w:p>
    <w:p w14:paraId="2E9AA96F" w14:textId="77777777" w:rsidR="00166A7A" w:rsidRDefault="005254CD" w:rsidP="00120101">
      <w:pPr>
        <w:pStyle w:val="Heading2"/>
      </w:pPr>
      <w:bookmarkStart w:id="161" w:name="_Toc75761889"/>
      <w:r>
        <w:lastRenderedPageBreak/>
        <w:t>Check IMEI</w:t>
      </w:r>
      <w:bookmarkEnd w:id="161"/>
    </w:p>
    <w:p w14:paraId="7E62E08F" w14:textId="77777777" w:rsidR="00D51954" w:rsidRDefault="00DE219E" w:rsidP="00D51954">
      <w:pPr>
        <w:pStyle w:val="BodyText2"/>
      </w:pPr>
      <w:r>
        <w:t>Check IMEI allow end user to check the validity of the device.</w:t>
      </w:r>
    </w:p>
    <w:p w14:paraId="324DDAF7" w14:textId="77777777" w:rsidR="00DE219E" w:rsidRDefault="00DE219E" w:rsidP="00D51954">
      <w:pPr>
        <w:pStyle w:val="BodyText2"/>
      </w:pPr>
      <w:r>
        <w:t>To check IMEI, click on the Check IMEI button the DMC portal page. The Check IMEI page appears</w:t>
      </w:r>
    </w:p>
    <w:p w14:paraId="0145AF8B" w14:textId="77777777" w:rsidR="00916401" w:rsidRDefault="00DE219E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F995E" wp14:editId="77ED7BC1">
            <wp:extent cx="4791739" cy="186527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4 at 21.05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68" cy="18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0F7" w14:textId="77777777" w:rsidR="00530228" w:rsidRDefault="005549AE" w:rsidP="00530228">
      <w:pPr>
        <w:pStyle w:val="FigureCaption"/>
      </w:pPr>
      <w:bookmarkStart w:id="162" w:name="_Toc75761975"/>
      <w:r>
        <w:t>Figure 2</w:t>
      </w:r>
      <w:r w:rsidR="00530228">
        <w:t xml:space="preserve">: </w:t>
      </w:r>
      <w:r w:rsidR="00DE219E">
        <w:t>Check IMEI</w:t>
      </w:r>
      <w:r w:rsidR="00530228">
        <w:t xml:space="preserve"> Page</w:t>
      </w:r>
      <w:bookmarkEnd w:id="162"/>
    </w:p>
    <w:p w14:paraId="743989C8" w14:textId="77777777" w:rsidR="00DE219E" w:rsidRPr="00354466" w:rsidRDefault="00DE219E" w:rsidP="00DE219E">
      <w:pPr>
        <w:pStyle w:val="BodyText2"/>
        <w:tabs>
          <w:tab w:val="left" w:pos="842"/>
        </w:tabs>
      </w:pPr>
      <w:r>
        <w:t>On view of the Check IMEI, following information is displayed</w:t>
      </w:r>
    </w:p>
    <w:p w14:paraId="5E67B218" w14:textId="77777777" w:rsidR="00DE219E" w:rsidRPr="005A582E" w:rsidRDefault="00DE219E" w:rsidP="00DE219E">
      <w:pPr>
        <w:pStyle w:val="BodyText2"/>
        <w:numPr>
          <w:ilvl w:val="0"/>
          <w:numId w:val="28"/>
        </w:numPr>
      </w:pPr>
      <w:r>
        <w:t>Enter the following information:</w:t>
      </w:r>
    </w:p>
    <w:p w14:paraId="4B28270C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Device ID Type</w:t>
      </w:r>
      <w:r>
        <w:t>: Select the Device ID Type.</w:t>
      </w:r>
    </w:p>
    <w:p w14:paraId="5E6ED984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Please enter Device ID</w:t>
      </w:r>
      <w:r>
        <w:t>: Enter the value of device ID which be checked.</w:t>
      </w:r>
    </w:p>
    <w:p w14:paraId="5D9B74D8" w14:textId="77777777" w:rsidR="00DE219E" w:rsidRDefault="00DE219E" w:rsidP="00DE219E">
      <w:pPr>
        <w:pStyle w:val="BodyText2"/>
        <w:numPr>
          <w:ilvl w:val="0"/>
          <w:numId w:val="29"/>
        </w:numPr>
      </w:pPr>
      <w:r w:rsidRPr="00DE219E">
        <w:t>Click</w:t>
      </w:r>
      <w:r>
        <w:rPr>
          <w:b/>
          <w:bCs/>
        </w:rPr>
        <w:t xml:space="preserve"> Submit</w:t>
      </w:r>
      <w:r w:rsidRPr="00DE219E">
        <w:t>.</w:t>
      </w:r>
      <w:r>
        <w:t xml:space="preserve"> </w:t>
      </w:r>
    </w:p>
    <w:p w14:paraId="2FDE5EC8" w14:textId="77777777" w:rsidR="00DE219E" w:rsidRDefault="00DE219E" w:rsidP="00DE219E">
      <w:pPr>
        <w:pStyle w:val="BodyText2"/>
      </w:pPr>
      <w:r>
        <w:t>On click on submit, the Check IMEI result page appears</w:t>
      </w:r>
    </w:p>
    <w:p w14:paraId="23D21449" w14:textId="77777777" w:rsidR="0001342D" w:rsidRDefault="0001342D" w:rsidP="00DE219E">
      <w:pPr>
        <w:pStyle w:val="BodyText2"/>
      </w:pPr>
      <w:r w:rsidRPr="0001342D">
        <w:rPr>
          <w:noProof/>
        </w:rPr>
        <w:drawing>
          <wp:anchor distT="0" distB="0" distL="114300" distR="114300" simplePos="0" relativeHeight="251703296" behindDoc="0" locked="0" layoutInCell="1" allowOverlap="1" wp14:anchorId="45678138" wp14:editId="5754098E">
            <wp:simplePos x="1141228" y="7081284"/>
            <wp:positionH relativeFrom="column">
              <wp:align>left</wp:align>
            </wp:positionH>
            <wp:positionV relativeFrom="paragraph">
              <wp:align>top</wp:align>
            </wp:positionV>
            <wp:extent cx="4451498" cy="2254102"/>
            <wp:effectExtent l="0" t="0" r="6350" b="0"/>
            <wp:wrapSquare wrapText="bothSides"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0964B22-E778-4B75-A95A-E9FCDAA7C5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0964B22-E778-4B75-A95A-E9FCDAA7C59D}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1498" cy="225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AD226" w14:textId="77777777" w:rsidR="0001342D" w:rsidRPr="0001342D" w:rsidRDefault="0001342D" w:rsidP="0001342D">
      <w:pPr>
        <w:pStyle w:val="BodyText20"/>
      </w:pPr>
    </w:p>
    <w:p w14:paraId="572CCD68" w14:textId="77777777" w:rsidR="0001342D" w:rsidRPr="0001342D" w:rsidRDefault="0001342D" w:rsidP="0001342D">
      <w:pPr>
        <w:pStyle w:val="BodyText20"/>
      </w:pPr>
    </w:p>
    <w:p w14:paraId="245C5A3D" w14:textId="77777777" w:rsidR="0001342D" w:rsidRPr="0001342D" w:rsidRDefault="0001342D" w:rsidP="0001342D">
      <w:pPr>
        <w:pStyle w:val="BodyText20"/>
      </w:pPr>
    </w:p>
    <w:p w14:paraId="148ADA81" w14:textId="77777777" w:rsidR="0001342D" w:rsidRPr="0001342D" w:rsidRDefault="0001342D" w:rsidP="0001342D">
      <w:pPr>
        <w:pStyle w:val="BodyText20"/>
      </w:pPr>
    </w:p>
    <w:p w14:paraId="046A84AC" w14:textId="77777777" w:rsidR="0001342D" w:rsidRPr="0001342D" w:rsidRDefault="0001342D" w:rsidP="0001342D">
      <w:pPr>
        <w:pStyle w:val="BodyText20"/>
      </w:pPr>
    </w:p>
    <w:p w14:paraId="46B2B6F8" w14:textId="77777777" w:rsidR="0001342D" w:rsidRPr="0001342D" w:rsidRDefault="0001342D" w:rsidP="0001342D">
      <w:pPr>
        <w:pStyle w:val="BodyText20"/>
      </w:pPr>
    </w:p>
    <w:p w14:paraId="2462EC2C" w14:textId="77777777" w:rsidR="0001342D" w:rsidRPr="0001342D" w:rsidRDefault="0001342D" w:rsidP="0001342D">
      <w:pPr>
        <w:pStyle w:val="BodyText20"/>
      </w:pPr>
    </w:p>
    <w:p w14:paraId="7F20E965" w14:textId="77777777" w:rsidR="0001342D" w:rsidRPr="0001342D" w:rsidRDefault="0001342D" w:rsidP="0001342D">
      <w:pPr>
        <w:pStyle w:val="BodyText20"/>
      </w:pPr>
    </w:p>
    <w:p w14:paraId="132D5D71" w14:textId="77777777" w:rsidR="0001342D" w:rsidRPr="0001342D" w:rsidRDefault="0001342D" w:rsidP="0001342D">
      <w:pPr>
        <w:pStyle w:val="BodyText20"/>
      </w:pPr>
    </w:p>
    <w:p w14:paraId="4B2680FB" w14:textId="1F2EF9CC" w:rsidR="0001342D" w:rsidRDefault="0001342D" w:rsidP="00DE219E">
      <w:pPr>
        <w:pStyle w:val="BodyText2"/>
      </w:pPr>
    </w:p>
    <w:p w14:paraId="6831CE10" w14:textId="77777777" w:rsidR="0001342D" w:rsidRPr="0001342D" w:rsidRDefault="0001342D" w:rsidP="0001342D">
      <w:pPr>
        <w:pStyle w:val="BodyText20"/>
      </w:pPr>
    </w:p>
    <w:p w14:paraId="3696004B" w14:textId="76451C40" w:rsidR="00457FB3" w:rsidRPr="00F63221" w:rsidRDefault="005549AE" w:rsidP="00F63221">
      <w:pPr>
        <w:pStyle w:val="FigureCaption"/>
      </w:pPr>
      <w:bookmarkStart w:id="163" w:name="_Toc75761976"/>
      <w:r w:rsidRPr="00881CC4">
        <w:t xml:space="preserve">Figure </w:t>
      </w:r>
      <w:r w:rsidR="00457FB3" w:rsidRPr="00881CC4">
        <w:t>3: Check IMEI Not Success Page</w:t>
      </w:r>
      <w:bookmarkEnd w:id="163"/>
    </w:p>
    <w:p w14:paraId="6AFC0948" w14:textId="77777777" w:rsidR="003256F6" w:rsidRDefault="003256F6" w:rsidP="00DE219E">
      <w:pPr>
        <w:pStyle w:val="BodyText2"/>
      </w:pPr>
    </w:p>
    <w:p w14:paraId="339617D6" w14:textId="5F020163" w:rsidR="00DE219E" w:rsidRDefault="00457FB3" w:rsidP="00DE219E">
      <w:pPr>
        <w:pStyle w:val="BodyText2"/>
      </w:pPr>
      <w:r>
        <w:lastRenderedPageBreak/>
        <w:t>In this scenario, the IMEI entered by user is not valid.</w:t>
      </w:r>
    </w:p>
    <w:p w14:paraId="201D42D6" w14:textId="77777777" w:rsidR="002844AC" w:rsidRDefault="002844AC" w:rsidP="00DE219E">
      <w:pPr>
        <w:pStyle w:val="BodyText2"/>
      </w:pPr>
      <w:r>
        <w:t>In case, when correct IMEI is provided, the following response is shown to the user.</w:t>
      </w:r>
    </w:p>
    <w:p w14:paraId="1D99DA45" w14:textId="158A2729" w:rsidR="002844AC" w:rsidRPr="00DE219E" w:rsidRDefault="0001342D" w:rsidP="00DE219E">
      <w:pPr>
        <w:pStyle w:val="BodyText2"/>
      </w:pPr>
      <w:r w:rsidRPr="0001342D">
        <w:rPr>
          <w:noProof/>
        </w:rPr>
        <w:drawing>
          <wp:inline distT="0" distB="0" distL="0" distR="0" wp14:anchorId="700D07A3" wp14:editId="786F8D97">
            <wp:extent cx="4883888" cy="2565991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B6E6EE5-6C00-4E35-8235-1D57BC1AAB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B6E6EE5-6C00-4E35-8235-1D57BC1AAB82}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060" cy="25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A55" w14:textId="77777777" w:rsidR="002844AC" w:rsidRDefault="005549AE" w:rsidP="002844AC">
      <w:pPr>
        <w:pStyle w:val="FigureCaption"/>
      </w:pPr>
      <w:bookmarkStart w:id="164" w:name="_Toc75761977"/>
      <w:r>
        <w:t xml:space="preserve">Figure </w:t>
      </w:r>
      <w:r w:rsidR="002844AC">
        <w:t>4: Check IMEI Success Page</w:t>
      </w:r>
      <w:bookmarkEnd w:id="164"/>
    </w:p>
    <w:p w14:paraId="59CB5A5F" w14:textId="77777777" w:rsidR="00274AEA" w:rsidRDefault="00274AEA" w:rsidP="000305F0">
      <w:pPr>
        <w:pStyle w:val="BodyText2"/>
      </w:pPr>
    </w:p>
    <w:p w14:paraId="6956D0E4" w14:textId="77777777" w:rsidR="000305F0" w:rsidRDefault="008C008C" w:rsidP="008C008C">
      <w:pPr>
        <w:pStyle w:val="Heading2"/>
      </w:pPr>
      <w:bookmarkStart w:id="165" w:name="_Toc31900108"/>
      <w:bookmarkStart w:id="166" w:name="_Toc31900175"/>
      <w:bookmarkStart w:id="167" w:name="_Toc31900297"/>
      <w:bookmarkStart w:id="168" w:name="_Toc75761890"/>
      <w:r>
        <w:t>Stock Management</w:t>
      </w:r>
      <w:bookmarkEnd w:id="165"/>
      <w:bookmarkEnd w:id="166"/>
      <w:bookmarkEnd w:id="167"/>
      <w:r w:rsidR="00120101">
        <w:t xml:space="preserve"> - Anonymous</w:t>
      </w:r>
      <w:bookmarkEnd w:id="168"/>
    </w:p>
    <w:p w14:paraId="4298A7A0" w14:textId="77777777" w:rsidR="00120101" w:rsidRDefault="001E28A1" w:rsidP="005A4FFC">
      <w:pPr>
        <w:pStyle w:val="BodyText2"/>
      </w:pPr>
      <w:r>
        <w:t xml:space="preserve">In case </w:t>
      </w:r>
      <w:r w:rsidR="008C008C" w:rsidRPr="005C3C28">
        <w:t xml:space="preserve">the </w:t>
      </w:r>
      <w:r w:rsidR="00120101">
        <w:t>distributor/retailer</w:t>
      </w:r>
      <w:r w:rsidR="008C008C" w:rsidRPr="005C3C28">
        <w:t xml:space="preserve"> </w:t>
      </w:r>
      <w:r>
        <w:t xml:space="preserve">does not </w:t>
      </w:r>
      <w:r w:rsidR="00120101">
        <w:t>want to upload stock as a registered user, they have the option to upload the stock anonymously in grace period.</w:t>
      </w:r>
    </w:p>
    <w:p w14:paraId="75637512" w14:textId="77777777" w:rsidR="00825279" w:rsidRPr="005C3C28" w:rsidRDefault="005A4FFC" w:rsidP="005A4FFC">
      <w:pPr>
        <w:pStyle w:val="BodyText2"/>
      </w:pPr>
      <w:r>
        <w:t xml:space="preserve"> </w:t>
      </w:r>
      <w:r w:rsidR="008C008C" w:rsidRPr="005C3C28">
        <w:t xml:space="preserve"> </w:t>
      </w:r>
    </w:p>
    <w:p w14:paraId="038F2C7A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6A9FE64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="005549AE">
        <w:t>“</w:t>
      </w:r>
      <w:r w:rsidR="009404C5">
        <w:t>Upload</w:t>
      </w:r>
      <w:r w:rsidR="005549AE">
        <w:t xml:space="preserve"> Stock” from </w:t>
      </w:r>
      <w:r w:rsidRPr="00D74081">
        <w:rPr>
          <w:b/>
          <w:bCs/>
        </w:rPr>
        <w:t xml:space="preserve">Stock </w:t>
      </w:r>
      <w:r w:rsidR="005549AE">
        <w:t>menu on the DMC Home page</w:t>
      </w:r>
    </w:p>
    <w:p w14:paraId="62911366" w14:textId="77777777" w:rsidR="00934D4F" w:rsidRDefault="00120101" w:rsidP="000F2A8D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6D06081B" wp14:editId="0766393B">
            <wp:extent cx="3627682" cy="21265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6.43.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92" cy="21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E6C" w14:textId="1A2D3956" w:rsidR="00DB7910" w:rsidRDefault="0064209D" w:rsidP="007E53B8">
      <w:pPr>
        <w:pStyle w:val="FigureCaption"/>
      </w:pPr>
      <w:bookmarkStart w:id="169" w:name="_Toc75761978"/>
      <w:r>
        <w:t>F</w:t>
      </w:r>
      <w:r w:rsidR="00DB7910">
        <w:t xml:space="preserve">igure </w:t>
      </w:r>
      <w:r w:rsidR="005549AE">
        <w:t>5</w:t>
      </w:r>
      <w:r w:rsidR="00DB7910">
        <w:t xml:space="preserve">: </w:t>
      </w:r>
      <w:r w:rsidR="005A4FFC">
        <w:t xml:space="preserve">Stock </w:t>
      </w:r>
      <w:r w:rsidR="00DB7910">
        <w:t>Page</w:t>
      </w:r>
      <w:bookmarkEnd w:id="169"/>
    </w:p>
    <w:p w14:paraId="5076046D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lastRenderedPageBreak/>
        <w:t>Enter the following information:</w:t>
      </w:r>
    </w:p>
    <w:p w14:paraId="5A94B8B7" w14:textId="77777777" w:rsidR="00F15755" w:rsidRDefault="005718F1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Email ID</w:t>
      </w:r>
      <w:r w:rsidR="00D74C7A">
        <w:t xml:space="preserve">: Enter the </w:t>
      </w:r>
      <w:r>
        <w:t>email I</w:t>
      </w:r>
      <w:r w:rsidR="007E274A">
        <w:t>D</w:t>
      </w:r>
      <w:r w:rsidR="00D74C7A">
        <w:t xml:space="preserve">. </w:t>
      </w:r>
      <w:r>
        <w:t>If the Email ID is provided, then the notification would be sent when the stock state change happens</w:t>
      </w:r>
    </w:p>
    <w:p w14:paraId="167F2CA2" w14:textId="3709A69F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</w:rPr>
        <w:t>IMEI Quantity</w:t>
      </w:r>
      <w:r w:rsidR="00D74C7A">
        <w:t xml:space="preserve">: </w:t>
      </w:r>
      <w:r w:rsidR="005718F1" w:rsidRPr="005C3C28">
        <w:t>Enter the total quantity of IMEIs</w:t>
      </w:r>
    </w:p>
    <w:p w14:paraId="27E008C3" w14:textId="77777777" w:rsidR="00D74C7A" w:rsidRDefault="008E15E0" w:rsidP="005718F1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  <w:bCs/>
        </w:rPr>
        <w:t>Device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</w:t>
      </w:r>
      <w:r w:rsidR="005718F1">
        <w:t>Enter the total quantity of devices.</w:t>
      </w:r>
    </w:p>
    <w:p w14:paraId="58BCE65F" w14:textId="5F1B348D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 xml:space="preserve">Upload </w:t>
      </w:r>
      <w:r w:rsidR="005718F1">
        <w:rPr>
          <w:b/>
          <w:bCs/>
        </w:rPr>
        <w:t>File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61DEB9EE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88FBD1F" w14:textId="0CCA2072" w:rsidR="00B04A56" w:rsidRDefault="00C30D1B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414B6DD6" wp14:editId="6DFB0D3A">
            <wp:extent cx="4685414" cy="631260"/>
            <wp:effectExtent l="0" t="0" r="127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740" cy="6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2A0C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13F4FBC2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386AFC72" w14:textId="6713B65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187FB7">
        <w:t>)</w:t>
      </w:r>
    </w:p>
    <w:p w14:paraId="7B637960" w14:textId="45CAD141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187FB7">
        <w:t xml:space="preserve">Number of multiple SIMs </w:t>
      </w:r>
      <w:r w:rsidR="005B283F">
        <w:t xml:space="preserve">the device supports </w:t>
      </w:r>
      <w:r w:rsidR="00187FB7">
        <w:t>(1-4)</w:t>
      </w:r>
      <w:r w:rsidR="005B283F">
        <w:t xml:space="preserve"> </w:t>
      </w:r>
    </w:p>
    <w:p w14:paraId="32346185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E8DF8B8" w14:textId="6F6329AE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478B76AC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4C54776E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5F7693B8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30DF519" w14:textId="728230CF" w:rsidR="0036447D" w:rsidRDefault="008869C9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079772B5" wp14:editId="0D6ABBA8">
            <wp:extent cx="4224669" cy="1301501"/>
            <wp:effectExtent l="0" t="0" r="444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3233" cy="13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892" w14:textId="77777777" w:rsidR="001A54CA" w:rsidRDefault="001A0E9E" w:rsidP="00DC39E0">
      <w:pPr>
        <w:pStyle w:val="BodyText2"/>
        <w:numPr>
          <w:ilvl w:val="1"/>
          <w:numId w:val="34"/>
        </w:numPr>
      </w:pPr>
      <w:r>
        <w:lastRenderedPageBreak/>
        <w:t>After you enter the device details, s</w:t>
      </w:r>
      <w:r w:rsidR="001A54CA">
        <w:t>ave the file.</w:t>
      </w:r>
    </w:p>
    <w:p w14:paraId="4A356F83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7F03D073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5060C024" w14:textId="77777777" w:rsidR="00505D26" w:rsidRDefault="00505D26" w:rsidP="00A119B1">
      <w:pPr>
        <w:pStyle w:val="BodyText2"/>
        <w:ind w:left="360"/>
      </w:pPr>
    </w:p>
    <w:p w14:paraId="2AB8025E" w14:textId="77777777" w:rsidR="00505D26" w:rsidRDefault="005718F1" w:rsidP="00A119B1">
      <w:pPr>
        <w:pStyle w:val="BodyText2"/>
        <w:ind w:left="360"/>
      </w:pPr>
      <w:r>
        <w:t xml:space="preserve">Once the stock is uploaded, the stock will be processed in the CEIR system. </w:t>
      </w:r>
      <w:r w:rsidR="009D3C2A">
        <w:t xml:space="preserve"> If email ID is provided, the same is shared over email as well with the end user.</w:t>
      </w:r>
    </w:p>
    <w:p w14:paraId="703F8917" w14:textId="77777777" w:rsidR="005718F1" w:rsidRDefault="005718F1" w:rsidP="005718F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 xml:space="preserve">check status </w:t>
      </w:r>
      <w:r w:rsidR="009D3C2A">
        <w:rPr>
          <w:u w:val="single"/>
        </w:rPr>
        <w:t>of uploaded</w:t>
      </w:r>
      <w:r w:rsidRPr="008C008C">
        <w:rPr>
          <w:u w:val="single"/>
        </w:rPr>
        <w:t xml:space="preserve"> stock:</w:t>
      </w:r>
    </w:p>
    <w:p w14:paraId="507B395B" w14:textId="77777777" w:rsidR="009D3C2A" w:rsidRDefault="009D3C2A" w:rsidP="009D3C2A">
      <w:pPr>
        <w:pStyle w:val="BodyText2"/>
        <w:ind w:left="360"/>
      </w:pPr>
      <w:r>
        <w:t>Select “Check Upload Status” from the Stock menu from the DMC portal page.</w:t>
      </w:r>
    </w:p>
    <w:p w14:paraId="22543798" w14:textId="77777777" w:rsidR="00C24A9A" w:rsidRDefault="009D3C2A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3D633B84" wp14:editId="55770CB9">
            <wp:extent cx="3976577" cy="108873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03.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66" cy="10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8C67" w14:textId="77777777" w:rsidR="00EE7A3F" w:rsidRDefault="00DB7910" w:rsidP="007E53B8">
      <w:pPr>
        <w:pStyle w:val="FigureCaption"/>
      </w:pPr>
      <w:bookmarkStart w:id="170" w:name="_Toc75761979"/>
      <w:r>
        <w:t xml:space="preserve">Figure </w:t>
      </w:r>
      <w:r w:rsidR="005549AE">
        <w:t>6</w:t>
      </w:r>
      <w:r>
        <w:t xml:space="preserve">: Stock </w:t>
      </w:r>
      <w:r w:rsidR="005549AE">
        <w:t>– Search Page</w:t>
      </w:r>
      <w:bookmarkEnd w:id="170"/>
      <w:r w:rsidR="005549AE">
        <w:t xml:space="preserve"> </w:t>
      </w:r>
    </w:p>
    <w:p w14:paraId="6847F826" w14:textId="77777777" w:rsidR="00EE7A3F" w:rsidRDefault="009D3C2A" w:rsidP="00EE7A3F">
      <w:pPr>
        <w:pStyle w:val="BodyText2"/>
        <w:ind w:left="360"/>
      </w:pPr>
      <w:r>
        <w:t>Enter the Transaction ID and press Submit button. “Stock Page Appears”.</w:t>
      </w:r>
    </w:p>
    <w:p w14:paraId="2C07B481" w14:textId="77777777" w:rsidR="009404C5" w:rsidRDefault="009404C5" w:rsidP="00EE7A3F">
      <w:pPr>
        <w:pStyle w:val="BodyText2"/>
        <w:ind w:left="360"/>
      </w:pPr>
    </w:p>
    <w:p w14:paraId="3EA48584" w14:textId="77777777" w:rsidR="009404C5" w:rsidRDefault="009404C5" w:rsidP="00EE7A3F">
      <w:pPr>
        <w:pStyle w:val="BodyText2"/>
        <w:ind w:left="360"/>
      </w:pPr>
      <w:r>
        <w:rPr>
          <w:noProof/>
        </w:rPr>
        <w:drawing>
          <wp:inline distT="0" distB="0" distL="0" distR="0" wp14:anchorId="47F6D255" wp14:editId="725324F3">
            <wp:extent cx="3783109" cy="3045874"/>
            <wp:effectExtent l="0" t="0" r="825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6 at 15.55.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02" cy="30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BD3" w14:textId="77777777" w:rsidR="009404C5" w:rsidRDefault="009404C5" w:rsidP="009404C5">
      <w:pPr>
        <w:pStyle w:val="FigureCaption"/>
      </w:pPr>
      <w:bookmarkStart w:id="171" w:name="_Toc75761980"/>
      <w:r>
        <w:t>Figure 7: Stock – Check Upload Status Page</w:t>
      </w:r>
      <w:bookmarkEnd w:id="171"/>
      <w:r>
        <w:t xml:space="preserve"> </w:t>
      </w:r>
    </w:p>
    <w:p w14:paraId="2D3DD372" w14:textId="77777777" w:rsidR="009404C5" w:rsidRDefault="009404C5" w:rsidP="009404C5">
      <w:pPr>
        <w:pStyle w:val="BodyText2"/>
        <w:ind w:left="360"/>
      </w:pPr>
    </w:p>
    <w:p w14:paraId="37E5956E" w14:textId="77777777" w:rsidR="009404C5" w:rsidRDefault="009404C5" w:rsidP="009404C5">
      <w:pPr>
        <w:pStyle w:val="BodyText2"/>
        <w:ind w:left="360"/>
      </w:pPr>
    </w:p>
    <w:p w14:paraId="7DA26EB4" w14:textId="77777777" w:rsidR="009D3C2A" w:rsidRDefault="009D3C2A" w:rsidP="009404C5">
      <w:pPr>
        <w:pStyle w:val="BodyText2"/>
        <w:ind w:left="360"/>
      </w:pPr>
      <w:r>
        <w:t xml:space="preserve">The following </w:t>
      </w:r>
      <w:r w:rsidR="005549AE">
        <w:t>columns are</w:t>
      </w:r>
      <w:r>
        <w:t xml:space="preserve"> displayed.</w:t>
      </w:r>
    </w:p>
    <w:p w14:paraId="5B7DF61C" w14:textId="77777777" w:rsidR="009D3C2A" w:rsidRDefault="009D3C2A" w:rsidP="00EE7A3F">
      <w:pPr>
        <w:pStyle w:val="BodyText2"/>
        <w:ind w:left="360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895BEF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A5780CB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9F49F72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C9CC15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CCE34D" w14:textId="77777777" w:rsidR="00C24A9A" w:rsidRPr="00B708C5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638D053" w14:textId="77777777" w:rsidR="00C24A9A" w:rsidRPr="00B708C5" w:rsidRDefault="009404C5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Transaction ID of the stock uploaded by user</w:t>
            </w:r>
            <w:r w:rsidR="00C24A9A">
              <w:t>.</w:t>
            </w:r>
          </w:p>
        </w:tc>
      </w:tr>
      <w:tr w:rsidR="000B656E" w:rsidRPr="003D50EC" w14:paraId="56D5BAB8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4B2017E" w14:textId="77777777" w:rsidR="000B656E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Upload Date</w:t>
            </w:r>
          </w:p>
        </w:tc>
        <w:tc>
          <w:tcPr>
            <w:tcW w:w="4979" w:type="dxa"/>
            <w:shd w:val="clear" w:color="auto" w:fill="auto"/>
          </w:tcPr>
          <w:p w14:paraId="4BF0255A" w14:textId="77777777" w:rsidR="000B656E" w:rsidRDefault="009404C5" w:rsidP="0063650F">
            <w:pPr>
              <w:pStyle w:val="BodyText2"/>
            </w:pPr>
            <w:r>
              <w:t>Date when the stock was uploaded by end user</w:t>
            </w:r>
            <w:r w:rsidR="000B656E">
              <w:t>.</w:t>
            </w:r>
          </w:p>
        </w:tc>
      </w:tr>
      <w:tr w:rsidR="00C24A9A" w:rsidRPr="003D50EC" w14:paraId="3A2E969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0691A8E" w14:textId="77777777" w:rsidR="00C24A9A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Email ID</w:t>
            </w:r>
          </w:p>
        </w:tc>
        <w:tc>
          <w:tcPr>
            <w:tcW w:w="4979" w:type="dxa"/>
            <w:shd w:val="clear" w:color="auto" w:fill="auto"/>
          </w:tcPr>
          <w:p w14:paraId="3B2CA123" w14:textId="77777777" w:rsidR="00C24A9A" w:rsidRDefault="009404C5" w:rsidP="009404C5">
            <w:pPr>
              <w:pStyle w:val="BodyText2"/>
            </w:pPr>
            <w:r>
              <w:t>Email ID of the end user</w:t>
            </w:r>
            <w:r w:rsidR="00C24A9A">
              <w:t>.</w:t>
            </w:r>
          </w:p>
        </w:tc>
      </w:tr>
      <w:tr w:rsidR="00C24A9A" w:rsidRPr="003D50EC" w14:paraId="78237A3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547873" w14:textId="77777777" w:rsidR="00C24A9A" w:rsidRDefault="009404C5" w:rsidP="00DF1689">
            <w:pPr>
              <w:pStyle w:val="BodyText2"/>
            </w:pPr>
            <w:r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4B9D99D6" w14:textId="77777777" w:rsidR="00C24A9A" w:rsidRDefault="009404C5" w:rsidP="00DF1689">
            <w:pPr>
              <w:pStyle w:val="BodyText2"/>
            </w:pPr>
            <w:r>
              <w:t>Denotes the number of IMEI in the file</w:t>
            </w:r>
          </w:p>
        </w:tc>
      </w:tr>
      <w:tr w:rsidR="009404C5" w:rsidRPr="003D50EC" w14:paraId="49CE652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1450CC" w14:textId="77777777" w:rsidR="009404C5" w:rsidRDefault="009404C5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1A6C5A3C" w14:textId="77777777" w:rsidR="009404C5" w:rsidRDefault="009404C5" w:rsidP="00DF1689">
            <w:pPr>
              <w:pStyle w:val="BodyText2"/>
            </w:pPr>
            <w:r>
              <w:t>Denote the number of devices in the file</w:t>
            </w:r>
          </w:p>
        </w:tc>
      </w:tr>
      <w:tr w:rsidR="009404C5" w:rsidRPr="003D50EC" w14:paraId="71E9B1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0B22DF" w14:textId="77777777" w:rsidR="009404C5" w:rsidRDefault="009404C5" w:rsidP="009404C5">
            <w:pPr>
              <w:pStyle w:val="BodyText2"/>
            </w:pPr>
            <w:r>
              <w:t>View Upload File</w:t>
            </w:r>
          </w:p>
        </w:tc>
        <w:tc>
          <w:tcPr>
            <w:tcW w:w="4979" w:type="dxa"/>
            <w:shd w:val="clear" w:color="auto" w:fill="auto"/>
          </w:tcPr>
          <w:p w14:paraId="5C45841A" w14:textId="77777777" w:rsidR="009404C5" w:rsidRDefault="002D76CD" w:rsidP="009404C5">
            <w:pPr>
              <w:pStyle w:val="BodyText2"/>
            </w:pPr>
            <w:r>
              <w:t>File name with an option to download the same.</w:t>
            </w:r>
          </w:p>
        </w:tc>
      </w:tr>
      <w:tr w:rsidR="009404C5" w:rsidRPr="003D50EC" w14:paraId="3D65F38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398D13" w14:textId="77777777" w:rsidR="009404C5" w:rsidRPr="003D50EC" w:rsidRDefault="009404C5" w:rsidP="00DF1689">
            <w:pPr>
              <w:pStyle w:val="BodyText2"/>
            </w:pPr>
            <w:r w:rsidRPr="00B748D2">
              <w:t>Stock Status</w:t>
            </w:r>
          </w:p>
        </w:tc>
        <w:tc>
          <w:tcPr>
            <w:tcW w:w="4979" w:type="dxa"/>
            <w:shd w:val="clear" w:color="auto" w:fill="auto"/>
          </w:tcPr>
          <w:p w14:paraId="13E5CD79" w14:textId="77777777" w:rsidR="009404C5" w:rsidRDefault="009404C5" w:rsidP="00DF1689">
            <w:pPr>
              <w:pStyle w:val="BodyText2"/>
            </w:pPr>
            <w:r>
              <w:t xml:space="preserve">The uploaded stock goes through different status modes. </w:t>
            </w:r>
          </w:p>
          <w:p w14:paraId="72085DF1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New: When the stock is uploaded, its status is </w:t>
            </w:r>
            <w:r w:rsidRPr="003C68FE">
              <w:rPr>
                <w:b/>
                <w:bCs/>
              </w:rPr>
              <w:t>New</w:t>
            </w:r>
            <w:r>
              <w:t>.</w:t>
            </w:r>
          </w:p>
          <w:p w14:paraId="4608CF3A" w14:textId="77777777" w:rsidR="009404C5" w:rsidRDefault="009404C5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stock is processed and validated. The status changes to </w:t>
            </w:r>
            <w:r w:rsidRPr="0030118C">
              <w:rPr>
                <w:b/>
                <w:bCs/>
              </w:rPr>
              <w:t>Processing</w:t>
            </w:r>
            <w:r>
              <w:t>.</w:t>
            </w:r>
          </w:p>
          <w:p w14:paraId="5B02B478" w14:textId="77777777" w:rsidR="009404C5" w:rsidRPr="00923F72" w:rsidRDefault="009404C5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11D2359D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 Pending by CEIR Admin: The uploaded stock is available for review by the CEIR administrator.</w:t>
            </w:r>
          </w:p>
          <w:p w14:paraId="485F8F97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Admin: The stock is approved by the CEIR administrator.</w:t>
            </w:r>
          </w:p>
          <w:p w14:paraId="15147F9B" w14:textId="77777777" w:rsidR="009404C5" w:rsidRPr="00923F72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14:paraId="4E70186D" w14:textId="77777777" w:rsidR="009404C5" w:rsidRPr="003D50EC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lastRenderedPageBreak/>
              <w:t>Withdrawn by CEIR Admin: The CEIR administrator can withdraw stock.</w:t>
            </w:r>
          </w:p>
        </w:tc>
      </w:tr>
    </w:tbl>
    <w:p w14:paraId="0B3B508B" w14:textId="77777777" w:rsidR="0036447D" w:rsidRDefault="0036447D" w:rsidP="000B0CE4">
      <w:pPr>
        <w:pStyle w:val="BodyText2"/>
      </w:pPr>
    </w:p>
    <w:p w14:paraId="7D8D8C34" w14:textId="77777777" w:rsidR="008C008C" w:rsidRDefault="000B0CE4" w:rsidP="000B0CE4">
      <w:pPr>
        <w:pStyle w:val="Heading2"/>
      </w:pPr>
      <w:bookmarkStart w:id="172" w:name="_Toc75761891"/>
      <w:r>
        <w:t>Grievance Management</w:t>
      </w:r>
      <w:bookmarkEnd w:id="172"/>
    </w:p>
    <w:p w14:paraId="3A48B16F" w14:textId="0CDB4C78" w:rsidR="00CC4FBE" w:rsidRDefault="009D3C2A" w:rsidP="000B0CE4">
      <w:pPr>
        <w:pStyle w:val="BodyText2"/>
      </w:pPr>
      <w:r>
        <w:t>End user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</w:t>
      </w:r>
      <w:r w:rsidR="00804216">
        <w:t>a</w:t>
      </w:r>
      <w:r>
        <w:t xml:space="preserve"> </w:t>
      </w:r>
      <w:r w:rsidR="000B0CE4">
        <w:t>feature is not work</w:t>
      </w:r>
      <w:r>
        <w:t>ing like</w:t>
      </w:r>
      <w:r w:rsidR="000B0CE4">
        <w:t xml:space="preserve"> there </w:t>
      </w:r>
      <w:r w:rsidR="00C54724">
        <w:t>could be</w:t>
      </w:r>
      <w:r w:rsidR="000B0CE4">
        <w:t xml:space="preserve"> a problem in </w:t>
      </w:r>
      <w:r w:rsidR="002D76CD">
        <w:t>uploading the stock.</w:t>
      </w:r>
      <w:r w:rsidR="000B0CE4">
        <w:t xml:space="preserve"> </w:t>
      </w:r>
    </w:p>
    <w:p w14:paraId="11CBC39F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an </w:t>
      </w:r>
      <w:r w:rsidR="009D3C2A">
        <w:t>end user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511C6B80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4A54E4F1" w14:textId="6681FCCC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04216">
        <w:t>end user’s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35DFCA6B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65652EAE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75BCB1C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2FE41EA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="009D3C2A">
        <w:t xml:space="preserve">Report Grievance from </w:t>
      </w:r>
      <w:r w:rsidR="009D3C2A">
        <w:rPr>
          <w:b/>
          <w:bCs/>
        </w:rPr>
        <w:t>Register Grievance</w:t>
      </w:r>
      <w:r w:rsidR="0034600A">
        <w:rPr>
          <w:b/>
          <w:bCs/>
        </w:rPr>
        <w:t xml:space="preserve"> menu</w:t>
      </w:r>
      <w:r>
        <w:t xml:space="preserve"> in the </w:t>
      </w:r>
      <w:r w:rsidR="0034600A">
        <w:t>DMC portal</w:t>
      </w:r>
      <w:r>
        <w:t>.</w:t>
      </w:r>
      <w:r w:rsidR="006C5568">
        <w:t xml:space="preserve"> </w:t>
      </w:r>
    </w:p>
    <w:p w14:paraId="4F33A79E" w14:textId="77777777" w:rsidR="006C5568" w:rsidRDefault="0034600A" w:rsidP="000F2A8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7F43FDD" wp14:editId="7EF4AF2E">
            <wp:extent cx="4383741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13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832" cy="36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AAC" w14:textId="2A662BC3" w:rsidR="00045C43" w:rsidRDefault="00045C43" w:rsidP="007E53B8">
      <w:pPr>
        <w:pStyle w:val="FigureCaption"/>
      </w:pPr>
      <w:bookmarkStart w:id="173" w:name="_Toc75761981"/>
      <w:r>
        <w:t xml:space="preserve">Figure </w:t>
      </w:r>
      <w:r w:rsidR="00A31065">
        <w:t>8</w:t>
      </w:r>
      <w:r>
        <w:t xml:space="preserve">: </w:t>
      </w:r>
      <w:r w:rsidR="00B26381">
        <w:t>Grievance</w:t>
      </w:r>
      <w:r w:rsidR="006659F6">
        <w:t xml:space="preserve"> Page</w:t>
      </w:r>
      <w:bookmarkEnd w:id="173"/>
    </w:p>
    <w:p w14:paraId="4D1BCCE5" w14:textId="77777777" w:rsidR="00457F9E" w:rsidRDefault="003A2390" w:rsidP="0034600A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</w:p>
    <w:p w14:paraId="3E9040D0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3F133A50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First Name: </w:t>
      </w:r>
      <w:r w:rsidRPr="0034600A">
        <w:rPr>
          <w:bCs/>
        </w:rPr>
        <w:t>First name of end user</w:t>
      </w:r>
    </w:p>
    <w:p w14:paraId="5FB0E53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Middle Name: </w:t>
      </w:r>
      <w:r>
        <w:rPr>
          <w:bCs/>
        </w:rPr>
        <w:t xml:space="preserve">Middle </w:t>
      </w:r>
      <w:r w:rsidRPr="0034600A">
        <w:rPr>
          <w:bCs/>
        </w:rPr>
        <w:t>Name</w:t>
      </w:r>
    </w:p>
    <w:p w14:paraId="2056DDE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Last Name: </w:t>
      </w:r>
      <w:r w:rsidRPr="0034600A">
        <w:rPr>
          <w:bCs/>
        </w:rPr>
        <w:t>Last Name</w:t>
      </w:r>
    </w:p>
    <w:p w14:paraId="3F8CB09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Contact Number: </w:t>
      </w:r>
      <w:r w:rsidRPr="0034600A">
        <w:rPr>
          <w:bCs/>
        </w:rPr>
        <w:t>Mobile Number</w:t>
      </w:r>
    </w:p>
    <w:p w14:paraId="135FE62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Email ID: </w:t>
      </w:r>
      <w:r w:rsidRPr="0034600A">
        <w:rPr>
          <w:bCs/>
        </w:rPr>
        <w:t>Email ID</w:t>
      </w:r>
    </w:p>
    <w:p w14:paraId="610E2B35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779C687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465FAF3C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5FD2781F" w14:textId="77777777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2857299C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32E4122D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729A0D4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lastRenderedPageBreak/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AFC6132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5F296D2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534CDDD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46E739D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FA240C0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7E9ACB34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37298B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2E591353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A471A24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4C29965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88361A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234612B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</w:p>
    <w:p w14:paraId="5248E885" w14:textId="77777777" w:rsidR="0034600A" w:rsidRDefault="0034600A" w:rsidP="000B0CE4">
      <w:pPr>
        <w:pStyle w:val="BodyText2"/>
        <w:rPr>
          <w:u w:val="single"/>
        </w:rPr>
      </w:pPr>
      <w:r w:rsidRPr="0034600A">
        <w:rPr>
          <w:u w:val="single"/>
        </w:rPr>
        <w:t>To check Grievance Status:</w:t>
      </w:r>
    </w:p>
    <w:p w14:paraId="520D21B0" w14:textId="61ACEFAB" w:rsidR="0034600A" w:rsidRDefault="0034600A" w:rsidP="000B0CE4">
      <w:pPr>
        <w:pStyle w:val="BodyText2"/>
      </w:pPr>
      <w:r w:rsidRPr="0034600A">
        <w:t>Select “Track Grievance” from the Report Grievance menu in the DMC home page.</w:t>
      </w:r>
      <w:r>
        <w:t xml:space="preserve"> The </w:t>
      </w:r>
      <w:r w:rsidR="000F6225">
        <w:t>Grievance page appea</w:t>
      </w:r>
      <w:r w:rsidR="00F77E69">
        <w:t>r</w:t>
      </w:r>
    </w:p>
    <w:p w14:paraId="5CD241F0" w14:textId="46170485" w:rsidR="0034600A" w:rsidRPr="0034600A" w:rsidRDefault="00C1588D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152C7E" wp14:editId="3B4C7DFD">
                <wp:simplePos x="0" y="0"/>
                <wp:positionH relativeFrom="column">
                  <wp:posOffset>21958</wp:posOffset>
                </wp:positionH>
                <wp:positionV relativeFrom="paragraph">
                  <wp:posOffset>-3944</wp:posOffset>
                </wp:positionV>
                <wp:extent cx="5254691" cy="1443790"/>
                <wp:effectExtent l="0" t="0" r="22225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691" cy="1443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B49B" id="Rectangle 11" o:spid="_x0000_s1026" style="position:absolute;margin-left:1.75pt;margin-top:-.3pt;width:413.75pt;height:113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" filled="f" strokecolor="black [3213]" strokeweight="1pt"/>
            </w:pict>
          </mc:Fallback>
        </mc:AlternateContent>
      </w:r>
      <w:r w:rsidR="000F6225">
        <w:rPr>
          <w:noProof/>
        </w:rPr>
        <w:drawing>
          <wp:inline distT="0" distB="0" distL="0" distR="0" wp14:anchorId="7ACFA67D" wp14:editId="4831B6CB">
            <wp:extent cx="5278755" cy="1478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17.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BD4" w14:textId="2028CCE5" w:rsidR="00045C43" w:rsidRDefault="00045C43" w:rsidP="007E53B8">
      <w:pPr>
        <w:pStyle w:val="FigureCaption"/>
      </w:pPr>
      <w:bookmarkStart w:id="174" w:name="_Toc75761982"/>
      <w:r>
        <w:t xml:space="preserve">Figure </w:t>
      </w:r>
      <w:r w:rsidR="00A31065">
        <w:t>9</w:t>
      </w:r>
      <w:r>
        <w:t>: Grievance Management</w:t>
      </w:r>
      <w:r w:rsidR="00A31065">
        <w:t xml:space="preserve"> - Search</w:t>
      </w:r>
      <w:bookmarkEnd w:id="174"/>
    </w:p>
    <w:p w14:paraId="468373B3" w14:textId="3BC63795" w:rsidR="000F6225" w:rsidRDefault="000F6225" w:rsidP="000F6225">
      <w:pPr>
        <w:pStyle w:val="BodyText2"/>
      </w:pPr>
      <w:r>
        <w:t xml:space="preserve">Once the user </w:t>
      </w:r>
      <w:r w:rsidR="003D2DA8">
        <w:t>enters</w:t>
      </w:r>
      <w:r>
        <w:t xml:space="preserve"> the grievance ID and press Submit button, the grievance details are shown</w:t>
      </w:r>
    </w:p>
    <w:p w14:paraId="3BFA7225" w14:textId="77777777" w:rsidR="000F6225" w:rsidRDefault="000F6225" w:rsidP="000F6225">
      <w:pPr>
        <w:pStyle w:val="BodyText2"/>
      </w:pPr>
    </w:p>
    <w:p w14:paraId="11F9C04C" w14:textId="77777777" w:rsidR="000F6225" w:rsidRDefault="005C294A" w:rsidP="000F6225">
      <w:pPr>
        <w:pStyle w:val="BodyText2"/>
      </w:pPr>
      <w:r>
        <w:rPr>
          <w:noProof/>
        </w:rPr>
        <w:lastRenderedPageBreak/>
        <w:drawing>
          <wp:inline distT="0" distB="0" distL="0" distR="0" wp14:anchorId="41E7880E" wp14:editId="6A5B5FA5">
            <wp:extent cx="5278755" cy="14427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23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84C" w14:textId="7B87B49C" w:rsidR="00A31065" w:rsidRDefault="00A31065" w:rsidP="00A31065">
      <w:pPr>
        <w:pStyle w:val="FigureCaption"/>
      </w:pPr>
      <w:bookmarkStart w:id="175" w:name="_Toc75761983"/>
      <w:r>
        <w:t>Figure 10: Grievance Management - Details</w:t>
      </w:r>
      <w:bookmarkEnd w:id="175"/>
    </w:p>
    <w:p w14:paraId="5FA6A07B" w14:textId="77777777" w:rsidR="00A31065" w:rsidRPr="000F6225" w:rsidRDefault="00A31065" w:rsidP="000F6225">
      <w:pPr>
        <w:pStyle w:val="BodyText2"/>
      </w:pPr>
    </w:p>
    <w:p w14:paraId="3552E8B2" w14:textId="77777777" w:rsidR="005E388D" w:rsidRDefault="005C294A" w:rsidP="000B0CE4">
      <w:pPr>
        <w:pStyle w:val="BodyText2"/>
      </w:pPr>
      <w:r>
        <w:t>The</w:t>
      </w:r>
      <w:r w:rsidR="005E388D">
        <w:t xml:space="preserve"> following information is displayed</w:t>
      </w:r>
      <w:r w:rsidR="00045C43">
        <w:t xml:space="preserve"> on the page</w:t>
      </w:r>
      <w:r>
        <w:t xml:space="preserve"> in case the grievance ID is found</w:t>
      </w:r>
      <w:r w:rsidR="005E388D"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F043EAD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8B5BA46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EB7DF7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606F977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0E57573" w14:textId="77777777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DD787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1584386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412133C" w14:textId="77777777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3478B35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109C7E0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751C5E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3CDFE2C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10ED1E6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E9CAF0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3BF3BED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60ABC10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3A576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DDF967A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59CB4D8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37D272E0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1F8DBBE4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B6DDC5E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052C53E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187924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DEC26E2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79C668D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4E711F9F" wp14:editId="64D6F91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>
              <w:lastRenderedPageBreak/>
              <w:t xml:space="preserve">administrator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1616D66A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261DE701" wp14:editId="6433E56E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109BDC5A" w14:textId="77777777" w:rsidR="005E388D" w:rsidRDefault="005E388D" w:rsidP="000B0CE4">
      <w:pPr>
        <w:pStyle w:val="BodyText2"/>
      </w:pPr>
    </w:p>
    <w:p w14:paraId="462E6C10" w14:textId="77777777" w:rsidR="00BC0541" w:rsidRDefault="00BC0541" w:rsidP="00BC0541">
      <w:pPr>
        <w:pStyle w:val="Heading2"/>
      </w:pPr>
      <w:bookmarkStart w:id="176" w:name="_Toc47433242"/>
      <w:bookmarkStart w:id="177" w:name="_Toc75761892"/>
      <w:r>
        <w:t>Registering Devices</w:t>
      </w:r>
      <w:bookmarkEnd w:id="176"/>
      <w:bookmarkEnd w:id="177"/>
    </w:p>
    <w:p w14:paraId="7DF48264" w14:textId="77777777" w:rsidR="00BC0541" w:rsidRDefault="00BC0541" w:rsidP="00BC0541">
      <w:pPr>
        <w:pStyle w:val="BodyText2"/>
      </w:pPr>
      <w:r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283B3BB4" w14:textId="77777777" w:rsidR="00BC0541" w:rsidRDefault="00BC0541" w:rsidP="00BC0541">
      <w:pPr>
        <w:pStyle w:val="BodyText2"/>
      </w:pPr>
    </w:p>
    <w:p w14:paraId="3407501D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17992A40" w14:textId="0B341CE4" w:rsidR="00BC0541" w:rsidRDefault="007E226E" w:rsidP="00BC0541">
      <w:pPr>
        <w:pStyle w:val="BodyText2"/>
        <w:numPr>
          <w:ilvl w:val="0"/>
          <w:numId w:val="60"/>
        </w:numPr>
      </w:pPr>
      <w:r>
        <w:t>The user needs to click “</w:t>
      </w:r>
      <w:r w:rsidRPr="007E226E">
        <w:rPr>
          <w:b/>
          <w:bCs/>
        </w:rPr>
        <w:t>Register Device</w:t>
      </w:r>
      <w:r>
        <w:t>” in the DMC portal page.</w:t>
      </w:r>
    </w:p>
    <w:p w14:paraId="69F69830" w14:textId="7CC74730" w:rsidR="00BC0541" w:rsidRDefault="002A0088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402EBEF" wp14:editId="21D612E1">
            <wp:extent cx="4118344" cy="15714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139" cy="1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975" w14:textId="20A5CE77" w:rsidR="00BC0541" w:rsidRDefault="00A31065" w:rsidP="00BC0541">
      <w:pPr>
        <w:pStyle w:val="FigureCaption"/>
      </w:pPr>
      <w:bookmarkStart w:id="178" w:name="_Toc47432260"/>
      <w:bookmarkStart w:id="179" w:name="_Toc75761984"/>
      <w:r>
        <w:t>Figure 11</w:t>
      </w:r>
      <w:r w:rsidR="00BC0541" w:rsidRPr="000C5547">
        <w:t xml:space="preserve">: </w:t>
      </w:r>
      <w:bookmarkEnd w:id="178"/>
      <w:r w:rsidR="00B355B5">
        <w:t>Register Device</w:t>
      </w:r>
      <w:bookmarkEnd w:id="179"/>
    </w:p>
    <w:p w14:paraId="1729A630" w14:textId="13EE5E1C" w:rsidR="00BC0541" w:rsidRDefault="00BC0541" w:rsidP="00BC0541">
      <w:pPr>
        <w:pStyle w:val="BodyText2"/>
        <w:numPr>
          <w:ilvl w:val="0"/>
          <w:numId w:val="60"/>
        </w:numPr>
      </w:pPr>
      <w:r>
        <w:t xml:space="preserve">Enter the </w:t>
      </w:r>
      <w:r w:rsidR="00B355B5">
        <w:t>NID</w:t>
      </w:r>
      <w:r w:rsidR="00A31065">
        <w:t>/</w:t>
      </w:r>
      <w:r w:rsidR="00B355B5">
        <w:t xml:space="preserve"> </w:t>
      </w:r>
      <w:r>
        <w:t>passport number</w:t>
      </w:r>
      <w:r w:rsidRPr="00557A82">
        <w:t>.</w:t>
      </w:r>
      <w:r>
        <w:t xml:space="preserve"> </w:t>
      </w:r>
    </w:p>
    <w:p w14:paraId="33D93A42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F9CC002" w14:textId="6F7E211C" w:rsidR="00BC0541" w:rsidRDefault="00BC0541" w:rsidP="00BC0541">
      <w:pPr>
        <w:pStyle w:val="BodyText2"/>
      </w:pPr>
      <w:r>
        <w:t>If there are devices</w:t>
      </w:r>
      <w:r w:rsidR="00C12DBF">
        <w:t xml:space="preserve"> already registered</w:t>
      </w:r>
      <w:r>
        <w:t xml:space="preserve"> with the passport number entered, the following page appears.</w:t>
      </w:r>
    </w:p>
    <w:p w14:paraId="29CA772E" w14:textId="77777777" w:rsidR="00C12DBF" w:rsidRDefault="00C12DBF" w:rsidP="00C12DB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1F2AC4A" wp14:editId="05C8854D">
            <wp:extent cx="5278755" cy="1155065"/>
            <wp:effectExtent l="0" t="0" r="444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8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700" w14:textId="4B13F950" w:rsidR="00C12DBF" w:rsidRPr="00321B3A" w:rsidRDefault="00C12DBF" w:rsidP="00C12DBF">
      <w:pPr>
        <w:pStyle w:val="FigureCaption"/>
      </w:pPr>
      <w:bookmarkStart w:id="180" w:name="_Toc47432263"/>
      <w:bookmarkStart w:id="181" w:name="_Toc75761985"/>
      <w:r>
        <w:t>Figure 1</w:t>
      </w:r>
      <w:r w:rsidR="00487432">
        <w:t>2</w:t>
      </w:r>
      <w:r w:rsidRPr="00321B3A">
        <w:t xml:space="preserve">: </w:t>
      </w:r>
      <w:bookmarkEnd w:id="180"/>
      <w:r>
        <w:t>Register Device - Details</w:t>
      </w:r>
      <w:bookmarkEnd w:id="181"/>
    </w:p>
    <w:p w14:paraId="74E25457" w14:textId="15D767AC" w:rsidR="00C12DBF" w:rsidRDefault="00C12DBF" w:rsidP="00C12DBF">
      <w:pPr>
        <w:pStyle w:val="BodyText2"/>
        <w:numPr>
          <w:ilvl w:val="0"/>
          <w:numId w:val="60"/>
        </w:numPr>
      </w:pPr>
      <w:r>
        <w:t>Click on Register Device button on top right. The following form opens up.</w:t>
      </w:r>
    </w:p>
    <w:p w14:paraId="2B7ED1E3" w14:textId="1FF6C4B4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28D95401" wp14:editId="347878BD">
            <wp:extent cx="5278755" cy="2089150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6.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E0B" w14:textId="0B81F683" w:rsidR="00BC0541" w:rsidRPr="00321B3A" w:rsidRDefault="00A31065" w:rsidP="00BC0541">
      <w:pPr>
        <w:pStyle w:val="FigureCaption"/>
      </w:pPr>
      <w:bookmarkStart w:id="182" w:name="_Toc47432262"/>
      <w:bookmarkStart w:id="183" w:name="_Toc75761986"/>
      <w:r>
        <w:t>Figure 1</w:t>
      </w:r>
      <w:r w:rsidR="00487432">
        <w:t>3</w:t>
      </w:r>
      <w:r w:rsidR="00BC0541" w:rsidRPr="00321B3A">
        <w:t xml:space="preserve">: </w:t>
      </w:r>
      <w:bookmarkEnd w:id="182"/>
      <w:r w:rsidR="00487432">
        <w:t xml:space="preserve">Add </w:t>
      </w:r>
      <w:r w:rsidR="002F4A88">
        <w:t>Device</w:t>
      </w:r>
      <w:bookmarkEnd w:id="183"/>
    </w:p>
    <w:p w14:paraId="23F577E7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B058C7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3EEAB03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4C77C311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8331C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38FD8E44" w14:textId="4A887EFD" w:rsidR="00BC0541" w:rsidRDefault="00BC0541" w:rsidP="00956753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7247899D" w14:textId="3CCCB4D5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Multiple SIM Status</w:t>
      </w:r>
      <w:r>
        <w:t xml:space="preserve">: </w:t>
      </w:r>
      <w:r w:rsidR="00A453FB">
        <w:t>Numbe</w:t>
      </w:r>
      <w:r>
        <w:t>r</w:t>
      </w:r>
      <w:r w:rsidR="00A453FB">
        <w:t xml:space="preserve"> of multiple </w:t>
      </w:r>
      <w:r w:rsidR="00AF2158">
        <w:t>SIMs the</w:t>
      </w:r>
      <w:r>
        <w:t xml:space="preserve"> device supports multiple SIM </w:t>
      </w:r>
      <w:r w:rsidR="00AF2158">
        <w:t>slots (</w:t>
      </w:r>
      <w:r w:rsidR="00A453FB">
        <w:t>1</w:t>
      </w:r>
      <w:r w:rsidR="00AF2158">
        <w:t>-4)</w:t>
      </w:r>
    </w:p>
    <w:p w14:paraId="6C591844" w14:textId="483FC602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 xml:space="preserve">Country bought </w:t>
      </w:r>
      <w:r w:rsidR="00AF2158" w:rsidRPr="001177B0">
        <w:rPr>
          <w:b/>
          <w:bCs/>
        </w:rPr>
        <w:t>from</w:t>
      </w:r>
      <w:r>
        <w:t>: Select the country from where the device was bought.</w:t>
      </w:r>
    </w:p>
    <w:p w14:paraId="3104DE4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22CFB065" w14:textId="7F1D06A1" w:rsidR="00B355B5" w:rsidRDefault="00487432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B355B5">
        <w:rPr>
          <w:b/>
          <w:bCs/>
        </w:rPr>
        <w:t>Tax Paid Status</w:t>
      </w:r>
      <w:r w:rsidR="00B355B5" w:rsidRPr="00B355B5">
        <w:t>:</w:t>
      </w:r>
      <w:r w:rsidR="00B355B5">
        <w:t xml:space="preserve"> Select the tax paid status</w:t>
      </w:r>
    </w:p>
    <w:p w14:paraId="14AED66E" w14:textId="77777777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6D89AE70" w14:textId="071F335D" w:rsidR="00BC0541" w:rsidRDefault="00BC0541" w:rsidP="00C82FE8">
      <w:pPr>
        <w:pStyle w:val="BodyText2"/>
        <w:numPr>
          <w:ilvl w:val="0"/>
          <w:numId w:val="54"/>
        </w:numPr>
        <w:tabs>
          <w:tab w:val="left" w:pos="284"/>
        </w:tabs>
      </w:pPr>
      <w:r w:rsidRPr="00C82FE8">
        <w:rPr>
          <w:color w:val="FF0000"/>
        </w:rPr>
        <w:lastRenderedPageBreak/>
        <w:t>*</w:t>
      </w:r>
      <w:r w:rsidRPr="00C82FE8">
        <w:rPr>
          <w:b/>
          <w:bCs/>
        </w:rPr>
        <w:t>Device Status</w:t>
      </w:r>
      <w:r>
        <w:t>: Select the status of the device:</w:t>
      </w:r>
      <w:r w:rsidR="00C82FE8">
        <w:t xml:space="preserve"> </w:t>
      </w:r>
      <w:r w:rsidRPr="00B964EF">
        <w:t xml:space="preserve">New </w:t>
      </w:r>
      <w:r w:rsidR="00C82FE8">
        <w:t xml:space="preserve">/ </w:t>
      </w:r>
      <w:r w:rsidR="007C4C87">
        <w:t>Used</w:t>
      </w:r>
    </w:p>
    <w:p w14:paraId="55F5F3E0" w14:textId="6A64AA10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IMEI</w:t>
      </w:r>
      <w:r>
        <w:t>: Enter the ID value(s). A maximum of 4 ID values can be entered.</w:t>
      </w:r>
    </w:p>
    <w:p w14:paraId="5799B58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3ED533F6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2987F2D6" w14:textId="4F87F1E5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463E5867" w14:textId="1ABBBED5" w:rsidR="000613BC" w:rsidRDefault="000613BC" w:rsidP="00157E4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0CAA3E" wp14:editId="2F94BF61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5276088" cy="5157216"/>
                <wp:effectExtent l="0" t="0" r="2032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088" cy="5157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E3E19" id="Rectangle 21" o:spid="_x0000_s1026" style="position:absolute;margin-left:364.25pt;margin-top:26.65pt;width:415.45pt;height:406.1pt;z-index:251706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157E44" w:rsidRPr="000613BC">
        <w:rPr>
          <w:b/>
          <w:bCs/>
          <w:sz w:val="24"/>
          <w:szCs w:val="32"/>
        </w:rPr>
        <w:t xml:space="preserve">For Cambodian </w:t>
      </w:r>
      <w:r w:rsidRPr="000613BC">
        <w:rPr>
          <w:b/>
          <w:bCs/>
          <w:sz w:val="24"/>
          <w:szCs w:val="32"/>
        </w:rPr>
        <w:t>Users</w:t>
      </w:r>
      <w:r>
        <w:rPr>
          <w:b/>
          <w:bCs/>
          <w:sz w:val="24"/>
          <w:szCs w:val="32"/>
        </w:rPr>
        <w:t>:</w:t>
      </w:r>
    </w:p>
    <w:p w14:paraId="4B2D97EF" w14:textId="78A47CE7" w:rsidR="00157E44" w:rsidRDefault="00157E44" w:rsidP="00157E44">
      <w:pPr>
        <w:pStyle w:val="BodyText2"/>
      </w:pPr>
      <w:r>
        <w:rPr>
          <w:noProof/>
        </w:rPr>
        <w:drawing>
          <wp:inline distT="0" distB="0" distL="0" distR="0" wp14:anchorId="2F2A8344" wp14:editId="0CFAA092">
            <wp:extent cx="5278755" cy="5157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B462" w14:textId="3B0D0737" w:rsidR="00011ACD" w:rsidRDefault="00011ACD" w:rsidP="00011ACD">
      <w:pPr>
        <w:pStyle w:val="FigureCaption"/>
      </w:pPr>
      <w:bookmarkStart w:id="184" w:name="_Toc75761987"/>
      <w:r w:rsidRPr="009600CC">
        <w:t xml:space="preserve">Figure </w:t>
      </w:r>
      <w:r>
        <w:t>14</w:t>
      </w:r>
      <w:r w:rsidRPr="007539AA">
        <w:t xml:space="preserve">: </w:t>
      </w:r>
      <w:r>
        <w:t>Register Device</w:t>
      </w:r>
      <w:bookmarkEnd w:id="184"/>
    </w:p>
    <w:p w14:paraId="375189C4" w14:textId="77777777" w:rsidR="00157E44" w:rsidRDefault="00157E44" w:rsidP="00157E44">
      <w:pPr>
        <w:pStyle w:val="BodyText2"/>
      </w:pPr>
      <w:r>
        <w:t>Enter the following information:</w:t>
      </w:r>
    </w:p>
    <w:p w14:paraId="4E1EFF77" w14:textId="77777777" w:rsidR="00157E44" w:rsidRPr="00F67214" w:rsidRDefault="00157E44" w:rsidP="00157E44">
      <w:pPr>
        <w:pStyle w:val="BodyText2"/>
      </w:pPr>
      <w:r w:rsidRPr="00511152">
        <w:rPr>
          <w:b/>
          <w:bCs/>
        </w:rPr>
        <w:lastRenderedPageBreak/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48B11048" w14:textId="77777777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4BCA7425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30D68F0D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Last Name</w:t>
      </w:r>
    </w:p>
    <w:p w14:paraId="323AB6DF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69EA499E" w14:textId="77777777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Address (Property Location)</w:t>
      </w:r>
    </w:p>
    <w:p w14:paraId="5C1721E4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7E7C0C74" w14:textId="71B2890F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Village</w:t>
      </w:r>
    </w:p>
    <w:p w14:paraId="77F6BC2B" w14:textId="6940F630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Locality</w:t>
      </w:r>
    </w:p>
    <w:p w14:paraId="4F9DAB8A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6ECAB8F4" w14:textId="77777777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72265117" w14:textId="7C318572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Postal Code</w:t>
      </w:r>
    </w:p>
    <w:p w14:paraId="4301C149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3560F6F2" w14:textId="77777777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63EE6B31" w14:textId="4F044DF8" w:rsidR="00157E44" w:rsidRPr="005B63D0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  <w:r>
        <w:rPr>
          <w:b/>
          <w:bCs/>
        </w:rPr>
        <w:t xml:space="preserve"> ID</w:t>
      </w:r>
    </w:p>
    <w:p w14:paraId="4C93295E" w14:textId="29F5D184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29202018" w14:textId="20E3801C" w:rsidR="000D500A" w:rsidRDefault="000D500A" w:rsidP="000D500A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>
        <w:rPr>
          <w:b/>
          <w:bCs/>
        </w:rPr>
        <w:t>National ID/</w:t>
      </w:r>
      <w:r w:rsidRPr="005B63D0">
        <w:rPr>
          <w:b/>
          <w:bCs/>
        </w:rPr>
        <w:t>Passport Number</w:t>
      </w:r>
      <w:r>
        <w:t>: Enter the National ID/ Passport Number.</w:t>
      </w:r>
    </w:p>
    <w:p w14:paraId="507BFFFA" w14:textId="77777777" w:rsidR="000D500A" w:rsidRDefault="000D500A" w:rsidP="000D500A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Document Type</w:t>
      </w:r>
      <w:r>
        <w:t>: Select the type of document to be uploaded for identification.</w:t>
      </w:r>
    </w:p>
    <w:p w14:paraId="4017E9B2" w14:textId="77777777" w:rsidR="000D500A" w:rsidRDefault="000D500A" w:rsidP="000D500A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706D1D44" w14:textId="77777777" w:rsidR="000D500A" w:rsidRDefault="000D500A" w:rsidP="000D500A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Select File</w:t>
      </w:r>
      <w:r>
        <w:t>: Click to upload a PDF or image of the identification document.</w:t>
      </w:r>
    </w:p>
    <w:p w14:paraId="44A6CA93" w14:textId="77777777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4DB6318F" w14:textId="77777777" w:rsidR="00157E44" w:rsidRDefault="00157E44" w:rsidP="00157E44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619811B7" w14:textId="77777777" w:rsidR="00157E44" w:rsidRDefault="00157E44" w:rsidP="00157E44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21EC805C" w14:textId="77777777" w:rsidR="00157E44" w:rsidRDefault="00157E44" w:rsidP="00157E44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03518622" w14:textId="77777777" w:rsidR="00157E44" w:rsidRPr="00F6721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Device Information</w:t>
      </w:r>
      <w:r w:rsidRPr="00F67214">
        <w:t xml:space="preserve">: Enter details of the </w:t>
      </w:r>
      <w:r>
        <w:t>device</w:t>
      </w:r>
      <w:r w:rsidRPr="00F67214">
        <w:t>.</w:t>
      </w:r>
    </w:p>
    <w:p w14:paraId="699379C0" w14:textId="0B499390" w:rsidR="00157E44" w:rsidRPr="00C04DD1" w:rsidRDefault="00157E44" w:rsidP="00C04DD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C04DD1">
        <w:rPr>
          <w:b/>
          <w:bCs/>
        </w:rPr>
        <w:lastRenderedPageBreak/>
        <w:t>Device Type</w:t>
      </w:r>
      <w:r w:rsidR="00C04DD1">
        <w:rPr>
          <w:b/>
          <w:bCs/>
        </w:rPr>
        <w:t>:</w:t>
      </w:r>
      <w:r w:rsidR="00C04DD1">
        <w:t xml:space="preserve"> Select Device type.</w:t>
      </w:r>
    </w:p>
    <w:p w14:paraId="59B2ABD1" w14:textId="683CCD88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B83C49">
        <w:rPr>
          <w:b/>
          <w:bCs/>
        </w:rPr>
        <w:t>Device ID</w:t>
      </w:r>
      <w:r w:rsidR="000D500A">
        <w:rPr>
          <w:b/>
          <w:bCs/>
        </w:rPr>
        <w:t xml:space="preserve"> </w:t>
      </w:r>
      <w:r w:rsidRPr="00B83C49">
        <w:rPr>
          <w:b/>
          <w:bCs/>
        </w:rPr>
        <w:t>Type</w:t>
      </w:r>
      <w:r>
        <w:t xml:space="preserve">: Select the type of ID to be entered for the device: </w:t>
      </w:r>
    </w:p>
    <w:p w14:paraId="36766571" w14:textId="77777777" w:rsidR="00157E44" w:rsidRPr="00533999" w:rsidRDefault="00157E44" w:rsidP="00157E44">
      <w:pPr>
        <w:pStyle w:val="BodyText2"/>
        <w:numPr>
          <w:ilvl w:val="1"/>
          <w:numId w:val="54"/>
        </w:numPr>
        <w:tabs>
          <w:tab w:val="left" w:pos="284"/>
        </w:tabs>
        <w:rPr>
          <w:b/>
          <w:bCs/>
        </w:rPr>
      </w:pPr>
      <w:r>
        <w:t>IMEI</w:t>
      </w:r>
    </w:p>
    <w:p w14:paraId="771E64D5" w14:textId="6A3F8C3F" w:rsidR="00157E44" w:rsidRPr="00981966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157E44">
        <w:rPr>
          <w:b/>
          <w:bCs/>
          <w:color w:val="FF0000"/>
        </w:rPr>
        <w:t>*</w:t>
      </w:r>
      <w:r>
        <w:rPr>
          <w:b/>
          <w:bCs/>
        </w:rPr>
        <w:t>No of SIM Slots</w:t>
      </w:r>
      <w:r w:rsidRPr="00BD7A6D">
        <w:t>:</w:t>
      </w:r>
      <w:r>
        <w:t xml:space="preserve"> Number of multiple SIMs the device supports</w:t>
      </w:r>
    </w:p>
    <w:p w14:paraId="640F35D7" w14:textId="20AEB9F4" w:rsidR="00157E44" w:rsidRPr="00981966" w:rsidRDefault="00157E44" w:rsidP="00157E44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981966">
        <w:rPr>
          <w:b/>
          <w:bCs/>
        </w:rPr>
        <w:t xml:space="preserve">Country Bought </w:t>
      </w:r>
      <w:r w:rsidR="00C04DD1">
        <w:rPr>
          <w:b/>
          <w:bCs/>
        </w:rPr>
        <w:t>f</w:t>
      </w:r>
      <w:r w:rsidRPr="00981966">
        <w:rPr>
          <w:b/>
          <w:bCs/>
        </w:rPr>
        <w:t xml:space="preserve">rom: </w:t>
      </w:r>
      <w:r w:rsidRPr="00296F0E">
        <w:t>Select the country</w:t>
      </w:r>
    </w:p>
    <w:p w14:paraId="369159B0" w14:textId="77777777" w:rsidR="00157E44" w:rsidRDefault="00157E44" w:rsidP="00157E44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>
        <w:rPr>
          <w:b/>
          <w:bCs/>
        </w:rPr>
        <w:t xml:space="preserve">: </w:t>
      </w:r>
      <w:r w:rsidRPr="00296F0E">
        <w:rPr>
          <w:bCs/>
        </w:rPr>
        <w:t>Enter the serial number</w:t>
      </w:r>
    </w:p>
    <w:p w14:paraId="4E1B1C94" w14:textId="77777777" w:rsidR="00157E44" w:rsidRPr="00B83C49" w:rsidRDefault="00157E44" w:rsidP="00157E44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Status</w:t>
      </w:r>
      <w:r>
        <w:rPr>
          <w:b/>
          <w:bCs/>
        </w:rPr>
        <w:t xml:space="preserve">: </w:t>
      </w:r>
      <w:r w:rsidRPr="00296F0E">
        <w:rPr>
          <w:bCs/>
        </w:rPr>
        <w:t>Select the device status</w:t>
      </w:r>
    </w:p>
    <w:p w14:paraId="012426F2" w14:textId="6A2099C8" w:rsidR="00157E44" w:rsidRDefault="00157E44" w:rsidP="00157E44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IMEI</w:t>
      </w:r>
      <w:r>
        <w:t>: Enter the value of the IMEIs of the device.</w:t>
      </w:r>
    </w:p>
    <w:p w14:paraId="62F6C8D6" w14:textId="77777777" w:rsidR="00157E44" w:rsidRDefault="00157E44" w:rsidP="00157E44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3083990E" w14:textId="77777777" w:rsidR="00157E44" w:rsidRDefault="00157E44" w:rsidP="00157E44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257B48F9" w14:textId="43ACBC82" w:rsidR="000613BC" w:rsidRDefault="000613BC">
      <w:pPr>
        <w:rPr>
          <w:rFonts w:ascii="Arial" w:eastAsia="Arial Unicode MS" w:hAnsi="Arial"/>
          <w:sz w:val="20"/>
        </w:rPr>
      </w:pPr>
      <w:r>
        <w:br w:type="page"/>
      </w:r>
    </w:p>
    <w:p w14:paraId="05AB40FE" w14:textId="77777777" w:rsidR="000613BC" w:rsidRPr="000613BC" w:rsidRDefault="000613BC" w:rsidP="000613BC">
      <w:pPr>
        <w:pStyle w:val="BodyText2"/>
        <w:rPr>
          <w:b/>
          <w:bCs/>
          <w:sz w:val="24"/>
          <w:szCs w:val="32"/>
        </w:rPr>
      </w:pPr>
      <w:r w:rsidRPr="000613BC">
        <w:rPr>
          <w:b/>
          <w:bCs/>
          <w:sz w:val="24"/>
          <w:szCs w:val="32"/>
        </w:rPr>
        <w:lastRenderedPageBreak/>
        <w:t>For Non-Cambodian users:</w:t>
      </w:r>
    </w:p>
    <w:p w14:paraId="5F7BD5CE" w14:textId="4285E3A7" w:rsidR="00BC0541" w:rsidRDefault="0073681C" w:rsidP="00BC0541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92E965" wp14:editId="12625951">
                <wp:simplePos x="0" y="0"/>
                <wp:positionH relativeFrom="column">
                  <wp:posOffset>1905</wp:posOffset>
                </wp:positionH>
                <wp:positionV relativeFrom="paragraph">
                  <wp:posOffset>1077</wp:posOffset>
                </wp:positionV>
                <wp:extent cx="5278755" cy="5050790"/>
                <wp:effectExtent l="0" t="0" r="1714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5050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F99DD" id="Rectangle 18" o:spid="_x0000_s1026" style="position:absolute;margin-left:.15pt;margin-top:.1pt;width:415.65pt;height:397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D79EE5" wp14:editId="38B07E20">
            <wp:extent cx="5278755" cy="5050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C01F" w14:textId="3B9414BF" w:rsidR="00BC0541" w:rsidRDefault="00BC0541" w:rsidP="00DF6F69">
      <w:pPr>
        <w:pStyle w:val="FigureCaption"/>
      </w:pPr>
      <w:r>
        <w:tab/>
      </w:r>
      <w:r>
        <w:tab/>
      </w:r>
      <w:bookmarkStart w:id="185" w:name="_Toc47432264"/>
      <w:bookmarkStart w:id="186" w:name="_Toc75761988"/>
      <w:r w:rsidRPr="009600CC">
        <w:t xml:space="preserve">Figure </w:t>
      </w:r>
      <w:r w:rsidR="00A31065">
        <w:t>1</w:t>
      </w:r>
      <w:r w:rsidR="000A05EE">
        <w:t>5</w:t>
      </w:r>
      <w:r w:rsidRPr="007539AA">
        <w:t xml:space="preserve">: </w:t>
      </w:r>
      <w:bookmarkEnd w:id="185"/>
      <w:r w:rsidR="00A31065">
        <w:t>Register Device</w:t>
      </w:r>
      <w:bookmarkEnd w:id="186"/>
    </w:p>
    <w:p w14:paraId="705F2672" w14:textId="77777777" w:rsidR="00BC0541" w:rsidRDefault="00BC0541" w:rsidP="0032008B">
      <w:pPr>
        <w:pStyle w:val="BodyText2"/>
      </w:pPr>
      <w:r>
        <w:t>Enter the following information:</w:t>
      </w:r>
    </w:p>
    <w:p w14:paraId="0D52E4AC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4E2185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76FCCB01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5B04CFE9" w14:textId="534971FF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Last Name</w:t>
      </w:r>
    </w:p>
    <w:p w14:paraId="62A902D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8E00E1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1688489E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Address (Property Location)</w:t>
      </w:r>
    </w:p>
    <w:p w14:paraId="05568FD9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lastRenderedPageBreak/>
        <w:t>*</w:t>
      </w:r>
      <w:r w:rsidRPr="005B63D0">
        <w:rPr>
          <w:b/>
          <w:bCs/>
        </w:rPr>
        <w:t>Street Number</w:t>
      </w:r>
    </w:p>
    <w:p w14:paraId="64D91F05" w14:textId="72A05455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Village</w:t>
      </w:r>
    </w:p>
    <w:p w14:paraId="7887DC94" w14:textId="2314DE49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Locality</w:t>
      </w:r>
    </w:p>
    <w:p w14:paraId="0F260A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17A6AF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0665A8D" w14:textId="0BD03B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Postal Code</w:t>
      </w:r>
    </w:p>
    <w:p w14:paraId="41AC9E60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1644A9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63342BDD" w14:textId="6D0A69CD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  <w:r w:rsidR="00271340">
        <w:rPr>
          <w:b/>
          <w:bCs/>
        </w:rPr>
        <w:t xml:space="preserve"> ID</w:t>
      </w:r>
    </w:p>
    <w:p w14:paraId="6383B52B" w14:textId="1BF585DB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32C9B536" w14:textId="77777777" w:rsidR="00011ACD" w:rsidRDefault="00011ACD" w:rsidP="00011ACD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>: Enter the passport number.</w:t>
      </w:r>
    </w:p>
    <w:p w14:paraId="7F39B334" w14:textId="77777777" w:rsidR="00011ACD" w:rsidRDefault="00011ACD" w:rsidP="00011ACD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Document Type</w:t>
      </w:r>
      <w:r>
        <w:t>: Select the type of document to be uploaded for identification.</w:t>
      </w:r>
    </w:p>
    <w:p w14:paraId="639CC2E1" w14:textId="77777777" w:rsidR="00011ACD" w:rsidRDefault="00011ACD" w:rsidP="00011ACD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0FED2EA6" w14:textId="77777777" w:rsidR="00011ACD" w:rsidRDefault="00011ACD" w:rsidP="00011ACD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Select File</w:t>
      </w:r>
      <w:r>
        <w:t>: Click to upload a PDF or image of the identification document.</w:t>
      </w:r>
    </w:p>
    <w:p w14:paraId="4ECA2470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3BE4B32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4FB9D08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2681EAC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61192B1C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Add Visa</w:t>
      </w:r>
      <w:r>
        <w:t>: Select Yes or No depending on whether the person has a visa.</w:t>
      </w:r>
    </w:p>
    <w:p w14:paraId="1D97C8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62EC513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Number: Enter the visa number. This is applicable only if the person has a visa.</w:t>
      </w:r>
    </w:p>
    <w:p w14:paraId="1EF3C47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08C569F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lastRenderedPageBreak/>
        <w:t>Upload Visa Image: Click File to upload the visa image. This is applicable only if the person has a visa.</w:t>
      </w:r>
    </w:p>
    <w:p w14:paraId="187E126D" w14:textId="77777777" w:rsidR="00BC0541" w:rsidRPr="00F67214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Device Information</w:t>
      </w:r>
      <w:r w:rsidRPr="00F67214">
        <w:t xml:space="preserve">: Enter details of the </w:t>
      </w:r>
      <w:r>
        <w:t>device</w:t>
      </w:r>
      <w:r w:rsidRPr="00F67214">
        <w:t>.</w:t>
      </w:r>
    </w:p>
    <w:p w14:paraId="3795AB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F67214">
        <w:t xml:space="preserve">Device </w:t>
      </w:r>
      <w:r>
        <w:t>Type</w:t>
      </w:r>
    </w:p>
    <w:p w14:paraId="03D5A7E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4AA15F2B" w14:textId="77777777" w:rsidR="00533999" w:rsidRPr="00533999" w:rsidRDefault="00BC0541" w:rsidP="00533999">
      <w:pPr>
        <w:pStyle w:val="BodyText2"/>
        <w:numPr>
          <w:ilvl w:val="1"/>
          <w:numId w:val="54"/>
        </w:numPr>
        <w:tabs>
          <w:tab w:val="left" w:pos="284"/>
        </w:tabs>
        <w:rPr>
          <w:b/>
          <w:bCs/>
        </w:rPr>
      </w:pPr>
      <w:r>
        <w:t>IMEI</w:t>
      </w:r>
    </w:p>
    <w:p w14:paraId="35546FC9" w14:textId="3361D126" w:rsidR="00981966" w:rsidRPr="00981966" w:rsidRDefault="00BC0541" w:rsidP="00533999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981966">
        <w:rPr>
          <w:b/>
          <w:bCs/>
        </w:rPr>
        <w:t>Multiple SIM Status</w:t>
      </w:r>
      <w:r w:rsidRPr="00BD7A6D">
        <w:t>:</w:t>
      </w:r>
      <w:r>
        <w:t xml:space="preserve"> </w:t>
      </w:r>
      <w:r w:rsidR="00981966">
        <w:t xml:space="preserve">Number of multiple SIMs </w:t>
      </w:r>
      <w:r>
        <w:t>the device supports</w:t>
      </w:r>
    </w:p>
    <w:p w14:paraId="2AA8566D" w14:textId="21A796E4" w:rsidR="00BC0541" w:rsidRPr="00981966" w:rsidRDefault="00BC0541" w:rsidP="007C2D73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981966">
        <w:rPr>
          <w:b/>
          <w:bCs/>
        </w:rPr>
        <w:t>Country Bought rom</w:t>
      </w:r>
      <w:r w:rsidR="00296F0E" w:rsidRPr="00981966">
        <w:rPr>
          <w:b/>
          <w:bCs/>
        </w:rPr>
        <w:t xml:space="preserve">: </w:t>
      </w:r>
      <w:r w:rsidR="00296F0E" w:rsidRPr="00296F0E">
        <w:t>Select the country</w:t>
      </w:r>
    </w:p>
    <w:p w14:paraId="17085DC8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20D96469" w14:textId="77777777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4EEDE317" w14:textId="42F5802E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IMEI</w:t>
      </w:r>
      <w:r>
        <w:t>: Enter the value of the IMEIs of the device.</w:t>
      </w:r>
    </w:p>
    <w:p w14:paraId="172DC6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521641CB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53A293A5" w14:textId="77777777" w:rsidR="00BC0541" w:rsidRDefault="00296F0E" w:rsidP="00296F0E">
      <w:pPr>
        <w:pStyle w:val="BodyText2"/>
        <w:tabs>
          <w:tab w:val="left" w:pos="284"/>
        </w:tabs>
      </w:pPr>
      <w:r>
        <w:rPr>
          <w:noProof/>
        </w:rPr>
        <w:drawing>
          <wp:inline distT="0" distB="0" distL="0" distR="0" wp14:anchorId="46D06C17" wp14:editId="44CF7C5B">
            <wp:extent cx="5278755" cy="1151255"/>
            <wp:effectExtent l="0" t="0" r="444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5.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E28" w14:textId="264F7550" w:rsidR="00BC0541" w:rsidRPr="00C45BF5" w:rsidRDefault="00A31065" w:rsidP="00BC0541">
      <w:pPr>
        <w:pStyle w:val="FigureCaption"/>
      </w:pPr>
      <w:bookmarkStart w:id="187" w:name="_Toc47432265"/>
      <w:bookmarkStart w:id="188" w:name="_Toc75761989"/>
      <w:r>
        <w:t>Figure 1</w:t>
      </w:r>
      <w:r w:rsidR="000A05EE">
        <w:t>6</w:t>
      </w:r>
      <w:r w:rsidR="00BC0541" w:rsidRPr="00C45BF5">
        <w:t xml:space="preserve">: </w:t>
      </w:r>
      <w:bookmarkEnd w:id="187"/>
      <w:r>
        <w:t>Register Device</w:t>
      </w:r>
      <w:bookmarkEnd w:id="188"/>
    </w:p>
    <w:p w14:paraId="6A50F682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6B335F95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F0DB8FC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0C7E7AA2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2AAABD39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2CE6C2F4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2BD1CCCE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7FF37B82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732A0AF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2EF4C9EE" w14:textId="16DE32BB" w:rsidR="00BC0541" w:rsidRDefault="00BC0541" w:rsidP="00BC0541">
            <w:pPr>
              <w:pStyle w:val="BodyText2"/>
            </w:pPr>
            <w:r>
              <w:t xml:space="preserve">Passport </w:t>
            </w:r>
            <w:r w:rsidR="0073681C">
              <w:t>number/</w:t>
            </w:r>
            <w:r w:rsidR="00296F0E">
              <w:t>N</w:t>
            </w:r>
            <w:r w:rsidR="0073681C">
              <w:t>ational ID</w:t>
            </w:r>
          </w:p>
        </w:tc>
      </w:tr>
      <w:tr w:rsidR="00BC0541" w:rsidRPr="003D50EC" w14:paraId="00D62C8A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AD63871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47401799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51829E9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377697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071526EA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510220D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B0AABD6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036EE98B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FCF238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9B27314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lastRenderedPageBreak/>
              <w:t>Origin</w:t>
            </w:r>
          </w:p>
        </w:tc>
        <w:tc>
          <w:tcPr>
            <w:tcW w:w="5415" w:type="dxa"/>
            <w:shd w:val="clear" w:color="auto" w:fill="auto"/>
          </w:tcPr>
          <w:p w14:paraId="2DF5AF17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454AE39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End user</w:t>
            </w:r>
          </w:p>
          <w:p w14:paraId="650AEB34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6EEE1CA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629D01E8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893475E" w14:textId="77777777" w:rsidR="00BC0541" w:rsidRPr="003D50EC" w:rsidRDefault="00BC0541" w:rsidP="00BC0541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152599A6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5E842721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0EDE152D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78DF204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>: If the request has an error, an error file is generated. The error file can be downloaded. The error could be in the file format, size, policy violation or request specifications.</w:t>
            </w:r>
          </w:p>
          <w:p w14:paraId="22E7630C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21CF9003" w14:textId="77777777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administrator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32D495F6" w14:textId="77777777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 by CEIR Admin</w:t>
            </w:r>
            <w:r>
              <w:t>: When the CEIR administrator approves the request, the status changes to Approved by CEIR Admin.</w:t>
            </w:r>
          </w:p>
          <w:p w14:paraId="2089D42A" w14:textId="77777777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187BFCA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C5F1964" w14:textId="77777777" w:rsidR="00BC0541" w:rsidRDefault="00BC0541" w:rsidP="00BC0541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5415" w:type="dxa"/>
            <w:shd w:val="clear" w:color="auto" w:fill="auto"/>
          </w:tcPr>
          <w:p w14:paraId="275DF1B0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5A0DB70A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66E28C44" wp14:editId="1C2C0B69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5B33ED1F" w14:textId="77777777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60BE748A" wp14:editId="0589B139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721CAD14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E607814" wp14:editId="25EB5CBA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5128CAE8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510DA8" wp14:editId="2D85C7D0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24FCFCD3" w14:textId="68E038DB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View History</w:t>
            </w:r>
            <w:r w:rsidR="00A50F77">
              <w:rPr>
                <w:noProof/>
              </w:rPr>
              <w:drawing>
                <wp:inline distT="0" distB="0" distL="0" distR="0" wp14:anchorId="7CF21AC6" wp14:editId="6C2C92A7">
                  <wp:extent cx="181169" cy="181169"/>
                  <wp:effectExtent l="0" t="0" r="9525" b="952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40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57" cy="18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history of the transaction. It shows the various status modes through which the transaction has gone through.</w:t>
            </w:r>
          </w:p>
        </w:tc>
      </w:tr>
    </w:tbl>
    <w:p w14:paraId="67975506" w14:textId="6A8D62FA" w:rsidR="002844AC" w:rsidRDefault="002844AC" w:rsidP="002844AC">
      <w:pPr>
        <w:pStyle w:val="BodyText2"/>
      </w:pPr>
    </w:p>
    <w:p w14:paraId="021428FF" w14:textId="77777777" w:rsidR="00484F86" w:rsidRDefault="00484F86">
      <w:pPr>
        <w:rPr>
          <w:rFonts w:ascii="Arial Bold" w:eastAsia="Arial Unicode MS" w:hAnsi="Arial Bold" w:cstheme="minorHAnsi"/>
          <w:b/>
          <w:iCs/>
          <w:spacing w:val="20"/>
          <w:kern w:val="32"/>
          <w:position w:val="6"/>
          <w:sz w:val="28"/>
          <w:szCs w:val="28"/>
        </w:rPr>
      </w:pPr>
      <w:r>
        <w:br w:type="page"/>
      </w:r>
    </w:p>
    <w:p w14:paraId="33A5AB49" w14:textId="20C6B4D6" w:rsidR="002844AC" w:rsidRDefault="002844AC" w:rsidP="002844AC">
      <w:pPr>
        <w:pStyle w:val="Heading2"/>
      </w:pPr>
      <w:bookmarkStart w:id="189" w:name="_Toc75761893"/>
      <w:r>
        <w:lastRenderedPageBreak/>
        <w:t>Update Visa</w:t>
      </w:r>
      <w:bookmarkEnd w:id="189"/>
    </w:p>
    <w:p w14:paraId="75A8DCC5" w14:textId="0026BF04" w:rsidR="002844AC" w:rsidRDefault="002844AC" w:rsidP="002844AC">
      <w:pPr>
        <w:pStyle w:val="BodyText2"/>
      </w:pPr>
      <w:r>
        <w:t>The foreigner user can upload the visa details in case the foreigner duration is extended in the Cambodia.</w:t>
      </w:r>
    </w:p>
    <w:p w14:paraId="697AAF2D" w14:textId="77777777" w:rsidR="00484F86" w:rsidRDefault="00484F86" w:rsidP="002844AC">
      <w:pPr>
        <w:pStyle w:val="BodyText2"/>
      </w:pPr>
    </w:p>
    <w:p w14:paraId="6A2A55D1" w14:textId="28782322" w:rsidR="002844AC" w:rsidRDefault="002844AC" w:rsidP="002844AC">
      <w:pPr>
        <w:pStyle w:val="BodyText2"/>
      </w:pPr>
      <w:r>
        <w:t>To update the visa details,</w:t>
      </w:r>
      <w:r w:rsidR="000613BC">
        <w:t xml:space="preserve"> </w:t>
      </w:r>
      <w:r>
        <w:t>click “Update Visa” in the DMC portal page.</w:t>
      </w:r>
    </w:p>
    <w:p w14:paraId="219E54C0" w14:textId="77777777" w:rsidR="00FF0AB6" w:rsidRDefault="00FF0AB6" w:rsidP="00BC0541">
      <w:pPr>
        <w:pStyle w:val="BodyText2"/>
      </w:pPr>
      <w:r>
        <w:rPr>
          <w:noProof/>
        </w:rPr>
        <w:drawing>
          <wp:inline distT="0" distB="0" distL="0" distR="0" wp14:anchorId="004F51FB" wp14:editId="7E08AE5F">
            <wp:extent cx="5278755" cy="10934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3.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7AA" w14:textId="1976CD39" w:rsidR="00A31065" w:rsidRPr="00C45BF5" w:rsidRDefault="00A31065" w:rsidP="00A31065">
      <w:pPr>
        <w:pStyle w:val="FigureCaption"/>
      </w:pPr>
      <w:bookmarkStart w:id="190" w:name="_Toc75761990"/>
      <w:r>
        <w:t>Figure 1</w:t>
      </w:r>
      <w:r w:rsidR="00726D99">
        <w:t>7</w:t>
      </w:r>
      <w:r w:rsidRPr="00C45BF5">
        <w:t xml:space="preserve">: </w:t>
      </w:r>
      <w:r>
        <w:t>Update Visa - Search</w:t>
      </w:r>
      <w:bookmarkEnd w:id="190"/>
    </w:p>
    <w:p w14:paraId="14C8A57F" w14:textId="77777777" w:rsidR="00A31065" w:rsidRDefault="00A31065" w:rsidP="00FF0AB6">
      <w:pPr>
        <w:pStyle w:val="BodyText20"/>
      </w:pPr>
    </w:p>
    <w:p w14:paraId="17E8FACE" w14:textId="5A757B67" w:rsidR="00FF0AB6" w:rsidRDefault="00FF0AB6" w:rsidP="00FF0AB6">
      <w:pPr>
        <w:pStyle w:val="BodyText20"/>
        <w:rPr>
          <w:b w:val="0"/>
          <w:color w:val="auto"/>
        </w:rPr>
      </w:pPr>
      <w:r w:rsidRPr="00FF0AB6">
        <w:rPr>
          <w:b w:val="0"/>
          <w:color w:val="auto"/>
        </w:rPr>
        <w:t xml:space="preserve">Once </w:t>
      </w:r>
      <w:r>
        <w:rPr>
          <w:b w:val="0"/>
          <w:color w:val="auto"/>
        </w:rPr>
        <w:t xml:space="preserve">when </w:t>
      </w:r>
      <w:r w:rsidRPr="00FF0AB6">
        <w:rPr>
          <w:b w:val="0"/>
          <w:color w:val="auto"/>
        </w:rPr>
        <w:t>the</w:t>
      </w:r>
      <w:r>
        <w:rPr>
          <w:b w:val="0"/>
          <w:color w:val="auto"/>
        </w:rPr>
        <w:t xml:space="preserve"> end</w:t>
      </w:r>
      <w:r w:rsidRPr="00FF0AB6">
        <w:rPr>
          <w:b w:val="0"/>
          <w:color w:val="auto"/>
        </w:rPr>
        <w:t xml:space="preserve"> user </w:t>
      </w:r>
      <w:r w:rsidR="000A6AB1">
        <w:rPr>
          <w:b w:val="0"/>
          <w:color w:val="auto"/>
        </w:rPr>
        <w:t>enters</w:t>
      </w:r>
      <w:r>
        <w:rPr>
          <w:b w:val="0"/>
          <w:color w:val="auto"/>
        </w:rPr>
        <w:t xml:space="preserve"> the passport number, and click on </w:t>
      </w:r>
      <w:r w:rsidR="00F71600">
        <w:rPr>
          <w:bCs w:val="0"/>
          <w:color w:val="auto"/>
        </w:rPr>
        <w:t>S</w:t>
      </w:r>
      <w:r w:rsidRPr="00F71600">
        <w:rPr>
          <w:bCs w:val="0"/>
          <w:color w:val="auto"/>
        </w:rPr>
        <w:t>ubmit</w:t>
      </w:r>
      <w:r>
        <w:rPr>
          <w:b w:val="0"/>
          <w:color w:val="auto"/>
        </w:rPr>
        <w:t xml:space="preserve"> button, the following page appears in case the passport number is registered.</w:t>
      </w:r>
    </w:p>
    <w:p w14:paraId="680C042C" w14:textId="77777777" w:rsidR="00484F86" w:rsidRDefault="00484F86" w:rsidP="00FF0AB6">
      <w:pPr>
        <w:pStyle w:val="BodyText20"/>
        <w:rPr>
          <w:b w:val="0"/>
          <w:color w:val="auto"/>
        </w:rPr>
      </w:pPr>
    </w:p>
    <w:p w14:paraId="5FEA6117" w14:textId="0169D55B" w:rsidR="00FF0AB6" w:rsidRDefault="00FD5FBF" w:rsidP="00FF0AB6">
      <w:pPr>
        <w:pStyle w:val="BodyText20"/>
        <w:rPr>
          <w:b w:val="0"/>
          <w:color w:val="auto"/>
        </w:rPr>
      </w:pPr>
      <w:r>
        <w:rPr>
          <w:b w:val="0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A23C79" wp14:editId="3BB85C7B">
                <wp:simplePos x="0" y="0"/>
                <wp:positionH relativeFrom="margin">
                  <wp:posOffset>109207</wp:posOffset>
                </wp:positionH>
                <wp:positionV relativeFrom="paragraph">
                  <wp:posOffset>177528</wp:posOffset>
                </wp:positionV>
                <wp:extent cx="5066211" cy="3322955"/>
                <wp:effectExtent l="0" t="0" r="2032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6211" cy="332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062E3" id="Rectangle 22" o:spid="_x0000_s1026" style="position:absolute;margin-left:8.6pt;margin-top:14pt;width:398.9pt;height:261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05B64D68" w14:textId="7A35EA48" w:rsidR="00FF0AB6" w:rsidRPr="00FF0AB6" w:rsidRDefault="00FF0AB6" w:rsidP="00FD5FBF">
      <w:pPr>
        <w:pStyle w:val="BodyText20"/>
        <w:jc w:val="center"/>
        <w:rPr>
          <w:b w:val="0"/>
          <w:color w:val="auto"/>
        </w:rPr>
      </w:pPr>
      <w:r>
        <w:rPr>
          <w:b w:val="0"/>
          <w:noProof/>
          <w:color w:val="auto"/>
        </w:rPr>
        <w:drawing>
          <wp:inline distT="0" distB="0" distL="0" distR="0" wp14:anchorId="4027F5B5" wp14:editId="6BFB327C">
            <wp:extent cx="5029200" cy="33231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4.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09" cy="33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4E8C" w14:textId="77777777" w:rsidR="00BC0541" w:rsidRPr="00FF0AB6" w:rsidRDefault="00BC0541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2F3E963" w14:textId="43794B63" w:rsidR="00A31065" w:rsidRPr="00C45BF5" w:rsidRDefault="00A31065" w:rsidP="00A31065">
      <w:pPr>
        <w:pStyle w:val="FigureCaption"/>
      </w:pPr>
      <w:r>
        <w:rPr>
          <w:b w:val="0"/>
        </w:rPr>
        <w:tab/>
      </w:r>
      <w:bookmarkStart w:id="191" w:name="_Toc75761991"/>
      <w:r>
        <w:t>Figure 1</w:t>
      </w:r>
      <w:r w:rsidR="00726D99">
        <w:t>8</w:t>
      </w:r>
      <w:r w:rsidRPr="00C45BF5">
        <w:t xml:space="preserve">: </w:t>
      </w:r>
      <w:r>
        <w:t>Update Visa</w:t>
      </w:r>
      <w:bookmarkEnd w:id="191"/>
    </w:p>
    <w:p w14:paraId="65837B86" w14:textId="77777777" w:rsidR="00484F86" w:rsidRDefault="00484F8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83122C4" w14:textId="64031683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 w:rsidRPr="00FF0AB6">
        <w:rPr>
          <w:b w:val="0"/>
          <w:color w:val="auto"/>
        </w:rPr>
        <w:t xml:space="preserve">User </w:t>
      </w:r>
      <w:r>
        <w:rPr>
          <w:b w:val="0"/>
          <w:color w:val="auto"/>
        </w:rPr>
        <w:t xml:space="preserve">can upload the visa details and click on the </w:t>
      </w:r>
      <w:r w:rsidR="00FD5FBF">
        <w:rPr>
          <w:bCs w:val="0"/>
          <w:color w:val="auto"/>
        </w:rPr>
        <w:t>U</w:t>
      </w:r>
      <w:r w:rsidRPr="00FD5FBF">
        <w:rPr>
          <w:bCs w:val="0"/>
          <w:color w:val="auto"/>
        </w:rPr>
        <w:t>pdate</w:t>
      </w:r>
      <w:r>
        <w:rPr>
          <w:b w:val="0"/>
          <w:color w:val="auto"/>
        </w:rPr>
        <w:t xml:space="preserve"> button </w:t>
      </w:r>
    </w:p>
    <w:p w14:paraId="61EF6F9B" w14:textId="39997190" w:rsidR="00484F86" w:rsidRDefault="00484F8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4EA67C80" w14:textId="77777777" w:rsidR="00484F86" w:rsidRDefault="00484F8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300F7825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5C80ED18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color w:val="auto"/>
        </w:rPr>
        <w:t>In case the user details are not found, then following page appears</w:t>
      </w:r>
    </w:p>
    <w:p w14:paraId="5914A0C3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07683A07" w14:textId="01109A3B" w:rsidR="00FF0AB6" w:rsidRDefault="000613BC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F98838" wp14:editId="08B3CE87">
                <wp:simplePos x="0" y="0"/>
                <wp:positionH relativeFrom="column">
                  <wp:posOffset>1905</wp:posOffset>
                </wp:positionH>
                <wp:positionV relativeFrom="paragraph">
                  <wp:posOffset>13081</wp:posOffset>
                </wp:positionV>
                <wp:extent cx="5266944" cy="1290701"/>
                <wp:effectExtent l="0" t="0" r="1016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4" cy="12907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882D9" id="Rectangle 25" o:spid="_x0000_s1026" style="position:absolute;margin-left:.15pt;margin-top:1.05pt;width:414.7pt;height:101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" filled="f" strokecolor="black [3213]" strokeweight="1pt"/>
            </w:pict>
          </mc:Fallback>
        </mc:AlternateContent>
      </w:r>
      <w:r w:rsidR="001E1ECB">
        <w:rPr>
          <w:b w:val="0"/>
          <w:noProof/>
          <w:color w:val="auto"/>
        </w:rPr>
        <w:drawing>
          <wp:inline distT="0" distB="0" distL="0" distR="0" wp14:anchorId="10587C7B" wp14:editId="22F3BB04">
            <wp:extent cx="5278755" cy="1299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52.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3B99" w14:textId="3EC62716" w:rsidR="00A31065" w:rsidRPr="00FD5FBF" w:rsidRDefault="00A31065" w:rsidP="00FD5FBF">
      <w:pPr>
        <w:pStyle w:val="FigureCaption"/>
      </w:pPr>
      <w:r>
        <w:rPr>
          <w:b w:val="0"/>
        </w:rPr>
        <w:tab/>
      </w:r>
      <w:bookmarkStart w:id="192" w:name="_Toc75761992"/>
      <w:r>
        <w:t>Figure 1</w:t>
      </w:r>
      <w:r w:rsidR="00726D99">
        <w:t>9</w:t>
      </w:r>
      <w:r w:rsidRPr="00C45BF5">
        <w:t xml:space="preserve">: </w:t>
      </w:r>
      <w:r>
        <w:t>Update Visa – Unregistered user</w:t>
      </w:r>
      <w:bookmarkEnd w:id="192"/>
    </w:p>
    <w:sectPr w:rsidR="00A31065" w:rsidRPr="00FD5FBF" w:rsidSect="00423854">
      <w:headerReference w:type="even" r:id="rId45"/>
      <w:headerReference w:type="first" r:id="rId46"/>
      <w:footerReference w:type="first" r:id="rId47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A3AA3" w14:textId="77777777" w:rsidR="006A75D0" w:rsidRDefault="006A75D0">
      <w:r>
        <w:separator/>
      </w:r>
    </w:p>
    <w:p w14:paraId="03C8596F" w14:textId="77777777" w:rsidR="006A75D0" w:rsidRDefault="006A75D0"/>
  </w:endnote>
  <w:endnote w:type="continuationSeparator" w:id="0">
    <w:p w14:paraId="16B3E052" w14:textId="77777777" w:rsidR="006A75D0" w:rsidRDefault="006A75D0">
      <w:r>
        <w:continuationSeparator/>
      </w:r>
    </w:p>
    <w:p w14:paraId="0DB179E4" w14:textId="77777777" w:rsidR="006A75D0" w:rsidRDefault="006A75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C5C0" w14:textId="77777777" w:rsidR="009404C5" w:rsidRPr="0089039A" w:rsidRDefault="009404C5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5BC3F" w14:textId="2262AF15" w:rsidR="009404C5" w:rsidRPr="003912B1" w:rsidRDefault="009404C5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Copyright @ 202</w:t>
    </w:r>
    <w:r w:rsidR="0091194B">
      <w:rPr>
        <w:sz w:val="18"/>
        <w:szCs w:val="18"/>
      </w:rPr>
      <w:t>1</w:t>
    </w:r>
    <w:r>
      <w:rPr>
        <w:sz w:val="18"/>
        <w:szCs w:val="18"/>
      </w:rPr>
      <w:t xml:space="preserve">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C553E">
      <w:rPr>
        <w:noProof/>
        <w:sz w:val="18"/>
        <w:szCs w:val="18"/>
      </w:rPr>
      <w:t>1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0139E13" w14:textId="77777777" w:rsidR="009404C5" w:rsidRDefault="009404C5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DD2F6" w14:textId="77777777" w:rsidR="009404C5" w:rsidRDefault="009404C5" w:rsidP="008E4210">
    <w:pPr>
      <w:pStyle w:val="Code"/>
    </w:pPr>
  </w:p>
  <w:p w14:paraId="48A2FA50" w14:textId="77777777" w:rsidR="009404C5" w:rsidRPr="00805B5D" w:rsidRDefault="009404C5" w:rsidP="008E4210">
    <w:pPr>
      <w:pStyle w:val="BodyText2"/>
    </w:pPr>
  </w:p>
  <w:p w14:paraId="2F69ABD3" w14:textId="77777777" w:rsidR="009404C5" w:rsidRPr="00FC40C3" w:rsidRDefault="009404C5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CF3AE" w14:textId="77777777" w:rsidR="009404C5" w:rsidRPr="00531438" w:rsidRDefault="009404C5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A151D" w14:textId="77777777" w:rsidR="009404C5" w:rsidRDefault="009404C5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EA8BBB1" w14:textId="77777777" w:rsidR="009404C5" w:rsidRPr="00A27E48" w:rsidRDefault="009404C5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FC844" w14:textId="77777777" w:rsidR="006A75D0" w:rsidRDefault="006A75D0">
      <w:r>
        <w:separator/>
      </w:r>
    </w:p>
    <w:p w14:paraId="156279C0" w14:textId="77777777" w:rsidR="006A75D0" w:rsidRDefault="006A75D0"/>
  </w:footnote>
  <w:footnote w:type="continuationSeparator" w:id="0">
    <w:p w14:paraId="665AE8E4" w14:textId="77777777" w:rsidR="006A75D0" w:rsidRDefault="006A75D0">
      <w:r>
        <w:continuationSeparator/>
      </w:r>
    </w:p>
    <w:p w14:paraId="48A54F11" w14:textId="77777777" w:rsidR="006A75D0" w:rsidRDefault="006A75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61394" w14:textId="77777777" w:rsidR="009404C5" w:rsidRDefault="009404C5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A8F1C24" wp14:editId="3F377B40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E29EF35" w14:textId="77777777" w:rsidR="009404C5" w:rsidRDefault="009404C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1A2B2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4E802ED9" wp14:editId="26922A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8B7E40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End User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387F" w14:textId="77777777" w:rsidR="009404C5" w:rsidRDefault="009404C5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D6FB" w14:textId="77777777" w:rsidR="009404C5" w:rsidRDefault="009404C5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50773664" wp14:editId="086E8C00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3FD7E2C" wp14:editId="7EDE0AD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7CD4" w14:textId="77777777" w:rsidR="009404C5" w:rsidRDefault="009404C5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2753B8EC" wp14:editId="51E9FA4B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A9DA95B" w14:textId="77777777" w:rsidR="009404C5" w:rsidRDefault="009404C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81C02" w14:textId="77777777" w:rsidR="009404C5" w:rsidRDefault="009404C5">
    <w:r>
      <w:rPr>
        <w:noProof/>
      </w:rPr>
      <w:drawing>
        <wp:anchor distT="0" distB="0" distL="114300" distR="114300" simplePos="0" relativeHeight="251666432" behindDoc="1" locked="0" layoutInCell="1" allowOverlap="1" wp14:anchorId="1833F0CE" wp14:editId="1BA9D559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6841" type="#_x0000_t75" style="width:76.25pt;height:76.25pt" o:bullet="t">
        <v:imagedata r:id="rId1" o:title="bullet"/>
      </v:shape>
    </w:pict>
  </w:numPicBullet>
  <w:numPicBullet w:numPicBulletId="1">
    <w:pict>
      <v:shape id="_x0000_i6842" type="#_x0000_t75" alt="A close up of a logo&#10;&#10;Description automatically generated" style="width:47.8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1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3"/>
  </w:num>
  <w:num w:numId="33">
    <w:abstractNumId w:val="51"/>
  </w:num>
  <w:num w:numId="34">
    <w:abstractNumId w:val="21"/>
  </w:num>
  <w:num w:numId="35">
    <w:abstractNumId w:val="38"/>
  </w:num>
  <w:num w:numId="36">
    <w:abstractNumId w:val="46"/>
  </w:num>
  <w:num w:numId="37">
    <w:abstractNumId w:val="42"/>
  </w:num>
  <w:num w:numId="38">
    <w:abstractNumId w:val="60"/>
  </w:num>
  <w:num w:numId="39">
    <w:abstractNumId w:val="40"/>
  </w:num>
  <w:num w:numId="40">
    <w:abstractNumId w:val="5"/>
  </w:num>
  <w:num w:numId="41">
    <w:abstractNumId w:val="16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9"/>
  </w:num>
  <w:num w:numId="50">
    <w:abstractNumId w:val="55"/>
  </w:num>
  <w:num w:numId="51">
    <w:abstractNumId w:val="14"/>
  </w:num>
  <w:num w:numId="52">
    <w:abstractNumId w:val="58"/>
  </w:num>
  <w:num w:numId="53">
    <w:abstractNumId w:val="23"/>
  </w:num>
  <w:num w:numId="54">
    <w:abstractNumId w:val="43"/>
  </w:num>
  <w:num w:numId="55">
    <w:abstractNumId w:val="47"/>
  </w:num>
  <w:num w:numId="56">
    <w:abstractNumId w:val="15"/>
  </w:num>
  <w:num w:numId="57">
    <w:abstractNumId w:val="17"/>
  </w:num>
  <w:num w:numId="58">
    <w:abstractNumId w:val="33"/>
  </w:num>
  <w:num w:numId="59">
    <w:abstractNumId w:val="59"/>
  </w:num>
  <w:num w:numId="60">
    <w:abstractNumId w:val="12"/>
  </w:num>
  <w:num w:numId="61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ACD"/>
    <w:rsid w:val="00011ED8"/>
    <w:rsid w:val="00011F68"/>
    <w:rsid w:val="000127E1"/>
    <w:rsid w:val="00012C39"/>
    <w:rsid w:val="00012FF5"/>
    <w:rsid w:val="0001319F"/>
    <w:rsid w:val="0001342D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E4B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BC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5EE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AB1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00A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A3"/>
    <w:rsid w:val="000F4FB6"/>
    <w:rsid w:val="000F4FBF"/>
    <w:rsid w:val="000F54CF"/>
    <w:rsid w:val="000F5679"/>
    <w:rsid w:val="000F59F3"/>
    <w:rsid w:val="000F6051"/>
    <w:rsid w:val="000F61A0"/>
    <w:rsid w:val="000F6225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0101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6BC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44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87FB7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ECB"/>
    <w:rsid w:val="001E2646"/>
    <w:rsid w:val="001E28A1"/>
    <w:rsid w:val="001E2FD2"/>
    <w:rsid w:val="001E32B6"/>
    <w:rsid w:val="001E34C1"/>
    <w:rsid w:val="001E3E79"/>
    <w:rsid w:val="001E43F2"/>
    <w:rsid w:val="001E4439"/>
    <w:rsid w:val="001E47FD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5FA5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C4D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40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44AC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BDA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09F"/>
    <w:rsid w:val="00296765"/>
    <w:rsid w:val="00296F0E"/>
    <w:rsid w:val="002973CA"/>
    <w:rsid w:val="00297ECC"/>
    <w:rsid w:val="00297FCF"/>
    <w:rsid w:val="002A0088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6CD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A88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08B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6F6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00A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91"/>
    <w:rsid w:val="003533DD"/>
    <w:rsid w:val="00353524"/>
    <w:rsid w:val="00354183"/>
    <w:rsid w:val="00354466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2DA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24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29D2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57FB3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5CC0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4F86"/>
    <w:rsid w:val="0048541C"/>
    <w:rsid w:val="00485FF2"/>
    <w:rsid w:val="0048728C"/>
    <w:rsid w:val="00487432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4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4CD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999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2602"/>
    <w:rsid w:val="005531B7"/>
    <w:rsid w:val="00553409"/>
    <w:rsid w:val="00553877"/>
    <w:rsid w:val="00553B81"/>
    <w:rsid w:val="00553D61"/>
    <w:rsid w:val="005540B1"/>
    <w:rsid w:val="00554212"/>
    <w:rsid w:val="0055441F"/>
    <w:rsid w:val="005549AE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025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8F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94A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1CBE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14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9D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A75D0"/>
    <w:rsid w:val="006B002C"/>
    <w:rsid w:val="006B0410"/>
    <w:rsid w:val="006B066E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166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1E9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D99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681C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4F6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57D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729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C87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26E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216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1CC4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9C9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63F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94B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4C5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966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27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95C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ACE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3C2A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06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3FB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0F7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704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158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AA4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618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316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4DD1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DBF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88D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D1B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AFD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2FE8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87F8F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6B0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53E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19E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6F69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2D3A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822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BB7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0C5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221"/>
    <w:rsid w:val="00F6335D"/>
    <w:rsid w:val="00F63B20"/>
    <w:rsid w:val="00F64067"/>
    <w:rsid w:val="00F640C7"/>
    <w:rsid w:val="00F6480D"/>
    <w:rsid w:val="00F64DF8"/>
    <w:rsid w:val="00F64FC6"/>
    <w:rsid w:val="00F65EB6"/>
    <w:rsid w:val="00F66D77"/>
    <w:rsid w:val="00F66F15"/>
    <w:rsid w:val="00F67372"/>
    <w:rsid w:val="00F67789"/>
    <w:rsid w:val="00F67AC5"/>
    <w:rsid w:val="00F67B5C"/>
    <w:rsid w:val="00F70FB5"/>
    <w:rsid w:val="00F7104E"/>
    <w:rsid w:val="00F71581"/>
    <w:rsid w:val="00F71600"/>
    <w:rsid w:val="00F7161D"/>
    <w:rsid w:val="00F71C06"/>
    <w:rsid w:val="00F72038"/>
    <w:rsid w:val="00F723E3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77E69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7A1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432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BF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AB6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E29EDD"/>
  <w15:docId w15:val="{948260F8-DBAD-4918-9D57-E3624B5CF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DD2457-4175-2046-81D5-5A036E25D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87</TotalTime>
  <Pages>28</Pages>
  <Words>3087</Words>
  <Characters>17602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20648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56</cp:revision>
  <cp:lastPrinted>2021-06-28T08:54:00Z</cp:lastPrinted>
  <dcterms:created xsi:type="dcterms:W3CDTF">2021-06-19T19:47:00Z</dcterms:created>
  <dcterms:modified xsi:type="dcterms:W3CDTF">2021-06-28T08:54:00Z</dcterms:modified>
</cp:coreProperties>
</file>