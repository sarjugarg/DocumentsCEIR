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616F7" w14:textId="3EDB5378" w:rsidR="003C7ABF" w:rsidRPr="008758D2" w:rsidRDefault="00E74B19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C0B2B6D" wp14:editId="035FBFC8">
                <wp:simplePos x="0" y="0"/>
                <wp:positionH relativeFrom="margin">
                  <wp:posOffset>-906145</wp:posOffset>
                </wp:positionH>
                <wp:positionV relativeFrom="paragraph">
                  <wp:posOffset>2928231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92D1F" w14:textId="77777777" w:rsidR="00436679" w:rsidRPr="00B44664" w:rsidRDefault="00436679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B2B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1.35pt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" filled="f" stroked="f">
                <v:textbox>
                  <w:txbxContent>
                    <w:p w14:paraId="48B92D1F" w14:textId="77777777" w:rsidR="00436679" w:rsidRPr="00B44664" w:rsidRDefault="00436679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49848F" wp14:editId="4E6F59FC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4687C" w14:textId="4029E4DB" w:rsidR="00436679" w:rsidRPr="003236E0" w:rsidRDefault="0043667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Distributor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921A76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848F" id="_x0000_s1027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6B94687C" w14:textId="4029E4DB" w:rsidR="00436679" w:rsidRPr="003236E0" w:rsidRDefault="0043667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Distributor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921A76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BFD7A" wp14:editId="62ECD478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D96197" w14:textId="77777777" w:rsidR="00436679" w:rsidRDefault="00436679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BFD7A" id="Rectangle 41" o:spid="_x0000_s1028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41D96197" w14:textId="77777777" w:rsidR="00436679" w:rsidRDefault="00436679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D478923" wp14:editId="0C64BCD0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52F30D" w14:textId="77777777" w:rsidR="00436679" w:rsidRDefault="00436679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8923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6E52F30D" w14:textId="77777777" w:rsidR="00436679" w:rsidRDefault="00436679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026BAE77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3694932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810CF90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7B546AC4" w14:textId="77777777" w:rsidTr="0001372C">
        <w:tc>
          <w:tcPr>
            <w:tcW w:w="2282" w:type="dxa"/>
            <w:shd w:val="clear" w:color="auto" w:fill="5B9BD5" w:themeFill="accent1"/>
          </w:tcPr>
          <w:p w14:paraId="37F7BA55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35B41264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5832530E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1DA919ED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3C1AE5F3" w14:textId="77777777" w:rsidTr="0001372C">
        <w:tc>
          <w:tcPr>
            <w:tcW w:w="2282" w:type="dxa"/>
          </w:tcPr>
          <w:p w14:paraId="7090E0F4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0112E54F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CF3B42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3C524B2E" w14:textId="77777777"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E76B2E" w14:paraId="3DCC7656" w14:textId="77777777" w:rsidTr="0001372C">
        <w:tc>
          <w:tcPr>
            <w:tcW w:w="2282" w:type="dxa"/>
          </w:tcPr>
          <w:p w14:paraId="564BD5A6" w14:textId="71722580" w:rsidR="00E76B2E" w:rsidRPr="00BD7ABF" w:rsidRDefault="00E76B2E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2.0</w:t>
            </w:r>
          </w:p>
        </w:tc>
        <w:tc>
          <w:tcPr>
            <w:tcW w:w="1824" w:type="dxa"/>
          </w:tcPr>
          <w:p w14:paraId="36501A9F" w14:textId="77777777" w:rsidR="00E76B2E" w:rsidRPr="00BD7ABF" w:rsidRDefault="00E76B2E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A1A2406" w14:textId="73910114" w:rsidR="00E76B2E" w:rsidRPr="00BD7ABF" w:rsidRDefault="00E76B2E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Key changes added in the document</w:t>
            </w:r>
          </w:p>
        </w:tc>
        <w:tc>
          <w:tcPr>
            <w:tcW w:w="2052" w:type="dxa"/>
          </w:tcPr>
          <w:p w14:paraId="17E4C0FD" w14:textId="51F0A81C" w:rsidR="00E76B2E" w:rsidRDefault="00E76B2E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2020</w:t>
            </w:r>
          </w:p>
        </w:tc>
      </w:tr>
    </w:tbl>
    <w:p w14:paraId="6EF464A1" w14:textId="77777777" w:rsidR="004F2CE7" w:rsidRDefault="004F2CE7" w:rsidP="00531438">
      <w:pPr>
        <w:pStyle w:val="BodyText20"/>
      </w:pPr>
    </w:p>
    <w:p w14:paraId="30C56E06" w14:textId="77777777" w:rsidR="004F2CE7" w:rsidRPr="00531438" w:rsidRDefault="004F2CE7" w:rsidP="00531438">
      <w:pPr>
        <w:pStyle w:val="BodyText20"/>
      </w:pPr>
    </w:p>
    <w:p w14:paraId="211AA7A2" w14:textId="77777777" w:rsidR="00531438" w:rsidRPr="00531438" w:rsidRDefault="00531438" w:rsidP="00531438">
      <w:pPr>
        <w:pStyle w:val="BodyText20"/>
      </w:pPr>
    </w:p>
    <w:p w14:paraId="169DC852" w14:textId="77777777" w:rsidR="00531438" w:rsidRPr="00531438" w:rsidRDefault="00531438" w:rsidP="00531438">
      <w:pPr>
        <w:pStyle w:val="BodyText20"/>
      </w:pPr>
    </w:p>
    <w:p w14:paraId="3E1ABCCB" w14:textId="77777777" w:rsidR="00531438" w:rsidRPr="00531438" w:rsidRDefault="00531438" w:rsidP="00531438">
      <w:pPr>
        <w:pStyle w:val="BodyText20"/>
      </w:pPr>
    </w:p>
    <w:p w14:paraId="22C98AC5" w14:textId="77777777" w:rsidR="00531438" w:rsidRPr="00531438" w:rsidRDefault="00531438" w:rsidP="00531438">
      <w:pPr>
        <w:pStyle w:val="BodyText20"/>
      </w:pPr>
    </w:p>
    <w:p w14:paraId="28DD64EF" w14:textId="77777777" w:rsidR="00531438" w:rsidRPr="00531438" w:rsidRDefault="00531438" w:rsidP="00531438">
      <w:pPr>
        <w:pStyle w:val="BodyText20"/>
      </w:pPr>
    </w:p>
    <w:p w14:paraId="5075F599" w14:textId="77777777" w:rsidR="00531438" w:rsidRPr="00531438" w:rsidRDefault="00531438" w:rsidP="00531438">
      <w:pPr>
        <w:pStyle w:val="BodyText20"/>
      </w:pPr>
    </w:p>
    <w:p w14:paraId="585BC114" w14:textId="77777777" w:rsidR="00531438" w:rsidRDefault="00531438" w:rsidP="00531438">
      <w:pPr>
        <w:pStyle w:val="BodyText20"/>
      </w:pPr>
    </w:p>
    <w:p w14:paraId="530AF594" w14:textId="77777777" w:rsidR="0040040A" w:rsidRDefault="0040040A" w:rsidP="00531438">
      <w:pPr>
        <w:pStyle w:val="BodyText20"/>
      </w:pPr>
    </w:p>
    <w:p w14:paraId="667C1C62" w14:textId="77777777" w:rsidR="0040040A" w:rsidRDefault="0040040A" w:rsidP="00531438">
      <w:pPr>
        <w:pStyle w:val="BodyText20"/>
      </w:pPr>
    </w:p>
    <w:p w14:paraId="4259D1D7" w14:textId="77777777" w:rsidR="0040040A" w:rsidRDefault="0040040A" w:rsidP="00531438">
      <w:pPr>
        <w:pStyle w:val="BodyText20"/>
      </w:pPr>
    </w:p>
    <w:p w14:paraId="0AD3F0B6" w14:textId="77777777" w:rsidR="0040040A" w:rsidRDefault="0040040A" w:rsidP="00531438">
      <w:pPr>
        <w:pStyle w:val="BodyText20"/>
      </w:pPr>
    </w:p>
    <w:p w14:paraId="7FC63427" w14:textId="77777777" w:rsidR="0040040A" w:rsidRDefault="0040040A" w:rsidP="00531438">
      <w:pPr>
        <w:pStyle w:val="BodyText20"/>
      </w:pPr>
    </w:p>
    <w:p w14:paraId="71CBCBA7" w14:textId="77777777" w:rsidR="0040040A" w:rsidRDefault="0040040A" w:rsidP="00531438">
      <w:pPr>
        <w:pStyle w:val="BodyText20"/>
      </w:pPr>
    </w:p>
    <w:p w14:paraId="3250BFE1" w14:textId="77777777" w:rsidR="0040040A" w:rsidRDefault="0040040A" w:rsidP="00531438">
      <w:pPr>
        <w:pStyle w:val="BodyText20"/>
      </w:pPr>
    </w:p>
    <w:p w14:paraId="5EDDD81A" w14:textId="77777777" w:rsidR="0040040A" w:rsidRDefault="0040040A" w:rsidP="00531438">
      <w:pPr>
        <w:pStyle w:val="BodyText20"/>
      </w:pPr>
    </w:p>
    <w:p w14:paraId="7FB85494" w14:textId="77777777" w:rsidR="0040040A" w:rsidRDefault="0040040A" w:rsidP="00531438">
      <w:pPr>
        <w:pStyle w:val="BodyText20"/>
      </w:pPr>
    </w:p>
    <w:p w14:paraId="5D91AAA0" w14:textId="77777777" w:rsidR="0040040A" w:rsidRDefault="0040040A" w:rsidP="00531438">
      <w:pPr>
        <w:pStyle w:val="BodyText20"/>
      </w:pPr>
    </w:p>
    <w:p w14:paraId="384B9584" w14:textId="77777777" w:rsidR="0040040A" w:rsidRDefault="0040040A" w:rsidP="00531438">
      <w:pPr>
        <w:pStyle w:val="BodyText20"/>
      </w:pPr>
    </w:p>
    <w:p w14:paraId="46B3B72E" w14:textId="77777777" w:rsidR="0040040A" w:rsidRDefault="0040040A" w:rsidP="00531438">
      <w:pPr>
        <w:pStyle w:val="BodyText20"/>
      </w:pPr>
    </w:p>
    <w:p w14:paraId="77872B76" w14:textId="77777777" w:rsidR="0040040A" w:rsidRDefault="0040040A" w:rsidP="00531438">
      <w:pPr>
        <w:pStyle w:val="BodyText20"/>
      </w:pPr>
    </w:p>
    <w:p w14:paraId="179B4036" w14:textId="77777777" w:rsidR="0040040A" w:rsidRDefault="0040040A" w:rsidP="00531438">
      <w:pPr>
        <w:pStyle w:val="BodyText20"/>
      </w:pPr>
    </w:p>
    <w:p w14:paraId="39FB1249" w14:textId="77777777" w:rsidR="0040040A" w:rsidRDefault="0040040A" w:rsidP="00531438">
      <w:pPr>
        <w:pStyle w:val="BodyText20"/>
      </w:pPr>
    </w:p>
    <w:p w14:paraId="6FF95CF9" w14:textId="77777777" w:rsidR="0040040A" w:rsidRDefault="0040040A" w:rsidP="00531438">
      <w:pPr>
        <w:pStyle w:val="BodyText20"/>
      </w:pPr>
    </w:p>
    <w:p w14:paraId="4C70B039" w14:textId="77777777" w:rsidR="0040040A" w:rsidRDefault="0040040A" w:rsidP="00531438">
      <w:pPr>
        <w:pStyle w:val="BodyText20"/>
      </w:pPr>
    </w:p>
    <w:p w14:paraId="1A25469D" w14:textId="77777777" w:rsidR="0040040A" w:rsidRDefault="0040040A" w:rsidP="00531438">
      <w:pPr>
        <w:pStyle w:val="BodyText20"/>
      </w:pPr>
    </w:p>
    <w:p w14:paraId="2312A897" w14:textId="77777777" w:rsidR="0040040A" w:rsidRDefault="0040040A" w:rsidP="00531438">
      <w:pPr>
        <w:pStyle w:val="BodyText20"/>
      </w:pPr>
    </w:p>
    <w:p w14:paraId="1DDA5B23" w14:textId="77777777" w:rsidR="0040040A" w:rsidRDefault="0040040A" w:rsidP="00531438">
      <w:pPr>
        <w:pStyle w:val="BodyText20"/>
      </w:pPr>
    </w:p>
    <w:p w14:paraId="5CE6FC9E" w14:textId="77777777" w:rsidR="0040040A" w:rsidRDefault="0040040A" w:rsidP="00531438">
      <w:pPr>
        <w:pStyle w:val="BodyText20"/>
      </w:pPr>
    </w:p>
    <w:p w14:paraId="24762E5D" w14:textId="77777777" w:rsidR="0040040A" w:rsidRDefault="0040040A" w:rsidP="00531438">
      <w:pPr>
        <w:pStyle w:val="BodyText20"/>
      </w:pPr>
    </w:p>
    <w:p w14:paraId="64DD6E04" w14:textId="77777777" w:rsidR="0040040A" w:rsidRDefault="0040040A" w:rsidP="00531438">
      <w:pPr>
        <w:pStyle w:val="BodyText20"/>
      </w:pPr>
    </w:p>
    <w:p w14:paraId="1DD26D31" w14:textId="77777777" w:rsidR="0040040A" w:rsidRPr="00531438" w:rsidRDefault="0040040A" w:rsidP="00531438">
      <w:pPr>
        <w:pStyle w:val="BodyText20"/>
      </w:pPr>
    </w:p>
    <w:p w14:paraId="2CB3AD32" w14:textId="77777777" w:rsidR="00531438" w:rsidRPr="00531438" w:rsidRDefault="00531438" w:rsidP="00531438">
      <w:pPr>
        <w:pStyle w:val="BodyText20"/>
      </w:pPr>
    </w:p>
    <w:p w14:paraId="04081A14" w14:textId="77777777" w:rsidR="00531438" w:rsidRPr="00531438" w:rsidRDefault="00531438" w:rsidP="00531438">
      <w:pPr>
        <w:pStyle w:val="BodyText20"/>
      </w:pPr>
    </w:p>
    <w:p w14:paraId="45DD2C9C" w14:textId="77777777" w:rsidR="00531438" w:rsidRPr="00531438" w:rsidRDefault="00531438" w:rsidP="00531438">
      <w:pPr>
        <w:pStyle w:val="BodyText20"/>
      </w:pPr>
    </w:p>
    <w:p w14:paraId="5105311E" w14:textId="77777777" w:rsidR="00531438" w:rsidRDefault="00531438" w:rsidP="00531438">
      <w:pPr>
        <w:pStyle w:val="BodyText20"/>
      </w:pPr>
    </w:p>
    <w:p w14:paraId="4F3A1A93" w14:textId="77777777" w:rsidR="00BD7ABF" w:rsidRDefault="00BD7ABF" w:rsidP="00531438">
      <w:pPr>
        <w:pStyle w:val="BodyText20"/>
      </w:pPr>
    </w:p>
    <w:p w14:paraId="031A489B" w14:textId="77777777" w:rsidR="00BD7ABF" w:rsidRDefault="00BD7ABF" w:rsidP="00531438">
      <w:pPr>
        <w:pStyle w:val="BodyText20"/>
      </w:pPr>
    </w:p>
    <w:p w14:paraId="22601590" w14:textId="77777777" w:rsidR="0001372C" w:rsidRDefault="0001372C" w:rsidP="00531438">
      <w:pPr>
        <w:pStyle w:val="BodyText20"/>
      </w:pPr>
    </w:p>
    <w:p w14:paraId="5B27F215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73694933" w:displacedByCustomXml="next"/>
    <w:bookmarkStart w:id="68" w:name="_Toc31988934" w:displacedByCustomXml="next"/>
    <w:bookmarkStart w:id="69" w:name="_Toc32478498" w:displacedByCustomXml="next"/>
    <w:bookmarkStart w:id="70" w:name="_Toc32485178" w:displacedByCustomXml="next"/>
    <w:bookmarkStart w:id="71" w:name="_Toc32485226" w:displacedByCustomXml="next"/>
    <w:bookmarkStart w:id="72" w:name="_Toc33605929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67EE606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1C10D8D2" w14:textId="42E9F12A" w:rsidR="00A21027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3694932" w:history="1">
            <w:r w:rsidR="00A21027" w:rsidRPr="00CB4106">
              <w:rPr>
                <w:rStyle w:val="Hyperlink"/>
                <w:noProof/>
              </w:rPr>
              <w:t>Document Change History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_Toc73694932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i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4D5ABD64" w14:textId="6E2294ED" w:rsidR="00A21027" w:rsidRDefault="00D2283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94933" w:history="1">
            <w:r w:rsidR="00A21027" w:rsidRPr="00CB4106">
              <w:rPr>
                <w:rStyle w:val="Hyperlink"/>
                <w:noProof/>
              </w:rPr>
              <w:t>Contents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_Toc73694933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ii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2D207BA6" w14:textId="16FA9A5A" w:rsidR="00A21027" w:rsidRDefault="00D2283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94934" w:history="1">
            <w:r w:rsidR="00A21027" w:rsidRPr="00CB4106">
              <w:rPr>
                <w:rStyle w:val="Hyperlink"/>
                <w:noProof/>
              </w:rPr>
              <w:t>Figures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_Toc73694934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iv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52344C5F" w14:textId="4DA14755" w:rsidR="00A21027" w:rsidRDefault="00D22838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94935" w:history="1">
            <w:r w:rsidR="00A21027" w:rsidRPr="00CB4106">
              <w:rPr>
                <w:rStyle w:val="Hyperlink"/>
                <w:noProof/>
              </w:rPr>
              <w:t>1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Overview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_Toc73694935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1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3B62B3C6" w14:textId="406CE2DE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36" w:history="1">
            <w:r w:rsidR="00A21027" w:rsidRPr="00CB4106">
              <w:rPr>
                <w:rStyle w:val="Hyperlink"/>
                <w:noProof/>
              </w:rPr>
              <w:t>1.1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Scope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_Toc73694936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1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549795E9" w14:textId="66F7243F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37" w:history="1">
            <w:r w:rsidR="00A21027" w:rsidRPr="00CB4106">
              <w:rPr>
                <w:rStyle w:val="Hyperlink"/>
                <w:noProof/>
              </w:rPr>
              <w:t>1.2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Acronyms &amp; Abbreviations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_Toc73694937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1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565EE376" w14:textId="6FE77D2C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38" w:history="1">
            <w:r w:rsidR="00A21027" w:rsidRPr="00CB4106">
              <w:rPr>
                <w:rStyle w:val="Hyperlink"/>
                <w:noProof/>
              </w:rPr>
              <w:t>1.3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Conventions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_Toc73694938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1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1148FB37" w14:textId="5F65106C" w:rsidR="00A21027" w:rsidRDefault="00D22838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94939" w:history="1">
            <w:r w:rsidR="00A21027" w:rsidRPr="00CB4106">
              <w:rPr>
                <w:rStyle w:val="Hyperlink"/>
                <w:noProof/>
              </w:rPr>
              <w:t>2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Distributor Operations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_Toc73694939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37DA1C30" w14:textId="3B966BF9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0" w:history="1">
            <w:r w:rsidR="00A21027" w:rsidRPr="00CB4106">
              <w:rPr>
                <w:rStyle w:val="Hyperlink"/>
                <w:noProof/>
              </w:rPr>
              <w:t>2.1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Application Overview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_Toc73694940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4578218C" w14:textId="1A6151E1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1" w:history="1">
            <w:r w:rsidR="00A21027" w:rsidRPr="00CB4106">
              <w:rPr>
                <w:rStyle w:val="Hyperlink"/>
                <w:noProof/>
              </w:rPr>
              <w:t>2.2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Logging into the Application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_Toc73694941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2CABD5F9" w14:textId="5D122743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2" w:history="1">
            <w:r w:rsidR="00A21027" w:rsidRPr="00CB4106">
              <w:rPr>
                <w:rStyle w:val="Hyperlink"/>
                <w:noProof/>
              </w:rPr>
              <w:t>2.3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Application User Interface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_Toc73694942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9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573C6A54" w14:textId="6F1C5D48" w:rsidR="00A21027" w:rsidRDefault="00D22838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3694943" w:history="1">
            <w:r w:rsidR="00A21027" w:rsidRPr="00CB4106">
              <w:rPr>
                <w:rStyle w:val="Hyperlink"/>
                <w:noProof/>
              </w:rPr>
              <w:t>2.3.1</w:t>
            </w:r>
            <w:r w:rsidR="00A2102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Dashboard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_Toc73694943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12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43C7ED2F" w14:textId="07F74CCC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4" w:history="1">
            <w:r w:rsidR="00A21027" w:rsidRPr="00CB4106">
              <w:rPr>
                <w:rStyle w:val="Hyperlink"/>
                <w:noProof/>
              </w:rPr>
              <w:t>2.4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Stock Management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_Toc73694944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15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67E307A7" w14:textId="6C9CBD77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5" w:history="1">
            <w:r w:rsidR="00A21027" w:rsidRPr="00CB4106">
              <w:rPr>
                <w:rStyle w:val="Hyperlink"/>
                <w:noProof/>
              </w:rPr>
              <w:t>2.5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Edit Stock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_Toc73694945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20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0BA97ADF" w14:textId="09B0A3B3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6" w:history="1">
            <w:r w:rsidR="00A21027" w:rsidRPr="00CB4106">
              <w:rPr>
                <w:rStyle w:val="Hyperlink"/>
                <w:noProof/>
              </w:rPr>
              <w:t>2.6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Filter Stock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_Toc73694946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21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7FDB7162" w14:textId="77A8EC8F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7" w:history="1">
            <w:r w:rsidR="00A21027" w:rsidRPr="00CB4106">
              <w:rPr>
                <w:rStyle w:val="Hyperlink"/>
                <w:noProof/>
              </w:rPr>
              <w:t>2.7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Sorting Stock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_Toc73694947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23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2099BB88" w14:textId="4DFFEBC8" w:rsidR="00A21027" w:rsidRDefault="00D2283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8" w:history="1">
            <w:r w:rsidR="00A21027" w:rsidRPr="00CB4106">
              <w:rPr>
                <w:rStyle w:val="Hyperlink"/>
                <w:noProof/>
              </w:rPr>
              <w:drawing>
                <wp:inline distT="0" distB="0" distL="0" distR="0" wp14:anchorId="4884DAE2" wp14:editId="2BCDFABA">
                  <wp:extent cx="4705756" cy="2085975"/>
                  <wp:effectExtent l="0" t="0" r="0" b="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63" cy="208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_Toc73694948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23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44BC1EDB" w14:textId="5B482447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49" w:history="1">
            <w:r w:rsidR="00A21027" w:rsidRPr="00CB4106">
              <w:rPr>
                <w:rStyle w:val="Hyperlink"/>
                <w:noProof/>
              </w:rPr>
              <w:t>2.8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Export Stock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_Toc73694949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23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7FF89836" w14:textId="3B39F117" w:rsidR="00A21027" w:rsidRDefault="00D2283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50" w:history="1">
            <w:r w:rsidR="00A21027" w:rsidRPr="00CB4106">
              <w:rPr>
                <w:rStyle w:val="Hyperlink"/>
                <w:noProof/>
              </w:rPr>
              <w:t>2.9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Grievance Management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_Toc73694950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24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7EF45BF4" w14:textId="71CA23CC" w:rsidR="00A21027" w:rsidRDefault="00D2283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51" w:history="1">
            <w:r w:rsidR="00A21027" w:rsidRPr="00CB4106">
              <w:rPr>
                <w:rStyle w:val="Hyperlink"/>
                <w:noProof/>
              </w:rPr>
              <w:t>2.10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Filter Grievances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_Toc73694951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28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7F78A815" w14:textId="22E30B47" w:rsidR="00A21027" w:rsidRDefault="00D2283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52" w:history="1">
            <w:r w:rsidR="00A21027" w:rsidRPr="00CB4106">
              <w:rPr>
                <w:rStyle w:val="Hyperlink"/>
                <w:noProof/>
              </w:rPr>
              <w:t>2.11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Sorting Consignments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_Toc73694952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29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52D524FD" w14:textId="2257214F" w:rsidR="00A21027" w:rsidRDefault="00D2283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94954" w:history="1">
            <w:r w:rsidR="00A21027" w:rsidRPr="00CB4106">
              <w:rPr>
                <w:rStyle w:val="Hyperlink"/>
                <w:noProof/>
              </w:rPr>
              <w:t>2.12</w:t>
            </w:r>
            <w:r w:rsidR="00A2102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A21027" w:rsidRPr="00CB4106">
              <w:rPr>
                <w:rStyle w:val="Hyperlink"/>
                <w:noProof/>
              </w:rPr>
              <w:t>Export Grievances</w:t>
            </w:r>
            <w:r w:rsidR="00A21027">
              <w:rPr>
                <w:noProof/>
                <w:webHidden/>
              </w:rPr>
              <w:tab/>
            </w:r>
            <w:r w:rsidR="00A21027">
              <w:rPr>
                <w:noProof/>
                <w:webHidden/>
              </w:rPr>
              <w:fldChar w:fldCharType="begin"/>
            </w:r>
            <w:r w:rsidR="00A21027">
              <w:rPr>
                <w:noProof/>
                <w:webHidden/>
              </w:rPr>
              <w:instrText xml:space="preserve"> PAGEREF _Toc73694954 \h </w:instrText>
            </w:r>
            <w:r w:rsidR="00A21027">
              <w:rPr>
                <w:noProof/>
                <w:webHidden/>
              </w:rPr>
            </w:r>
            <w:r w:rsidR="00A21027">
              <w:rPr>
                <w:noProof/>
                <w:webHidden/>
              </w:rPr>
              <w:fldChar w:fldCharType="separate"/>
            </w:r>
            <w:r w:rsidR="00D831B5">
              <w:rPr>
                <w:noProof/>
                <w:webHidden/>
              </w:rPr>
              <w:t>30</w:t>
            </w:r>
            <w:r w:rsidR="00A21027">
              <w:rPr>
                <w:noProof/>
                <w:webHidden/>
              </w:rPr>
              <w:fldChar w:fldCharType="end"/>
            </w:r>
          </w:hyperlink>
        </w:p>
        <w:p w14:paraId="336A2263" w14:textId="119843D5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lastRenderedPageBreak/>
            <w:fldChar w:fldCharType="end"/>
          </w:r>
        </w:p>
      </w:sdtContent>
    </w:sdt>
    <w:p w14:paraId="09B6120D" w14:textId="77777777" w:rsidR="000B0CE4" w:rsidRDefault="000B0CE4" w:rsidP="000B0CE4">
      <w:pPr>
        <w:pStyle w:val="TableNames"/>
        <w:sectPr w:rsidR="000B0CE4" w:rsidSect="008D2F10">
          <w:headerReference w:type="first" r:id="rId16"/>
          <w:footerReference w:type="first" r:id="rId17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28DF2749" w14:textId="77777777" w:rsidR="002631E4" w:rsidRPr="002631E4" w:rsidRDefault="002631E4" w:rsidP="003C7ABF">
      <w:pPr>
        <w:pStyle w:val="TOC1"/>
      </w:pPr>
    </w:p>
    <w:p w14:paraId="13F2D598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73694934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5F8D2ED" w14:textId="06302696" w:rsidR="00D5498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5498E">
        <w:rPr>
          <w:noProof/>
        </w:rPr>
        <w:t>Figure 1: CEIR Home Page</w:t>
      </w:r>
      <w:r w:rsidR="00D5498E">
        <w:rPr>
          <w:noProof/>
        </w:rPr>
        <w:tab/>
      </w:r>
      <w:r w:rsidR="00D5498E">
        <w:rPr>
          <w:noProof/>
        </w:rPr>
        <w:fldChar w:fldCharType="begin"/>
      </w:r>
      <w:r w:rsidR="00D5498E">
        <w:rPr>
          <w:noProof/>
        </w:rPr>
        <w:instrText xml:space="preserve"> PAGEREF _Toc444535253 \h </w:instrText>
      </w:r>
      <w:r w:rsidR="00D5498E">
        <w:rPr>
          <w:noProof/>
        </w:rPr>
      </w:r>
      <w:r w:rsidR="00D5498E">
        <w:rPr>
          <w:noProof/>
        </w:rPr>
        <w:fldChar w:fldCharType="separate"/>
      </w:r>
      <w:r w:rsidR="00D831B5">
        <w:rPr>
          <w:noProof/>
        </w:rPr>
        <w:t>2</w:t>
      </w:r>
      <w:r w:rsidR="00D5498E">
        <w:rPr>
          <w:noProof/>
        </w:rPr>
        <w:fldChar w:fldCharType="end"/>
      </w:r>
    </w:p>
    <w:p w14:paraId="15C0BC78" w14:textId="74042DE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2: Distributor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_Toc444535254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3</w:t>
      </w:r>
      <w:r>
        <w:rPr>
          <w:noProof/>
        </w:rPr>
        <w:fldChar w:fldCharType="end"/>
      </w:r>
    </w:p>
    <w:p w14:paraId="1E0B106D" w14:textId="6941D30B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_Toc444535255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5</w:t>
      </w:r>
      <w:r>
        <w:rPr>
          <w:noProof/>
        </w:rPr>
        <w:fldChar w:fldCharType="end"/>
      </w:r>
    </w:p>
    <w:p w14:paraId="2981EE5B" w14:textId="46B70CBE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_Toc444535256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5</w:t>
      </w:r>
      <w:r>
        <w:rPr>
          <w:noProof/>
        </w:rPr>
        <w:fldChar w:fldCharType="end"/>
      </w:r>
    </w:p>
    <w:p w14:paraId="78A1DAD8" w14:textId="38A38973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_Toc444535257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6</w:t>
      </w:r>
      <w:r>
        <w:rPr>
          <w:noProof/>
        </w:rPr>
        <w:fldChar w:fldCharType="end"/>
      </w:r>
    </w:p>
    <w:p w14:paraId="74557CBD" w14:textId="571AB85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_Toc444535258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7</w:t>
      </w:r>
      <w:r>
        <w:rPr>
          <w:noProof/>
        </w:rPr>
        <w:fldChar w:fldCharType="end"/>
      </w:r>
    </w:p>
    <w:p w14:paraId="0E9F4AA3" w14:textId="08D7251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_Toc444535259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8</w:t>
      </w:r>
      <w:r>
        <w:rPr>
          <w:noProof/>
        </w:rPr>
        <w:fldChar w:fldCharType="end"/>
      </w:r>
    </w:p>
    <w:p w14:paraId="0FFEF8F4" w14:textId="23FC5EED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_Toc444535260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8</w:t>
      </w:r>
      <w:r>
        <w:rPr>
          <w:noProof/>
        </w:rPr>
        <w:fldChar w:fldCharType="end"/>
      </w:r>
    </w:p>
    <w:p w14:paraId="43A162C9" w14:textId="59E3907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_Toc444535261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9</w:t>
      </w:r>
      <w:r>
        <w:rPr>
          <w:noProof/>
        </w:rPr>
        <w:fldChar w:fldCharType="end"/>
      </w:r>
    </w:p>
    <w:p w14:paraId="21579110" w14:textId="2717830D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_Toc444535262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10</w:t>
      </w:r>
      <w:r>
        <w:rPr>
          <w:noProof/>
        </w:rPr>
        <w:fldChar w:fldCharType="end"/>
      </w:r>
    </w:p>
    <w:p w14:paraId="3764D6B3" w14:textId="6712155E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_Toc444535263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11</w:t>
      </w:r>
      <w:r>
        <w:rPr>
          <w:noProof/>
        </w:rPr>
        <w:fldChar w:fldCharType="end"/>
      </w:r>
    </w:p>
    <w:p w14:paraId="328D5A3C" w14:textId="69E61501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_Toc444535264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12</w:t>
      </w:r>
      <w:r>
        <w:rPr>
          <w:noProof/>
        </w:rPr>
        <w:fldChar w:fldCharType="end"/>
      </w:r>
    </w:p>
    <w:p w14:paraId="73CB7507" w14:textId="0EBAEE1D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_Toc444535265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12</w:t>
      </w:r>
      <w:r>
        <w:rPr>
          <w:noProof/>
        </w:rPr>
        <w:fldChar w:fldCharType="end"/>
      </w:r>
    </w:p>
    <w:p w14:paraId="5F558773" w14:textId="1BE645B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_Toc444535266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13</w:t>
      </w:r>
      <w:r>
        <w:rPr>
          <w:noProof/>
        </w:rPr>
        <w:fldChar w:fldCharType="end"/>
      </w:r>
    </w:p>
    <w:p w14:paraId="6F3A34FF" w14:textId="03A332B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_Toc444535267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14</w:t>
      </w:r>
      <w:r>
        <w:rPr>
          <w:noProof/>
        </w:rPr>
        <w:fldChar w:fldCharType="end"/>
      </w:r>
    </w:p>
    <w:p w14:paraId="270FFBE5" w14:textId="1015289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6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_Toc444535268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14</w:t>
      </w:r>
      <w:r>
        <w:rPr>
          <w:noProof/>
        </w:rPr>
        <w:fldChar w:fldCharType="end"/>
      </w:r>
    </w:p>
    <w:p w14:paraId="2B3F5157" w14:textId="3D34EB36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17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_Toc444535269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16</w:t>
      </w:r>
      <w:r>
        <w:rPr>
          <w:noProof/>
        </w:rPr>
        <w:fldChar w:fldCharType="end"/>
      </w:r>
    </w:p>
    <w:p w14:paraId="37204595" w14:textId="00F8FC49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18</w:t>
      </w:r>
      <w:r>
        <w:rPr>
          <w:noProof/>
        </w:rPr>
        <w:t>: Role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_Toc444535270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16</w:t>
      </w:r>
      <w:r>
        <w:rPr>
          <w:noProof/>
        </w:rPr>
        <w:fldChar w:fldCharType="end"/>
      </w:r>
    </w:p>
    <w:p w14:paraId="6C1A29D6" w14:textId="0EAD5981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19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_Toc444535271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16</w:t>
      </w:r>
      <w:r>
        <w:rPr>
          <w:noProof/>
        </w:rPr>
        <w:fldChar w:fldCharType="end"/>
      </w:r>
    </w:p>
    <w:p w14:paraId="42C3E63C" w14:textId="1D807281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20</w:t>
      </w:r>
      <w:r>
        <w:rPr>
          <w:noProof/>
        </w:rPr>
        <w:t>: Upload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_Toc444535272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17</w:t>
      </w:r>
      <w:r>
        <w:rPr>
          <w:noProof/>
        </w:rPr>
        <w:fldChar w:fldCharType="end"/>
      </w:r>
    </w:p>
    <w:p w14:paraId="7064706C" w14:textId="47908FF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21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_Toc444535273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18</w:t>
      </w:r>
      <w:r>
        <w:rPr>
          <w:noProof/>
        </w:rPr>
        <w:fldChar w:fldCharType="end"/>
      </w:r>
    </w:p>
    <w:p w14:paraId="5839DD43" w14:textId="2A9282D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22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_Toc444535274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21</w:t>
      </w:r>
      <w:r>
        <w:rPr>
          <w:noProof/>
        </w:rPr>
        <w:fldChar w:fldCharType="end"/>
      </w:r>
    </w:p>
    <w:p w14:paraId="3EEA4143" w14:textId="3F04610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>
        <w:rPr>
          <w:noProof/>
        </w:rPr>
        <w:t>3: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_Toc444535275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21</w:t>
      </w:r>
      <w:r>
        <w:rPr>
          <w:noProof/>
        </w:rPr>
        <w:fldChar w:fldCharType="end"/>
      </w:r>
    </w:p>
    <w:p w14:paraId="3BD66CB9" w14:textId="6DD5B3D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_Toc444535276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22</w:t>
      </w:r>
      <w:r>
        <w:rPr>
          <w:noProof/>
        </w:rPr>
        <w:fldChar w:fldCharType="end"/>
      </w:r>
    </w:p>
    <w:p w14:paraId="2C15D6B1" w14:textId="5954E519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25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_Toc444535277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22</w:t>
      </w:r>
      <w:r>
        <w:rPr>
          <w:noProof/>
        </w:rPr>
        <w:fldChar w:fldCharType="end"/>
      </w:r>
    </w:p>
    <w:p w14:paraId="5CDA03D7" w14:textId="1665A78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26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_Toc444535278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23</w:t>
      </w:r>
      <w:r>
        <w:rPr>
          <w:noProof/>
        </w:rPr>
        <w:fldChar w:fldCharType="end"/>
      </w:r>
    </w:p>
    <w:p w14:paraId="32D22A25" w14:textId="1E5F4392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27</w:t>
      </w:r>
      <w:r>
        <w:rPr>
          <w:noProof/>
        </w:rPr>
        <w:t>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_Toc444535279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24</w:t>
      </w:r>
      <w:r>
        <w:rPr>
          <w:noProof/>
        </w:rPr>
        <w:fldChar w:fldCharType="end"/>
      </w:r>
    </w:p>
    <w:p w14:paraId="43A79B84" w14:textId="4765E506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28</w:t>
      </w:r>
      <w:r>
        <w:rPr>
          <w:noProof/>
        </w:rPr>
        <w:t>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_Toc444535280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24</w:t>
      </w:r>
      <w:r>
        <w:rPr>
          <w:noProof/>
        </w:rPr>
        <w:fldChar w:fldCharType="end"/>
      </w:r>
    </w:p>
    <w:p w14:paraId="1005FB23" w14:textId="1E58F616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29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_Toc444535281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25</w:t>
      </w:r>
      <w:r>
        <w:rPr>
          <w:noProof/>
        </w:rPr>
        <w:fldChar w:fldCharType="end"/>
      </w:r>
    </w:p>
    <w:p w14:paraId="50801B92" w14:textId="5B4835E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30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_Toc444535282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25</w:t>
      </w:r>
      <w:r>
        <w:rPr>
          <w:noProof/>
        </w:rPr>
        <w:fldChar w:fldCharType="end"/>
      </w:r>
    </w:p>
    <w:p w14:paraId="5DAE902C" w14:textId="687ABF8D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31</w:t>
      </w:r>
      <w:r>
        <w:rPr>
          <w:noProof/>
        </w:rPr>
        <w:t>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_Toc444535283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26</w:t>
      </w:r>
      <w:r>
        <w:rPr>
          <w:noProof/>
        </w:rPr>
        <w:fldChar w:fldCharType="end"/>
      </w:r>
    </w:p>
    <w:p w14:paraId="0CDDC38D" w14:textId="2C1D45B1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32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_Toc444535284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27</w:t>
      </w:r>
      <w:r>
        <w:rPr>
          <w:noProof/>
        </w:rPr>
        <w:fldChar w:fldCharType="end"/>
      </w:r>
    </w:p>
    <w:p w14:paraId="32A3AA5A" w14:textId="0614373A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33</w:t>
      </w:r>
      <w:r>
        <w:rPr>
          <w:noProof/>
        </w:rPr>
        <w:t>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_Toc444535285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28</w:t>
      </w:r>
      <w:r>
        <w:rPr>
          <w:noProof/>
        </w:rPr>
        <w:fldChar w:fldCharType="end"/>
      </w:r>
    </w:p>
    <w:p w14:paraId="4BCB0607" w14:textId="58BDE09A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34</w:t>
      </w:r>
      <w:r>
        <w:rPr>
          <w:noProof/>
        </w:rPr>
        <w:t>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_Toc444535286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29</w:t>
      </w:r>
      <w:r>
        <w:rPr>
          <w:noProof/>
        </w:rPr>
        <w:fldChar w:fldCharType="end"/>
      </w:r>
    </w:p>
    <w:p w14:paraId="46B31163" w14:textId="48D21E92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_Toc444535287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30</w:t>
      </w:r>
      <w:r>
        <w:rPr>
          <w:noProof/>
        </w:rPr>
        <w:fldChar w:fldCharType="end"/>
      </w:r>
    </w:p>
    <w:p w14:paraId="5EAECA72" w14:textId="4C17B9F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36</w:t>
      </w:r>
      <w:r>
        <w:rPr>
          <w:noProof/>
        </w:rPr>
        <w:t>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_Toc444535288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31</w:t>
      </w:r>
      <w:r>
        <w:rPr>
          <w:noProof/>
        </w:rPr>
        <w:fldChar w:fldCharType="end"/>
      </w:r>
    </w:p>
    <w:p w14:paraId="72995C31" w14:textId="2AC20E0B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37</w:t>
      </w:r>
      <w:r>
        <w:rPr>
          <w:noProof/>
        </w:rPr>
        <w:t>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_Toc444535289 \h </w:instrText>
      </w:r>
      <w:r>
        <w:rPr>
          <w:noProof/>
        </w:rPr>
      </w:r>
      <w:r>
        <w:rPr>
          <w:noProof/>
        </w:rPr>
        <w:fldChar w:fldCharType="separate"/>
      </w:r>
      <w:r w:rsidR="00D831B5">
        <w:rPr>
          <w:noProof/>
        </w:rPr>
        <w:t>31</w:t>
      </w:r>
      <w:r>
        <w:rPr>
          <w:noProof/>
        </w:rPr>
        <w:fldChar w:fldCharType="end"/>
      </w:r>
    </w:p>
    <w:p w14:paraId="0072A968" w14:textId="77777777" w:rsidR="006755C2" w:rsidRDefault="00D239B5">
      <w:pPr>
        <w:pStyle w:val="TableofFigures"/>
      </w:pPr>
      <w:r>
        <w:fldChar w:fldCharType="end"/>
      </w:r>
    </w:p>
    <w:p w14:paraId="49D9B9F2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40BF577A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73694935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078BAB1B" w14:textId="77777777" w:rsidR="00AF7107" w:rsidRDefault="00384430" w:rsidP="004D34E8">
      <w:pPr>
        <w:pStyle w:val="Heading2"/>
      </w:pPr>
      <w:bookmarkStart w:id="154" w:name="_Toc73694936"/>
      <w:r>
        <w:t>Scope</w:t>
      </w:r>
      <w:bookmarkEnd w:id="154"/>
    </w:p>
    <w:p w14:paraId="142FDEBD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F2AEA">
        <w:t>Distributor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14:paraId="0B80A76B" w14:textId="77777777" w:rsidR="00084397" w:rsidRDefault="00084397" w:rsidP="004D6E91">
      <w:pPr>
        <w:pStyle w:val="Heading2"/>
      </w:pPr>
      <w:bookmarkStart w:id="155" w:name="_Toc73694937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4B3D3382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1A37488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6BA7C3E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5F53FDE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EDEC0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13848E4E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084B60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BF436CE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72E75A6B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69448B7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C3103C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255281A6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05A6CC4B" w14:textId="77777777" w:rsidR="00191AE2" w:rsidRDefault="00191AE2" w:rsidP="00191AE2">
      <w:pPr>
        <w:pStyle w:val="BodyText2"/>
        <w:ind w:left="360"/>
      </w:pPr>
    </w:p>
    <w:p w14:paraId="6AF802FB" w14:textId="77777777" w:rsidR="00384430" w:rsidRDefault="00384430" w:rsidP="004D3E67">
      <w:pPr>
        <w:pStyle w:val="Heading2"/>
      </w:pPr>
      <w:bookmarkStart w:id="156" w:name="_Toc73694938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2B048DB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79737B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0F405958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0BC07F95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2FE7C2C4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9279E6F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2FF6023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611B807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2EB2B0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42DF8D34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1538EAEC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39909D8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3C3E8EB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71BCBF0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006BA250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46F69A90" w14:textId="77777777" w:rsidR="00A90D32" w:rsidRDefault="00BF2AEA" w:rsidP="004D6E91">
      <w:pPr>
        <w:pStyle w:val="Heading1"/>
      </w:pPr>
      <w:bookmarkStart w:id="157" w:name="_Toc73694939"/>
      <w:r>
        <w:lastRenderedPageBreak/>
        <w:t>Distributor</w:t>
      </w:r>
      <w:r w:rsidR="00384430">
        <w:t xml:space="preserve"> Operations</w:t>
      </w:r>
      <w:bookmarkEnd w:id="157"/>
    </w:p>
    <w:p w14:paraId="7D946A90" w14:textId="77777777" w:rsidR="003F3870" w:rsidRPr="003F3870" w:rsidRDefault="003F3870" w:rsidP="003F3870"/>
    <w:p w14:paraId="41C917DD" w14:textId="77777777" w:rsidR="00384430" w:rsidRPr="002A39C9" w:rsidRDefault="00384430" w:rsidP="00384430">
      <w:pPr>
        <w:pStyle w:val="Heading2"/>
      </w:pPr>
      <w:bookmarkStart w:id="158" w:name="_Toc73694940"/>
      <w:r w:rsidRPr="002A39C9">
        <w:t>Application Overview</w:t>
      </w:r>
      <w:bookmarkEnd w:id="158"/>
    </w:p>
    <w:p w14:paraId="5AA5555F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F2AEA">
        <w:t>Distributor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13C9006C" w14:textId="77777777" w:rsidR="00384430" w:rsidRPr="00EE5A16" w:rsidRDefault="00BF2AEA" w:rsidP="00384430">
      <w:pPr>
        <w:pStyle w:val="BodyText2"/>
      </w:pPr>
      <w:r>
        <w:t>Distributor</w:t>
      </w:r>
      <w:r w:rsidR="00384430" w:rsidRPr="00EE5A16">
        <w:t>s perform the following tasks:</w:t>
      </w:r>
    </w:p>
    <w:p w14:paraId="2121D9B9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 xml:space="preserve">Upload stock (if the </w:t>
      </w:r>
      <w:r w:rsidR="00BF2AEA">
        <w:t>Distributor</w:t>
      </w:r>
      <w:r w:rsidRPr="00EE5A16">
        <w:t xml:space="preserve"> is also a retailer else this is done by the distributor</w:t>
      </w:r>
      <w:r>
        <w:t>s and</w:t>
      </w:r>
      <w:r w:rsidRPr="00EE5A16">
        <w:t xml:space="preserve"> retailer</w:t>
      </w:r>
      <w:r>
        <w:t>s</w:t>
      </w:r>
      <w:r w:rsidRPr="00EE5A16">
        <w:t>)</w:t>
      </w:r>
    </w:p>
    <w:p w14:paraId="2AAA414F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609848E4" w14:textId="77777777" w:rsidR="00E66A36" w:rsidRDefault="00E66A36" w:rsidP="004D3E67">
      <w:pPr>
        <w:pStyle w:val="BodyText2"/>
      </w:pPr>
    </w:p>
    <w:p w14:paraId="4D3140D3" w14:textId="77777777" w:rsidR="00384430" w:rsidRDefault="00384430" w:rsidP="004D3E67">
      <w:pPr>
        <w:pStyle w:val="Heading2"/>
      </w:pPr>
      <w:bookmarkStart w:id="159" w:name="_Toc73694941"/>
      <w:r>
        <w:t>Logging into the Application</w:t>
      </w:r>
      <w:bookmarkEnd w:id="159"/>
    </w:p>
    <w:p w14:paraId="7590AB00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F2AEA">
        <w:t>Distributor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49FD22B9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0F29F9A3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585AA14E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FAC3AC7" wp14:editId="5D579525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B04EE" w14:textId="77777777" w:rsidR="0036447D" w:rsidRPr="0036447D" w:rsidRDefault="00584DC9" w:rsidP="007E53B8">
      <w:pPr>
        <w:pStyle w:val="FigureCaption"/>
      </w:pPr>
      <w:bookmarkStart w:id="160" w:name="_Toc444535253"/>
      <w:r>
        <w:t>Figure 1: CEIR Home Page</w:t>
      </w:r>
      <w:bookmarkEnd w:id="160"/>
    </w:p>
    <w:p w14:paraId="7E28DEE5" w14:textId="77777777" w:rsidR="00A7041F" w:rsidRDefault="00BF11C2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40196C5" wp14:editId="4C01AD60">
                <wp:simplePos x="0" y="0"/>
                <wp:positionH relativeFrom="column">
                  <wp:posOffset>2135505</wp:posOffset>
                </wp:positionH>
                <wp:positionV relativeFrom="paragraph">
                  <wp:posOffset>268393</wp:posOffset>
                </wp:positionV>
                <wp:extent cx="1362710" cy="1981200"/>
                <wp:effectExtent l="0" t="0" r="2794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198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68458" id="Rectangle 30" o:spid="_x0000_s1026" style="position:absolute;margin-left:168.15pt;margin-top:21.15pt;width:107.3pt;height:15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" fillcolor="white [3212]" strokecolor="black [3213]" strokeweight="1pt"/>
            </w:pict>
          </mc:Fallback>
        </mc:AlternateContent>
      </w:r>
      <w:r w:rsidR="00A7041F">
        <w:t xml:space="preserve">Select </w:t>
      </w:r>
      <w:r w:rsidR="00BF2AEA">
        <w:rPr>
          <w:b/>
          <w:bCs/>
        </w:rPr>
        <w:t>Distributor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00FBFF7D" w14:textId="77777777" w:rsidR="00436679" w:rsidRDefault="00BF11C2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7652359" wp14:editId="7E0A079D">
            <wp:simplePos x="0" y="0"/>
            <wp:positionH relativeFrom="column">
              <wp:posOffset>2194772</wp:posOffset>
            </wp:positionH>
            <wp:positionV relativeFrom="paragraph">
              <wp:posOffset>6985</wp:posOffset>
            </wp:positionV>
            <wp:extent cx="1247140" cy="1916084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178" cy="19192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679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1D2FCA8" wp14:editId="7633A526">
                <wp:simplePos x="0" y="0"/>
                <wp:positionH relativeFrom="column">
                  <wp:posOffset>2618486</wp:posOffset>
                </wp:positionH>
                <wp:positionV relativeFrom="paragraph">
                  <wp:posOffset>6477</wp:posOffset>
                </wp:positionV>
                <wp:extent cx="837565" cy="231140"/>
                <wp:effectExtent l="0" t="0" r="19685" b="1651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565" cy="2311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7832C" id="Rectangle 50" o:spid="_x0000_s1026" style="position:absolute;margin-left:206.2pt;margin-top:.5pt;width:65.95pt;height:1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" filled="f" strokecolor="#ffc000 [3207]" strokeweight="2pt"/>
            </w:pict>
          </mc:Fallback>
        </mc:AlternateContent>
      </w:r>
    </w:p>
    <w:p w14:paraId="5E852178" w14:textId="77777777" w:rsidR="00436679" w:rsidRDefault="00436679" w:rsidP="00BF2AEA">
      <w:pPr>
        <w:pStyle w:val="BodyText2"/>
        <w:ind w:left="709"/>
        <w:jc w:val="center"/>
        <w:rPr>
          <w:noProof/>
        </w:rPr>
      </w:pPr>
    </w:p>
    <w:p w14:paraId="3461E83D" w14:textId="77777777" w:rsidR="00CA51DD" w:rsidRDefault="00436679" w:rsidP="00BF2AEA">
      <w:pPr>
        <w:pStyle w:val="BodyText2"/>
        <w:ind w:left="709"/>
        <w:jc w:val="center"/>
      </w:pPr>
      <w:r>
        <w:rPr>
          <w:noProof/>
        </w:rPr>
        <w:t xml:space="preserve">  </w:t>
      </w:r>
    </w:p>
    <w:p w14:paraId="2B1743D4" w14:textId="77777777" w:rsidR="00CA51DD" w:rsidRDefault="00CA51DD" w:rsidP="00822F6F">
      <w:pPr>
        <w:pStyle w:val="BodyText2"/>
        <w:ind w:left="720"/>
      </w:pPr>
    </w:p>
    <w:p w14:paraId="3691E36C" w14:textId="77777777" w:rsidR="00CA51DD" w:rsidRDefault="00CA51DD" w:rsidP="00BF2AEA">
      <w:pPr>
        <w:pStyle w:val="BodyText2"/>
      </w:pPr>
    </w:p>
    <w:p w14:paraId="15CE840C" w14:textId="77777777" w:rsidR="00436679" w:rsidRDefault="00436679" w:rsidP="00BF2AEA">
      <w:pPr>
        <w:pStyle w:val="BodyText2"/>
      </w:pPr>
    </w:p>
    <w:p w14:paraId="2EAC83B9" w14:textId="77777777"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F2AEA">
        <w:rPr>
          <w:b/>
          <w:bCs/>
        </w:rPr>
        <w:t>Distributor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F2AEA">
        <w:t>Distributor</w:t>
      </w:r>
      <w:r w:rsidR="00F854B3">
        <w:t xml:space="preserve"> needs to fill in the following information.</w:t>
      </w:r>
    </w:p>
    <w:p w14:paraId="2B460F00" w14:textId="77777777"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3A721" wp14:editId="423F6E6F">
                <wp:simplePos x="0" y="0"/>
                <wp:positionH relativeFrom="column">
                  <wp:posOffset>52705</wp:posOffset>
                </wp:positionH>
                <wp:positionV relativeFrom="paragraph">
                  <wp:posOffset>-2752</wp:posOffset>
                </wp:positionV>
                <wp:extent cx="5227955" cy="6493934"/>
                <wp:effectExtent l="0" t="0" r="107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55" cy="6493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CAFCD0" id="Rectangle 28" o:spid="_x0000_s1026" style="position:absolute;margin-left:4.15pt;margin-top:-.2pt;width:411.65pt;height:51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" filled="f" strokecolor="black [3213]" strokeweight="1pt"/>
            </w:pict>
          </mc:Fallback>
        </mc:AlternateContent>
      </w:r>
      <w:r w:rsidR="00E55143">
        <w:rPr>
          <w:noProof/>
        </w:rPr>
        <w:drawing>
          <wp:inline distT="0" distB="0" distL="0" distR="0" wp14:anchorId="167C832D" wp14:editId="41C10993">
            <wp:extent cx="5278755" cy="3091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295">
        <w:rPr>
          <w:noProof/>
        </w:rPr>
        <w:drawing>
          <wp:inline distT="0" distB="0" distL="0" distR="0" wp14:anchorId="25991708" wp14:editId="7D156472">
            <wp:extent cx="5278755" cy="3374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2EB8" w14:textId="77777777" w:rsidR="00CA51DD" w:rsidRDefault="00CA51DD" w:rsidP="007E53B8">
      <w:pPr>
        <w:pStyle w:val="FigureCaption"/>
      </w:pPr>
      <w:bookmarkStart w:id="161" w:name="_Toc444535254"/>
      <w:r>
        <w:t xml:space="preserve">Figure 2: </w:t>
      </w:r>
      <w:r w:rsidR="00BF2AEA">
        <w:t>Distributor</w:t>
      </w:r>
      <w:r>
        <w:t xml:space="preserve"> Registration</w:t>
      </w:r>
      <w:bookmarkEnd w:id="161"/>
      <w:r>
        <w:t xml:space="preserve"> </w:t>
      </w:r>
    </w:p>
    <w:p w14:paraId="369F19C4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0AC54A4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3E37C24A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C2558E3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BF2AEA">
        <w:t>Distributor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3FCFEBA9" w14:textId="77777777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BF2AEA">
        <w:t>Distributor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26907B27" w14:textId="777777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0FD148F5" w14:textId="77777777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BF2AEA">
        <w:t>Distributor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BF2AEA">
        <w:t>Distributor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6AE8A4E9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7A0B6A8A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23031F8E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BF2AEA">
        <w:t>Distributor</w:t>
      </w:r>
      <w:r w:rsidR="00B36078">
        <w:t>’s</w:t>
      </w:r>
      <w:r w:rsidR="00956603">
        <w:t xml:space="preserve"> address:</w:t>
      </w:r>
    </w:p>
    <w:p w14:paraId="49DE41F5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6E9536C2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6D6299C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7AB13C87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7C6C08E4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579E0ACA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6510B9E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4DB7C60D" w14:textId="77777777"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BF2AEA">
        <w:t>Distributor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A7041F" w:rsidRPr="004A4EC7">
        <w:t xml:space="preserve"> (Distributer, Retailer).</w:t>
      </w:r>
      <w:r w:rsidR="00BF2AEA">
        <w:t xml:space="preserve"> A</w:t>
      </w:r>
      <w:r w:rsidR="00C57342" w:rsidRPr="004A4EC7">
        <w:t xml:space="preserve"> </w:t>
      </w:r>
      <w:r w:rsidR="00BF2AEA">
        <w:t>Distributor</w:t>
      </w:r>
      <w:r w:rsidR="00C57342" w:rsidRPr="004A4EC7">
        <w:t xml:space="preserve"> can also be a distributer and/or retailer.</w:t>
      </w:r>
      <w:r w:rsidR="00BF2AEA">
        <w:t xml:space="preserve"> If a</w:t>
      </w:r>
      <w:r w:rsidR="004140E9">
        <w:t xml:space="preserve"> </w:t>
      </w:r>
      <w:r w:rsidR="00BF2AEA">
        <w:t>Distributor</w:t>
      </w:r>
      <w:r w:rsidR="004140E9">
        <w:t xml:space="preserve"> has multiple roles, select the different role types.</w:t>
      </w:r>
    </w:p>
    <w:p w14:paraId="1E35CE58" w14:textId="77777777"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proofErr w:type="gramStart"/>
      <w:r w:rsidR="00A7041F" w:rsidRPr="00ED2357">
        <w:rPr>
          <w:b/>
          <w:bCs/>
        </w:rPr>
        <w:t>Yes</w:t>
      </w:r>
      <w:proofErr w:type="gramEnd"/>
      <w:r w:rsidR="00A7041F" w:rsidRPr="004A4EC7">
        <w:t>, enter the following:</w:t>
      </w:r>
    </w:p>
    <w:p w14:paraId="1139D5D8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72CD8B12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525D15F1" w14:textId="77777777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581FA7AD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F2AEA">
        <w:t>Distributor</w:t>
      </w:r>
      <w:r w:rsidR="00956603">
        <w:t xml:space="preserve"> Portal application.</w:t>
      </w:r>
      <w:r w:rsidR="00C57342">
        <w:t xml:space="preserve"> </w:t>
      </w:r>
    </w:p>
    <w:p w14:paraId="51706B9E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60DD6915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F2AEA">
        <w:t>Distributor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</w:t>
      </w:r>
      <w:r w:rsidR="00E66A36">
        <w:lastRenderedPageBreak/>
        <w:t xml:space="preserve">requires identification </w:t>
      </w:r>
      <w:r w:rsidR="00E40E9F">
        <w:t xml:space="preserve">to authenticate the </w:t>
      </w:r>
      <w:r w:rsidR="00BF2AEA">
        <w:t>Distributor</w:t>
      </w:r>
      <w:r w:rsidR="004140E9">
        <w:t xml:space="preserve">. </w:t>
      </w:r>
      <w:r w:rsidR="00E40E9F">
        <w:t xml:space="preserve">These security questions are used for authentication of the </w:t>
      </w:r>
      <w:r w:rsidR="00BF2AEA">
        <w:t>Distributor</w:t>
      </w:r>
      <w:r w:rsidR="004140E9">
        <w:t>.</w:t>
      </w:r>
    </w:p>
    <w:p w14:paraId="29153EEB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F2AEA">
        <w:t>Distributor</w:t>
      </w:r>
      <w:r w:rsidR="004140E9">
        <w:t xml:space="preserve"> is not a robot.</w:t>
      </w:r>
      <w:r w:rsidR="00DB0909">
        <w:t xml:space="preserve"> </w:t>
      </w:r>
    </w:p>
    <w:p w14:paraId="2F1B939D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FFACA7F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63374985" w14:textId="77777777" w:rsidR="00DB0909" w:rsidRDefault="00DB0909" w:rsidP="00A90D32">
      <w:pPr>
        <w:pStyle w:val="BodyText2"/>
      </w:pPr>
      <w:r>
        <w:t xml:space="preserve">An OTP is sent to the </w:t>
      </w:r>
      <w:r w:rsidR="00BF2AEA">
        <w:t>Distributor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5B0C55EC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8BB61C0" wp14:editId="07A1D1CE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91A13" w14:textId="77777777" w:rsidR="00CA51DD" w:rsidRDefault="00CA51DD" w:rsidP="007E53B8">
      <w:pPr>
        <w:pStyle w:val="FigureCaption"/>
      </w:pPr>
      <w:bookmarkStart w:id="162" w:name="_Toc444535255"/>
      <w:r>
        <w:t>Figure 3: Verify OTP</w:t>
      </w:r>
      <w:bookmarkEnd w:id="162"/>
    </w:p>
    <w:p w14:paraId="267A0E7D" w14:textId="77777777" w:rsidR="00B32FEA" w:rsidRDefault="00DB0909" w:rsidP="00A90D32">
      <w:pPr>
        <w:pStyle w:val="BodyText2"/>
      </w:pPr>
      <w:r>
        <w:t xml:space="preserve">The </w:t>
      </w:r>
      <w:r w:rsidR="00BF2AEA">
        <w:t>Distributor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338AA51C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65FA7126" wp14:editId="53D3AA2D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CE987" w14:textId="77777777" w:rsidR="00CA51DD" w:rsidRDefault="00CA51DD" w:rsidP="007E53B8">
      <w:pPr>
        <w:pStyle w:val="FigureCaption"/>
      </w:pPr>
      <w:bookmarkStart w:id="163" w:name="_Toc444535256"/>
      <w:r>
        <w:t>Figure 4: Enter OTP</w:t>
      </w:r>
      <w:bookmarkEnd w:id="163"/>
    </w:p>
    <w:p w14:paraId="63C7CF62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36BDFA9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C700FF0" w14:textId="77777777" w:rsidR="00CA51DD" w:rsidRDefault="00CA51DD" w:rsidP="0036447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A346559" wp14:editId="472101D7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5735" w14:textId="74798AB2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60216C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60216C">
        <w:t>Admin</w:t>
      </w:r>
      <w:r w:rsidR="00DB0909">
        <w:t xml:space="preserve">, a mail containing </w:t>
      </w:r>
      <w:r w:rsidR="0028775B">
        <w:t xml:space="preserve">the </w:t>
      </w:r>
      <w:r w:rsidR="00BF2AEA">
        <w:t>Distributor</w:t>
      </w:r>
      <w:r w:rsidR="0028775B">
        <w:t>’s</w:t>
      </w:r>
      <w:r w:rsidR="00DB0909">
        <w:t xml:space="preserve"> registration ID is sent to the </w:t>
      </w:r>
      <w:r w:rsidR="00BF2AEA">
        <w:t>Distributor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F2AEA">
        <w:t>Distributor</w:t>
      </w:r>
      <w:r w:rsidR="00C90C35">
        <w:t xml:space="preserve"> Portal application.</w:t>
      </w:r>
    </w:p>
    <w:p w14:paraId="3DBE711C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E060561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58093BA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F2AEA">
        <w:t>Distributor</w:t>
      </w:r>
      <w:r w:rsidR="000242DB">
        <w:t xml:space="preserve"> Portal </w:t>
      </w:r>
      <w:r>
        <w:t>URL in the address bar. The login screen appears.</w:t>
      </w:r>
    </w:p>
    <w:p w14:paraId="754207DF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506E58" wp14:editId="20A60C9F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917E6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3F03C2" wp14:editId="157FF4B5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4FB1B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68DB8550" wp14:editId="48964BCB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4FB8A" w14:textId="77777777" w:rsidR="00C63B19" w:rsidRDefault="00C63B19" w:rsidP="007E53B8">
      <w:pPr>
        <w:pStyle w:val="FigureCaption"/>
      </w:pPr>
      <w:bookmarkStart w:id="164" w:name="_Toc444535257"/>
      <w:r>
        <w:t xml:space="preserve">Figure </w:t>
      </w:r>
      <w:r w:rsidR="00E33E46">
        <w:t>5</w:t>
      </w:r>
      <w:r>
        <w:t>: Login</w:t>
      </w:r>
      <w:bookmarkEnd w:id="164"/>
    </w:p>
    <w:p w14:paraId="68A2849E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3DC6970A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8E67CA4" wp14:editId="4D488DD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D2052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54ED9A6B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F2AEA">
        <w:t>Distributor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F2AEA">
        <w:t>Distributor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F2AEA">
        <w:rPr>
          <w:i/>
          <w:iCs/>
        </w:rPr>
        <w:t>Distributor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3A49D04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3CC8836B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3668638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3F381731" w14:textId="77777777"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3778C3C" wp14:editId="4C4BCD09">
                <wp:simplePos x="0" y="0"/>
                <wp:positionH relativeFrom="column">
                  <wp:posOffset>467572</wp:posOffset>
                </wp:positionH>
                <wp:positionV relativeFrom="paragraph">
                  <wp:posOffset>293582</wp:posOffset>
                </wp:positionV>
                <wp:extent cx="4614333" cy="2091266"/>
                <wp:effectExtent l="0" t="0" r="15240" b="2349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2091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70045" id="Rectangle 451" o:spid="_x0000_s1026" style="position:absolute;margin-left:36.8pt;margin-top:23.1pt;width:363.35pt;height:164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proofErr w:type="gramStart"/>
      <w:r w:rsidR="004463DD">
        <w:t>H</w:t>
      </w:r>
      <w:r w:rsidR="000249E9">
        <w:t>ome</w:t>
      </w:r>
      <w:proofErr w:type="gramEnd"/>
      <w:r w:rsidR="000249E9">
        <w:t xml:space="preserve"> page appears</w:t>
      </w:r>
      <w:r w:rsidR="00A90D32">
        <w:t xml:space="preserve">. </w:t>
      </w:r>
    </w:p>
    <w:p w14:paraId="65DE8E96" w14:textId="67BC0FF4" w:rsidR="00391A42" w:rsidRDefault="00E74B19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34BCF2D6" wp14:editId="3A706FEC">
            <wp:extent cx="4608070" cy="207981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1910" cy="20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FDE4" w14:textId="77777777" w:rsidR="00C63B19" w:rsidRDefault="00C63B19" w:rsidP="007E53B8">
      <w:pPr>
        <w:pStyle w:val="FigureCaption"/>
      </w:pPr>
      <w:bookmarkStart w:id="165" w:name="_Toc444535258"/>
      <w:r>
        <w:t xml:space="preserve">Figure </w:t>
      </w:r>
      <w:r w:rsidR="00E33E46">
        <w:t>6</w:t>
      </w:r>
      <w:r>
        <w:t>: Home Page</w:t>
      </w:r>
      <w:bookmarkEnd w:id="165"/>
    </w:p>
    <w:p w14:paraId="74E8CECB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F2AEA">
        <w:t>Distributor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22524014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5F31E4D" wp14:editId="3ADE5E45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0FC55" w14:textId="77777777" w:rsidR="00C63B19" w:rsidRDefault="00C63B19" w:rsidP="007E53B8">
      <w:pPr>
        <w:pStyle w:val="FigureCaption"/>
      </w:pPr>
      <w:bookmarkStart w:id="166" w:name="_Toc44453525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318D242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0EB05C10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1EC88344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D609D0D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E75AAED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32B3093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FD33EED" wp14:editId="6621FD56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32F25" w14:textId="77777777" w:rsidR="00E33E46" w:rsidRDefault="00E33E46" w:rsidP="007E53B8">
      <w:pPr>
        <w:pStyle w:val="FigureCaption"/>
      </w:pPr>
      <w:bookmarkStart w:id="167" w:name="_Toc444535260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5E64A409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4100B42B" wp14:editId="530CACFD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55F5E860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55E0956C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23D13551" w14:textId="77777777" w:rsidR="004140E9" w:rsidRDefault="004140E9" w:rsidP="00A90D32">
      <w:pPr>
        <w:pStyle w:val="BodyText2"/>
      </w:pPr>
    </w:p>
    <w:p w14:paraId="2BF7192D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73694942"/>
      <w:r>
        <w:lastRenderedPageBreak/>
        <w:t>Application User Interface</w:t>
      </w:r>
      <w:bookmarkEnd w:id="168"/>
      <w:bookmarkEnd w:id="169"/>
      <w:bookmarkEnd w:id="170"/>
      <w:bookmarkEnd w:id="171"/>
    </w:p>
    <w:p w14:paraId="418DA864" w14:textId="77777777"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85537CF" wp14:editId="3CE76450">
                <wp:simplePos x="0" y="0"/>
                <wp:positionH relativeFrom="column">
                  <wp:posOffset>-11543</wp:posOffset>
                </wp:positionH>
                <wp:positionV relativeFrom="paragraph">
                  <wp:posOffset>264160</wp:posOffset>
                </wp:positionV>
                <wp:extent cx="5331535" cy="2445834"/>
                <wp:effectExtent l="0" t="0" r="21590" b="1206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1535" cy="2445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75CD6" id="Rectangle 456" o:spid="_x0000_s1026" style="position:absolute;margin-left:-.9pt;margin-top:20.8pt;width:419.8pt;height:192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7EC8237" wp14:editId="674C44DB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4309F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BF2AEA">
        <w:t>Distributor</w:t>
      </w:r>
      <w:r w:rsidR="00E1361A">
        <w:t xml:space="preserve"> Portal</w:t>
      </w:r>
      <w:r w:rsidR="000249E9">
        <w:t xml:space="preserve"> Home page appears.</w:t>
      </w:r>
    </w:p>
    <w:p w14:paraId="7281E462" w14:textId="287FFB86" w:rsidR="00E43EFE" w:rsidRDefault="00CC67D4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0E100F8" wp14:editId="4DF00E10">
            <wp:extent cx="5323116" cy="2402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24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7E8E" w14:textId="77777777" w:rsidR="005271B7" w:rsidRDefault="005271B7" w:rsidP="007E53B8">
      <w:pPr>
        <w:pStyle w:val="FigureCaption"/>
      </w:pPr>
      <w:bookmarkStart w:id="172" w:name="_Toc444535261"/>
      <w:r>
        <w:t xml:space="preserve">Figure </w:t>
      </w:r>
      <w:r w:rsidR="00E33E46">
        <w:t>9</w:t>
      </w:r>
      <w:r>
        <w:t>: Home Page</w:t>
      </w:r>
      <w:bookmarkEnd w:id="172"/>
    </w:p>
    <w:p w14:paraId="78BB10A2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3B7A0B37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540D1A44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5B58204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6F4988B9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730F2707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81AB1A0" wp14:editId="031D0E50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2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2145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215E12EF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0CBAB59C" wp14:editId="71D5CB08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1091D83" w14:textId="75CAD229" w:rsidR="00FB08E2" w:rsidRDefault="00DD7030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6A68F132" wp14:editId="56F9F244">
            <wp:extent cx="1259974" cy="990600"/>
            <wp:effectExtent l="0" t="0" r="0" b="0"/>
            <wp:docPr id="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764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w:drawing>
          <wp:inline distT="0" distB="0" distL="0" distR="0" wp14:anchorId="07A0A4F6" wp14:editId="38E51A34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23C89823" w14:textId="3FF770E0" w:rsidR="00FB08E2" w:rsidRDefault="0055769D" w:rsidP="00C7368F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12B20D0E" wp14:editId="6A5896B3">
            <wp:extent cx="5278755" cy="435229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4444" w14:textId="77777777" w:rsidR="005271B7" w:rsidRDefault="005A582E" w:rsidP="007E53B8">
      <w:pPr>
        <w:pStyle w:val="FigureCaption"/>
      </w:pPr>
      <w:r>
        <w:t xml:space="preserve">       </w:t>
      </w:r>
      <w:bookmarkStart w:id="173" w:name="_Toc444535262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3724BE78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17ABCC4D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34C95D1F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21233707" wp14:editId="5F02D4A5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2C063C1D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AA49443" wp14:editId="66D88B68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CF3D0" w14:textId="77777777" w:rsidR="005271B7" w:rsidRDefault="00FF11C2" w:rsidP="007E53B8">
      <w:pPr>
        <w:pStyle w:val="FigureCaption"/>
      </w:pPr>
      <w:r>
        <w:t xml:space="preserve">    </w:t>
      </w:r>
      <w:bookmarkStart w:id="174" w:name="_Toc444535263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6B622CC8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C68F00C" wp14:editId="00CDB8FB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05CD3AB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743106E2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7E1FC0C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538F1A38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6F3E26A2" wp14:editId="3E5D108F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F2AEA">
        <w:t>Distributor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33EDC996" w14:textId="55DBE265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F2AEA">
        <w:t>Distributor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F2AEA">
        <w:t>Distributor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F2AEA">
        <w:t>Distributor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60216C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F2AEA">
        <w:t>Distributor</w:t>
      </w:r>
      <w:r w:rsidR="00D27262" w:rsidRPr="00E40E9F">
        <w:t xml:space="preserve"> can use the same login username and password to log into the application.</w:t>
      </w:r>
    </w:p>
    <w:p w14:paraId="445B40E8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F2AEA">
        <w:t>Distributor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F2AEA">
        <w:t>Distributor</w:t>
      </w:r>
      <w:r w:rsidR="00FB08E2">
        <w:t xml:space="preserve"> can enable it using the same menu.</w:t>
      </w:r>
    </w:p>
    <w:p w14:paraId="7BD5CDB5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13511F22" wp14:editId="2A242562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19941" w14:textId="77777777" w:rsidR="005271B7" w:rsidRDefault="005271B7" w:rsidP="007E53B8">
      <w:pPr>
        <w:pStyle w:val="FigureCaption"/>
      </w:pPr>
      <w:bookmarkStart w:id="175" w:name="_Toc444535264"/>
      <w:r>
        <w:lastRenderedPageBreak/>
        <w:t xml:space="preserve">Figure </w:t>
      </w:r>
      <w:r w:rsidR="00E33E46">
        <w:t>12</w:t>
      </w:r>
      <w:r>
        <w:t>: Manage Account</w:t>
      </w:r>
      <w:bookmarkEnd w:id="175"/>
    </w:p>
    <w:p w14:paraId="73A1403B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0C2A0DAD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45B4B3D" w14:textId="77777777" w:rsidR="00431476" w:rsidRDefault="00431476" w:rsidP="00431476">
      <w:pPr>
        <w:pStyle w:val="BodyText2"/>
        <w:ind w:left="864"/>
      </w:pPr>
    </w:p>
    <w:p w14:paraId="7D622F22" w14:textId="77777777" w:rsidR="00166A7A" w:rsidRDefault="00D51954" w:rsidP="003F3870">
      <w:pPr>
        <w:pStyle w:val="Heading3"/>
      </w:pPr>
      <w:bookmarkStart w:id="176" w:name="_Toc73694943"/>
      <w:r>
        <w:t>Dashboard</w:t>
      </w:r>
      <w:bookmarkEnd w:id="176"/>
    </w:p>
    <w:p w14:paraId="3AB73299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211CEC2E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6D9D56F5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481DE253" w14:textId="7E632AD3" w:rsidR="00916401" w:rsidRDefault="00F46242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6EE6D9" wp14:editId="3C91C2C8">
            <wp:extent cx="5278755" cy="238243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6497" w14:textId="77777777" w:rsidR="00530228" w:rsidRDefault="00530228" w:rsidP="00530228">
      <w:pPr>
        <w:pStyle w:val="FigureCaption"/>
      </w:pPr>
      <w:bookmarkStart w:id="177" w:name="_Toc444535265"/>
      <w:r>
        <w:t>Figure 1</w:t>
      </w:r>
      <w:r w:rsidR="00A14FF0">
        <w:t>3</w:t>
      </w:r>
      <w:r>
        <w:t>: Home Page</w:t>
      </w:r>
      <w:bookmarkEnd w:id="177"/>
    </w:p>
    <w:p w14:paraId="019FD7EA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6C2AE46D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448A212F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0227E98F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5DED72C6" wp14:editId="7958EFD7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7D27D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3F60A1B" wp14:editId="70EEA983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0892E074" w14:textId="0250B25F" w:rsidR="00AE6395" w:rsidRDefault="0031794F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CD78A66" wp14:editId="33336E3C">
            <wp:extent cx="5278755" cy="206248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80DC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8" w:name="_Toc444535266"/>
      <w:r w:rsidR="00530228">
        <w:t>Figure 1</w:t>
      </w:r>
      <w:r w:rsidR="001D383C">
        <w:t>4</w:t>
      </w:r>
      <w:r w:rsidR="00530228">
        <w:t>: Stock Management</w:t>
      </w:r>
      <w:bookmarkEnd w:id="178"/>
    </w:p>
    <w:p w14:paraId="38912CAC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46B9787" w14:textId="6F891302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1EA0F61A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4D64ED3C" wp14:editId="33EDEDCA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180B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49C833CD" wp14:editId="20781C03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57BD143E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0BBE7BD9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5A1E7D6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3AD75F14" wp14:editId="736760BF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7B277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5FF78176" wp14:editId="352E724C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0C966224" w14:textId="6169A272" w:rsidR="00A01F25" w:rsidRDefault="007F46FE" w:rsidP="00A01F25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E38CB3" wp14:editId="026DCFFF">
                <wp:simplePos x="0" y="0"/>
                <wp:positionH relativeFrom="column">
                  <wp:posOffset>-6259</wp:posOffset>
                </wp:positionH>
                <wp:positionV relativeFrom="paragraph">
                  <wp:posOffset>4808</wp:posOffset>
                </wp:positionV>
                <wp:extent cx="5283350" cy="1688556"/>
                <wp:effectExtent l="0" t="0" r="12700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350" cy="1688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F93D0" id="Rectangle 15" o:spid="_x0000_s1026" style="position:absolute;margin-left:-.5pt;margin-top:.4pt;width:416pt;height:132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" filled="f" strokecolor="black [3213]" strokeweight="1pt"/>
            </w:pict>
          </mc:Fallback>
        </mc:AlternateContent>
      </w:r>
      <w:r w:rsidR="0031794F">
        <w:rPr>
          <w:noProof/>
        </w:rPr>
        <w:drawing>
          <wp:inline distT="0" distB="0" distL="0" distR="0" wp14:anchorId="2C89E820" wp14:editId="04AC76C5">
            <wp:extent cx="5278755" cy="169672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A991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9" w:name="_Toc444535267"/>
      <w:r>
        <w:t>Figure 1</w:t>
      </w:r>
      <w:r w:rsidR="001D383C">
        <w:t>5</w:t>
      </w:r>
      <w:r>
        <w:t>: Grievance Management</w:t>
      </w:r>
      <w:bookmarkEnd w:id="179"/>
    </w:p>
    <w:p w14:paraId="2558D2C7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5B9AF17D" w14:textId="77777777" w:rsidR="008A2CE3" w:rsidRDefault="008A2CE3" w:rsidP="008F1020">
      <w:pPr>
        <w:pStyle w:val="BodyText2"/>
        <w:jc w:val="center"/>
        <w:rPr>
          <w:b/>
          <w:bCs/>
        </w:rPr>
      </w:pPr>
    </w:p>
    <w:p w14:paraId="622F1E6D" w14:textId="77777777" w:rsidR="007F46FE" w:rsidRDefault="007F46FE" w:rsidP="00F726BF">
      <w:pPr>
        <w:pStyle w:val="BodyText2"/>
        <w:rPr>
          <w:b/>
          <w:bCs/>
        </w:rPr>
      </w:pPr>
    </w:p>
    <w:p w14:paraId="44AF2984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0ED898B4" w14:textId="77777777" w:rsidR="007B6A3B" w:rsidRDefault="000F675E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22F1DA" wp14:editId="651BD99C">
                <wp:simplePos x="0" y="0"/>
                <wp:positionH relativeFrom="column">
                  <wp:posOffset>6387</wp:posOffset>
                </wp:positionH>
                <wp:positionV relativeFrom="paragraph">
                  <wp:posOffset>297440</wp:posOffset>
                </wp:positionV>
                <wp:extent cx="5396753" cy="1506071"/>
                <wp:effectExtent l="0" t="0" r="13970" b="1841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753" cy="150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50A2B" id="Rectangle 467" o:spid="_x0000_s1026" style="position:absolute;margin-left:.5pt;margin-top:23.4pt;width:424.95pt;height:118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" filled="f" strokecolor="black [3213]" strokeweight="1pt"/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2666EC83" w14:textId="765C907C" w:rsidR="00B0500E" w:rsidRDefault="00B2612C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581FCDCC" wp14:editId="0765E868">
            <wp:extent cx="5432611" cy="1552081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6371" cy="15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D21" w14:textId="77777777" w:rsidR="00530228" w:rsidRDefault="00530228" w:rsidP="00530228">
      <w:pPr>
        <w:pStyle w:val="FigureCaption"/>
      </w:pPr>
      <w:bookmarkStart w:id="180" w:name="_Toc444535268"/>
      <w:r>
        <w:t>Figure 1</w:t>
      </w:r>
      <w:r w:rsidR="001D383C">
        <w:t>6</w:t>
      </w:r>
      <w:r>
        <w:t>: Home Page</w:t>
      </w:r>
      <w:bookmarkEnd w:id="180"/>
    </w:p>
    <w:p w14:paraId="7B465606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545F189E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F2AEA">
        <w:t>Distributor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DEEA5ED" wp14:editId="37603A1C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F4049BA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A202D1" wp14:editId="3F52B9B5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51CB3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AB2DEB" wp14:editId="390D7B85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46BA" w14:textId="78AB1727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BF2AEA">
        <w:t>Distributor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</w:t>
      </w:r>
      <w:r w:rsidR="0060216C">
        <w:t>Admin</w:t>
      </w:r>
      <w:r w:rsidR="00AB30EC">
        <w:t xml:space="preserve"> requires the </w:t>
      </w:r>
      <w:r w:rsidR="00BF2AEA">
        <w:t>Distributor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5486D6A" wp14:editId="569A5C04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7AC8DD7E" wp14:editId="06E61507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3BFB2576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15089" wp14:editId="6A3B6AF0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32034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826ADC" wp14:editId="1A4A1C18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C2E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1B4F4229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4AA9E361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F2AEA">
        <w:t>Distributor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7284DAD3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</w:t>
      </w:r>
      <w:proofErr w:type="gramStart"/>
      <w:r>
        <w:t>Home</w:t>
      </w:r>
      <w:proofErr w:type="gramEnd"/>
      <w:r>
        <w:t xml:space="preserve"> page.</w:t>
      </w:r>
    </w:p>
    <w:p w14:paraId="6DCBC1A4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3CD0AD7C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24719A" wp14:editId="1926F338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CEDCA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4D6FC2" wp14:editId="63C512BB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018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1A6C850D" wp14:editId="5038F387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F2AEA">
        <w:t>Distributor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3E3578A" wp14:editId="33A2064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153AE97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78DA9" wp14:editId="0D626B42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BF6AE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B974CF" wp14:editId="4CC2D4A8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907B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65185B" wp14:editId="66644767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3F66A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142D49" wp14:editId="111A0E75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65F2" w14:textId="77777777"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73694944"/>
      <w:r>
        <w:t>Stock Management</w:t>
      </w:r>
      <w:bookmarkEnd w:id="181"/>
      <w:bookmarkEnd w:id="182"/>
      <w:bookmarkEnd w:id="183"/>
      <w:bookmarkEnd w:id="184"/>
    </w:p>
    <w:p w14:paraId="715FE125" w14:textId="77777777" w:rsidR="00825279" w:rsidRPr="005C3C28" w:rsidRDefault="008C008C" w:rsidP="00D5498E">
      <w:pPr>
        <w:pStyle w:val="BodyText2"/>
      </w:pPr>
      <w:r w:rsidRPr="005C3C28">
        <w:t xml:space="preserve">After the </w:t>
      </w:r>
      <w:r w:rsidR="00BF2AEA">
        <w:t>Distributor</w:t>
      </w:r>
      <w:r w:rsidRPr="005C3C28">
        <w:t xml:space="preserve"> </w:t>
      </w:r>
      <w:r w:rsidR="00D5498E">
        <w:t>buy stock from importer, manufacturer or another distributor</w:t>
      </w:r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064D2D13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59C6E347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3E0A0F88" w14:textId="3E8B0A0A" w:rsidR="00934D4F" w:rsidRDefault="009716E6" w:rsidP="000F2A8D">
      <w:pPr>
        <w:pStyle w:val="BodyText2"/>
        <w:ind w:left="360" w:firstLine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FA9562D" wp14:editId="4B2292C4">
                <wp:simplePos x="0" y="0"/>
                <wp:positionH relativeFrom="column">
                  <wp:posOffset>497205</wp:posOffset>
                </wp:positionH>
                <wp:positionV relativeFrom="paragraph">
                  <wp:posOffset>613111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A456B" id="Rectangle 18" o:spid="_x0000_s1026" style="position:absolute;margin-left:39.15pt;margin-top:48.3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" filled="f" strokecolor="#ffc000 [3207]" strokeweight="2pt"/>
            </w:pict>
          </mc:Fallback>
        </mc:AlternateContent>
      </w:r>
      <w:r w:rsidR="00F46242">
        <w:rPr>
          <w:noProof/>
        </w:rPr>
        <w:drawing>
          <wp:inline distT="0" distB="0" distL="0" distR="0" wp14:anchorId="770D03A3" wp14:editId="1BBEF5CE">
            <wp:extent cx="5278755" cy="238243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AE19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185" w:name="_Toc444535269"/>
      <w:r w:rsidR="00DB7910">
        <w:t xml:space="preserve">Figure </w:t>
      </w:r>
      <w:r w:rsidR="001D383C">
        <w:t>17</w:t>
      </w:r>
      <w:r w:rsidR="00DB7910">
        <w:t>: Home Page</w:t>
      </w:r>
      <w:bookmarkEnd w:id="185"/>
    </w:p>
    <w:p w14:paraId="38DDB8D1" w14:textId="77777777" w:rsidR="00D83304" w:rsidRDefault="00E00694" w:rsidP="00A119B1">
      <w:pPr>
        <w:pStyle w:val="BodyText2"/>
        <w:ind w:left="426"/>
      </w:pPr>
      <w:r w:rsidRPr="00E33E46">
        <w:t xml:space="preserve">The following </w:t>
      </w:r>
      <w:r w:rsidR="0081773C" w:rsidRPr="00E33E46">
        <w:t>page</w:t>
      </w:r>
      <w:r w:rsidRPr="00E33E46">
        <w:t xml:space="preserve"> appears. </w:t>
      </w:r>
      <w:r w:rsidR="005C3C28" w:rsidRPr="00E33E46">
        <w:t xml:space="preserve">The </w:t>
      </w:r>
      <w:r w:rsidR="00BF2AEA">
        <w:t>Distributor</w:t>
      </w:r>
      <w:r w:rsidRPr="00E33E46">
        <w:t xml:space="preserve"> </w:t>
      </w:r>
      <w:r w:rsidR="005C3C28" w:rsidRPr="00E33E46">
        <w:t>is required to</w:t>
      </w:r>
      <w:r w:rsidRPr="00E33E46">
        <w:t xml:space="preserve"> </w:t>
      </w:r>
      <w:r w:rsidR="005C3C28" w:rsidRPr="00E33E46">
        <w:t>select a role to proceed. The roles shown here d</w:t>
      </w:r>
      <w:r w:rsidR="0031099A" w:rsidRPr="00E33E46">
        <w:t>epend on the roles selected during registration.</w:t>
      </w:r>
      <w:r w:rsidR="005C3C28" w:rsidRPr="00E33E46">
        <w:t xml:space="preserve"> If the </w:t>
      </w:r>
      <w:r w:rsidR="00BF2AEA">
        <w:t>Distributor</w:t>
      </w:r>
      <w:r w:rsidR="005C3C28" w:rsidRPr="00E33E46">
        <w:t xml:space="preserve"> has selected only the </w:t>
      </w:r>
      <w:r w:rsidR="00BF2AEA">
        <w:t>Distributor</w:t>
      </w:r>
      <w:r w:rsidR="005C3C28" w:rsidRPr="00E33E46">
        <w:t xml:space="preserve"> role during registration, this page does not appear.</w:t>
      </w:r>
    </w:p>
    <w:p w14:paraId="2D080B8F" w14:textId="77777777" w:rsidR="00934D4F" w:rsidRDefault="00C2306E" w:rsidP="00A119B1">
      <w:pPr>
        <w:pStyle w:val="BodyText2"/>
        <w:ind w:left="426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B5647" wp14:editId="1F49D124">
                <wp:simplePos x="0" y="0"/>
                <wp:positionH relativeFrom="column">
                  <wp:posOffset>176717</wp:posOffset>
                </wp:positionH>
                <wp:positionV relativeFrom="paragraph">
                  <wp:posOffset>-2876</wp:posOffset>
                </wp:positionV>
                <wp:extent cx="5280212" cy="1029372"/>
                <wp:effectExtent l="0" t="0" r="15875" b="1841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212" cy="1029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01677" id="Rectangle 257" o:spid="_x0000_s1026" style="position:absolute;margin-left:13.9pt;margin-top:-.25pt;width:415.75pt;height:8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" filled="f" strokecolor="black [3213]" strokeweight="1pt"/>
            </w:pict>
          </mc:Fallback>
        </mc:AlternateContent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DE90268" wp14:editId="1F0E2FB1">
                <wp:simplePos x="0" y="0"/>
                <wp:positionH relativeFrom="column">
                  <wp:posOffset>2713281</wp:posOffset>
                </wp:positionH>
                <wp:positionV relativeFrom="paragraph">
                  <wp:posOffset>297255</wp:posOffset>
                </wp:positionV>
                <wp:extent cx="1153758" cy="461682"/>
                <wp:effectExtent l="0" t="0" r="2794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58" cy="4616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959A5" id="Rectangle 21" o:spid="_x0000_s1026" style="position:absolute;margin-left:213.65pt;margin-top:23.4pt;width:90.85pt;height:36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485FF4" wp14:editId="39961EDC">
            <wp:extent cx="5283237" cy="1025125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2444" cy="10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A6D" w14:textId="77777777" w:rsidR="00DB7910" w:rsidRDefault="00DB7910" w:rsidP="007E53B8">
      <w:pPr>
        <w:pStyle w:val="FigureCaption"/>
      </w:pPr>
      <w:bookmarkStart w:id="186" w:name="_Toc444535270"/>
      <w:r>
        <w:t xml:space="preserve">Figure </w:t>
      </w:r>
      <w:r w:rsidR="001D383C">
        <w:t>18</w:t>
      </w:r>
      <w:r w:rsidR="00A14FF0">
        <w:t>:</w:t>
      </w:r>
      <w:r>
        <w:t xml:space="preserve"> Role Type</w:t>
      </w:r>
      <w:bookmarkEnd w:id="186"/>
    </w:p>
    <w:p w14:paraId="0BBE3A66" w14:textId="1D2AB1BA" w:rsidR="00FF11C2" w:rsidRPr="00B748D2" w:rsidRDefault="00E00694" w:rsidP="00DC39E0">
      <w:pPr>
        <w:pStyle w:val="BodyText2"/>
        <w:numPr>
          <w:ilvl w:val="0"/>
          <w:numId w:val="34"/>
        </w:numPr>
        <w:ind w:left="360"/>
      </w:pPr>
      <w:r w:rsidRPr="00B748D2">
        <w:t>Select the role type (</w:t>
      </w:r>
      <w:r w:rsidR="00EE7A3F" w:rsidRPr="00B748D2">
        <w:t>Retailer</w:t>
      </w:r>
      <w:r w:rsidRPr="00B748D2">
        <w:t xml:space="preserve">, </w:t>
      </w:r>
      <w:r w:rsidR="00BF2AEA">
        <w:t>Distributor</w:t>
      </w:r>
      <w:r w:rsidRPr="00B748D2">
        <w:t>).</w:t>
      </w:r>
      <w:r w:rsidR="00780668">
        <w:t xml:space="preserve"> Based on the type of role selected,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1BD30385" w14:textId="5FD4F4C3" w:rsidR="009716E6" w:rsidRDefault="00C537AB" w:rsidP="00DE0266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2034067" wp14:editId="7389B85A">
                <wp:simplePos x="0" y="0"/>
                <wp:positionH relativeFrom="column">
                  <wp:posOffset>4924969</wp:posOffset>
                </wp:positionH>
                <wp:positionV relativeFrom="paragraph">
                  <wp:posOffset>7528</wp:posOffset>
                </wp:positionV>
                <wp:extent cx="523240" cy="179615"/>
                <wp:effectExtent l="0" t="0" r="1016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796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09105" id="Rectangle 24" o:spid="_x0000_s1026" style="position:absolute;margin-left:387.8pt;margin-top:.6pt;width:41.2pt;height:14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2AA447" wp14:editId="363AE36D">
                <wp:simplePos x="0" y="0"/>
                <wp:positionH relativeFrom="column">
                  <wp:posOffset>173355</wp:posOffset>
                </wp:positionH>
                <wp:positionV relativeFrom="paragraph">
                  <wp:posOffset>7529</wp:posOffset>
                </wp:positionV>
                <wp:extent cx="5287645" cy="2181860"/>
                <wp:effectExtent l="0" t="0" r="27305" b="2794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2181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D406F" id="Rectangle 263" o:spid="_x0000_s1026" style="position:absolute;margin-left:13.65pt;margin-top:.6pt;width:416.35pt;height:171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5A3F99" wp14:editId="254309FC">
            <wp:extent cx="5278755" cy="2181860"/>
            <wp:effectExtent l="0" t="0" r="0" b="889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C18" w14:textId="77777777" w:rsidR="00DB7910" w:rsidRDefault="00DB7910" w:rsidP="007E53B8">
      <w:pPr>
        <w:pStyle w:val="FigureCaption"/>
      </w:pPr>
      <w:bookmarkStart w:id="187" w:name="_Toc444535271"/>
      <w:r>
        <w:t xml:space="preserve">Figure </w:t>
      </w:r>
      <w:r w:rsidR="001D383C">
        <w:t>19</w:t>
      </w:r>
      <w:r>
        <w:t>: Stock Management</w:t>
      </w:r>
      <w:bookmarkEnd w:id="187"/>
    </w:p>
    <w:p w14:paraId="2D4E8FBB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39ECB673" w14:textId="51EEBD18" w:rsidR="009716E6" w:rsidRDefault="008455D8" w:rsidP="00A119B1">
      <w:pPr>
        <w:pStyle w:val="BodyText2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D91317" wp14:editId="6F7F6405">
                <wp:simplePos x="0" y="0"/>
                <wp:positionH relativeFrom="column">
                  <wp:posOffset>214176</wp:posOffset>
                </wp:positionH>
                <wp:positionV relativeFrom="paragraph">
                  <wp:posOffset>298722</wp:posOffset>
                </wp:positionV>
                <wp:extent cx="5021036" cy="2279015"/>
                <wp:effectExtent l="0" t="0" r="27305" b="2603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036" cy="2279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D5F78" id="Rectangle 62" o:spid="_x0000_s1026" style="position:absolute;margin-left:16.85pt;margin-top:23.5pt;width:395.35pt;height:179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" filled="f" strokecolor="black [3213]" strokeweight="1pt"/>
            </w:pict>
          </mc:Fallback>
        </mc:AlternateContent>
      </w:r>
      <w:r w:rsidR="009B71C4">
        <w:t xml:space="preserve">The </w:t>
      </w:r>
      <w:r w:rsidR="009B71C4" w:rsidRPr="006A6E2C">
        <w:rPr>
          <w:b/>
          <w:bCs/>
        </w:rPr>
        <w:t>Upload Stock</w:t>
      </w:r>
      <w:r w:rsidR="009B71C4">
        <w:t xml:space="preserve"> </w:t>
      </w:r>
      <w:r w:rsidR="0081773C">
        <w:t xml:space="preserve">page </w:t>
      </w:r>
      <w:r w:rsidR="009B71C4">
        <w:t>appears.</w:t>
      </w:r>
    </w:p>
    <w:p w14:paraId="4920387D" w14:textId="7DDB04DB" w:rsidR="007839B9" w:rsidRDefault="008455D8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56563679" wp14:editId="7485BDFF">
            <wp:extent cx="5029200" cy="22795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5767" cy="22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DA9" w14:textId="77777777" w:rsidR="00DB7910" w:rsidRDefault="00DB7910" w:rsidP="007E53B8">
      <w:pPr>
        <w:pStyle w:val="FigureCaption"/>
      </w:pPr>
      <w:bookmarkStart w:id="188" w:name="_Toc444535272"/>
      <w:r>
        <w:t xml:space="preserve">Figure </w:t>
      </w:r>
      <w:r w:rsidR="001D383C">
        <w:t>20</w:t>
      </w:r>
      <w:r>
        <w:t>: Upload Stock</w:t>
      </w:r>
      <w:bookmarkEnd w:id="188"/>
    </w:p>
    <w:p w14:paraId="1EFB9CD3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35BC0B04" w14:textId="77777777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09FF736B" w14:textId="7777777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 xml:space="preserve">: Enter the </w:t>
      </w:r>
      <w:proofErr w:type="gramStart"/>
      <w:r w:rsidR="00D74C7A">
        <w:t>supplier</w:t>
      </w:r>
      <w:proofErr w:type="gramEnd"/>
      <w:r w:rsidR="00D74C7A">
        <w:t xml:space="preserve"> name.</w:t>
      </w:r>
      <w:r w:rsidR="007E274A">
        <w:t xml:space="preserve"> </w:t>
      </w:r>
    </w:p>
    <w:p w14:paraId="27FB96FB" w14:textId="56A434DE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60216C">
        <w:rPr>
          <w:b/>
          <w:bCs/>
          <w:color w:val="FF0000"/>
        </w:rPr>
        <w:t xml:space="preserve">IMEI 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D74C7A" w:rsidRPr="005C3C28">
        <w:t>.</w:t>
      </w:r>
      <w:r w:rsidR="007E274A">
        <w:t xml:space="preserve"> </w:t>
      </w:r>
    </w:p>
    <w:p w14:paraId="3E970604" w14:textId="208C2A22" w:rsidR="0060216C" w:rsidRPr="005C3C28" w:rsidRDefault="0060216C" w:rsidP="00780668">
      <w:pPr>
        <w:pStyle w:val="BodyText2"/>
        <w:numPr>
          <w:ilvl w:val="1"/>
          <w:numId w:val="34"/>
        </w:numPr>
      </w:pPr>
      <w:r>
        <w:rPr>
          <w:b/>
          <w:bCs/>
          <w:color w:val="FF0000"/>
        </w:rPr>
        <w:t xml:space="preserve">Device </w:t>
      </w:r>
      <w:proofErr w:type="gramStart"/>
      <w:r>
        <w:rPr>
          <w:b/>
          <w:bCs/>
          <w:color w:val="FF0000"/>
        </w:rPr>
        <w:t xml:space="preserve">Quantity </w:t>
      </w:r>
      <w:r w:rsidRPr="00921A76">
        <w:t>:</w:t>
      </w:r>
      <w:proofErr w:type="gramEnd"/>
      <w:r>
        <w:t xml:space="preserve"> Enter the total number of devices in the stock.</w:t>
      </w:r>
    </w:p>
    <w:p w14:paraId="79DBDD1E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02BEC21C" w14:textId="748D12AB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6B296989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2EC2A3E9" w14:textId="082F476C" w:rsidR="00B04A56" w:rsidRDefault="00033C58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18D3B9A0" wp14:editId="211A1A47">
            <wp:extent cx="5278755" cy="7112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4DA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15567CC7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31FDA241" w14:textId="6D55866C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6A4667C9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2A08717F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20F6E90F" w14:textId="3D1F81F5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 xml:space="preserve">: Value of IMEI </w:t>
      </w:r>
    </w:p>
    <w:p w14:paraId="3B57A8B6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2CF013CD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11347678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24B188A7" w14:textId="117A5D9F" w:rsidR="0036447D" w:rsidRDefault="00033C58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1E66569C" wp14:editId="57155AD7">
            <wp:extent cx="4492752" cy="1384090"/>
            <wp:effectExtent l="0" t="0" r="3175" b="698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24D7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6A963275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1F1A90FE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5939159F" w14:textId="77777777" w:rsidR="00505D26" w:rsidRDefault="00505D26" w:rsidP="00A119B1">
      <w:pPr>
        <w:pStyle w:val="BodyText2"/>
        <w:ind w:left="360"/>
      </w:pPr>
    </w:p>
    <w:p w14:paraId="7DFF5B2F" w14:textId="77777777" w:rsidR="00505D26" w:rsidRDefault="00505D26" w:rsidP="00A119B1">
      <w:pPr>
        <w:pStyle w:val="BodyText2"/>
        <w:ind w:left="360"/>
      </w:pPr>
    </w:p>
    <w:p w14:paraId="485A25E4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CCC6E4" wp14:editId="5AFECC15">
                <wp:simplePos x="0" y="0"/>
                <wp:positionH relativeFrom="column">
                  <wp:posOffset>91712</wp:posOffset>
                </wp:positionH>
                <wp:positionV relativeFrom="paragraph">
                  <wp:posOffset>289651</wp:posOffset>
                </wp:positionV>
                <wp:extent cx="5265964" cy="1722664"/>
                <wp:effectExtent l="0" t="0" r="11430" b="114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964" cy="1722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F45F9" id="Rectangle 267" o:spid="_x0000_s1026" style="position:absolute;margin-left:7.2pt;margin-top:22.8pt;width:414.65pt;height:13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456C7392" w14:textId="2B7AE20D" w:rsidR="00C24A9A" w:rsidRDefault="00CB260D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243EC8AB" wp14:editId="2BC2D286">
            <wp:extent cx="5278755" cy="1726565"/>
            <wp:effectExtent l="0" t="0" r="0" b="698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7669" w14:textId="77777777" w:rsidR="00EE7A3F" w:rsidRDefault="00DB7910" w:rsidP="007E53B8">
      <w:pPr>
        <w:pStyle w:val="FigureCaption"/>
      </w:pPr>
      <w:bookmarkStart w:id="189" w:name="_Toc444535273"/>
      <w:r>
        <w:t xml:space="preserve">Figure </w:t>
      </w:r>
      <w:r w:rsidR="001D383C">
        <w:t>21</w:t>
      </w:r>
      <w:r>
        <w:t>: Stock Management</w:t>
      </w:r>
      <w:bookmarkEnd w:id="189"/>
    </w:p>
    <w:p w14:paraId="7CBD9A32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318270B2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0D15A57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A837DEB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5CDA050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42A2BB6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10DBD729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0238245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00B6AA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3D6C63A9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6E5537FA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ED5C357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29B3B5E1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13872062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515759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0990CFF8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31DF647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1F2076C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7D13A06F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74FEB93C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6B1516D3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23198960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F2AEA">
              <w:t>Distributor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14:paraId="25B7F0EF" w14:textId="7CC95B7B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60216C">
              <w:t>Admin</w:t>
            </w:r>
            <w:r>
              <w:t>.</w:t>
            </w:r>
          </w:p>
          <w:p w14:paraId="1CA2B820" w14:textId="53C788D3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60216C">
              <w:t>Admin</w:t>
            </w:r>
            <w:r w:rsidR="00505D26">
              <w:t>.</w:t>
            </w:r>
          </w:p>
          <w:p w14:paraId="297E590D" w14:textId="28D8EC55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60216C">
              <w:t>Admin</w:t>
            </w:r>
            <w:r w:rsidRPr="00923F72">
              <w:t xml:space="preserve"> reviews the details and rejects the stock if there is a problem. </w:t>
            </w:r>
          </w:p>
          <w:p w14:paraId="6F2B0EC1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61E1E372" w14:textId="24EF3F04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60216C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5BD87E0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1DA063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Quantity</w:t>
            </w:r>
          </w:p>
        </w:tc>
        <w:tc>
          <w:tcPr>
            <w:tcW w:w="4979" w:type="dxa"/>
            <w:shd w:val="clear" w:color="auto" w:fill="auto"/>
          </w:tcPr>
          <w:p w14:paraId="259EE589" w14:textId="09513088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1D697DE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66BFE9" w14:textId="77777777" w:rsidR="00C24A9A" w:rsidRDefault="00C24A9A" w:rsidP="00DF1689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FDD156D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F8BD0E2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F3BA02F" wp14:editId="0D7D01FF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61D9699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0FC23BBA" wp14:editId="297A08DE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6CB46027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49B2EC43" wp14:editId="701EA858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5ED9AF01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632D2849" wp14:editId="566F5D26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242394C9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09555279" wp14:editId="2949B35E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601B967F" w14:textId="040FBBBD" w:rsidR="007609C8" w:rsidRDefault="007609C8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6AA205EB" wp14:editId="64C9F46A">
                  <wp:extent cx="190500" cy="2286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consignment.</w:t>
            </w:r>
          </w:p>
        </w:tc>
      </w:tr>
    </w:tbl>
    <w:p w14:paraId="33366C63" w14:textId="77777777" w:rsidR="004E54AD" w:rsidRDefault="004E54AD" w:rsidP="005E4CC1">
      <w:pPr>
        <w:pStyle w:val="BodyText2"/>
      </w:pPr>
    </w:p>
    <w:p w14:paraId="49E8EC07" w14:textId="77777777" w:rsidR="004E54AD" w:rsidRPr="00934D4F" w:rsidRDefault="004E54AD" w:rsidP="005E4CC1">
      <w:pPr>
        <w:pStyle w:val="BodyText2"/>
      </w:pPr>
    </w:p>
    <w:p w14:paraId="07B3AF20" w14:textId="77777777" w:rsidR="0064671F" w:rsidRDefault="0064671F" w:rsidP="0064671F">
      <w:pPr>
        <w:pStyle w:val="Heading2"/>
      </w:pPr>
      <w:bookmarkStart w:id="190" w:name="_Toc31900109"/>
      <w:bookmarkStart w:id="191" w:name="_Toc31900176"/>
      <w:bookmarkStart w:id="192" w:name="_Toc31900298"/>
      <w:bookmarkStart w:id="193" w:name="_Toc73694945"/>
      <w:r>
        <w:t>Edit Stock</w:t>
      </w:r>
      <w:bookmarkEnd w:id="190"/>
      <w:bookmarkEnd w:id="191"/>
      <w:bookmarkEnd w:id="192"/>
      <w:bookmarkEnd w:id="193"/>
    </w:p>
    <w:p w14:paraId="1352054B" w14:textId="77777777" w:rsidR="000A33ED" w:rsidRDefault="00BF2AEA" w:rsidP="0064671F">
      <w:pPr>
        <w:pStyle w:val="BodyText2"/>
      </w:pPr>
      <w:r>
        <w:t>Distributor</w:t>
      </w:r>
      <w:r w:rsidR="00976ADF">
        <w:t>s c</w:t>
      </w:r>
      <w:r w:rsidR="000A33ED">
        <w:t xml:space="preserve">an modify the uploaded stock. </w:t>
      </w:r>
    </w:p>
    <w:p w14:paraId="4CA1B73B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72FF39FB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0B72D499" wp14:editId="4F52B4F1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4460536F" w14:textId="52E94B17" w:rsidR="000A33ED" w:rsidRDefault="00415414" w:rsidP="00A721CC">
      <w:pPr>
        <w:pStyle w:val="BodyText2"/>
        <w:ind w:left="567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4D97E1" wp14:editId="2101793D">
                <wp:simplePos x="0" y="0"/>
                <wp:positionH relativeFrom="column">
                  <wp:posOffset>4867819</wp:posOffset>
                </wp:positionH>
                <wp:positionV relativeFrom="paragraph">
                  <wp:posOffset>1474378</wp:posOffset>
                </wp:positionV>
                <wp:extent cx="171450" cy="865415"/>
                <wp:effectExtent l="0" t="0" r="19050" b="1143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654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5CBC" id="Rectangle 463" o:spid="_x0000_s1026" style="position:absolute;margin-left:383.3pt;margin-top:116.1pt;width:13.5pt;height:68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" filled="f" strokecolor="#ffc000 [3207]" strokeweight="2pt"/>
            </w:pict>
          </mc:Fallback>
        </mc:AlternateContent>
      </w:r>
      <w:r w:rsidR="00A721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F466B5" wp14:editId="6599B708">
                <wp:simplePos x="0" y="0"/>
                <wp:positionH relativeFrom="column">
                  <wp:posOffset>271326</wp:posOffset>
                </wp:positionH>
                <wp:positionV relativeFrom="paragraph">
                  <wp:posOffset>12972</wp:posOffset>
                </wp:positionV>
                <wp:extent cx="5290458" cy="2343150"/>
                <wp:effectExtent l="0" t="0" r="24765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0458" cy="2343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898F" id="Rectangle 269" o:spid="_x0000_s1026" style="position:absolute;margin-left:21.35pt;margin-top:1pt;width:416.55pt;height:18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562F7D" wp14:editId="0C3A3A9D">
            <wp:extent cx="5278755" cy="238442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FE7" w14:textId="77777777" w:rsidR="00DB7910" w:rsidRDefault="00DB7910" w:rsidP="007E53B8">
      <w:pPr>
        <w:pStyle w:val="FigureCaption"/>
      </w:pPr>
      <w:bookmarkStart w:id="194" w:name="_Toc444535274"/>
      <w:r>
        <w:t xml:space="preserve">Figure </w:t>
      </w:r>
      <w:r w:rsidR="001D383C">
        <w:t>22</w:t>
      </w:r>
      <w:r>
        <w:t>: Stock Management</w:t>
      </w:r>
      <w:bookmarkEnd w:id="194"/>
    </w:p>
    <w:p w14:paraId="1101FDF3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1477FC44" w14:textId="084A5D48" w:rsidR="002151B2" w:rsidRDefault="00415414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27E940DD" wp14:editId="68115F8A">
            <wp:extent cx="5278755" cy="2799715"/>
            <wp:effectExtent l="0" t="0" r="0" b="63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7DE4" w14:textId="77777777" w:rsidR="0064671F" w:rsidRDefault="0064671F" w:rsidP="007E53B8">
      <w:pPr>
        <w:pStyle w:val="FigureCaption"/>
      </w:pPr>
      <w:bookmarkStart w:id="195" w:name="_Toc444535275"/>
      <w:r>
        <w:t xml:space="preserve">Figure </w:t>
      </w:r>
      <w:r w:rsidR="001D383C">
        <w:t>23</w:t>
      </w:r>
      <w:r>
        <w:t xml:space="preserve">: Edit </w:t>
      </w:r>
      <w:r w:rsidR="00A14DEC">
        <w:t>Stock</w:t>
      </w:r>
      <w:bookmarkEnd w:id="195"/>
      <w:r>
        <w:t xml:space="preserve"> </w:t>
      </w:r>
    </w:p>
    <w:p w14:paraId="058B6EB8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512348FB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4ECBB914" w14:textId="77777777" w:rsidR="0064671F" w:rsidRDefault="0064671F" w:rsidP="0064671F">
      <w:pPr>
        <w:pStyle w:val="Heading2"/>
      </w:pPr>
      <w:bookmarkStart w:id="196" w:name="_Toc31900110"/>
      <w:bookmarkStart w:id="197" w:name="_Toc31900177"/>
      <w:bookmarkStart w:id="198" w:name="_Toc31900299"/>
      <w:bookmarkStart w:id="199" w:name="_Toc73694946"/>
      <w:r>
        <w:t xml:space="preserve">Filter </w:t>
      </w:r>
      <w:r w:rsidR="00A14DEC">
        <w:t>Stock</w:t>
      </w:r>
      <w:bookmarkEnd w:id="196"/>
      <w:bookmarkEnd w:id="197"/>
      <w:bookmarkEnd w:id="198"/>
      <w:bookmarkEnd w:id="199"/>
    </w:p>
    <w:p w14:paraId="78880FFA" w14:textId="77777777" w:rsidR="0064671F" w:rsidRDefault="00BF2AEA" w:rsidP="0064671F">
      <w:pPr>
        <w:pStyle w:val="BodyText2"/>
      </w:pPr>
      <w:r>
        <w:t>Distributor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Distributor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16D9D040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3D16E66A" w14:textId="5BD50988" w:rsidR="007D5B24" w:rsidRDefault="00415414" w:rsidP="007D5B24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0303916" wp14:editId="333F0709">
                <wp:simplePos x="0" y="0"/>
                <wp:positionH relativeFrom="column">
                  <wp:posOffset>3719649</wp:posOffset>
                </wp:positionH>
                <wp:positionV relativeFrom="paragraph">
                  <wp:posOffset>621030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1F0B" id="Rectangle 159" o:spid="_x0000_s1026" style="position:absolute;margin-left:292.9pt;margin-top:48.9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C9F818C" wp14:editId="14961D31">
                <wp:simplePos x="0" y="0"/>
                <wp:positionH relativeFrom="column">
                  <wp:posOffset>83548</wp:posOffset>
                </wp:positionH>
                <wp:positionV relativeFrom="paragraph">
                  <wp:posOffset>241572</wp:posOffset>
                </wp:positionV>
                <wp:extent cx="4922883" cy="922383"/>
                <wp:effectExtent l="0" t="0" r="1143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2883" cy="9223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D9317" id="Rectangle 20" o:spid="_x0000_s1026" style="position:absolute;margin-left:6.6pt;margin-top:19pt;width:387.65pt;height:72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91D4F0" wp14:editId="3375E142">
                <wp:simplePos x="0" y="0"/>
                <wp:positionH relativeFrom="margin">
                  <wp:align>right</wp:align>
                </wp:positionH>
                <wp:positionV relativeFrom="paragraph">
                  <wp:posOffset>4808</wp:posOffset>
                </wp:positionV>
                <wp:extent cx="5257800" cy="2359478"/>
                <wp:effectExtent l="0" t="0" r="19050" b="2222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359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DCF27" id="Rectangle 271" o:spid="_x0000_s1026" style="position:absolute;margin-left:362.8pt;margin-top:.4pt;width:414pt;height:185.8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6001EB" wp14:editId="19722F51">
            <wp:extent cx="5278755" cy="238442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4F12" w14:textId="77777777" w:rsidR="00780668" w:rsidRPr="009251E2" w:rsidRDefault="00780668" w:rsidP="007E53B8">
      <w:pPr>
        <w:pStyle w:val="FigureCaption"/>
        <w:rPr>
          <w:u w:val="single"/>
        </w:rPr>
      </w:pPr>
      <w:bookmarkStart w:id="200" w:name="_Toc444535276"/>
      <w:r>
        <w:t xml:space="preserve">Figure </w:t>
      </w:r>
      <w:r w:rsidR="001D383C">
        <w:t>24</w:t>
      </w:r>
      <w:r>
        <w:t>: Stock Management</w:t>
      </w:r>
      <w:bookmarkEnd w:id="200"/>
      <w:r>
        <w:t xml:space="preserve"> </w:t>
      </w:r>
    </w:p>
    <w:p w14:paraId="31F021DC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644FB0DD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6040F41C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F2AEA">
        <w:t>Distributor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36E1D09B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100C9C82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4EDCE4AB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0B3D4BDE" w14:textId="3ED8B9E1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B51142" wp14:editId="001750C8">
                <wp:simplePos x="0" y="0"/>
                <wp:positionH relativeFrom="column">
                  <wp:posOffset>26398</wp:posOffset>
                </wp:positionH>
                <wp:positionV relativeFrom="paragraph">
                  <wp:posOffset>1224370</wp:posOffset>
                </wp:positionV>
                <wp:extent cx="5212745" cy="919661"/>
                <wp:effectExtent l="0" t="0" r="26035" b="1397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9196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62F42" id="Rectangle 465" o:spid="_x0000_s1026" style="position:absolute;margin-left:2.1pt;margin-top:96.4pt;width:410.45pt;height:72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" filled="f" strokecolor="#ffc000 [3207]" strokeweight="2pt"/>
            </w:pict>
          </mc:Fallback>
        </mc:AlternateContent>
      </w:r>
      <w:r w:rsidR="00C63C5F">
        <w:rPr>
          <w:noProof/>
        </w:rPr>
        <w:drawing>
          <wp:inline distT="0" distB="0" distL="0" distR="0" wp14:anchorId="1B5FC408" wp14:editId="78EE37D7">
            <wp:extent cx="5278755" cy="21590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BA9" w14:textId="6C2F8A26" w:rsidR="0064671F" w:rsidRDefault="0064671F" w:rsidP="007E53B8">
      <w:pPr>
        <w:pStyle w:val="FigureCaption"/>
      </w:pPr>
      <w:bookmarkStart w:id="201" w:name="_Toc444535277"/>
      <w:r>
        <w:t xml:space="preserve">Figure </w:t>
      </w:r>
      <w:r w:rsidR="001D383C">
        <w:t>25</w:t>
      </w:r>
      <w:r>
        <w:t xml:space="preserve">: </w:t>
      </w:r>
      <w:r w:rsidR="00DB7910">
        <w:t>Stock Management</w:t>
      </w:r>
      <w:bookmarkEnd w:id="201"/>
    </w:p>
    <w:p w14:paraId="4A6EC56A" w14:textId="72FE17B8" w:rsidR="00771889" w:rsidRPr="00B33869" w:rsidRDefault="007609C8" w:rsidP="00921A76">
      <w:pPr>
        <w:pStyle w:val="BodyText2"/>
      </w:pPr>
      <w:r w:rsidRPr="00921A76">
        <w:rPr>
          <w:b/>
          <w:iCs/>
        </w:rPr>
        <w:t>The user can clear all filters using the “Clear All Filters” button. This will reset all the filter values applied on the page</w:t>
      </w:r>
      <w:r w:rsidR="00771889">
        <w:t xml:space="preserve"> and also refresh the data table.</w:t>
      </w:r>
      <w:r>
        <w:t xml:space="preserve">                                                                                                                    </w:t>
      </w:r>
    </w:p>
    <w:p w14:paraId="23D07255" w14:textId="4902D32E" w:rsidR="007609C8" w:rsidRDefault="007609C8" w:rsidP="007609C8">
      <w:pPr>
        <w:pStyle w:val="Heading2"/>
      </w:pPr>
      <w:bookmarkStart w:id="202" w:name="_Toc73694947"/>
      <w:bookmarkStart w:id="203" w:name="_Toc31900111"/>
      <w:bookmarkStart w:id="204" w:name="_Toc31900178"/>
      <w:bookmarkStart w:id="205" w:name="_Toc31900300"/>
      <w:r>
        <w:lastRenderedPageBreak/>
        <w:t xml:space="preserve">Sorting </w:t>
      </w:r>
      <w:r w:rsidR="00771889">
        <w:t>Stock</w:t>
      </w:r>
      <w:bookmarkEnd w:id="202"/>
    </w:p>
    <w:p w14:paraId="0EBEE1DA" w14:textId="77777777" w:rsidR="007609C8" w:rsidRDefault="007609C8" w:rsidP="007609C8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4BEB19CC" w14:textId="77777777" w:rsidR="007609C8" w:rsidRDefault="007609C8" w:rsidP="007609C8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Start w:id="206" w:name="_Toc73694948"/>
    <w:p w14:paraId="48FC1B83" w14:textId="337BA339" w:rsidR="007609C8" w:rsidRDefault="00D2304A" w:rsidP="00921A76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09ABB8" wp14:editId="0073BFDA">
                <wp:simplePos x="0" y="0"/>
                <wp:positionH relativeFrom="column">
                  <wp:posOffset>3053715</wp:posOffset>
                </wp:positionH>
                <wp:positionV relativeFrom="paragraph">
                  <wp:posOffset>1051560</wp:posOffset>
                </wp:positionV>
                <wp:extent cx="154940" cy="193040"/>
                <wp:effectExtent l="0" t="0" r="16510" b="1651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A23EB" id="Rectangle 146" o:spid="_x0000_s1026" style="position:absolute;margin-left:240.45pt;margin-top:82.8pt;width:12.2pt;height:1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" filled="f" strokecolor="#ffc000 [3207]" strokeweight="2pt"/>
            </w:pict>
          </mc:Fallback>
        </mc:AlternateContent>
      </w:r>
      <w:r w:rsidR="00103ED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11029F" wp14:editId="47DEBE96">
                <wp:simplePos x="0" y="0"/>
                <wp:positionH relativeFrom="column">
                  <wp:posOffset>287655</wp:posOffset>
                </wp:positionH>
                <wp:positionV relativeFrom="paragraph">
                  <wp:posOffset>-635</wp:posOffset>
                </wp:positionV>
                <wp:extent cx="4705350" cy="21336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E85A2" id="Rectangle 49" o:spid="_x0000_s1026" style="position:absolute;margin-left:22.65pt;margin-top:-.05pt;width:370.5pt;height:16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" filled="f" strokecolor="black [3213]" strokeweight="1pt"/>
            </w:pict>
          </mc:Fallback>
        </mc:AlternateContent>
      </w:r>
      <w:r w:rsidR="007609C8">
        <w:rPr>
          <w:noProof/>
        </w:rPr>
        <w:drawing>
          <wp:inline distT="0" distB="0" distL="0" distR="0" wp14:anchorId="55D69CCD" wp14:editId="02941E15">
            <wp:extent cx="4705350" cy="212407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0465" cy="21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6"/>
    </w:p>
    <w:p w14:paraId="545BCC15" w14:textId="32001A42" w:rsidR="0064671F" w:rsidRDefault="0064671F" w:rsidP="0064671F">
      <w:pPr>
        <w:pStyle w:val="Heading2"/>
      </w:pPr>
      <w:bookmarkStart w:id="207" w:name="_Toc73694949"/>
      <w:r>
        <w:t xml:space="preserve">Export </w:t>
      </w:r>
      <w:r w:rsidR="000D5FAC">
        <w:t>Stock</w:t>
      </w:r>
      <w:bookmarkEnd w:id="203"/>
      <w:bookmarkEnd w:id="204"/>
      <w:bookmarkEnd w:id="205"/>
      <w:bookmarkEnd w:id="207"/>
    </w:p>
    <w:p w14:paraId="60B12BBA" w14:textId="2B2947E4" w:rsidR="0064671F" w:rsidRDefault="00BF2AEA" w:rsidP="0064671F">
      <w:pPr>
        <w:pStyle w:val="BodyText2"/>
      </w:pPr>
      <w:r>
        <w:t>Distributor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07E76035" w14:textId="650A1C38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  <w:r w:rsidR="007609C8" w:rsidRPr="007609C8">
        <w:rPr>
          <w:noProof/>
        </w:rPr>
        <w:t xml:space="preserve"> </w:t>
      </w:r>
    </w:p>
    <w:p w14:paraId="5262785E" w14:textId="5AB9FD03" w:rsidR="00DB7910" w:rsidRDefault="009749FD" w:rsidP="00DC39E0">
      <w:pPr>
        <w:pStyle w:val="BodyText2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E13ACE" wp14:editId="0F2E0F12">
                <wp:simplePos x="0" y="0"/>
                <wp:positionH relativeFrom="margin">
                  <wp:posOffset>478155</wp:posOffset>
                </wp:positionH>
                <wp:positionV relativeFrom="paragraph">
                  <wp:posOffset>295910</wp:posOffset>
                </wp:positionV>
                <wp:extent cx="4686300" cy="2181225"/>
                <wp:effectExtent l="0" t="0" r="19050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2181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43DC3" id="Rectangle 273" o:spid="_x0000_s1026" style="position:absolute;margin-left:37.65pt;margin-top:23.3pt;width:369pt;height:17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64671F">
        <w:t xml:space="preserve">Click </w:t>
      </w:r>
      <w:r w:rsidR="0064671F" w:rsidRPr="00054A1F">
        <w:rPr>
          <w:b/>
          <w:bCs/>
        </w:rPr>
        <w:t>Export</w:t>
      </w:r>
      <w:r w:rsidR="0064671F">
        <w:t xml:space="preserve"> (seen on the top right corner of the </w:t>
      </w:r>
      <w:r w:rsidR="000D5FAC" w:rsidRPr="000D5FAC">
        <w:rPr>
          <w:b/>
          <w:bCs/>
        </w:rPr>
        <w:t>Stock</w:t>
      </w:r>
      <w:r w:rsidR="0064671F"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 w:rsidR="0064671F">
        <w:t>page).</w:t>
      </w:r>
      <w:r w:rsidR="002151B2">
        <w:t xml:space="preserve"> </w:t>
      </w:r>
    </w:p>
    <w:p w14:paraId="26B080F2" w14:textId="76BA0E0D" w:rsidR="00DB7910" w:rsidRDefault="00C63C5F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F82A0A" wp14:editId="0FB0F1A1">
                <wp:simplePos x="0" y="0"/>
                <wp:positionH relativeFrom="column">
                  <wp:posOffset>588645</wp:posOffset>
                </wp:positionH>
                <wp:positionV relativeFrom="paragraph">
                  <wp:posOffset>807720</wp:posOffset>
                </wp:positionV>
                <wp:extent cx="429895" cy="193040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F1B89" id="Rectangle 468" o:spid="_x0000_s1026" style="position:absolute;margin-left:46.35pt;margin-top:63.6pt;width:33.85pt;height:15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4EA954C" wp14:editId="27AB097E">
            <wp:extent cx="4639119" cy="2095500"/>
            <wp:effectExtent l="0" t="0" r="952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8884" cy="20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92BD" w14:textId="77777777" w:rsidR="00DB7910" w:rsidRDefault="000F2A8D" w:rsidP="007E53B8">
      <w:pPr>
        <w:pStyle w:val="FigureCaption"/>
      </w:pPr>
      <w:r>
        <w:t xml:space="preserve">                             </w:t>
      </w:r>
      <w:bookmarkStart w:id="208" w:name="_Toc444535278"/>
      <w:r w:rsidR="00DB7910">
        <w:t xml:space="preserve">Figure </w:t>
      </w:r>
      <w:r w:rsidR="001D383C">
        <w:t>26</w:t>
      </w:r>
      <w:r w:rsidR="00DB7910">
        <w:t>: Stock Management</w:t>
      </w:r>
      <w:bookmarkEnd w:id="208"/>
    </w:p>
    <w:p w14:paraId="73BD39CB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3D5F187B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1355EE67" wp14:editId="62A7ADDF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B0AB8" w14:textId="77777777" w:rsidR="009F4201" w:rsidRDefault="009F4201" w:rsidP="007E53B8">
      <w:pPr>
        <w:pStyle w:val="FigureCaption"/>
      </w:pPr>
      <w:bookmarkStart w:id="209" w:name="_Toc444535279"/>
      <w:r>
        <w:t xml:space="preserve">Figure </w:t>
      </w:r>
      <w:r w:rsidR="001D383C">
        <w:t>27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09"/>
    </w:p>
    <w:p w14:paraId="6816D4C3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4EED2537" w14:textId="76DB83C5" w:rsidR="0036447D" w:rsidRDefault="00C63C5F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E5B199F" wp14:editId="211C1CB6">
            <wp:extent cx="5278755" cy="8407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89CA" w14:textId="77777777" w:rsidR="0064671F" w:rsidRDefault="0064671F" w:rsidP="007E53B8">
      <w:pPr>
        <w:pStyle w:val="FigureCaption"/>
      </w:pPr>
      <w:bookmarkStart w:id="210" w:name="_Toc444535280"/>
      <w:r>
        <w:t xml:space="preserve">Figure </w:t>
      </w:r>
      <w:r w:rsidR="001D383C">
        <w:t>28</w:t>
      </w:r>
      <w:r>
        <w:t>: Export</w:t>
      </w:r>
      <w:r w:rsidR="000F5679">
        <w:t>ed Stock</w:t>
      </w:r>
      <w:bookmarkEnd w:id="210"/>
      <w:r w:rsidR="000F5679">
        <w:t xml:space="preserve"> </w:t>
      </w:r>
    </w:p>
    <w:p w14:paraId="3AE81048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73C56468" w14:textId="77777777" w:rsidR="00D5215E" w:rsidRDefault="00D5215E" w:rsidP="000B0CE4">
      <w:pPr>
        <w:pStyle w:val="BodyText2"/>
      </w:pPr>
    </w:p>
    <w:p w14:paraId="76A9EA35" w14:textId="77777777" w:rsidR="008C008C" w:rsidRDefault="000B0CE4" w:rsidP="000B0CE4">
      <w:pPr>
        <w:pStyle w:val="Heading2"/>
      </w:pPr>
      <w:bookmarkStart w:id="211" w:name="_Toc73694950"/>
      <w:r>
        <w:t>Grievance Management</w:t>
      </w:r>
      <w:bookmarkEnd w:id="211"/>
    </w:p>
    <w:p w14:paraId="6F8AD9FA" w14:textId="77777777" w:rsidR="00CC4FBE" w:rsidRDefault="00BF2AEA" w:rsidP="000B0CE4">
      <w:pPr>
        <w:pStyle w:val="BodyText2"/>
      </w:pPr>
      <w:r>
        <w:t>Distributor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14:paraId="3CD94D39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F2AEA">
        <w:t>Distributor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777451DB" w14:textId="4DB9AC5C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60216C">
        <w:t>Admin</w:t>
      </w:r>
      <w:r w:rsidR="00CF6643">
        <w:t>.</w:t>
      </w:r>
      <w:r w:rsidR="00687E23">
        <w:t xml:space="preserve"> The notification appears on the CEIR </w:t>
      </w:r>
      <w:r w:rsidR="0060216C">
        <w:t>Admin</w:t>
      </w:r>
      <w:r w:rsidR="00687E23">
        <w:t xml:space="preserve"> portal. A mail is also sent to the registered mail of the CEIR </w:t>
      </w:r>
      <w:r w:rsidR="0060216C">
        <w:t>Admin</w:t>
      </w:r>
      <w:r w:rsidR="00687E23">
        <w:t>.</w:t>
      </w:r>
    </w:p>
    <w:p w14:paraId="447529B5" w14:textId="67162AA6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60216C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F2AEA">
        <w:t>Distributor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F2AEA">
        <w:t>Distributor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5DCDD500" w14:textId="586F0B5A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proofErr w:type="gramStart"/>
      <w:r w:rsidR="0060216C">
        <w:t>Admin</w:t>
      </w:r>
      <w:proofErr w:type="gramEnd"/>
      <w:r w:rsidR="00C54724">
        <w:t xml:space="preserve"> closes the grievance.</w:t>
      </w:r>
    </w:p>
    <w:p w14:paraId="3C714F72" w14:textId="77777777" w:rsidR="00CF6643" w:rsidRPr="00CF6643" w:rsidRDefault="00C54724" w:rsidP="00CF6643">
      <w:pPr>
        <w:pStyle w:val="BodyText2"/>
      </w:pPr>
      <w:r>
        <w:lastRenderedPageBreak/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F2AEA">
        <w:t>Distributor</w:t>
      </w:r>
      <w:r w:rsidR="00CF6643" w:rsidRPr="00CF6643">
        <w:t xml:space="preserve"> for a specified period</w:t>
      </w:r>
      <w:r w:rsidR="00BC73C2">
        <w:t>.</w:t>
      </w:r>
    </w:p>
    <w:p w14:paraId="62019836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72393A9D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188A8190" w14:textId="30502822" w:rsidR="006C5568" w:rsidRDefault="002C07EC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4BDAD1" wp14:editId="4292FCEE">
                <wp:simplePos x="0" y="0"/>
                <wp:positionH relativeFrom="column">
                  <wp:posOffset>248434</wp:posOffset>
                </wp:positionH>
                <wp:positionV relativeFrom="paragraph">
                  <wp:posOffset>749599</wp:posOffset>
                </wp:positionV>
                <wp:extent cx="753036" cy="193040"/>
                <wp:effectExtent l="0" t="0" r="28575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6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9694" id="Rectangle 259" o:spid="_x0000_s1026" style="position:absolute;margin-left:19.55pt;margin-top:59pt;width:59.3pt;height:15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" filled="f" strokecolor="#ffc000 [3207]" strokeweight="2pt"/>
            </w:pict>
          </mc:Fallback>
        </mc:AlternateContent>
      </w:r>
      <w:r w:rsidR="00D25E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1CD8DA" wp14:editId="098A8DEE">
                <wp:simplePos x="0" y="0"/>
                <wp:positionH relativeFrom="column">
                  <wp:posOffset>221540</wp:posOffset>
                </wp:positionH>
                <wp:positionV relativeFrom="paragraph">
                  <wp:posOffset>-11841</wp:posOffset>
                </wp:positionV>
                <wp:extent cx="5383605" cy="2429435"/>
                <wp:effectExtent l="0" t="0" r="2667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605" cy="242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46D42" id="Rectangle 276" o:spid="_x0000_s1026" style="position:absolute;margin-left:17.45pt;margin-top:-.95pt;width:423.9pt;height:19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C2B687" wp14:editId="4F732CFD">
            <wp:extent cx="5360894" cy="2419502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756" cy="2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3C7" w14:textId="77777777" w:rsidR="00045C43" w:rsidRDefault="00045C43" w:rsidP="007E53B8">
      <w:pPr>
        <w:pStyle w:val="FigureCaption"/>
      </w:pPr>
      <w:bookmarkStart w:id="212" w:name="_Toc444535281"/>
      <w:r>
        <w:t xml:space="preserve">Figure </w:t>
      </w:r>
      <w:r w:rsidR="001D383C">
        <w:t>29</w:t>
      </w:r>
      <w:r>
        <w:t xml:space="preserve">: </w:t>
      </w:r>
      <w:r w:rsidR="006659F6">
        <w:t>Home Page</w:t>
      </w:r>
      <w:bookmarkEnd w:id="212"/>
    </w:p>
    <w:p w14:paraId="54641130" w14:textId="17E2DEF7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1DF44B9C" w14:textId="75906EE3" w:rsidR="003A2390" w:rsidRDefault="00C63C5F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BA999B" wp14:editId="24A8EB8E">
                <wp:simplePos x="0" y="0"/>
                <wp:positionH relativeFrom="margin">
                  <wp:align>right</wp:align>
                </wp:positionH>
                <wp:positionV relativeFrom="paragraph">
                  <wp:posOffset>12519</wp:posOffset>
                </wp:positionV>
                <wp:extent cx="5285105" cy="1959429"/>
                <wp:effectExtent l="0" t="0" r="10795" b="2222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19594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9E886" id="Rectangle 453" o:spid="_x0000_s1026" style="position:absolute;margin-left:364.95pt;margin-top:1pt;width:416.15pt;height:154.3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C45137" wp14:editId="2763C911">
            <wp:extent cx="5278755" cy="194754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6C19" w14:textId="77777777" w:rsidR="003A2390" w:rsidRDefault="003A2390" w:rsidP="003A2390">
      <w:pPr>
        <w:pStyle w:val="FigureCaption"/>
      </w:pPr>
      <w:bookmarkStart w:id="213" w:name="_Toc444535282"/>
      <w:r>
        <w:t xml:space="preserve">Figure </w:t>
      </w:r>
      <w:r w:rsidR="00F511CE">
        <w:t>3</w:t>
      </w:r>
      <w:r w:rsidR="001D383C">
        <w:t>0</w:t>
      </w:r>
      <w:r w:rsidR="00A14FF0">
        <w:t>:</w:t>
      </w:r>
      <w:r>
        <w:t xml:space="preserve"> Grievance Management</w:t>
      </w:r>
      <w:bookmarkEnd w:id="213"/>
    </w:p>
    <w:p w14:paraId="2B10DF6A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4157A14D" w14:textId="4888620F" w:rsidR="00457F9E" w:rsidRDefault="00C63C5F" w:rsidP="009E7898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326AE0B" wp14:editId="00AD286D">
            <wp:extent cx="5278755" cy="249745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DEDD" w14:textId="77777777" w:rsidR="006C5568" w:rsidRDefault="00045C43" w:rsidP="007E53B8">
      <w:pPr>
        <w:pStyle w:val="FigureCaption"/>
      </w:pPr>
      <w:bookmarkStart w:id="214" w:name="_Toc444535283"/>
      <w:r>
        <w:t xml:space="preserve">Figure </w:t>
      </w:r>
      <w:r w:rsidR="001D383C">
        <w:t>31</w:t>
      </w:r>
      <w:r>
        <w:t>: Report Grievance</w:t>
      </w:r>
      <w:bookmarkEnd w:id="214"/>
    </w:p>
    <w:p w14:paraId="3019A099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6232DF0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14:paraId="54A2FA64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0B6CA8EC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629909FF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2421788B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331A3E78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0DB507F" w14:textId="37136EDC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proofErr w:type="gramStart"/>
      <w:r w:rsidR="0060216C">
        <w:t>Admin</w:t>
      </w:r>
      <w:proofErr w:type="gramEnd"/>
      <w:r w:rsidR="00C54724" w:rsidRPr="003A2390">
        <w:t xml:space="preserve"> to understand the problem in detail.</w:t>
      </w:r>
    </w:p>
    <w:p w14:paraId="48ABD5E1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0338E5F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38DBFF2A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6AD8C972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9B50D6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51D107E8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B292C0B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lastRenderedPageBreak/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558B76E4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25CDAF3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1F48791E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3A5B2966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564FFC0E" w14:textId="4F1748E2" w:rsidR="00045C43" w:rsidRDefault="00C63C5F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E908C3" wp14:editId="0B2AA491">
                <wp:simplePos x="0" y="0"/>
                <wp:positionH relativeFrom="column">
                  <wp:posOffset>4696369</wp:posOffset>
                </wp:positionH>
                <wp:positionV relativeFrom="paragraph">
                  <wp:posOffset>1380127</wp:posOffset>
                </wp:positionV>
                <wp:extent cx="284888" cy="555172"/>
                <wp:effectExtent l="0" t="0" r="20320" b="1651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88" cy="555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0892" id="Rectangle 260" o:spid="_x0000_s1026" style="position:absolute;margin-left:369.8pt;margin-top:108.65pt;width:22.45pt;height:43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" filled="f" strokecolor="#ffc000 [3207]" strokeweight="2pt"/>
            </w:pict>
          </mc:Fallback>
        </mc:AlternateContent>
      </w:r>
      <w:r w:rsidR="00C379A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006EC9" wp14:editId="43550928">
                <wp:simplePos x="0" y="0"/>
                <wp:positionH relativeFrom="column">
                  <wp:posOffset>-14424</wp:posOffset>
                </wp:positionH>
                <wp:positionV relativeFrom="paragraph">
                  <wp:posOffset>363</wp:posOffset>
                </wp:positionV>
                <wp:extent cx="5298006" cy="1947545"/>
                <wp:effectExtent l="0" t="0" r="17145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006" cy="1947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E229E" id="Rectangle 19" o:spid="_x0000_s1026" style="position:absolute;margin-left:-1.15pt;margin-top:.05pt;width:417.15pt;height:153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72C1F8" wp14:editId="73A10A2B">
            <wp:extent cx="5278755" cy="194754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824C" w14:textId="77777777" w:rsidR="00045C43" w:rsidRDefault="00045C43" w:rsidP="007E53B8">
      <w:pPr>
        <w:pStyle w:val="FigureCaption"/>
      </w:pPr>
      <w:bookmarkStart w:id="215" w:name="_Toc444535284"/>
      <w:r>
        <w:t xml:space="preserve">Figure </w:t>
      </w:r>
      <w:r w:rsidR="001D383C">
        <w:t>32</w:t>
      </w:r>
      <w:r>
        <w:t>: Grievance Management</w:t>
      </w:r>
      <w:bookmarkEnd w:id="215"/>
    </w:p>
    <w:p w14:paraId="7DE475F2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ECDE488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08DCB0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AB2F782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3A91CE2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C518FD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35C64BE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5803BA0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69D7A45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626857F8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3F5077A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20599AF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BE585F2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46D2758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0BC466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177A3867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0384AB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F27E2E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BDF538B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194FB79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0B803417" w14:textId="7F90CEBA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60216C">
              <w:t>Admin</w:t>
            </w:r>
            <w:r>
              <w:t>.</w:t>
            </w:r>
          </w:p>
          <w:p w14:paraId="505B15BE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lastRenderedPageBreak/>
              <w:t xml:space="preserve">Pending with User: When a response is awaited from the </w:t>
            </w:r>
            <w:r w:rsidR="00BF2AEA">
              <w:t>Distributor</w:t>
            </w:r>
            <w:r>
              <w:t>.</w:t>
            </w:r>
          </w:p>
          <w:p w14:paraId="515E0D7D" w14:textId="7157A97B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60216C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2FAD1DA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A97A500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16A1CC44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58260952" w14:textId="4B0DD3E3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2B377715" wp14:editId="09E03D18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60216C">
              <w:t>Admin</w:t>
            </w:r>
            <w:r>
              <w:t xml:space="preserve"> </w:t>
            </w:r>
            <w:r w:rsidR="00DA5D48">
              <w:t xml:space="preserve">or </w:t>
            </w:r>
            <w:r w:rsidR="00BF2AEA">
              <w:t>Distributor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4640669B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7A947ABC" wp14:editId="2D358744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F2AEA">
              <w:t>Distributor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1F57653D" w14:textId="77777777" w:rsidR="005E388D" w:rsidRDefault="005E388D" w:rsidP="000B0CE4">
      <w:pPr>
        <w:pStyle w:val="BodyText2"/>
      </w:pPr>
    </w:p>
    <w:p w14:paraId="76D39944" w14:textId="77777777" w:rsidR="00261090" w:rsidRDefault="007243D7" w:rsidP="007243D7">
      <w:pPr>
        <w:pStyle w:val="Heading2"/>
      </w:pPr>
      <w:bookmarkStart w:id="216" w:name="_Toc73694951"/>
      <w:r>
        <w:t>Filter Grievances</w:t>
      </w:r>
      <w:bookmarkEnd w:id="216"/>
    </w:p>
    <w:p w14:paraId="2EABCA2D" w14:textId="6C867D36" w:rsidR="007243D7" w:rsidRDefault="00976ADF" w:rsidP="000B0CE4">
      <w:pPr>
        <w:pStyle w:val="BodyText2"/>
      </w:pPr>
      <w:r>
        <w:t xml:space="preserve">The </w:t>
      </w:r>
      <w:r w:rsidR="00BF2AEA">
        <w:t>Distributor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F2AEA">
        <w:t>Distributor</w:t>
      </w:r>
      <w:r>
        <w:t xml:space="preserve"> </w:t>
      </w:r>
      <w:r w:rsidR="007243D7">
        <w:t xml:space="preserve">can view only those grievances that are pending with the CEIR </w:t>
      </w:r>
      <w:r w:rsidR="0060216C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0F77FF96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0994CBCD" w14:textId="22011DF8" w:rsidR="00C54724" w:rsidRDefault="00CA6CEC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993170A" wp14:editId="18EB7B5E">
                <wp:simplePos x="0" y="0"/>
                <wp:positionH relativeFrom="column">
                  <wp:posOffset>1289866</wp:posOffset>
                </wp:positionH>
                <wp:positionV relativeFrom="paragraph">
                  <wp:posOffset>592183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7D730" w14:textId="77777777" w:rsidR="00436679" w:rsidRDefault="00436679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3170A" id="Rectangle 262" o:spid="_x0000_s1030" style="position:absolute;left:0;text-align:left;margin-left:101.55pt;margin-top:46.6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" filled="f" strokecolor="#ffc000 [3207]" strokeweight="2pt">
                <v:textbox>
                  <w:txbxContent>
                    <w:p w14:paraId="4F37D730" w14:textId="77777777" w:rsidR="00436679" w:rsidRDefault="00436679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6D5BF9" wp14:editId="4A1FAD03">
                <wp:simplePos x="0" y="0"/>
                <wp:positionH relativeFrom="column">
                  <wp:posOffset>42726</wp:posOffset>
                </wp:positionH>
                <wp:positionV relativeFrom="paragraph">
                  <wp:posOffset>168094</wp:posOffset>
                </wp:positionV>
                <wp:extent cx="4914900" cy="636814"/>
                <wp:effectExtent l="0" t="0" r="19050" b="1143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6368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F3529" id="Rectangle 261" o:spid="_x0000_s1026" style="position:absolute;margin-left:3.35pt;margin-top:13.25pt;width:387pt;height:50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48F0BC" wp14:editId="28629723">
            <wp:extent cx="5278755" cy="1863725"/>
            <wp:effectExtent l="0" t="0" r="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4B1" w14:textId="77777777" w:rsidR="00045C43" w:rsidRPr="007243D7" w:rsidRDefault="00045C43" w:rsidP="007E53B8">
      <w:pPr>
        <w:pStyle w:val="FigureCaption"/>
        <w:rPr>
          <w:u w:val="single"/>
        </w:rPr>
      </w:pPr>
      <w:bookmarkStart w:id="217" w:name="_Toc444535285"/>
      <w:r>
        <w:t xml:space="preserve">Figure </w:t>
      </w:r>
      <w:r w:rsidR="001D383C">
        <w:t>33</w:t>
      </w:r>
      <w:r>
        <w:t>: Filter Grievances</w:t>
      </w:r>
      <w:bookmarkEnd w:id="217"/>
    </w:p>
    <w:p w14:paraId="42012D23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422D727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lastRenderedPageBreak/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648CA4B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14:paraId="0297820F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096525CF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08683E10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22219757" w14:textId="515B2113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60216C">
        <w:t>Admin</w:t>
      </w:r>
    </w:p>
    <w:p w14:paraId="7DB79D47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08199A58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5942C4A9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717F650D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F54A5E0" w14:textId="26D1AC6D" w:rsidR="00045C43" w:rsidRDefault="00CA6CEC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54D0A8F7" wp14:editId="741CDC76">
            <wp:extent cx="5278755" cy="187198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97C" w14:textId="77777777" w:rsidR="00A951C6" w:rsidRPr="007243D7" w:rsidRDefault="00A951C6" w:rsidP="00A951C6">
      <w:pPr>
        <w:pStyle w:val="FigureCaption"/>
        <w:rPr>
          <w:u w:val="single"/>
        </w:rPr>
      </w:pPr>
      <w:bookmarkStart w:id="218" w:name="_Toc444535286"/>
      <w:r>
        <w:t xml:space="preserve">Figure </w:t>
      </w:r>
      <w:r w:rsidR="001D383C">
        <w:t>34</w:t>
      </w:r>
      <w:r>
        <w:t>: Filter</w:t>
      </w:r>
      <w:r w:rsidR="006659F6">
        <w:t>ed</w:t>
      </w:r>
      <w:r>
        <w:t xml:space="preserve"> Grievances</w:t>
      </w:r>
      <w:bookmarkEnd w:id="218"/>
    </w:p>
    <w:p w14:paraId="732F4C90" w14:textId="05852313" w:rsidR="008A50C2" w:rsidRPr="002460BA" w:rsidRDefault="008A50C2" w:rsidP="008A50C2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>” button. This will reset all the filter values applied on the page</w:t>
      </w:r>
      <w:r w:rsidR="00D02A23">
        <w:t xml:space="preserve"> and also refresh the data table</w:t>
      </w:r>
      <w:r>
        <w:t xml:space="preserve">.                                                                                                                                </w:t>
      </w:r>
    </w:p>
    <w:p w14:paraId="789928F2" w14:textId="77777777" w:rsidR="008A50C2" w:rsidRDefault="008A50C2" w:rsidP="008A50C2">
      <w:pPr>
        <w:pStyle w:val="Heading2"/>
      </w:pPr>
      <w:bookmarkStart w:id="219" w:name="_Toc73694952"/>
      <w:r>
        <w:t>Sorting Consignments</w:t>
      </w:r>
      <w:bookmarkEnd w:id="219"/>
    </w:p>
    <w:p w14:paraId="26C4B6D7" w14:textId="77777777" w:rsidR="008A50C2" w:rsidRDefault="008A50C2" w:rsidP="008A50C2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63A7115F" w14:textId="77777777" w:rsidR="008A50C2" w:rsidRDefault="008A50C2" w:rsidP="008A50C2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E4BDBFC" w14:textId="164390E9" w:rsidR="00A951C6" w:rsidRDefault="008A50C2" w:rsidP="00793FF2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8D25AF" wp14:editId="12D7B9D7">
                <wp:simplePos x="0" y="0"/>
                <wp:positionH relativeFrom="column">
                  <wp:posOffset>981619</wp:posOffset>
                </wp:positionH>
                <wp:positionV relativeFrom="paragraph">
                  <wp:posOffset>1009832</wp:posOffset>
                </wp:positionV>
                <wp:extent cx="169727" cy="106136"/>
                <wp:effectExtent l="0" t="0" r="20955" b="2730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27" cy="10613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31823B" w14:textId="77777777" w:rsidR="008A50C2" w:rsidRDefault="008A50C2" w:rsidP="008A5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D25AF" id="Rectangle 148" o:spid="_x0000_s1031" style="position:absolute;left:0;text-align:left;margin-left:77.3pt;margin-top:79.5pt;width:13.35pt;height: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" filled="f" strokecolor="#ffc000 [3207]" strokeweight="2pt">
                <v:textbox>
                  <w:txbxContent>
                    <w:p w14:paraId="5231823B" w14:textId="77777777" w:rsidR="008A50C2" w:rsidRDefault="008A50C2" w:rsidP="008A50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8100A8" wp14:editId="4AD57F5C">
            <wp:extent cx="5278755" cy="2034540"/>
            <wp:effectExtent l="0" t="0" r="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2ED1" w14:textId="02F87541" w:rsidR="00623E70" w:rsidRDefault="00623E70" w:rsidP="00623E70">
      <w:pPr>
        <w:pStyle w:val="BodyText2"/>
        <w:ind w:left="426"/>
        <w:jc w:val="center"/>
      </w:pPr>
      <w:r>
        <w:t>Figure 3</w:t>
      </w:r>
      <w:r w:rsidR="00675CD9">
        <w:t>5: Sort Grievances</w:t>
      </w:r>
    </w:p>
    <w:p w14:paraId="2F432665" w14:textId="77777777" w:rsidR="007243D7" w:rsidRDefault="005937A5" w:rsidP="00045C43">
      <w:pPr>
        <w:pStyle w:val="Heading2"/>
      </w:pPr>
      <w:bookmarkStart w:id="220" w:name="_Toc73694861"/>
      <w:bookmarkStart w:id="221" w:name="_Toc73694884"/>
      <w:bookmarkStart w:id="222" w:name="_Toc73694907"/>
      <w:bookmarkStart w:id="223" w:name="_Toc73694930"/>
      <w:bookmarkStart w:id="224" w:name="_Toc73694953"/>
      <w:bookmarkStart w:id="225" w:name="_Toc73694954"/>
      <w:bookmarkEnd w:id="220"/>
      <w:bookmarkEnd w:id="221"/>
      <w:bookmarkEnd w:id="222"/>
      <w:bookmarkEnd w:id="223"/>
      <w:bookmarkEnd w:id="224"/>
      <w:r>
        <w:t>Export</w:t>
      </w:r>
      <w:r w:rsidR="00045C43">
        <w:t xml:space="preserve"> Grievances</w:t>
      </w:r>
      <w:bookmarkEnd w:id="225"/>
    </w:p>
    <w:p w14:paraId="3E24ADFC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033665A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6EEA614F" w14:textId="77777777"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770D1C" wp14:editId="4AFCB84F">
                <wp:simplePos x="0" y="0"/>
                <wp:positionH relativeFrom="column">
                  <wp:posOffset>263162</wp:posOffset>
                </wp:positionH>
                <wp:positionV relativeFrom="paragraph">
                  <wp:posOffset>281849</wp:posOffset>
                </wp:positionV>
                <wp:extent cx="5295900" cy="1698172"/>
                <wp:effectExtent l="0" t="0" r="19050" b="16510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698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EC045" id="Rectangle 461" o:spid="_x0000_s1026" style="position:absolute;margin-left:20.7pt;margin-top:22.2pt;width:417pt;height:133.7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2179D838" w14:textId="01D12BEE" w:rsidR="00E33E46" w:rsidRDefault="00433290" w:rsidP="00921A76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AED191" wp14:editId="23B0ECFE">
                <wp:simplePos x="0" y="0"/>
                <wp:positionH relativeFrom="column">
                  <wp:posOffset>3153138</wp:posOffset>
                </wp:positionH>
                <wp:positionV relativeFrom="paragraph">
                  <wp:posOffset>728073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019F8" w14:textId="77777777" w:rsidR="00436679" w:rsidRDefault="00436679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ED191" id="Rectangle 265" o:spid="_x0000_s1032" style="position:absolute;left:0;text-align:left;margin-left:248.3pt;margin-top:57.35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uhpA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" filled="f" strokecolor="#ffc000 [3207]" strokeweight="2pt">
                <v:textbox>
                  <w:txbxContent>
                    <w:p w14:paraId="3EA019F8" w14:textId="77777777" w:rsidR="00436679" w:rsidRDefault="00436679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A6CEC">
        <w:rPr>
          <w:noProof/>
        </w:rPr>
        <w:drawing>
          <wp:inline distT="0" distB="0" distL="0" distR="0" wp14:anchorId="22FF789B" wp14:editId="1D55BC38">
            <wp:extent cx="5278755" cy="1651000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6" w:name="_Toc444535287"/>
      <w:r w:rsidR="00E33E46">
        <w:t xml:space="preserve">Figure </w:t>
      </w:r>
      <w:r w:rsidR="001D383C">
        <w:t>3</w:t>
      </w:r>
      <w:r w:rsidR="009461F5">
        <w:t>6</w:t>
      </w:r>
      <w:r w:rsidR="00E33E46">
        <w:t>: Grievance Management</w:t>
      </w:r>
      <w:bookmarkEnd w:id="226"/>
    </w:p>
    <w:p w14:paraId="5A68A16D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B05BE91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7C4E5BE5" wp14:editId="65285454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CB710" w14:textId="508F0BC6" w:rsidR="009915B5" w:rsidRDefault="00976ADF" w:rsidP="007E53B8">
      <w:pPr>
        <w:pStyle w:val="FigureCaption"/>
      </w:pPr>
      <w:r>
        <w:t xml:space="preserve">  </w:t>
      </w:r>
      <w:bookmarkStart w:id="227" w:name="_Toc444535288"/>
      <w:r w:rsidR="009915B5" w:rsidRPr="00D405A8">
        <w:t xml:space="preserve">Figure </w:t>
      </w:r>
      <w:r w:rsidR="001D383C">
        <w:t>3</w:t>
      </w:r>
      <w:r w:rsidR="001847E5">
        <w:t>7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27"/>
      <w:r w:rsidR="009915B5">
        <w:t xml:space="preserve"> </w:t>
      </w:r>
    </w:p>
    <w:p w14:paraId="33B7BA5A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2A74EADC" w14:textId="4B7173D8" w:rsidR="0036447D" w:rsidRDefault="008B1BA9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A760095" wp14:editId="38D14231">
            <wp:extent cx="5278755" cy="909320"/>
            <wp:effectExtent l="0" t="0" r="0" b="508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D6E" w14:textId="5E7AF825" w:rsidR="009915B5" w:rsidRDefault="009915B5" w:rsidP="007E53B8">
      <w:pPr>
        <w:pStyle w:val="FigureCaption"/>
      </w:pPr>
      <w:bookmarkStart w:id="228" w:name="_Toc444535289"/>
      <w:r>
        <w:t xml:space="preserve">Figure </w:t>
      </w:r>
      <w:r w:rsidR="001D383C">
        <w:t>3</w:t>
      </w:r>
      <w:r w:rsidR="00AE2355">
        <w:t>8</w:t>
      </w:r>
      <w:r>
        <w:t xml:space="preserve">: </w:t>
      </w:r>
      <w:r w:rsidR="000F5679">
        <w:t>Exported Grievances</w:t>
      </w:r>
      <w:bookmarkEnd w:id="228"/>
    </w:p>
    <w:p w14:paraId="010A180E" w14:textId="3622DA1A" w:rsidR="005937A5" w:rsidRDefault="0070762E" w:rsidP="00D5498E">
      <w:pPr>
        <w:pStyle w:val="BodyText2"/>
      </w:pPr>
      <w:r>
        <w:t xml:space="preserve">Instead of exporting all the grievances, </w:t>
      </w:r>
      <w:r w:rsidR="00BF2AEA">
        <w:t>Distributor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80"/>
      <w:headerReference w:type="first" r:id="rId81"/>
      <w:footerReference w:type="first" r:id="rId82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1DA19" w14:textId="77777777" w:rsidR="00D22838" w:rsidRDefault="00D22838">
      <w:r>
        <w:separator/>
      </w:r>
    </w:p>
    <w:p w14:paraId="00E8A683" w14:textId="77777777" w:rsidR="00D22838" w:rsidRDefault="00D22838"/>
  </w:endnote>
  <w:endnote w:type="continuationSeparator" w:id="0">
    <w:p w14:paraId="12D31550" w14:textId="77777777" w:rsidR="00D22838" w:rsidRDefault="00D22838">
      <w:r>
        <w:continuationSeparator/>
      </w:r>
    </w:p>
    <w:p w14:paraId="46E55B47" w14:textId="77777777" w:rsidR="00D22838" w:rsidRDefault="00D228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7E43" w14:textId="77777777" w:rsidR="00436679" w:rsidRPr="0089039A" w:rsidRDefault="00436679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93820" w14:textId="77777777" w:rsidR="00436679" w:rsidRPr="003912B1" w:rsidRDefault="00436679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C2AF4C6" w14:textId="77777777" w:rsidR="00436679" w:rsidRDefault="00436679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11F30" w14:textId="77777777" w:rsidR="00436679" w:rsidRDefault="00436679" w:rsidP="008E4210">
    <w:pPr>
      <w:pStyle w:val="Code"/>
    </w:pPr>
  </w:p>
  <w:p w14:paraId="39064583" w14:textId="77777777" w:rsidR="00436679" w:rsidRPr="00805B5D" w:rsidRDefault="00436679" w:rsidP="008E4210">
    <w:pPr>
      <w:pStyle w:val="BodyText2"/>
    </w:pPr>
  </w:p>
  <w:p w14:paraId="40A57A99" w14:textId="77777777" w:rsidR="00436679" w:rsidRPr="00FC40C3" w:rsidRDefault="00436679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3FCAE" w14:textId="77777777" w:rsidR="00436679" w:rsidRPr="00531438" w:rsidRDefault="00436679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C4FBD" w14:textId="77777777" w:rsidR="00436679" w:rsidRDefault="00436679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23DBE8F1" w14:textId="77777777" w:rsidR="00436679" w:rsidRPr="00A27E48" w:rsidRDefault="00436679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8D44F" w14:textId="77777777" w:rsidR="00D22838" w:rsidRDefault="00D22838">
      <w:r>
        <w:separator/>
      </w:r>
    </w:p>
    <w:p w14:paraId="05A5A375" w14:textId="77777777" w:rsidR="00D22838" w:rsidRDefault="00D22838"/>
  </w:footnote>
  <w:footnote w:type="continuationSeparator" w:id="0">
    <w:p w14:paraId="4978E027" w14:textId="77777777" w:rsidR="00D22838" w:rsidRDefault="00D22838">
      <w:r>
        <w:continuationSeparator/>
      </w:r>
    </w:p>
    <w:p w14:paraId="3D3C2411" w14:textId="77777777" w:rsidR="00D22838" w:rsidRDefault="00D228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8E94E" w14:textId="77777777" w:rsidR="00436679" w:rsidRDefault="00436679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62412A7" wp14:editId="50EC46B1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6B401C" w14:textId="77777777" w:rsidR="00436679" w:rsidRDefault="0043667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D4B7E" w14:textId="77777777" w:rsidR="00436679" w:rsidRDefault="0043667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360CCB8" wp14:editId="039A6F36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6961D4E" w14:textId="77777777" w:rsidR="00436679" w:rsidRDefault="0043667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Distributor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9E75C" w14:textId="77777777" w:rsidR="00436679" w:rsidRDefault="00436679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89344" w14:textId="77777777" w:rsidR="00436679" w:rsidRDefault="00436679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56A91F37" wp14:editId="311F6E7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6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DDD1A14" wp14:editId="463E451C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48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27A3A" w14:textId="77777777" w:rsidR="00436679" w:rsidRDefault="0043667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5DEE26D3" wp14:editId="14545CD3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4A47E0BB" w14:textId="77777777" w:rsidR="00436679" w:rsidRDefault="0043667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71D3E" w14:textId="77777777" w:rsidR="00436679" w:rsidRDefault="00436679">
    <w:r>
      <w:rPr>
        <w:noProof/>
      </w:rPr>
      <w:drawing>
        <wp:anchor distT="0" distB="0" distL="114300" distR="114300" simplePos="0" relativeHeight="251666432" behindDoc="1" locked="0" layoutInCell="1" allowOverlap="1" wp14:anchorId="0379BAE9" wp14:editId="70042F38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49848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76.7pt;height:76.7pt" o:bullet="t">
        <v:imagedata r:id="rId1" o:title="bullet"/>
      </v:shape>
    </w:pict>
  </w:numPicBullet>
  <w:numPicBullet w:numPicBulletId="1">
    <w:pict>
      <v:shape w14:anchorId="20DBFD7A" id="_x0000_i1069" type="#_x0000_t75" alt="A close up of a logo&#10;&#10;Description automatically generated" style="width:48pt;height:43.3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C58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3ED6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7E5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AF0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7EC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94F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0AE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414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3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167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9D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A3A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BC6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16C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3E70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B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5CD9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9C8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1889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993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4E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55D8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0C2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BA9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616D"/>
    <w:rsid w:val="008E662B"/>
    <w:rsid w:val="008E6F67"/>
    <w:rsid w:val="008E74E4"/>
    <w:rsid w:val="008E7622"/>
    <w:rsid w:val="008F0847"/>
    <w:rsid w:val="008F0ED5"/>
    <w:rsid w:val="008F1020"/>
    <w:rsid w:val="008F10A5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1A76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1E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1F5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8B1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9FD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027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55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12C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86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5FC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7AB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3C5F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6CEC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0D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7D4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23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838"/>
    <w:rsid w:val="00D22BA7"/>
    <w:rsid w:val="00D22DE9"/>
    <w:rsid w:val="00D2304A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1B5"/>
    <w:rsid w:val="00D83304"/>
    <w:rsid w:val="00D836E6"/>
    <w:rsid w:val="00D83C1E"/>
    <w:rsid w:val="00D842E1"/>
    <w:rsid w:val="00D845C4"/>
    <w:rsid w:val="00D85498"/>
    <w:rsid w:val="00D85573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52D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030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19"/>
    <w:rsid w:val="00E74B28"/>
    <w:rsid w:val="00E75613"/>
    <w:rsid w:val="00E7568B"/>
    <w:rsid w:val="00E757D6"/>
    <w:rsid w:val="00E7588A"/>
    <w:rsid w:val="00E75C0E"/>
    <w:rsid w:val="00E75D3D"/>
    <w:rsid w:val="00E76A0E"/>
    <w:rsid w:val="00E76B2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13E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242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170F16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5.gif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gif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gi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eader" Target="header5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4.png"/><Relationship Id="rId33" Type="http://schemas.openxmlformats.org/officeDocument/2006/relationships/image" Target="media/image22.gi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microsoft.com/office/2007/relationships/hdphoto" Target="media/hdphoto1.wdp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A6F42-5ADE-49F6-A880-1A0199509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94</TotalTime>
  <Pages>1</Pages>
  <Words>3930</Words>
  <Characters>22405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26283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45</cp:revision>
  <cp:lastPrinted>2021-06-17T04:11:00Z</cp:lastPrinted>
  <dcterms:created xsi:type="dcterms:W3CDTF">2021-06-02T12:19:00Z</dcterms:created>
  <dcterms:modified xsi:type="dcterms:W3CDTF">2021-06-17T04:11:00Z</dcterms:modified>
</cp:coreProperties>
</file>