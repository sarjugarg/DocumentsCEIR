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ED86D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4C7329E" wp14:editId="18EDDD00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7B404" w14:textId="77777777" w:rsidR="0092423E" w:rsidRPr="003236E0" w:rsidRDefault="0092423E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TRC 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</w:t>
                            </w:r>
                            <w:proofErr w:type="gramEnd"/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C732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1857B404" w14:textId="77777777" w:rsidR="0092423E" w:rsidRPr="003236E0" w:rsidRDefault="0092423E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gram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TRC 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</w:t>
                      </w:r>
                      <w:proofErr w:type="gramEnd"/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43F761" wp14:editId="62762EC9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5D3A79" w14:textId="77777777" w:rsidR="0092423E" w:rsidRDefault="0092423E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3F761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155D3A79" w14:textId="77777777" w:rsidR="0092423E" w:rsidRDefault="0092423E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6AEDBA3F" wp14:editId="3D0EEBF0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7ADDA" w14:textId="77777777" w:rsidR="0092423E" w:rsidRPr="00B44664" w:rsidRDefault="0092423E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BA3F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6D37ADDA" w14:textId="77777777" w:rsidR="0092423E" w:rsidRPr="00B44664" w:rsidRDefault="0092423E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07E2325" wp14:editId="0216E477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BC85E5" w14:textId="77777777" w:rsidR="0092423E" w:rsidRDefault="0092423E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E2325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2BBC85E5" w14:textId="77777777" w:rsidR="0092423E" w:rsidRDefault="0092423E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77117C80" w14:textId="77777777" w:rsidR="00241514" w:rsidRPr="00C70F9A" w:rsidRDefault="00241514" w:rsidP="00E00694">
      <w:pPr>
        <w:pStyle w:val="TableNames"/>
      </w:pPr>
      <w:bookmarkStart w:id="1" w:name="_Toc385937347"/>
      <w:bookmarkStart w:id="2" w:name="_Toc386724013"/>
      <w:bookmarkStart w:id="3" w:name="_Toc387651072"/>
      <w:bookmarkStart w:id="4" w:name="_Toc389744743"/>
      <w:bookmarkStart w:id="5" w:name="_Toc389841230"/>
      <w:bookmarkStart w:id="6" w:name="_Toc390091307"/>
      <w:bookmarkStart w:id="7" w:name="_Toc390091900"/>
      <w:bookmarkStart w:id="8" w:name="_Toc390092071"/>
      <w:bookmarkStart w:id="9" w:name="_Toc392664615"/>
      <w:bookmarkStart w:id="10" w:name="_Toc393985733"/>
      <w:bookmarkStart w:id="11" w:name="_Toc395257988"/>
      <w:bookmarkStart w:id="12" w:name="_Toc395277600"/>
      <w:bookmarkStart w:id="13" w:name="_Toc395345882"/>
      <w:bookmarkStart w:id="14" w:name="_Toc395346384"/>
      <w:bookmarkStart w:id="15" w:name="_Toc395539090"/>
      <w:bookmarkStart w:id="16" w:name="_Toc395597821"/>
      <w:bookmarkStart w:id="17" w:name="_Toc395598050"/>
      <w:bookmarkStart w:id="18" w:name="_Toc395598299"/>
      <w:bookmarkStart w:id="19" w:name="_Toc395600352"/>
      <w:bookmarkStart w:id="20" w:name="_Toc395713687"/>
      <w:bookmarkStart w:id="21" w:name="_Toc398654253"/>
      <w:bookmarkStart w:id="22" w:name="_Toc399322644"/>
      <w:bookmarkStart w:id="23" w:name="_Toc402788471"/>
      <w:bookmarkStart w:id="24" w:name="_Toc406498746"/>
      <w:bookmarkStart w:id="25" w:name="_Toc406669273"/>
      <w:bookmarkStart w:id="26" w:name="_Toc407109268"/>
      <w:bookmarkStart w:id="27" w:name="_Toc408930297"/>
      <w:bookmarkStart w:id="28" w:name="_Toc408930526"/>
      <w:bookmarkStart w:id="29" w:name="_Toc409003656"/>
      <w:bookmarkStart w:id="30" w:name="_Toc409003727"/>
      <w:bookmarkStart w:id="31" w:name="_Toc409003767"/>
      <w:bookmarkStart w:id="32" w:name="_Toc409004075"/>
      <w:bookmarkStart w:id="33" w:name="_Toc409540863"/>
      <w:bookmarkStart w:id="34" w:name="_Toc409780154"/>
      <w:bookmarkStart w:id="35" w:name="_Toc410059042"/>
      <w:bookmarkStart w:id="36" w:name="_Toc410380744"/>
      <w:bookmarkStart w:id="37" w:name="_Toc410394430"/>
      <w:bookmarkStart w:id="38" w:name="_Toc410403358"/>
      <w:bookmarkStart w:id="39" w:name="_Toc410834271"/>
      <w:bookmarkStart w:id="40" w:name="_Toc411523913"/>
      <w:bookmarkStart w:id="41" w:name="_Toc414375659"/>
      <w:bookmarkStart w:id="42" w:name="_Toc414543160"/>
      <w:bookmarkStart w:id="43" w:name="_Toc414868276"/>
      <w:bookmarkStart w:id="44" w:name="_Toc416703718"/>
      <w:bookmarkStart w:id="45" w:name="_Toc416703828"/>
      <w:bookmarkStart w:id="46" w:name="_Toc418250451"/>
      <w:bookmarkStart w:id="47" w:name="_Toc418606563"/>
      <w:bookmarkStart w:id="48" w:name="_Toc420937618"/>
      <w:bookmarkStart w:id="49" w:name="_Toc421114948"/>
      <w:bookmarkStart w:id="50" w:name="_Toc31537549"/>
      <w:bookmarkStart w:id="51" w:name="_Toc31556089"/>
      <w:bookmarkStart w:id="52" w:name="_Toc31633662"/>
      <w:bookmarkStart w:id="53" w:name="_Toc31884129"/>
      <w:bookmarkStart w:id="54" w:name="_Toc31898962"/>
      <w:bookmarkStart w:id="55" w:name="_Toc31899945"/>
      <w:bookmarkStart w:id="56" w:name="_Toc31900096"/>
      <w:bookmarkStart w:id="57" w:name="_Toc31900163"/>
      <w:bookmarkStart w:id="58" w:name="_Toc31900207"/>
      <w:bookmarkStart w:id="59" w:name="_Toc31900285"/>
      <w:bookmarkStart w:id="60" w:name="_Toc31961532"/>
      <w:bookmarkStart w:id="61" w:name="_Toc31988933"/>
      <w:bookmarkStart w:id="62" w:name="_Toc32478497"/>
      <w:bookmarkStart w:id="63" w:name="_Toc32485177"/>
      <w:bookmarkStart w:id="64" w:name="_Toc32485225"/>
      <w:bookmarkStart w:id="65" w:name="_Toc33605928"/>
      <w:bookmarkStart w:id="66" w:name="_Toc34858061"/>
      <w:bookmarkStart w:id="67" w:name="_Toc354994306"/>
      <w:r w:rsidRPr="00C70F9A">
        <w:lastRenderedPageBreak/>
        <w:t>Document Change History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74E22F76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6E427140" w14:textId="77777777" w:rsidTr="0001372C">
        <w:tc>
          <w:tcPr>
            <w:tcW w:w="2282" w:type="dxa"/>
            <w:shd w:val="clear" w:color="auto" w:fill="5B9BD5" w:themeFill="accent1"/>
          </w:tcPr>
          <w:p w14:paraId="2443B08A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53D85C8C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2E634C77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2793065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9751638" w14:textId="77777777" w:rsidTr="0001372C">
        <w:tc>
          <w:tcPr>
            <w:tcW w:w="2282" w:type="dxa"/>
          </w:tcPr>
          <w:p w14:paraId="05FF86EF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36E83AD8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062636E8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03150BDF" w14:textId="77777777" w:rsidR="004F2CE7" w:rsidRPr="00BD7ABF" w:rsidRDefault="0092423E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7BE242A0" w14:textId="77777777" w:rsidR="004F2CE7" w:rsidRDefault="004F2CE7" w:rsidP="00531438">
      <w:pPr>
        <w:pStyle w:val="BodyText20"/>
      </w:pPr>
    </w:p>
    <w:p w14:paraId="3222F4A1" w14:textId="77777777" w:rsidR="004F2CE7" w:rsidRPr="00531438" w:rsidRDefault="004F2CE7" w:rsidP="00531438">
      <w:pPr>
        <w:pStyle w:val="BodyText20"/>
      </w:pPr>
    </w:p>
    <w:p w14:paraId="020F8BC0" w14:textId="77777777" w:rsidR="00531438" w:rsidRPr="00531438" w:rsidRDefault="00531438" w:rsidP="00531438">
      <w:pPr>
        <w:pStyle w:val="BodyText20"/>
      </w:pPr>
    </w:p>
    <w:p w14:paraId="2970EE43" w14:textId="77777777" w:rsidR="00531438" w:rsidRPr="00531438" w:rsidRDefault="00531438" w:rsidP="00531438">
      <w:pPr>
        <w:pStyle w:val="BodyText20"/>
      </w:pPr>
    </w:p>
    <w:p w14:paraId="6C714BF1" w14:textId="77777777" w:rsidR="00531438" w:rsidRPr="00531438" w:rsidRDefault="00531438" w:rsidP="00531438">
      <w:pPr>
        <w:pStyle w:val="BodyText20"/>
      </w:pPr>
    </w:p>
    <w:p w14:paraId="517B57F5" w14:textId="77777777" w:rsidR="00531438" w:rsidRPr="00531438" w:rsidRDefault="00531438" w:rsidP="00531438">
      <w:pPr>
        <w:pStyle w:val="BodyText20"/>
      </w:pPr>
    </w:p>
    <w:p w14:paraId="03EA3224" w14:textId="77777777" w:rsidR="00531438" w:rsidRPr="00531438" w:rsidRDefault="00531438" w:rsidP="00531438">
      <w:pPr>
        <w:pStyle w:val="BodyText20"/>
      </w:pPr>
    </w:p>
    <w:p w14:paraId="4A924447" w14:textId="77777777" w:rsidR="00531438" w:rsidRPr="00531438" w:rsidRDefault="00531438" w:rsidP="00531438">
      <w:pPr>
        <w:pStyle w:val="BodyText20"/>
      </w:pPr>
    </w:p>
    <w:p w14:paraId="68523048" w14:textId="77777777" w:rsidR="00531438" w:rsidRDefault="00531438" w:rsidP="00531438">
      <w:pPr>
        <w:pStyle w:val="BodyText20"/>
      </w:pPr>
    </w:p>
    <w:p w14:paraId="341327DA" w14:textId="77777777" w:rsidR="0040040A" w:rsidRDefault="0040040A" w:rsidP="00531438">
      <w:pPr>
        <w:pStyle w:val="BodyText20"/>
      </w:pPr>
    </w:p>
    <w:p w14:paraId="5DECAD09" w14:textId="77777777" w:rsidR="0040040A" w:rsidRDefault="0040040A" w:rsidP="00531438">
      <w:pPr>
        <w:pStyle w:val="BodyText20"/>
      </w:pPr>
    </w:p>
    <w:p w14:paraId="5BB7201D" w14:textId="77777777" w:rsidR="0040040A" w:rsidRDefault="0040040A" w:rsidP="00531438">
      <w:pPr>
        <w:pStyle w:val="BodyText20"/>
      </w:pPr>
    </w:p>
    <w:p w14:paraId="1B57DD51" w14:textId="77777777" w:rsidR="0040040A" w:rsidRDefault="0040040A" w:rsidP="00531438">
      <w:pPr>
        <w:pStyle w:val="BodyText20"/>
      </w:pPr>
    </w:p>
    <w:p w14:paraId="14D22BAB" w14:textId="77777777" w:rsidR="0040040A" w:rsidRDefault="0040040A" w:rsidP="00531438">
      <w:pPr>
        <w:pStyle w:val="BodyText20"/>
      </w:pPr>
    </w:p>
    <w:p w14:paraId="5DE1FE49" w14:textId="77777777" w:rsidR="0040040A" w:rsidRDefault="0040040A" w:rsidP="00531438">
      <w:pPr>
        <w:pStyle w:val="BodyText20"/>
      </w:pPr>
    </w:p>
    <w:p w14:paraId="41E51514" w14:textId="77777777" w:rsidR="0040040A" w:rsidRDefault="0040040A" w:rsidP="00531438">
      <w:pPr>
        <w:pStyle w:val="BodyText20"/>
      </w:pPr>
    </w:p>
    <w:p w14:paraId="0C6682F3" w14:textId="77777777" w:rsidR="0040040A" w:rsidRDefault="0040040A" w:rsidP="00531438">
      <w:pPr>
        <w:pStyle w:val="BodyText20"/>
      </w:pPr>
    </w:p>
    <w:p w14:paraId="53BA6038" w14:textId="77777777" w:rsidR="0040040A" w:rsidRDefault="0040040A" w:rsidP="00531438">
      <w:pPr>
        <w:pStyle w:val="BodyText20"/>
      </w:pPr>
    </w:p>
    <w:p w14:paraId="300A2A2C" w14:textId="77777777" w:rsidR="0040040A" w:rsidRDefault="0040040A" w:rsidP="00531438">
      <w:pPr>
        <w:pStyle w:val="BodyText20"/>
      </w:pPr>
    </w:p>
    <w:p w14:paraId="1100AE0F" w14:textId="77777777" w:rsidR="0040040A" w:rsidRDefault="0040040A" w:rsidP="00531438">
      <w:pPr>
        <w:pStyle w:val="BodyText20"/>
      </w:pPr>
    </w:p>
    <w:p w14:paraId="62222148" w14:textId="77777777" w:rsidR="0040040A" w:rsidRDefault="0040040A" w:rsidP="00531438">
      <w:pPr>
        <w:pStyle w:val="BodyText20"/>
      </w:pPr>
    </w:p>
    <w:p w14:paraId="5263AAF6" w14:textId="77777777" w:rsidR="0040040A" w:rsidRDefault="0040040A" w:rsidP="00531438">
      <w:pPr>
        <w:pStyle w:val="BodyText20"/>
      </w:pPr>
    </w:p>
    <w:p w14:paraId="54A2771B" w14:textId="77777777" w:rsidR="0040040A" w:rsidRDefault="0040040A" w:rsidP="00531438">
      <w:pPr>
        <w:pStyle w:val="BodyText20"/>
      </w:pPr>
    </w:p>
    <w:p w14:paraId="77C03B8B" w14:textId="77777777" w:rsidR="0040040A" w:rsidRDefault="0040040A" w:rsidP="00531438">
      <w:pPr>
        <w:pStyle w:val="BodyText20"/>
      </w:pPr>
    </w:p>
    <w:p w14:paraId="24B9438D" w14:textId="77777777" w:rsidR="0040040A" w:rsidRDefault="0040040A" w:rsidP="00531438">
      <w:pPr>
        <w:pStyle w:val="BodyText20"/>
      </w:pPr>
    </w:p>
    <w:p w14:paraId="72613C08" w14:textId="77777777" w:rsidR="0040040A" w:rsidRDefault="0040040A" w:rsidP="00531438">
      <w:pPr>
        <w:pStyle w:val="BodyText20"/>
      </w:pPr>
    </w:p>
    <w:p w14:paraId="1748E782" w14:textId="77777777" w:rsidR="0040040A" w:rsidRDefault="0040040A" w:rsidP="00531438">
      <w:pPr>
        <w:pStyle w:val="BodyText20"/>
      </w:pPr>
    </w:p>
    <w:p w14:paraId="62E62F94" w14:textId="77777777" w:rsidR="0040040A" w:rsidRDefault="0040040A" w:rsidP="00531438">
      <w:pPr>
        <w:pStyle w:val="BodyText20"/>
      </w:pPr>
    </w:p>
    <w:p w14:paraId="33BC3A4D" w14:textId="77777777" w:rsidR="0040040A" w:rsidRDefault="0040040A" w:rsidP="00531438">
      <w:pPr>
        <w:pStyle w:val="BodyText20"/>
      </w:pPr>
    </w:p>
    <w:p w14:paraId="57156746" w14:textId="77777777" w:rsidR="0040040A" w:rsidRDefault="0040040A" w:rsidP="00531438">
      <w:pPr>
        <w:pStyle w:val="BodyText20"/>
      </w:pPr>
    </w:p>
    <w:p w14:paraId="6B27D752" w14:textId="77777777" w:rsidR="0040040A" w:rsidRDefault="0040040A" w:rsidP="00531438">
      <w:pPr>
        <w:pStyle w:val="BodyText20"/>
      </w:pPr>
    </w:p>
    <w:p w14:paraId="727C5E65" w14:textId="77777777" w:rsidR="0040040A" w:rsidRDefault="0040040A" w:rsidP="00531438">
      <w:pPr>
        <w:pStyle w:val="BodyText20"/>
      </w:pPr>
    </w:p>
    <w:p w14:paraId="283E4167" w14:textId="77777777" w:rsidR="0040040A" w:rsidRPr="00531438" w:rsidRDefault="0040040A" w:rsidP="00531438">
      <w:pPr>
        <w:pStyle w:val="BodyText20"/>
      </w:pPr>
    </w:p>
    <w:p w14:paraId="775FD7DE" w14:textId="77777777" w:rsidR="00531438" w:rsidRPr="00531438" w:rsidRDefault="00531438" w:rsidP="00531438">
      <w:pPr>
        <w:pStyle w:val="BodyText20"/>
      </w:pPr>
    </w:p>
    <w:p w14:paraId="32E95C7B" w14:textId="77777777" w:rsidR="00531438" w:rsidRPr="00531438" w:rsidRDefault="00531438" w:rsidP="00531438">
      <w:pPr>
        <w:pStyle w:val="BodyText20"/>
      </w:pPr>
    </w:p>
    <w:p w14:paraId="3D8DA5D6" w14:textId="77777777" w:rsidR="00531438" w:rsidRPr="00531438" w:rsidRDefault="00531438" w:rsidP="00531438">
      <w:pPr>
        <w:pStyle w:val="BodyText20"/>
      </w:pPr>
    </w:p>
    <w:p w14:paraId="7E1FE3B2" w14:textId="77777777" w:rsidR="00531438" w:rsidRDefault="00531438" w:rsidP="00531438">
      <w:pPr>
        <w:pStyle w:val="BodyText20"/>
      </w:pPr>
    </w:p>
    <w:p w14:paraId="286F2584" w14:textId="77777777" w:rsidR="00BD7ABF" w:rsidRDefault="00BD7ABF" w:rsidP="00531438">
      <w:pPr>
        <w:pStyle w:val="BodyText20"/>
      </w:pPr>
    </w:p>
    <w:p w14:paraId="4AFF0A8D" w14:textId="77777777" w:rsidR="00BD7ABF" w:rsidRDefault="00BD7ABF" w:rsidP="00531438">
      <w:pPr>
        <w:pStyle w:val="BodyText20"/>
      </w:pPr>
    </w:p>
    <w:p w14:paraId="354495A5" w14:textId="77777777" w:rsidR="0001372C" w:rsidRDefault="0001372C" w:rsidP="00531438">
      <w:pPr>
        <w:pStyle w:val="BodyText20"/>
      </w:pPr>
    </w:p>
    <w:p w14:paraId="232DAD4A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7"/>
    </w:p>
    <w:bookmarkStart w:id="68" w:name="_Toc34858062" w:displacedByCustomXml="next"/>
    <w:bookmarkStart w:id="69" w:name="_Toc31988934" w:displacedByCustomXml="next"/>
    <w:bookmarkStart w:id="70" w:name="_Toc32478498" w:displacedByCustomXml="next"/>
    <w:bookmarkStart w:id="71" w:name="_Toc32485178" w:displacedByCustomXml="next"/>
    <w:bookmarkStart w:id="72" w:name="_Toc32485226" w:displacedByCustomXml="next"/>
    <w:bookmarkStart w:id="73" w:name="_Toc33605929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2A5DBB43" w14:textId="77777777" w:rsidR="000B0CE4" w:rsidRDefault="000B0CE4" w:rsidP="000B0CE4">
          <w:pPr>
            <w:pStyle w:val="TableNames"/>
          </w:pPr>
          <w:r>
            <w:t>Contents</w:t>
          </w:r>
          <w:bookmarkEnd w:id="73"/>
          <w:bookmarkEnd w:id="72"/>
          <w:bookmarkEnd w:id="71"/>
          <w:bookmarkEnd w:id="70"/>
          <w:bookmarkEnd w:id="69"/>
          <w:bookmarkEnd w:id="68"/>
        </w:p>
        <w:p w14:paraId="68E5C8D6" w14:textId="77777777" w:rsidR="0049289C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4858061" w:history="1">
            <w:r w:rsidR="0049289C" w:rsidRPr="005700A5">
              <w:rPr>
                <w:rStyle w:val="Hyperlink"/>
                <w:noProof/>
              </w:rPr>
              <w:t>Document Change History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_Toc34858061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i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5256AF3B" w14:textId="77777777" w:rsidR="0049289C" w:rsidRDefault="001C128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062" w:history="1">
            <w:r w:rsidR="0049289C" w:rsidRPr="005700A5">
              <w:rPr>
                <w:rStyle w:val="Hyperlink"/>
                <w:noProof/>
              </w:rPr>
              <w:t>Contents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_Toc34858062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ii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628D3D14" w14:textId="77777777" w:rsidR="0049289C" w:rsidRDefault="001C128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063" w:history="1">
            <w:r w:rsidR="0049289C" w:rsidRPr="005700A5">
              <w:rPr>
                <w:rStyle w:val="Hyperlink"/>
                <w:noProof/>
              </w:rPr>
              <w:t>Figures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_Toc34858063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iii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5F6D0F84" w14:textId="77777777" w:rsidR="0049289C" w:rsidRDefault="001C1287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064" w:history="1">
            <w:r w:rsidR="0049289C" w:rsidRPr="005700A5">
              <w:rPr>
                <w:rStyle w:val="Hyperlink"/>
                <w:noProof/>
              </w:rPr>
              <w:t>1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Overview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_Toc34858064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75F92054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65" w:history="1">
            <w:r w:rsidR="0049289C" w:rsidRPr="005700A5">
              <w:rPr>
                <w:rStyle w:val="Hyperlink"/>
                <w:noProof/>
              </w:rPr>
              <w:t>1.1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Scope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_Toc34858065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715A2D80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66" w:history="1">
            <w:r w:rsidR="0049289C" w:rsidRPr="005700A5">
              <w:rPr>
                <w:rStyle w:val="Hyperlink"/>
                <w:noProof/>
              </w:rPr>
              <w:t>1.2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Acronyms &amp; Abbreviations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_Toc34858066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2B90726D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67" w:history="1">
            <w:r w:rsidR="0049289C" w:rsidRPr="005700A5">
              <w:rPr>
                <w:rStyle w:val="Hyperlink"/>
                <w:noProof/>
              </w:rPr>
              <w:t>1.3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Conventions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_Toc34858067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5F827ADD" w14:textId="77777777" w:rsidR="0049289C" w:rsidRDefault="001C1287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068" w:history="1">
            <w:r w:rsidR="0049289C" w:rsidRPr="005700A5">
              <w:rPr>
                <w:rStyle w:val="Hyperlink"/>
                <w:noProof/>
              </w:rPr>
              <w:t>2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TRC  Operations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_Toc34858068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2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2BB06420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69" w:history="1">
            <w:r w:rsidR="0049289C" w:rsidRPr="005700A5">
              <w:rPr>
                <w:rStyle w:val="Hyperlink"/>
                <w:noProof/>
              </w:rPr>
              <w:t>2.1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Application Overview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_Toc34858069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2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28FDF26C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0" w:history="1">
            <w:r w:rsidR="0049289C" w:rsidRPr="005700A5">
              <w:rPr>
                <w:rStyle w:val="Hyperlink"/>
                <w:noProof/>
              </w:rPr>
              <w:t>2.2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Logging into the Application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_Toc34858070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2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3149E80F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1" w:history="1">
            <w:r w:rsidR="0049289C" w:rsidRPr="005700A5">
              <w:rPr>
                <w:rStyle w:val="Hyperlink"/>
                <w:noProof/>
              </w:rPr>
              <w:t>2.3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Application User Interface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_Toc34858071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8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7B586495" w14:textId="77777777" w:rsidR="0049289C" w:rsidRDefault="001C1287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34858072" w:history="1">
            <w:r w:rsidR="0049289C" w:rsidRPr="005700A5">
              <w:rPr>
                <w:rStyle w:val="Hyperlink"/>
                <w:noProof/>
              </w:rPr>
              <w:t>2.3.1</w:t>
            </w:r>
            <w:r w:rsidR="004928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Dashboard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_Toc34858072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11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09179FDE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3" w:history="1">
            <w:r w:rsidR="0049289C" w:rsidRPr="005700A5">
              <w:rPr>
                <w:rStyle w:val="Hyperlink"/>
                <w:noProof/>
              </w:rPr>
              <w:t>2.4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Manage Type Approval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_Toc34858073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14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6A5CC550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4" w:history="1">
            <w:r w:rsidR="0049289C" w:rsidRPr="005700A5">
              <w:rPr>
                <w:rStyle w:val="Hyperlink"/>
                <w:noProof/>
              </w:rPr>
              <w:t>2.5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Edit Type Approved Devices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_Toc34858074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19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040A7AB6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5" w:history="1">
            <w:r w:rsidR="0049289C" w:rsidRPr="005700A5">
              <w:rPr>
                <w:rStyle w:val="Hyperlink"/>
                <w:noProof/>
              </w:rPr>
              <w:t>2.6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Filter Type Approval Requests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_Toc34858075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20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21125A22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6" w:history="1">
            <w:r w:rsidR="0049289C" w:rsidRPr="005700A5">
              <w:rPr>
                <w:rStyle w:val="Hyperlink"/>
                <w:noProof/>
              </w:rPr>
              <w:t>2.7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Export Type Approved Devices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_Toc34858076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21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58187ECD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7" w:history="1">
            <w:r w:rsidR="0049289C" w:rsidRPr="005700A5">
              <w:rPr>
                <w:rStyle w:val="Hyperlink"/>
                <w:noProof/>
              </w:rPr>
              <w:t>2.8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Grievance Management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_Toc34858077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22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3EC55E02" w14:textId="77777777" w:rsidR="0049289C" w:rsidRDefault="001C1287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8" w:history="1">
            <w:r w:rsidR="0049289C" w:rsidRPr="005700A5">
              <w:rPr>
                <w:rStyle w:val="Hyperlink"/>
                <w:noProof/>
              </w:rPr>
              <w:t>2.9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>
              <w:rPr>
                <w:rStyle w:val="Hyperlink"/>
                <w:noProof/>
              </w:rPr>
              <w:t>Filter Grievances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_Toc34858078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25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34B43CE8" w14:textId="77777777" w:rsidR="0049289C" w:rsidRDefault="001C1287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079" w:history="1">
            <w:r w:rsidR="0049289C" w:rsidRPr="005700A5">
              <w:rPr>
                <w:rStyle w:val="Hyperlink"/>
                <w:noProof/>
              </w:rPr>
              <w:t>2.10</w:t>
            </w:r>
            <w:r w:rsidR="0049289C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 xml:space="preserve">    </w:t>
            </w:r>
            <w:r w:rsidR="0049289C" w:rsidRPr="005700A5">
              <w:rPr>
                <w:rStyle w:val="Hyperlink"/>
                <w:noProof/>
              </w:rPr>
              <w:t>Export Grievances</w:t>
            </w:r>
            <w:r w:rsidR="0049289C">
              <w:rPr>
                <w:noProof/>
                <w:webHidden/>
              </w:rPr>
              <w:tab/>
            </w:r>
            <w:r w:rsidR="0049289C">
              <w:rPr>
                <w:noProof/>
                <w:webHidden/>
              </w:rPr>
              <w:fldChar w:fldCharType="begin"/>
            </w:r>
            <w:r w:rsidR="0049289C">
              <w:rPr>
                <w:noProof/>
                <w:webHidden/>
              </w:rPr>
              <w:instrText xml:space="preserve"> PAGEREF _Toc34858079 \h </w:instrText>
            </w:r>
            <w:r w:rsidR="0049289C">
              <w:rPr>
                <w:noProof/>
                <w:webHidden/>
              </w:rPr>
            </w:r>
            <w:r w:rsidR="0049289C">
              <w:rPr>
                <w:noProof/>
                <w:webHidden/>
              </w:rPr>
              <w:fldChar w:fldCharType="separate"/>
            </w:r>
            <w:r w:rsidR="0049289C">
              <w:rPr>
                <w:noProof/>
                <w:webHidden/>
              </w:rPr>
              <w:t>27</w:t>
            </w:r>
            <w:r w:rsidR="0049289C">
              <w:rPr>
                <w:noProof/>
                <w:webHidden/>
              </w:rPr>
              <w:fldChar w:fldCharType="end"/>
            </w:r>
          </w:hyperlink>
        </w:p>
        <w:p w14:paraId="01916362" w14:textId="77777777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19E4493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FB9880D" w14:textId="77777777" w:rsidR="002631E4" w:rsidRPr="002631E4" w:rsidRDefault="002631E4" w:rsidP="003C7ABF">
      <w:pPr>
        <w:pStyle w:val="TOC1"/>
      </w:pPr>
    </w:p>
    <w:p w14:paraId="3BA55F6C" w14:textId="77777777" w:rsidR="006755C2" w:rsidRDefault="006755C2" w:rsidP="0001372C">
      <w:pPr>
        <w:pStyle w:val="TableNames"/>
      </w:pPr>
      <w:bookmarkStart w:id="74" w:name="_Toc354993235"/>
      <w:bookmarkStart w:id="75" w:name="_Toc354994307"/>
      <w:bookmarkStart w:id="76" w:name="_Toc385937349"/>
      <w:bookmarkStart w:id="77" w:name="_Toc386724015"/>
      <w:bookmarkStart w:id="78" w:name="_Toc387651074"/>
      <w:bookmarkStart w:id="79" w:name="_Toc389744745"/>
      <w:bookmarkStart w:id="80" w:name="_Toc389841232"/>
      <w:bookmarkStart w:id="81" w:name="_Toc390091309"/>
      <w:bookmarkStart w:id="82" w:name="_Toc390091902"/>
      <w:bookmarkStart w:id="83" w:name="_Toc390092073"/>
      <w:bookmarkStart w:id="84" w:name="_Toc392664617"/>
      <w:bookmarkStart w:id="85" w:name="_Toc393985735"/>
      <w:bookmarkStart w:id="86" w:name="_Toc395257990"/>
      <w:bookmarkStart w:id="87" w:name="_Toc395277602"/>
      <w:bookmarkStart w:id="88" w:name="_Toc395345884"/>
      <w:bookmarkStart w:id="89" w:name="_Toc395346386"/>
      <w:bookmarkStart w:id="90" w:name="_Toc395539092"/>
      <w:bookmarkStart w:id="91" w:name="_Toc395597823"/>
      <w:bookmarkStart w:id="92" w:name="_Toc395598052"/>
      <w:bookmarkStart w:id="93" w:name="_Toc395598301"/>
      <w:bookmarkStart w:id="94" w:name="_Toc395600354"/>
      <w:bookmarkStart w:id="95" w:name="_Toc395713689"/>
      <w:bookmarkStart w:id="96" w:name="_Toc398654255"/>
      <w:bookmarkStart w:id="97" w:name="_Toc399322646"/>
      <w:bookmarkStart w:id="98" w:name="_Toc402788473"/>
      <w:bookmarkStart w:id="99" w:name="_Toc406498748"/>
      <w:bookmarkStart w:id="100" w:name="_Toc406669275"/>
      <w:bookmarkStart w:id="101" w:name="_Toc407109270"/>
      <w:bookmarkStart w:id="102" w:name="_Toc408930299"/>
      <w:bookmarkStart w:id="103" w:name="_Toc408930528"/>
      <w:bookmarkStart w:id="104" w:name="_Toc409003658"/>
      <w:bookmarkStart w:id="105" w:name="_Toc409003729"/>
      <w:bookmarkStart w:id="106" w:name="_Toc409003769"/>
      <w:bookmarkStart w:id="107" w:name="_Toc409004077"/>
      <w:bookmarkStart w:id="108" w:name="_Toc409540865"/>
      <w:bookmarkStart w:id="109" w:name="_Toc409780156"/>
      <w:bookmarkStart w:id="110" w:name="_Toc410059044"/>
      <w:bookmarkStart w:id="111" w:name="_Toc410380746"/>
      <w:bookmarkStart w:id="112" w:name="_Toc410394432"/>
      <w:bookmarkStart w:id="113" w:name="_Toc410403360"/>
      <w:bookmarkStart w:id="114" w:name="_Toc410834273"/>
      <w:bookmarkStart w:id="115" w:name="_Toc411523915"/>
      <w:bookmarkStart w:id="116" w:name="_Toc414375661"/>
      <w:bookmarkStart w:id="117" w:name="_Toc414543162"/>
      <w:bookmarkStart w:id="118" w:name="_Toc414868278"/>
      <w:bookmarkStart w:id="119" w:name="_Toc416703720"/>
      <w:bookmarkStart w:id="120" w:name="_Toc416703830"/>
      <w:bookmarkStart w:id="121" w:name="_Toc418250453"/>
      <w:bookmarkStart w:id="122" w:name="_Toc418606565"/>
      <w:bookmarkStart w:id="123" w:name="_Toc420937620"/>
      <w:bookmarkStart w:id="124" w:name="_Toc421114950"/>
      <w:bookmarkStart w:id="125" w:name="_Toc31537551"/>
      <w:bookmarkStart w:id="126" w:name="_Toc31556091"/>
      <w:bookmarkStart w:id="127" w:name="_Toc31624680"/>
      <w:bookmarkStart w:id="128" w:name="_Toc31633664"/>
      <w:bookmarkStart w:id="129" w:name="_Toc31884131"/>
      <w:bookmarkStart w:id="130" w:name="_Toc31898964"/>
      <w:bookmarkStart w:id="131" w:name="_Toc31899947"/>
      <w:bookmarkStart w:id="132" w:name="_Toc31900098"/>
      <w:bookmarkStart w:id="133" w:name="_Toc31900165"/>
      <w:bookmarkStart w:id="134" w:name="_Toc31900209"/>
      <w:bookmarkStart w:id="135" w:name="_Toc31900287"/>
      <w:bookmarkStart w:id="136" w:name="_Toc31961534"/>
      <w:bookmarkStart w:id="137" w:name="_Toc31988935"/>
      <w:bookmarkStart w:id="138" w:name="_Toc32478499"/>
      <w:bookmarkStart w:id="139" w:name="_Toc32485179"/>
      <w:bookmarkStart w:id="140" w:name="_Toc32485227"/>
      <w:bookmarkStart w:id="141" w:name="_Toc33605930"/>
      <w:bookmarkStart w:id="142" w:name="_Toc34858063"/>
      <w:r>
        <w:t>Figures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24A8016" w14:textId="77777777" w:rsidR="00C338F3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34858371" w:history="1">
        <w:r w:rsidR="00C338F3" w:rsidRPr="00F56239">
          <w:rPr>
            <w:rStyle w:val="Hyperlink"/>
            <w:noProof/>
          </w:rPr>
          <w:t>Figure 1: CEIR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_Toc34858371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</w:t>
        </w:r>
        <w:r w:rsidR="00C338F3">
          <w:rPr>
            <w:noProof/>
            <w:webHidden/>
          </w:rPr>
          <w:fldChar w:fldCharType="end"/>
        </w:r>
      </w:hyperlink>
    </w:p>
    <w:p w14:paraId="0F209B45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2" w:history="1">
        <w:r w:rsidR="00C338F3" w:rsidRPr="00F56239">
          <w:rPr>
            <w:rStyle w:val="Hyperlink"/>
            <w:noProof/>
          </w:rPr>
          <w:t>Figure 2: TRC Registration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_Toc34858372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3</w:t>
        </w:r>
        <w:r w:rsidR="00C338F3">
          <w:rPr>
            <w:noProof/>
            <w:webHidden/>
          </w:rPr>
          <w:fldChar w:fldCharType="end"/>
        </w:r>
      </w:hyperlink>
    </w:p>
    <w:p w14:paraId="70F16048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3" w:history="1">
        <w:r w:rsidR="00C338F3" w:rsidRPr="00F56239">
          <w:rPr>
            <w:rStyle w:val="Hyperlink"/>
            <w:noProof/>
          </w:rPr>
          <w:t>Figure 3: Verify OTP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_Toc34858373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5</w:t>
        </w:r>
        <w:r w:rsidR="00C338F3">
          <w:rPr>
            <w:noProof/>
            <w:webHidden/>
          </w:rPr>
          <w:fldChar w:fldCharType="end"/>
        </w:r>
      </w:hyperlink>
    </w:p>
    <w:p w14:paraId="7707AF87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4" w:history="1">
        <w:r w:rsidR="00C338F3" w:rsidRPr="00F56239">
          <w:rPr>
            <w:rStyle w:val="Hyperlink"/>
            <w:noProof/>
          </w:rPr>
          <w:t>Figure 4: Enter OTP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_Toc34858374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5</w:t>
        </w:r>
        <w:r w:rsidR="00C338F3">
          <w:rPr>
            <w:noProof/>
            <w:webHidden/>
          </w:rPr>
          <w:fldChar w:fldCharType="end"/>
        </w:r>
      </w:hyperlink>
    </w:p>
    <w:p w14:paraId="7CE5B42B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5" w:history="1">
        <w:r w:rsidR="00C338F3" w:rsidRPr="00F56239">
          <w:rPr>
            <w:rStyle w:val="Hyperlink"/>
            <w:noProof/>
          </w:rPr>
          <w:t>Figure 5: Login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_Toc34858375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6</w:t>
        </w:r>
        <w:r w:rsidR="00C338F3">
          <w:rPr>
            <w:noProof/>
            <w:webHidden/>
          </w:rPr>
          <w:fldChar w:fldCharType="end"/>
        </w:r>
      </w:hyperlink>
    </w:p>
    <w:p w14:paraId="133DC5A4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6" w:history="1">
        <w:r w:rsidR="00C338F3" w:rsidRPr="00F56239">
          <w:rPr>
            <w:rStyle w:val="Hyperlink"/>
            <w:noProof/>
          </w:rPr>
          <w:t>Figure 6: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_Toc34858376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7</w:t>
        </w:r>
        <w:r w:rsidR="00C338F3">
          <w:rPr>
            <w:noProof/>
            <w:webHidden/>
          </w:rPr>
          <w:fldChar w:fldCharType="end"/>
        </w:r>
      </w:hyperlink>
    </w:p>
    <w:p w14:paraId="43D3ED55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7" w:history="1">
        <w:r w:rsidR="00C338F3" w:rsidRPr="00F56239">
          <w:rPr>
            <w:rStyle w:val="Hyperlink"/>
            <w:noProof/>
          </w:rPr>
          <w:t>Figure 7: Forgot Password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_Toc34858377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7</w:t>
        </w:r>
        <w:r w:rsidR="00C338F3">
          <w:rPr>
            <w:noProof/>
            <w:webHidden/>
          </w:rPr>
          <w:fldChar w:fldCharType="end"/>
        </w:r>
      </w:hyperlink>
    </w:p>
    <w:p w14:paraId="3444BE08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8" w:history="1">
        <w:r w:rsidR="00C338F3" w:rsidRPr="00F56239">
          <w:rPr>
            <w:rStyle w:val="Hyperlink"/>
            <w:noProof/>
          </w:rPr>
          <w:t>Figure 8: Set New Password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_Toc34858378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8</w:t>
        </w:r>
        <w:r w:rsidR="00C338F3">
          <w:rPr>
            <w:noProof/>
            <w:webHidden/>
          </w:rPr>
          <w:fldChar w:fldCharType="end"/>
        </w:r>
      </w:hyperlink>
    </w:p>
    <w:p w14:paraId="4C3AFED0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79" w:history="1">
        <w:r w:rsidR="00C338F3" w:rsidRPr="00F56239">
          <w:rPr>
            <w:rStyle w:val="Hyperlink"/>
            <w:noProof/>
          </w:rPr>
          <w:t>Figure 9: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_Toc34858379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8</w:t>
        </w:r>
        <w:r w:rsidR="00C338F3">
          <w:rPr>
            <w:noProof/>
            <w:webHidden/>
          </w:rPr>
          <w:fldChar w:fldCharType="end"/>
        </w:r>
      </w:hyperlink>
    </w:p>
    <w:p w14:paraId="0E4E5D76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0" w:history="1">
        <w:r w:rsidR="00C338F3" w:rsidRPr="00F56239">
          <w:rPr>
            <w:rStyle w:val="Hyperlink"/>
            <w:noProof/>
          </w:rPr>
          <w:t>Figure 10: Edit Information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_Toc34858380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10</w:t>
        </w:r>
        <w:r w:rsidR="00C338F3">
          <w:rPr>
            <w:noProof/>
            <w:webHidden/>
          </w:rPr>
          <w:fldChar w:fldCharType="end"/>
        </w:r>
      </w:hyperlink>
    </w:p>
    <w:p w14:paraId="6F6440EB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1" w:history="1">
        <w:r w:rsidR="00C338F3" w:rsidRPr="00F56239">
          <w:rPr>
            <w:rStyle w:val="Hyperlink"/>
            <w:noProof/>
          </w:rPr>
          <w:t>Figure 11: Change Password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_Toc34858381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10</w:t>
        </w:r>
        <w:r w:rsidR="00C338F3">
          <w:rPr>
            <w:noProof/>
            <w:webHidden/>
          </w:rPr>
          <w:fldChar w:fldCharType="end"/>
        </w:r>
      </w:hyperlink>
    </w:p>
    <w:p w14:paraId="741B7B64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2" w:history="1">
        <w:r w:rsidR="00C338F3" w:rsidRPr="00F56239">
          <w:rPr>
            <w:rStyle w:val="Hyperlink"/>
            <w:noProof/>
          </w:rPr>
          <w:t>Figure 12: Manage Account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_Toc34858382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11</w:t>
        </w:r>
        <w:r w:rsidR="00C338F3">
          <w:rPr>
            <w:noProof/>
            <w:webHidden/>
          </w:rPr>
          <w:fldChar w:fldCharType="end"/>
        </w:r>
      </w:hyperlink>
    </w:p>
    <w:p w14:paraId="5D59ADA1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3" w:history="1">
        <w:r w:rsidR="00C338F3" w:rsidRPr="00F56239">
          <w:rPr>
            <w:rStyle w:val="Hyperlink"/>
            <w:noProof/>
          </w:rPr>
          <w:t>Figure 13: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_Toc34858383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11</w:t>
        </w:r>
        <w:r w:rsidR="00C338F3">
          <w:rPr>
            <w:noProof/>
            <w:webHidden/>
          </w:rPr>
          <w:fldChar w:fldCharType="end"/>
        </w:r>
      </w:hyperlink>
    </w:p>
    <w:p w14:paraId="5466CE88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4" w:history="1">
        <w:r w:rsidR="00C338F3" w:rsidRPr="00F56239">
          <w:rPr>
            <w:rStyle w:val="Hyperlink"/>
            <w:noProof/>
          </w:rPr>
          <w:t>Figure 14: Grievance Management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_Toc34858384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12</w:t>
        </w:r>
        <w:r w:rsidR="00C338F3">
          <w:rPr>
            <w:noProof/>
            <w:webHidden/>
          </w:rPr>
          <w:fldChar w:fldCharType="end"/>
        </w:r>
      </w:hyperlink>
    </w:p>
    <w:p w14:paraId="070E1778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5" w:history="1">
        <w:r w:rsidR="00C338F3" w:rsidRPr="00F56239">
          <w:rPr>
            <w:rStyle w:val="Hyperlink"/>
            <w:noProof/>
          </w:rPr>
          <w:t>Figure 15: Manage Type-Approved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_Toc34858385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13</w:t>
        </w:r>
        <w:r w:rsidR="00C338F3">
          <w:rPr>
            <w:noProof/>
            <w:webHidden/>
          </w:rPr>
          <w:fldChar w:fldCharType="end"/>
        </w:r>
      </w:hyperlink>
    </w:p>
    <w:p w14:paraId="42A704D3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6" w:history="1">
        <w:r w:rsidR="00C338F3" w:rsidRPr="00F56239">
          <w:rPr>
            <w:rStyle w:val="Hyperlink"/>
            <w:noProof/>
          </w:rPr>
          <w:t>Figure 16: Notifications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_Toc34858386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13</w:t>
        </w:r>
        <w:r w:rsidR="00C338F3">
          <w:rPr>
            <w:noProof/>
            <w:webHidden/>
          </w:rPr>
          <w:fldChar w:fldCharType="end"/>
        </w:r>
      </w:hyperlink>
    </w:p>
    <w:p w14:paraId="1C70EF44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7" w:history="1">
        <w:r w:rsidR="00C338F3" w:rsidRPr="00F56239">
          <w:rPr>
            <w:rStyle w:val="Hyperlink"/>
            <w:noProof/>
          </w:rPr>
          <w:t>Figure 17: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_Toc34858387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15</w:t>
        </w:r>
        <w:r w:rsidR="00C338F3">
          <w:rPr>
            <w:noProof/>
            <w:webHidden/>
          </w:rPr>
          <w:fldChar w:fldCharType="end"/>
        </w:r>
      </w:hyperlink>
    </w:p>
    <w:p w14:paraId="3397CAA9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8" w:history="1">
        <w:r w:rsidR="00C338F3" w:rsidRPr="00F56239">
          <w:rPr>
            <w:rStyle w:val="Hyperlink"/>
            <w:noProof/>
          </w:rPr>
          <w:t>Figure 18: Manage Type-Approved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_Toc34858388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15</w:t>
        </w:r>
        <w:r w:rsidR="00C338F3">
          <w:rPr>
            <w:noProof/>
            <w:webHidden/>
          </w:rPr>
          <w:fldChar w:fldCharType="end"/>
        </w:r>
      </w:hyperlink>
    </w:p>
    <w:p w14:paraId="61468FC2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89" w:history="1">
        <w:r w:rsidR="00C338F3" w:rsidRPr="00F56239">
          <w:rPr>
            <w:rStyle w:val="Hyperlink"/>
            <w:noProof/>
          </w:rPr>
          <w:t>Figure 19: Type-Approved Devices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_Toc34858389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16</w:t>
        </w:r>
        <w:r w:rsidR="00C338F3">
          <w:rPr>
            <w:noProof/>
            <w:webHidden/>
          </w:rPr>
          <w:fldChar w:fldCharType="end"/>
        </w:r>
      </w:hyperlink>
    </w:p>
    <w:p w14:paraId="6B05E190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0" w:history="1">
        <w:r w:rsidR="00C338F3" w:rsidRPr="00F56239">
          <w:rPr>
            <w:rStyle w:val="Hyperlink"/>
            <w:noProof/>
          </w:rPr>
          <w:t>Figure 20: Manage Type-Approved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_Toc34858390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17</w:t>
        </w:r>
        <w:r w:rsidR="00C338F3">
          <w:rPr>
            <w:noProof/>
            <w:webHidden/>
          </w:rPr>
          <w:fldChar w:fldCharType="end"/>
        </w:r>
      </w:hyperlink>
    </w:p>
    <w:p w14:paraId="5BAB3437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1" w:history="1">
        <w:r w:rsidR="00C338F3" w:rsidRPr="00F56239">
          <w:rPr>
            <w:rStyle w:val="Hyperlink"/>
            <w:noProof/>
          </w:rPr>
          <w:t>Figure 21: Manage Type-Approved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_Toc34858391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19</w:t>
        </w:r>
        <w:r w:rsidR="00C338F3">
          <w:rPr>
            <w:noProof/>
            <w:webHidden/>
          </w:rPr>
          <w:fldChar w:fldCharType="end"/>
        </w:r>
      </w:hyperlink>
    </w:p>
    <w:p w14:paraId="51FF1931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2" w:history="1">
        <w:r w:rsidR="00C338F3" w:rsidRPr="00F56239">
          <w:rPr>
            <w:rStyle w:val="Hyperlink"/>
            <w:noProof/>
          </w:rPr>
          <w:t>Figure 22: Update Report Type-Approve Devices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_Toc34858392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19</w:t>
        </w:r>
        <w:r w:rsidR="00C338F3">
          <w:rPr>
            <w:noProof/>
            <w:webHidden/>
          </w:rPr>
          <w:fldChar w:fldCharType="end"/>
        </w:r>
      </w:hyperlink>
    </w:p>
    <w:p w14:paraId="42764644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3" w:history="1">
        <w:r w:rsidR="00C338F3" w:rsidRPr="00F56239">
          <w:rPr>
            <w:rStyle w:val="Hyperlink"/>
            <w:noProof/>
          </w:rPr>
          <w:t>Figure 23: Filter Type Approval Requests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_Toc34858393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20</w:t>
        </w:r>
        <w:r w:rsidR="00C338F3">
          <w:rPr>
            <w:noProof/>
            <w:webHidden/>
          </w:rPr>
          <w:fldChar w:fldCharType="end"/>
        </w:r>
      </w:hyperlink>
    </w:p>
    <w:p w14:paraId="4E7273E5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4" w:history="1">
        <w:r w:rsidR="00C338F3" w:rsidRPr="00F56239">
          <w:rPr>
            <w:rStyle w:val="Hyperlink"/>
            <w:noProof/>
          </w:rPr>
          <w:t>Figure 25: Export Type Approval Requests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_Toc34858394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21</w:t>
        </w:r>
        <w:r w:rsidR="00C338F3">
          <w:rPr>
            <w:noProof/>
            <w:webHidden/>
          </w:rPr>
          <w:fldChar w:fldCharType="end"/>
        </w:r>
      </w:hyperlink>
    </w:p>
    <w:p w14:paraId="17D50630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5" w:history="1">
        <w:r w:rsidR="00C338F3" w:rsidRPr="00F56239">
          <w:rPr>
            <w:rStyle w:val="Hyperlink"/>
            <w:noProof/>
          </w:rPr>
          <w:t>Figure 26: Open or Save Exported File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_Toc34858395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21</w:t>
        </w:r>
        <w:r w:rsidR="00C338F3">
          <w:rPr>
            <w:noProof/>
            <w:webHidden/>
          </w:rPr>
          <w:fldChar w:fldCharType="end"/>
        </w:r>
      </w:hyperlink>
    </w:p>
    <w:p w14:paraId="625B2BCA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6" w:history="1">
        <w:r w:rsidR="00C338F3" w:rsidRPr="00F56239">
          <w:rPr>
            <w:rStyle w:val="Hyperlink"/>
            <w:noProof/>
          </w:rPr>
          <w:t>Figure 27: Exported Type Approval Requests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_Toc34858396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21</w:t>
        </w:r>
        <w:r w:rsidR="00C338F3">
          <w:rPr>
            <w:noProof/>
            <w:webHidden/>
          </w:rPr>
          <w:fldChar w:fldCharType="end"/>
        </w:r>
      </w:hyperlink>
    </w:p>
    <w:p w14:paraId="5EABC1BE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7" w:history="1">
        <w:r w:rsidR="00C338F3" w:rsidRPr="00F56239">
          <w:rPr>
            <w:rStyle w:val="Hyperlink"/>
            <w:noProof/>
          </w:rPr>
          <w:t>Figure 28: Home Page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_Toc34858397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22</w:t>
        </w:r>
        <w:r w:rsidR="00C338F3">
          <w:rPr>
            <w:noProof/>
            <w:webHidden/>
          </w:rPr>
          <w:fldChar w:fldCharType="end"/>
        </w:r>
      </w:hyperlink>
    </w:p>
    <w:p w14:paraId="7E347C4C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8" w:history="1">
        <w:r w:rsidR="00C338F3" w:rsidRPr="00F56239">
          <w:rPr>
            <w:rStyle w:val="Hyperlink"/>
            <w:noProof/>
          </w:rPr>
          <w:t>Figure 29: Grievance Management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_Toc34858398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23</w:t>
        </w:r>
        <w:r w:rsidR="00C338F3">
          <w:rPr>
            <w:noProof/>
            <w:webHidden/>
          </w:rPr>
          <w:fldChar w:fldCharType="end"/>
        </w:r>
      </w:hyperlink>
    </w:p>
    <w:p w14:paraId="3E916D7D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399" w:history="1">
        <w:r w:rsidR="00C338F3" w:rsidRPr="00F56239">
          <w:rPr>
            <w:rStyle w:val="Hyperlink"/>
            <w:noProof/>
          </w:rPr>
          <w:t>Figure 30: Report Grievance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_Toc34858399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23</w:t>
        </w:r>
        <w:r w:rsidR="00C338F3">
          <w:rPr>
            <w:noProof/>
            <w:webHidden/>
          </w:rPr>
          <w:fldChar w:fldCharType="end"/>
        </w:r>
      </w:hyperlink>
    </w:p>
    <w:p w14:paraId="6C22343E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0" w:history="1">
        <w:r w:rsidR="00C338F3" w:rsidRPr="00F56239">
          <w:rPr>
            <w:rStyle w:val="Hyperlink"/>
            <w:noProof/>
          </w:rPr>
          <w:t>Figure 31: Grievance Management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_Toc34858400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24</w:t>
        </w:r>
        <w:r w:rsidR="00C338F3">
          <w:rPr>
            <w:noProof/>
            <w:webHidden/>
          </w:rPr>
          <w:fldChar w:fldCharType="end"/>
        </w:r>
      </w:hyperlink>
    </w:p>
    <w:p w14:paraId="773B1493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1" w:history="1">
        <w:r w:rsidR="00C338F3" w:rsidRPr="00F56239">
          <w:rPr>
            <w:rStyle w:val="Hyperlink"/>
            <w:noProof/>
          </w:rPr>
          <w:t>Figure 32: Filter Grievances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_Toc34858401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26</w:t>
        </w:r>
        <w:r w:rsidR="00C338F3">
          <w:rPr>
            <w:noProof/>
            <w:webHidden/>
          </w:rPr>
          <w:fldChar w:fldCharType="end"/>
        </w:r>
      </w:hyperlink>
    </w:p>
    <w:p w14:paraId="30913487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2" w:history="1">
        <w:r w:rsidR="00C338F3" w:rsidRPr="00F56239">
          <w:rPr>
            <w:rStyle w:val="Hyperlink"/>
            <w:noProof/>
          </w:rPr>
          <w:t>Figure 33: Filtered Grievances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_Toc34858402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26</w:t>
        </w:r>
        <w:r w:rsidR="00C338F3">
          <w:rPr>
            <w:noProof/>
            <w:webHidden/>
          </w:rPr>
          <w:fldChar w:fldCharType="end"/>
        </w:r>
      </w:hyperlink>
    </w:p>
    <w:p w14:paraId="4D98F2E3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3" w:history="1">
        <w:r w:rsidR="00C338F3" w:rsidRPr="00F56239">
          <w:rPr>
            <w:rStyle w:val="Hyperlink"/>
            <w:noProof/>
          </w:rPr>
          <w:t>Figure 34: Grievance Management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_Toc34858403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27</w:t>
        </w:r>
        <w:r w:rsidR="00C338F3">
          <w:rPr>
            <w:noProof/>
            <w:webHidden/>
          </w:rPr>
          <w:fldChar w:fldCharType="end"/>
        </w:r>
      </w:hyperlink>
    </w:p>
    <w:p w14:paraId="7FAAD21E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4" w:history="1">
        <w:r w:rsidR="00C338F3" w:rsidRPr="00F56239">
          <w:rPr>
            <w:rStyle w:val="Hyperlink"/>
            <w:noProof/>
          </w:rPr>
          <w:t>Figure 35: Open or Save Exported Grievance File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_Toc34858404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27</w:t>
        </w:r>
        <w:r w:rsidR="00C338F3">
          <w:rPr>
            <w:noProof/>
            <w:webHidden/>
          </w:rPr>
          <w:fldChar w:fldCharType="end"/>
        </w:r>
      </w:hyperlink>
    </w:p>
    <w:p w14:paraId="574BB911" w14:textId="77777777" w:rsidR="00C338F3" w:rsidRDefault="001C1287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405" w:history="1">
        <w:r w:rsidR="00C338F3" w:rsidRPr="00F56239">
          <w:rPr>
            <w:rStyle w:val="Hyperlink"/>
            <w:noProof/>
          </w:rPr>
          <w:t>Figure 36: Exported Grievances</w:t>
        </w:r>
        <w:r w:rsidR="00C338F3">
          <w:rPr>
            <w:noProof/>
            <w:webHidden/>
          </w:rPr>
          <w:tab/>
        </w:r>
        <w:r w:rsidR="00C338F3">
          <w:rPr>
            <w:noProof/>
            <w:webHidden/>
          </w:rPr>
          <w:fldChar w:fldCharType="begin"/>
        </w:r>
        <w:r w:rsidR="00C338F3">
          <w:rPr>
            <w:noProof/>
            <w:webHidden/>
          </w:rPr>
          <w:instrText xml:space="preserve"> PAGEREF _Toc34858405 \h </w:instrText>
        </w:r>
        <w:r w:rsidR="00C338F3">
          <w:rPr>
            <w:noProof/>
            <w:webHidden/>
          </w:rPr>
        </w:r>
        <w:r w:rsidR="00C338F3">
          <w:rPr>
            <w:noProof/>
            <w:webHidden/>
          </w:rPr>
          <w:fldChar w:fldCharType="separate"/>
        </w:r>
        <w:r w:rsidR="00C338F3">
          <w:rPr>
            <w:noProof/>
            <w:webHidden/>
          </w:rPr>
          <w:t>27</w:t>
        </w:r>
        <w:r w:rsidR="00C338F3">
          <w:rPr>
            <w:noProof/>
            <w:webHidden/>
          </w:rPr>
          <w:fldChar w:fldCharType="end"/>
        </w:r>
      </w:hyperlink>
    </w:p>
    <w:p w14:paraId="0F0797DF" w14:textId="77777777" w:rsidR="006755C2" w:rsidRDefault="00D239B5">
      <w:pPr>
        <w:pStyle w:val="TableofFigures"/>
      </w:pPr>
      <w:r>
        <w:fldChar w:fldCharType="end"/>
      </w:r>
    </w:p>
    <w:p w14:paraId="3159FF8F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4ADD79B" w14:textId="77777777" w:rsidR="006755C2" w:rsidRPr="002A39C9" w:rsidRDefault="009F2B34" w:rsidP="002A39C9">
      <w:pPr>
        <w:pStyle w:val="Heading1"/>
      </w:pPr>
      <w:bookmarkStart w:id="143" w:name="_Document_Overview"/>
      <w:bookmarkStart w:id="144" w:name="h11"/>
      <w:bookmarkStart w:id="145" w:name="_Scope"/>
      <w:bookmarkStart w:id="146" w:name="_References"/>
      <w:bookmarkStart w:id="147" w:name="_Introduction"/>
      <w:bookmarkStart w:id="148" w:name="_Operations"/>
      <w:bookmarkStart w:id="149" w:name="_Web_Operations"/>
      <w:bookmarkStart w:id="150" w:name="_Toc31900099"/>
      <w:bookmarkStart w:id="151" w:name="_Toc31900166"/>
      <w:bookmarkStart w:id="152" w:name="_Toc31900210"/>
      <w:bookmarkStart w:id="153" w:name="_Toc31900288"/>
      <w:bookmarkStart w:id="154" w:name="_Toc34858064"/>
      <w:bookmarkEnd w:id="143"/>
      <w:bookmarkEnd w:id="144"/>
      <w:bookmarkEnd w:id="145"/>
      <w:bookmarkEnd w:id="146"/>
      <w:bookmarkEnd w:id="147"/>
      <w:bookmarkEnd w:id="148"/>
      <w:bookmarkEnd w:id="149"/>
      <w:r w:rsidRPr="002A39C9">
        <w:lastRenderedPageBreak/>
        <w:t>Overview</w:t>
      </w:r>
      <w:bookmarkEnd w:id="150"/>
      <w:bookmarkEnd w:id="151"/>
      <w:bookmarkEnd w:id="152"/>
      <w:bookmarkEnd w:id="153"/>
      <w:bookmarkEnd w:id="154"/>
    </w:p>
    <w:p w14:paraId="7C353A29" w14:textId="77777777" w:rsidR="00AF7107" w:rsidRDefault="00384430" w:rsidP="004D34E8">
      <w:pPr>
        <w:pStyle w:val="Heading2"/>
      </w:pPr>
      <w:bookmarkStart w:id="155" w:name="_Toc34858065"/>
      <w:r>
        <w:t>Scope</w:t>
      </w:r>
      <w:bookmarkEnd w:id="155"/>
    </w:p>
    <w:p w14:paraId="21052378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7E235C">
        <w:t>TRC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7E235C">
        <w:t>report</w:t>
      </w:r>
      <w:r w:rsidRPr="00EE5A16">
        <w:t xml:space="preserve"> </w:t>
      </w:r>
      <w:r w:rsidR="007E235C">
        <w:t>Type approved devices</w:t>
      </w:r>
      <w:r w:rsidR="00512666">
        <w:t xml:space="preserve"> </w:t>
      </w:r>
      <w:r w:rsidRPr="00EE5A16">
        <w:t>and report grievances.</w:t>
      </w:r>
    </w:p>
    <w:p w14:paraId="5D2E6DB6" w14:textId="77777777" w:rsidR="00084397" w:rsidRDefault="00084397" w:rsidP="004D6E91">
      <w:pPr>
        <w:pStyle w:val="Heading2"/>
      </w:pPr>
      <w:bookmarkStart w:id="156" w:name="_Toc34858066"/>
      <w:r>
        <w:t>Acronyms</w:t>
      </w:r>
      <w:r w:rsidR="00384430">
        <w:t xml:space="preserve"> &amp; Abbreviations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31113EA3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933C505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321A2BDB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Full Form</w:t>
            </w:r>
          </w:p>
        </w:tc>
      </w:tr>
      <w:tr w:rsidR="00084397" w:rsidRPr="003D50EC" w14:paraId="61E82FC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D9CB107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7F40541F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6480BDD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37D011E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0DA094FF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673814BF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A00050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2DCE87AF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11F2398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D80CADC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00F35436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1A5A88D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49542A4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D2A49B5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4F2E034D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E3FBD34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0E4A305C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26DA38B9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417E8F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72A108C4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1CBECBE1" w14:textId="77777777" w:rsidR="00191AE2" w:rsidRDefault="00191AE2" w:rsidP="00191AE2">
      <w:pPr>
        <w:pStyle w:val="BodyText2"/>
        <w:ind w:left="360"/>
      </w:pPr>
    </w:p>
    <w:p w14:paraId="5EA032D4" w14:textId="77777777" w:rsidR="00384430" w:rsidRDefault="00384430" w:rsidP="004D3E67">
      <w:pPr>
        <w:pStyle w:val="Heading2"/>
      </w:pPr>
      <w:bookmarkStart w:id="157" w:name="_Toc34858067"/>
      <w:r>
        <w:t>Conventions</w:t>
      </w:r>
      <w:bookmarkEnd w:id="157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2AE60DFE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42CAE2C8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C6ADE7B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2FF19B4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56B3A61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4F85C09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06EF934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D3DB994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2DECB2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1823B71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2D348C42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53F586B5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1D23723C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40524D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2463A0FB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73E23259" w14:textId="77777777" w:rsidR="00A90D32" w:rsidRDefault="009A50CC" w:rsidP="004D6E91">
      <w:pPr>
        <w:pStyle w:val="Heading1"/>
      </w:pPr>
      <w:bookmarkStart w:id="158" w:name="_Toc34858068"/>
      <w:r>
        <w:lastRenderedPageBreak/>
        <w:t xml:space="preserve">TRC </w:t>
      </w:r>
      <w:r w:rsidR="00384430">
        <w:t xml:space="preserve"> Operations</w:t>
      </w:r>
      <w:bookmarkEnd w:id="158"/>
    </w:p>
    <w:p w14:paraId="47B27645" w14:textId="77777777" w:rsidR="003F3870" w:rsidRPr="003F3870" w:rsidRDefault="003F3870" w:rsidP="003F3870"/>
    <w:p w14:paraId="24700B50" w14:textId="77777777" w:rsidR="00384430" w:rsidRPr="002A39C9" w:rsidRDefault="00384430" w:rsidP="00384430">
      <w:pPr>
        <w:pStyle w:val="Heading2"/>
      </w:pPr>
      <w:bookmarkStart w:id="159" w:name="_Toc34858069"/>
      <w:r w:rsidRPr="002A39C9">
        <w:t>Application Overview</w:t>
      </w:r>
      <w:bookmarkEnd w:id="159"/>
    </w:p>
    <w:p w14:paraId="796EB228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7E235C">
        <w:t>TRC</w:t>
      </w:r>
      <w:r>
        <w:t xml:space="preserve"> Portal </w:t>
      </w:r>
      <w:r w:rsidRPr="00EE5A16">
        <w:t xml:space="preserve">application is used to </w:t>
      </w:r>
      <w:r w:rsidR="007E235C">
        <w:t xml:space="preserve">report type approved </w:t>
      </w:r>
      <w:r w:rsidRPr="00EE5A16">
        <w:t xml:space="preserve">SIM-based devices that are imported in Cambodia. </w:t>
      </w:r>
      <w:r w:rsidR="00F854B3">
        <w:t xml:space="preserve">Registration of </w:t>
      </w:r>
      <w:r w:rsidR="007E235C">
        <w:t xml:space="preserve">TAC of </w:t>
      </w:r>
      <w:r w:rsidR="00F854B3">
        <w:t>all the imported devices</w:t>
      </w:r>
      <w:r w:rsidRPr="00EE5A16">
        <w:t xml:space="preserve"> ensures </w:t>
      </w:r>
      <w:r w:rsidR="007E235C">
        <w:t xml:space="preserve">that legal </w:t>
      </w:r>
      <w:r w:rsidRPr="00EE5A16">
        <w:t xml:space="preserve">devices are made available for sale in the market. </w:t>
      </w:r>
      <w:r w:rsidR="00271258">
        <w:t xml:space="preserve"> </w:t>
      </w:r>
    </w:p>
    <w:p w14:paraId="26B5AE48" w14:textId="77777777" w:rsidR="00384430" w:rsidRPr="00EE5A16" w:rsidRDefault="007E235C" w:rsidP="00384430">
      <w:pPr>
        <w:pStyle w:val="BodyText2"/>
      </w:pPr>
      <w:r>
        <w:t>TRC</w:t>
      </w:r>
      <w:r w:rsidR="00384430" w:rsidRPr="00EE5A16">
        <w:t xml:space="preserve"> perform the following tasks:</w:t>
      </w:r>
    </w:p>
    <w:p w14:paraId="22EBBC7A" w14:textId="77777777" w:rsidR="007E235C" w:rsidRPr="00EE5A16" w:rsidRDefault="007E235C" w:rsidP="007E235C">
      <w:pPr>
        <w:pStyle w:val="BodyText2"/>
        <w:numPr>
          <w:ilvl w:val="0"/>
          <w:numId w:val="24"/>
        </w:numPr>
      </w:pPr>
      <w:r>
        <w:t>Report type approval certificates for the imported devices</w:t>
      </w:r>
    </w:p>
    <w:p w14:paraId="48AA5043" w14:textId="77777777" w:rsidR="00E66A36" w:rsidRDefault="00384430" w:rsidP="007E235C">
      <w:pPr>
        <w:pStyle w:val="BodyText2"/>
        <w:ind w:left="720"/>
      </w:pPr>
      <w:r w:rsidRPr="00EE5A16">
        <w:t>Report grievances</w:t>
      </w:r>
    </w:p>
    <w:p w14:paraId="48D6002B" w14:textId="77777777" w:rsidR="00E66A36" w:rsidRDefault="00E66A36" w:rsidP="004D3E67">
      <w:pPr>
        <w:pStyle w:val="BodyText2"/>
      </w:pPr>
    </w:p>
    <w:p w14:paraId="54D145B1" w14:textId="77777777" w:rsidR="00384430" w:rsidRDefault="00384430" w:rsidP="004D3E67">
      <w:pPr>
        <w:pStyle w:val="Heading2"/>
      </w:pPr>
      <w:bookmarkStart w:id="160" w:name="_Toc34858070"/>
      <w:r>
        <w:t>Logging into the Application</w:t>
      </w:r>
      <w:bookmarkEnd w:id="160"/>
    </w:p>
    <w:p w14:paraId="7B6B697E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9A50CC">
        <w:t xml:space="preserve">TRC </w:t>
      </w:r>
      <w:r w:rsidR="00F854B3">
        <w:t>must</w:t>
      </w:r>
      <w:r>
        <w:t xml:space="preserve"> register in the application.</w:t>
      </w:r>
    </w:p>
    <w:p w14:paraId="62BB10F0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3D85C54B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FEE9C9F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347482D" wp14:editId="20A8CC5D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B5974" w14:textId="77777777" w:rsidR="0036447D" w:rsidRPr="0036447D" w:rsidRDefault="00584DC9" w:rsidP="007E53B8">
      <w:pPr>
        <w:pStyle w:val="FigureCaption"/>
      </w:pPr>
      <w:bookmarkStart w:id="161" w:name="_Toc34858371"/>
      <w:r>
        <w:t>Figure 1: CEIR Home Page</w:t>
      </w:r>
      <w:bookmarkEnd w:id="161"/>
    </w:p>
    <w:p w14:paraId="38A37AE0" w14:textId="77777777" w:rsidR="00A7041F" w:rsidRDefault="000330B6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B4C722" wp14:editId="6048116E">
                <wp:simplePos x="0" y="0"/>
                <wp:positionH relativeFrom="column">
                  <wp:posOffset>2309115</wp:posOffset>
                </wp:positionH>
                <wp:positionV relativeFrom="paragraph">
                  <wp:posOffset>289305</wp:posOffset>
                </wp:positionV>
                <wp:extent cx="1101359" cy="1843038"/>
                <wp:effectExtent l="0" t="0" r="22860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359" cy="1843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43E07" id="Rectangle 16" o:spid="_x0000_s1026" style="position:absolute;margin-left:181.8pt;margin-top:22.8pt;width:86.7pt;height:145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" filled="f" strokecolor="black [3213]" strokeweight="1pt"/>
            </w:pict>
          </mc:Fallback>
        </mc:AlternateContent>
      </w:r>
      <w:r w:rsidR="00A7041F">
        <w:t xml:space="preserve">Select </w:t>
      </w:r>
      <w:r w:rsidR="00E90ADA">
        <w:rPr>
          <w:b/>
          <w:bCs/>
        </w:rPr>
        <w:t xml:space="preserve">TRC </w:t>
      </w:r>
      <w:r w:rsidR="00E90ADA">
        <w:t>form</w:t>
      </w:r>
      <w:r w:rsidR="00A7041F">
        <w:t xml:space="preserve">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72ADC501" w14:textId="77777777" w:rsidR="00CA51DD" w:rsidRDefault="0077516F" w:rsidP="007E235C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D19E00" wp14:editId="4FA73533">
                <wp:simplePos x="0" y="0"/>
                <wp:positionH relativeFrom="column">
                  <wp:posOffset>2667333</wp:posOffset>
                </wp:positionH>
                <wp:positionV relativeFrom="paragraph">
                  <wp:posOffset>3456</wp:posOffset>
                </wp:positionV>
                <wp:extent cx="730577" cy="207351"/>
                <wp:effectExtent l="0" t="0" r="1270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77" cy="20735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FD311" id="Rectangle 50" o:spid="_x0000_s1026" style="position:absolute;margin-left:210.05pt;margin-top:.25pt;width:57.55pt;height:16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" filled="f" strokecolor="#ffc000 [3207]" strokeweight="2pt"/>
            </w:pict>
          </mc:Fallback>
        </mc:AlternateContent>
      </w:r>
      <w:r w:rsidR="000330B6">
        <w:rPr>
          <w:noProof/>
        </w:rPr>
        <w:drawing>
          <wp:inline distT="0" distB="0" distL="0" distR="0" wp14:anchorId="5CB0BF24" wp14:editId="03A1AB36">
            <wp:extent cx="1097159" cy="18383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7768" cy="18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AB35" w14:textId="77777777" w:rsidR="00CA51DD" w:rsidRDefault="00CA51DD" w:rsidP="00822F6F">
      <w:pPr>
        <w:pStyle w:val="BodyText2"/>
        <w:ind w:left="720"/>
      </w:pPr>
    </w:p>
    <w:p w14:paraId="3093BCD6" w14:textId="77777777" w:rsidR="00A7041F" w:rsidRDefault="008C6254" w:rsidP="00BC6975">
      <w:pPr>
        <w:pStyle w:val="BodyText2"/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31F601" wp14:editId="53B777D4">
                <wp:simplePos x="0" y="0"/>
                <wp:positionH relativeFrom="column">
                  <wp:posOffset>98530</wp:posOffset>
                </wp:positionH>
                <wp:positionV relativeFrom="paragraph">
                  <wp:posOffset>227671</wp:posOffset>
                </wp:positionV>
                <wp:extent cx="5269230" cy="6561056"/>
                <wp:effectExtent l="0" t="0" r="2667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230" cy="6561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71552" id="Rectangle 13" o:spid="_x0000_s1026" style="position:absolute;margin-left:7.75pt;margin-top:17.95pt;width:414.9pt;height:516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" filled="f" strokecolor="black [3213]" strokeweight="1pt"/>
            </w:pict>
          </mc:Fallback>
        </mc:AlternateContent>
      </w:r>
      <w:r w:rsidR="00E66A36">
        <w:t xml:space="preserve">The </w:t>
      </w:r>
      <w:r w:rsidR="007E235C">
        <w:rPr>
          <w:b/>
          <w:bCs/>
        </w:rPr>
        <w:t>TRC</w:t>
      </w:r>
      <w:r w:rsidR="00E66A36" w:rsidRPr="00E66A36">
        <w:rPr>
          <w:b/>
          <w:bCs/>
        </w:rPr>
        <w:t xml:space="preserve"> Registration</w:t>
      </w:r>
      <w:r w:rsidR="00E66A36">
        <w:t xml:space="preserve"> page appears</w:t>
      </w:r>
      <w:r w:rsidR="00A7041F">
        <w:t>.</w:t>
      </w:r>
      <w:r w:rsidR="00F854B3">
        <w:t xml:space="preserve"> The </w:t>
      </w:r>
      <w:r w:rsidR="007E235C">
        <w:t>TRC</w:t>
      </w:r>
      <w:r w:rsidR="00F854B3">
        <w:t xml:space="preserve"> needs to fill in the following information.</w:t>
      </w:r>
    </w:p>
    <w:p w14:paraId="2EC03A81" w14:textId="77777777" w:rsidR="00B970E2" w:rsidRDefault="00084D6C" w:rsidP="00084D6C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407CD669" wp14:editId="103A3E2F">
            <wp:extent cx="5278755" cy="343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041DB" wp14:editId="5E9B2B8C">
            <wp:extent cx="5278755" cy="2967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3BC2" w14:textId="77777777" w:rsidR="00CA51DD" w:rsidRDefault="00CA51DD" w:rsidP="007E53B8">
      <w:pPr>
        <w:pStyle w:val="FigureCaption"/>
      </w:pPr>
      <w:bookmarkStart w:id="162" w:name="_Toc34858372"/>
      <w:r>
        <w:t xml:space="preserve">Figure 2: </w:t>
      </w:r>
      <w:r w:rsidR="0086455E">
        <w:t>TRC Registration</w:t>
      </w:r>
      <w:bookmarkEnd w:id="162"/>
      <w:r>
        <w:t xml:space="preserve"> </w:t>
      </w:r>
    </w:p>
    <w:p w14:paraId="21AE539A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37C9F16B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593F71BB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71FB074B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4653CBD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17BF0FA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9A50CC">
        <w:t xml:space="preserve">TRC </w:t>
      </w:r>
      <w:r w:rsidR="00B36078">
        <w:t>’s</w:t>
      </w:r>
      <w:r w:rsidR="00956603">
        <w:t xml:space="preserve"> address:</w:t>
      </w:r>
    </w:p>
    <w:p w14:paraId="17C7734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599D16F8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7A87153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2B44BE43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0743D281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4FEF614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2D72AB8B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232BBE6D" w14:textId="77777777" w:rsidR="00406F15" w:rsidRPr="00406F15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406F15" w:rsidRPr="00406F15">
        <w:rPr>
          <w:b/>
          <w:bCs/>
        </w:rPr>
        <w:t>National ID</w:t>
      </w:r>
      <w:r w:rsidR="00406F15">
        <w:t>: Enter national ID.</w:t>
      </w:r>
    </w:p>
    <w:p w14:paraId="603527A6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>Upload National ID</w:t>
      </w:r>
      <w:r>
        <w:rPr>
          <w:b/>
          <w:bCs/>
        </w:rPr>
        <w:t xml:space="preserve">: </w:t>
      </w:r>
      <w:r w:rsidRPr="00406F15">
        <w:rPr>
          <w:bCs/>
        </w:rPr>
        <w:t xml:space="preserve">Upload National ID </w:t>
      </w:r>
      <w:r>
        <w:rPr>
          <w:bCs/>
        </w:rPr>
        <w:t xml:space="preserve">file </w:t>
      </w:r>
    </w:p>
    <w:p w14:paraId="723EF327" w14:textId="77777777" w:rsid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 xml:space="preserve">Upload </w:t>
      </w:r>
      <w:r>
        <w:rPr>
          <w:b/>
          <w:bCs/>
        </w:rPr>
        <w:t xml:space="preserve">Photo: </w:t>
      </w:r>
      <w:r w:rsidRPr="00406F15">
        <w:rPr>
          <w:bCs/>
        </w:rPr>
        <w:t xml:space="preserve">Upload </w:t>
      </w:r>
      <w:r>
        <w:rPr>
          <w:bCs/>
        </w:rPr>
        <w:t>Photo</w:t>
      </w:r>
      <w:r w:rsidRPr="00406F15">
        <w:rPr>
          <w:bCs/>
        </w:rPr>
        <w:t xml:space="preserve"> </w:t>
      </w:r>
      <w:r>
        <w:rPr>
          <w:bCs/>
        </w:rPr>
        <w:t>file</w:t>
      </w:r>
    </w:p>
    <w:p w14:paraId="740315ED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Employee ID: </w:t>
      </w:r>
      <w:r>
        <w:t>Enter employee ID.</w:t>
      </w:r>
    </w:p>
    <w:p w14:paraId="356D218E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Upload ID Card: </w:t>
      </w:r>
      <w:r w:rsidRPr="00406F15">
        <w:rPr>
          <w:bCs/>
        </w:rPr>
        <w:t xml:space="preserve">Upload </w:t>
      </w:r>
      <w:r>
        <w:rPr>
          <w:bCs/>
        </w:rPr>
        <w:t>Official</w:t>
      </w:r>
      <w:r w:rsidRPr="00406F15">
        <w:rPr>
          <w:bCs/>
        </w:rPr>
        <w:t xml:space="preserve"> ID </w:t>
      </w:r>
      <w:r>
        <w:rPr>
          <w:bCs/>
        </w:rPr>
        <w:t>Card file</w:t>
      </w:r>
    </w:p>
    <w:p w14:paraId="36AD1330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Nature of Employment: </w:t>
      </w:r>
      <w:r>
        <w:t>Select nature of Employment.</w:t>
      </w:r>
    </w:p>
    <w:p w14:paraId="28C5E0AC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Designation and Title: </w:t>
      </w:r>
      <w:r>
        <w:t>Enter designation/Title of Reporting Authority in your organization.</w:t>
      </w:r>
    </w:p>
    <w:p w14:paraId="4A48DDDB" w14:textId="77777777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Reporting Authority Name: </w:t>
      </w:r>
      <w:r>
        <w:t>Enter name of Reporting Authority in your organization.</w:t>
      </w:r>
    </w:p>
    <w:p w14:paraId="6873FD50" w14:textId="77777777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>Reporting Authority Email ID:</w:t>
      </w:r>
      <w:r w:rsidRPr="00406F15">
        <w:t xml:space="preserve"> </w:t>
      </w:r>
      <w:r>
        <w:t>Enter e-mail ID of</w:t>
      </w:r>
      <w:r w:rsidR="0086455E">
        <w:t xml:space="preserve"> </w:t>
      </w:r>
      <w:r>
        <w:t>Reporting Authority in your organization.</w:t>
      </w:r>
    </w:p>
    <w:p w14:paraId="44C9CF56" w14:textId="77777777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>Reporting Authority Contact Number:</w:t>
      </w:r>
      <w:r w:rsidRPr="00406F15">
        <w:t xml:space="preserve"> </w:t>
      </w:r>
      <w:r>
        <w:t>Enter contact number of Reporting Authority in your organization.</w:t>
      </w:r>
    </w:p>
    <w:p w14:paraId="0D23F7F4" w14:textId="77777777" w:rsidR="000242DB" w:rsidRDefault="00406F15" w:rsidP="000242DB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9A50CC">
        <w:t xml:space="preserve">TRC </w:t>
      </w:r>
      <w:r w:rsidR="00956603">
        <w:t>Portal application.</w:t>
      </w:r>
      <w:r w:rsidR="00C57342">
        <w:t xml:space="preserve"> </w:t>
      </w:r>
    </w:p>
    <w:p w14:paraId="37EBF9B9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72D7FCE1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406F15">
        <w:t>TRC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406F15">
        <w:t>TRC</w:t>
      </w:r>
      <w:r w:rsidR="004140E9">
        <w:t xml:space="preserve">. </w:t>
      </w:r>
      <w:r w:rsidR="00E40E9F">
        <w:t xml:space="preserve">These security questions are used for authentication of the </w:t>
      </w:r>
      <w:r w:rsidR="00406F15">
        <w:t>TRC</w:t>
      </w:r>
      <w:r w:rsidR="004140E9">
        <w:t>.</w:t>
      </w:r>
    </w:p>
    <w:p w14:paraId="630D394D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9A50CC">
        <w:t xml:space="preserve">TRC </w:t>
      </w:r>
      <w:r w:rsidR="004140E9">
        <w:t>is not a robot.</w:t>
      </w:r>
      <w:r w:rsidR="00DB0909">
        <w:t xml:space="preserve"> </w:t>
      </w:r>
    </w:p>
    <w:p w14:paraId="0D5C18AA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212AF57F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0818C469" w14:textId="77777777" w:rsidR="00DB0909" w:rsidRDefault="00DB0909" w:rsidP="00A90D32">
      <w:pPr>
        <w:pStyle w:val="BodyText2"/>
      </w:pPr>
      <w:r>
        <w:t xml:space="preserve">An OTP is sent to the </w:t>
      </w:r>
      <w:r w:rsidR="009A50CC">
        <w:t xml:space="preserve">TRC </w:t>
      </w:r>
      <w:r w:rsidR="0000542C">
        <w:t>personnel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39339742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01E29485" wp14:editId="6C68730D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E91C7" w14:textId="77777777" w:rsidR="00CA51DD" w:rsidRDefault="00CA51DD" w:rsidP="007E53B8">
      <w:pPr>
        <w:pStyle w:val="FigureCaption"/>
      </w:pPr>
      <w:bookmarkStart w:id="163" w:name="_Toc34858373"/>
      <w:r>
        <w:t>Figure 3: Verify OTP</w:t>
      </w:r>
      <w:bookmarkEnd w:id="163"/>
    </w:p>
    <w:p w14:paraId="7A6B27C0" w14:textId="77777777" w:rsidR="00B32FEA" w:rsidRDefault="00DB0909" w:rsidP="00A90D32">
      <w:pPr>
        <w:pStyle w:val="BodyText2"/>
      </w:pPr>
      <w:r>
        <w:t xml:space="preserve">The </w:t>
      </w:r>
      <w:r w:rsidR="00406F15">
        <w:t>TRC</w:t>
      </w:r>
      <w:r w:rsidR="005B0DA8">
        <w:t xml:space="preserve"> personnel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7BE0F43F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7E12B787" wp14:editId="2F17A5EA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70CB4" w14:textId="77777777" w:rsidR="00CA51DD" w:rsidRDefault="00CA51DD" w:rsidP="007E53B8">
      <w:pPr>
        <w:pStyle w:val="FigureCaption"/>
      </w:pPr>
      <w:bookmarkStart w:id="164" w:name="_Toc34858374"/>
      <w:r>
        <w:t>Figure 4: Enter OTP</w:t>
      </w:r>
      <w:bookmarkEnd w:id="164"/>
    </w:p>
    <w:p w14:paraId="297EF397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0653A30E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1A2FDDE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3944BCD4" wp14:editId="1D0CDB0C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206CF" w14:textId="77777777" w:rsidR="00DB0909" w:rsidRDefault="00E40E9F" w:rsidP="00A90D32">
      <w:pPr>
        <w:pStyle w:val="BodyText2"/>
      </w:pPr>
      <w:r>
        <w:lastRenderedPageBreak/>
        <w:t>After the OTPs are verified successfully, t</w:t>
      </w:r>
      <w:r w:rsidR="00CA51DD">
        <w:t xml:space="preserve">he registration request is sent 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administrator, a mail containing </w:t>
      </w:r>
      <w:r w:rsidR="0028775B">
        <w:t xml:space="preserve">the </w:t>
      </w:r>
      <w:r w:rsidR="009A50CC">
        <w:t>TRC</w:t>
      </w:r>
      <w:r w:rsidR="0028775B">
        <w:t>’s</w:t>
      </w:r>
      <w:r w:rsidR="00DB0909">
        <w:t xml:space="preserve"> registration ID is sent to the </w:t>
      </w:r>
      <w:r w:rsidR="009A50CC">
        <w:t xml:space="preserve">TRC 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406F15">
        <w:t>TRC</w:t>
      </w:r>
      <w:r w:rsidR="00C90C35">
        <w:t xml:space="preserve"> Portal application.</w:t>
      </w:r>
    </w:p>
    <w:p w14:paraId="03FC3940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7E2CFE13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F1C1717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9A50CC">
        <w:t xml:space="preserve">TRC </w:t>
      </w:r>
      <w:r w:rsidR="000242DB">
        <w:t xml:space="preserve">Portal </w:t>
      </w:r>
      <w:r>
        <w:t>URL in the address bar. The login screen appears.</w:t>
      </w:r>
    </w:p>
    <w:p w14:paraId="13AE8E52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3C2085" wp14:editId="4AB85AE5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F3C71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83CF19" wp14:editId="64ACA5A1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F9642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4E5B107E" wp14:editId="1694870B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6A5C6" w14:textId="77777777" w:rsidR="00C63B19" w:rsidRDefault="00C63B19" w:rsidP="007E53B8">
      <w:pPr>
        <w:pStyle w:val="FigureCaption"/>
      </w:pPr>
      <w:bookmarkStart w:id="165" w:name="_Toc34858375"/>
      <w:r>
        <w:t xml:space="preserve">Figure </w:t>
      </w:r>
      <w:r w:rsidR="00E33E46">
        <w:t>5</w:t>
      </w:r>
      <w:r>
        <w:t>: Login</w:t>
      </w:r>
      <w:bookmarkEnd w:id="165"/>
    </w:p>
    <w:p w14:paraId="7062696E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0A738C43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5B0D7F98" wp14:editId="2FE4D8D0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89E04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4A32B15B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9A50CC">
        <w:t xml:space="preserve">TRC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</w:t>
      </w:r>
      <w:r w:rsidR="00933CA4" w:rsidRPr="00933CA4">
        <w:lastRenderedPageBreak/>
        <w:t>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9A50CC">
        <w:t xml:space="preserve">TRC </w:t>
      </w:r>
      <w:r w:rsidR="00933CA4" w:rsidRPr="00933CA4">
        <w:t>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406F15">
        <w:rPr>
          <w:i/>
          <w:iCs/>
        </w:rPr>
        <w:t>TRC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15CAC8D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1F88100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41DC15FE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33447A41" w14:textId="77777777" w:rsidR="00391A42" w:rsidRDefault="00300A88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5E814B" wp14:editId="3993235E">
                <wp:simplePos x="0" y="0"/>
                <wp:positionH relativeFrom="column">
                  <wp:posOffset>287066</wp:posOffset>
                </wp:positionH>
                <wp:positionV relativeFrom="paragraph">
                  <wp:posOffset>289436</wp:posOffset>
                </wp:positionV>
                <wp:extent cx="4972318" cy="2257719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318" cy="2257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C907E" id="Rectangle 18" o:spid="_x0000_s1026" style="position:absolute;margin-left:22.6pt;margin-top:22.8pt;width:391.5pt;height:177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r w:rsidR="004463DD">
        <w:t>H</w:t>
      </w:r>
      <w:r w:rsidR="000249E9">
        <w:t>ome page appears</w:t>
      </w:r>
      <w:r w:rsidR="00A90D32">
        <w:t xml:space="preserve">. </w:t>
      </w:r>
    </w:p>
    <w:p w14:paraId="6512E64E" w14:textId="77777777" w:rsidR="00391A42" w:rsidRDefault="00300A88" w:rsidP="00E40E9F">
      <w:pPr>
        <w:pStyle w:val="BodyText2"/>
        <w:ind w:left="432"/>
        <w:jc w:val="center"/>
      </w:pPr>
      <w:r w:rsidRPr="00300A88">
        <w:rPr>
          <w:noProof/>
        </w:rPr>
        <w:drawing>
          <wp:inline distT="0" distB="0" distL="0" distR="0" wp14:anchorId="5CC09035" wp14:editId="626930E5">
            <wp:extent cx="4967925" cy="2245815"/>
            <wp:effectExtent l="0" t="0" r="4445" b="2540"/>
            <wp:docPr id="1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4580" cy="224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1E3F" w14:textId="77777777" w:rsidR="00C63B19" w:rsidRDefault="00C63B19" w:rsidP="007E53B8">
      <w:pPr>
        <w:pStyle w:val="FigureCaption"/>
      </w:pPr>
      <w:bookmarkStart w:id="166" w:name="_Toc34858376"/>
      <w:r>
        <w:t xml:space="preserve">Figure </w:t>
      </w:r>
      <w:r w:rsidR="00E33E46">
        <w:t>6</w:t>
      </w:r>
      <w:r>
        <w:t>: Home Page</w:t>
      </w:r>
      <w:bookmarkEnd w:id="166"/>
    </w:p>
    <w:p w14:paraId="02071D8C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9A50CC">
        <w:t xml:space="preserve">TRC </w:t>
      </w:r>
      <w:r>
        <w:t>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66054259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7885B3C1" wp14:editId="3C4DE8E7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F3CE7" w14:textId="77777777" w:rsidR="00C63B19" w:rsidRDefault="00C63B19" w:rsidP="007E53B8">
      <w:pPr>
        <w:pStyle w:val="FigureCaption"/>
      </w:pPr>
      <w:bookmarkStart w:id="167" w:name="_Toc34858377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7"/>
    </w:p>
    <w:p w14:paraId="1360625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73A9067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6699D75" w14:textId="77777777" w:rsidR="00A90D32" w:rsidRDefault="00A90D32" w:rsidP="00DC39E0">
      <w:pPr>
        <w:pStyle w:val="BodyText2"/>
        <w:numPr>
          <w:ilvl w:val="0"/>
          <w:numId w:val="27"/>
        </w:numPr>
      </w:pPr>
      <w:r>
        <w:lastRenderedPageBreak/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CCA5B29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4A17FC93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5417496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13ECAE14" wp14:editId="79DEE5AB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26886" w14:textId="77777777" w:rsidR="00E33E46" w:rsidRDefault="00E33E46" w:rsidP="007E53B8">
      <w:pPr>
        <w:pStyle w:val="FigureCaption"/>
      </w:pPr>
      <w:bookmarkStart w:id="168" w:name="_Toc34858378"/>
      <w:r>
        <w:t xml:space="preserve">Figure 8: </w:t>
      </w:r>
      <w:r w:rsidR="008B4625">
        <w:t>Set New</w:t>
      </w:r>
      <w:r>
        <w:t xml:space="preserve"> Password</w:t>
      </w:r>
      <w:bookmarkEnd w:id="168"/>
    </w:p>
    <w:p w14:paraId="4210A1D7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771DB7FF" wp14:editId="4A289A9C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131D81AF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6E04E279" w14:textId="77777777" w:rsidR="00F5488A" w:rsidRDefault="00ED2357" w:rsidP="00A90D32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4C713C3C" w14:textId="77777777" w:rsidR="00FB08E2" w:rsidRDefault="00FB08E2" w:rsidP="002A39C9">
      <w:pPr>
        <w:pStyle w:val="Heading2"/>
      </w:pPr>
      <w:bookmarkStart w:id="169" w:name="_Toc31900103"/>
      <w:bookmarkStart w:id="170" w:name="_Toc31900170"/>
      <w:bookmarkStart w:id="171" w:name="_Toc31900292"/>
      <w:bookmarkStart w:id="172" w:name="_Toc34858071"/>
      <w:r>
        <w:t>Application User Interface</w:t>
      </w:r>
      <w:bookmarkEnd w:id="169"/>
      <w:bookmarkEnd w:id="170"/>
      <w:bookmarkEnd w:id="171"/>
      <w:bookmarkEnd w:id="172"/>
    </w:p>
    <w:p w14:paraId="2F20A270" w14:textId="77777777" w:rsidR="000249E9" w:rsidRPr="000249E9" w:rsidRDefault="00300A88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C03EF2" wp14:editId="743B8F72">
                <wp:simplePos x="0" y="0"/>
                <wp:positionH relativeFrom="column">
                  <wp:posOffset>-5165</wp:posOffset>
                </wp:positionH>
                <wp:positionV relativeFrom="paragraph">
                  <wp:posOffset>290175</wp:posOffset>
                </wp:positionV>
                <wp:extent cx="5283468" cy="2391044"/>
                <wp:effectExtent l="0" t="0" r="1270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468" cy="2391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1A5E8" id="Rectangle 20" o:spid="_x0000_s1026" style="position:absolute;margin-left:-.4pt;margin-top:22.85pt;width:416pt;height:188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FAF7D6" wp14:editId="5602841D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8F95B" id="Rectangle 10" o:spid="_x0000_s1026" style="position:absolute;margin-left:330.15pt;margin-top:22.25pt;width:85.65pt;height: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9A50CC">
        <w:t xml:space="preserve">TRC </w:t>
      </w:r>
      <w:r w:rsidR="00E1361A">
        <w:t>Portal</w:t>
      </w:r>
      <w:r w:rsidR="000249E9">
        <w:t xml:space="preserve"> Home page appears.</w:t>
      </w:r>
    </w:p>
    <w:p w14:paraId="120477F6" w14:textId="77777777" w:rsidR="00E43EFE" w:rsidRDefault="00300A88" w:rsidP="00956603">
      <w:pPr>
        <w:pStyle w:val="BodyText2"/>
        <w:jc w:val="center"/>
      </w:pPr>
      <w:r w:rsidRPr="00300A88">
        <w:rPr>
          <w:noProof/>
        </w:rPr>
        <w:drawing>
          <wp:inline distT="0" distB="0" distL="0" distR="0" wp14:anchorId="39932F4B" wp14:editId="5E8A1328">
            <wp:extent cx="5278755" cy="2386330"/>
            <wp:effectExtent l="0" t="0" r="0" b="0"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C09A" w14:textId="77777777" w:rsidR="005271B7" w:rsidRDefault="005271B7" w:rsidP="007E53B8">
      <w:pPr>
        <w:pStyle w:val="FigureCaption"/>
      </w:pPr>
      <w:bookmarkStart w:id="173" w:name="_Toc34858379"/>
      <w:r>
        <w:t xml:space="preserve">Figure </w:t>
      </w:r>
      <w:r w:rsidR="00E33E46">
        <w:t>9</w:t>
      </w:r>
      <w:r>
        <w:t>: Home Page</w:t>
      </w:r>
      <w:bookmarkEnd w:id="173"/>
    </w:p>
    <w:p w14:paraId="103BC28B" w14:textId="77777777" w:rsidR="003F3870" w:rsidRDefault="003F3870" w:rsidP="00FB08E2">
      <w:pPr>
        <w:pStyle w:val="BodyText2"/>
      </w:pPr>
      <w:r>
        <w:lastRenderedPageBreak/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5FA305DE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0C24F868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015A70B2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05A21803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67FD92C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20DC73C" wp14:editId="15A1439B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1BB4727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68A59FC6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66AB600E" wp14:editId="5790F59E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4EF4B64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F2B83E4" wp14:editId="736FA555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C1AB6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1D26901D" wp14:editId="6B73611B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46099AB9" w14:textId="77777777" w:rsidR="00FB08E2" w:rsidRDefault="00300A88" w:rsidP="009E7898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446127F8" wp14:editId="5E4722F1">
            <wp:extent cx="3747155" cy="2759097"/>
            <wp:effectExtent l="0" t="0" r="571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219" t="18941"/>
                    <a:stretch/>
                  </pic:blipFill>
                  <pic:spPr bwMode="auto">
                    <a:xfrm>
                      <a:off x="0" y="0"/>
                      <a:ext cx="3760162" cy="276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981868B" w14:textId="77777777" w:rsidR="005271B7" w:rsidRDefault="005A582E" w:rsidP="007E53B8">
      <w:pPr>
        <w:pStyle w:val="FigureCaption"/>
      </w:pPr>
      <w:r>
        <w:lastRenderedPageBreak/>
        <w:t xml:space="preserve">       </w:t>
      </w:r>
      <w:bookmarkStart w:id="174" w:name="_Toc34858380"/>
      <w:r w:rsidR="005271B7">
        <w:t xml:space="preserve">Figure </w:t>
      </w:r>
      <w:r w:rsidR="00E33E46">
        <w:t>10</w:t>
      </w:r>
      <w:r w:rsidR="005271B7">
        <w:t>: Edit Information</w:t>
      </w:r>
      <w:bookmarkEnd w:id="174"/>
    </w:p>
    <w:p w14:paraId="79136C71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79342541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08638B4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6A146D30" wp14:editId="2CADAB06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183A489B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1D86BDD4" wp14:editId="552D2DC7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0156A" w14:textId="77777777" w:rsidR="005271B7" w:rsidRDefault="00FF11C2" w:rsidP="007E53B8">
      <w:pPr>
        <w:pStyle w:val="FigureCaption"/>
      </w:pPr>
      <w:r>
        <w:t xml:space="preserve">    </w:t>
      </w:r>
      <w:bookmarkStart w:id="175" w:name="_Toc34858381"/>
      <w:r w:rsidR="005271B7">
        <w:t xml:space="preserve">Figure </w:t>
      </w:r>
      <w:r w:rsidR="00E33E46">
        <w:t>11</w:t>
      </w:r>
      <w:r w:rsidR="005271B7">
        <w:t>: Change Password</w:t>
      </w:r>
      <w:bookmarkEnd w:id="175"/>
    </w:p>
    <w:p w14:paraId="11423257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41421B3C" wp14:editId="201BB4E0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391FB3D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02601F84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3CA5C1F3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3E0E6D8F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61F6B450" wp14:editId="50705114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9A50CC">
        <w:t xml:space="preserve">TRC 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4A8DCF1B" w14:textId="77777777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9A50CC">
        <w:t xml:space="preserve">TRC 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9A50CC">
        <w:t xml:space="preserve">TRC 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9A50CC">
        <w:t xml:space="preserve">TRC </w:t>
      </w:r>
      <w:r w:rsidR="00D27262" w:rsidRPr="00E40E9F">
        <w:t>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560655">
        <w:t>TRC</w:t>
      </w:r>
      <w:r w:rsidR="00D27262" w:rsidRPr="00E40E9F">
        <w:t xml:space="preserve"> can use the same login username and password to log into the application.</w:t>
      </w:r>
    </w:p>
    <w:p w14:paraId="3D4F1593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9A50CC">
        <w:t xml:space="preserve">TRC 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9A50CC">
        <w:t xml:space="preserve">TRC </w:t>
      </w:r>
      <w:r w:rsidR="00FB08E2">
        <w:t>can enable it using the same menu.</w:t>
      </w:r>
    </w:p>
    <w:p w14:paraId="1DFB8F48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lastRenderedPageBreak/>
        <w:drawing>
          <wp:inline distT="0" distB="0" distL="0" distR="0" wp14:anchorId="7FE35B4E" wp14:editId="5032C6E1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47FB1" w14:textId="77777777" w:rsidR="005271B7" w:rsidRDefault="005271B7" w:rsidP="007E53B8">
      <w:pPr>
        <w:pStyle w:val="FigureCaption"/>
      </w:pPr>
      <w:bookmarkStart w:id="176" w:name="_Toc34858382"/>
      <w:r>
        <w:t xml:space="preserve">Figure </w:t>
      </w:r>
      <w:r w:rsidR="00E33E46">
        <w:t>12</w:t>
      </w:r>
      <w:r>
        <w:t>: Manage Account</w:t>
      </w:r>
      <w:bookmarkEnd w:id="176"/>
    </w:p>
    <w:p w14:paraId="65938E87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68CFBA17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0422F786" w14:textId="77777777" w:rsidR="00431476" w:rsidRDefault="00431476" w:rsidP="00431476">
      <w:pPr>
        <w:pStyle w:val="BodyText2"/>
        <w:ind w:left="864"/>
      </w:pPr>
    </w:p>
    <w:p w14:paraId="4C7E8A20" w14:textId="77777777" w:rsidR="00166A7A" w:rsidRDefault="00D51954" w:rsidP="003F3870">
      <w:pPr>
        <w:pStyle w:val="Heading3"/>
      </w:pPr>
      <w:bookmarkStart w:id="177" w:name="_Toc34858072"/>
      <w:r>
        <w:t>Dashboard</w:t>
      </w:r>
      <w:bookmarkEnd w:id="177"/>
    </w:p>
    <w:p w14:paraId="2D85BB2D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7E6A871C" w14:textId="77777777" w:rsidR="00916401" w:rsidRDefault="00916401" w:rsidP="00F726BF">
      <w:pPr>
        <w:pStyle w:val="BodyText2"/>
        <w:numPr>
          <w:ilvl w:val="0"/>
          <w:numId w:val="20"/>
        </w:numPr>
      </w:pPr>
      <w:r>
        <w:t>Type Approved</w:t>
      </w:r>
      <w:r w:rsidR="00431476">
        <w:t xml:space="preserve"> Requests</w:t>
      </w:r>
    </w:p>
    <w:p w14:paraId="57CE2E3D" w14:textId="77777777" w:rsidR="00F726BF" w:rsidRDefault="00C8294B" w:rsidP="00F726BF">
      <w:pPr>
        <w:pStyle w:val="BodyText2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049635" wp14:editId="16033B62">
                <wp:simplePos x="0" y="0"/>
                <wp:positionH relativeFrom="column">
                  <wp:posOffset>178658</wp:posOffset>
                </wp:positionH>
                <wp:positionV relativeFrom="paragraph">
                  <wp:posOffset>295255</wp:posOffset>
                </wp:positionV>
                <wp:extent cx="5269583" cy="2395757"/>
                <wp:effectExtent l="0" t="0" r="26670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583" cy="239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15EBE0" id="Rectangle 27" o:spid="_x0000_s1026" style="position:absolute;margin-left:14.05pt;margin-top:23.25pt;width:414.95pt;height:188.6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" filled="f" strokecolor="black [3213]" strokeweight="1pt"/>
            </w:pict>
          </mc:Fallback>
        </mc:AlternateContent>
      </w:r>
      <w:r w:rsidR="00F726BF">
        <w:t>Grievances</w:t>
      </w:r>
    </w:p>
    <w:p w14:paraId="1BD0B7C0" w14:textId="77777777" w:rsidR="00916401" w:rsidRDefault="00C8294B" w:rsidP="00C8294B">
      <w:pPr>
        <w:pStyle w:val="BodyText2"/>
        <w:ind w:left="284"/>
        <w:jc w:val="center"/>
        <w:rPr>
          <w:b/>
          <w:bCs/>
        </w:rPr>
      </w:pPr>
      <w:r w:rsidRPr="00C8294B">
        <w:rPr>
          <w:b/>
          <w:bCs/>
          <w:noProof/>
        </w:rPr>
        <w:drawing>
          <wp:inline distT="0" distB="0" distL="0" distR="0" wp14:anchorId="1509E70F" wp14:editId="37F1F6BA">
            <wp:extent cx="5278755" cy="2386330"/>
            <wp:effectExtent l="0" t="0" r="0" b="0"/>
            <wp:docPr id="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EF35" w14:textId="77777777" w:rsidR="00530228" w:rsidRDefault="00530228" w:rsidP="00530228">
      <w:pPr>
        <w:pStyle w:val="FigureCaption"/>
      </w:pPr>
      <w:bookmarkStart w:id="178" w:name="_Toc34858383"/>
      <w:r>
        <w:t>Figure 1</w:t>
      </w:r>
      <w:r w:rsidR="00A14FF0">
        <w:t>3</w:t>
      </w:r>
      <w:r>
        <w:t>: Home Page</w:t>
      </w:r>
      <w:bookmarkEnd w:id="178"/>
    </w:p>
    <w:p w14:paraId="17568F69" w14:textId="77777777" w:rsidR="000864CB" w:rsidRDefault="000864CB" w:rsidP="00F726BF">
      <w:pPr>
        <w:pStyle w:val="BodyText2"/>
        <w:rPr>
          <w:b/>
          <w:bCs/>
        </w:rPr>
      </w:pPr>
    </w:p>
    <w:p w14:paraId="6EC869BC" w14:textId="77777777" w:rsidR="000864CB" w:rsidRDefault="000864CB" w:rsidP="00F726BF">
      <w:pPr>
        <w:pStyle w:val="BodyText2"/>
        <w:rPr>
          <w:b/>
          <w:bCs/>
        </w:rPr>
      </w:pPr>
    </w:p>
    <w:p w14:paraId="198D5326" w14:textId="77777777" w:rsidR="000864CB" w:rsidRDefault="000864CB" w:rsidP="00F726BF">
      <w:pPr>
        <w:pStyle w:val="BodyText2"/>
        <w:rPr>
          <w:b/>
          <w:bCs/>
        </w:rPr>
      </w:pPr>
    </w:p>
    <w:p w14:paraId="5DBBAA66" w14:textId="77777777" w:rsidR="000864CB" w:rsidRDefault="000864CB" w:rsidP="00F726BF">
      <w:pPr>
        <w:pStyle w:val="BodyText2"/>
        <w:rPr>
          <w:b/>
          <w:bCs/>
        </w:rPr>
      </w:pPr>
    </w:p>
    <w:p w14:paraId="038503D8" w14:textId="77777777" w:rsidR="000864CB" w:rsidRDefault="000864CB" w:rsidP="00F726BF">
      <w:pPr>
        <w:pStyle w:val="BodyText2"/>
        <w:rPr>
          <w:b/>
          <w:bCs/>
        </w:rPr>
      </w:pPr>
    </w:p>
    <w:p w14:paraId="20F12174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lastRenderedPageBreak/>
        <w:t>Grievances</w:t>
      </w:r>
    </w:p>
    <w:p w14:paraId="5D9D2A84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7174FFD0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589313F6" wp14:editId="1D71AEC5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6C40D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2D4A6C59" wp14:editId="1B2B4F54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3D1BF95E" w14:textId="77777777" w:rsidR="00A01F25" w:rsidRDefault="00560143" w:rsidP="00A01F2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8EF772" wp14:editId="72B7B783">
                <wp:simplePos x="0" y="0"/>
                <wp:positionH relativeFrom="column">
                  <wp:posOffset>230505</wp:posOffset>
                </wp:positionH>
                <wp:positionV relativeFrom="paragraph">
                  <wp:posOffset>195</wp:posOffset>
                </wp:positionV>
                <wp:extent cx="4803824" cy="2176145"/>
                <wp:effectExtent l="0" t="0" r="15875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824" cy="2176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33FEA" id="Rectangle 30" o:spid="_x0000_s1026" style="position:absolute;margin-left:18.15pt;margin-top:0;width:378.25pt;height:171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081A66" wp14:editId="0AE96DA3">
            <wp:extent cx="4797083" cy="21763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6828" cy="21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7266" w14:textId="77777777" w:rsidR="00431476" w:rsidRDefault="00530228" w:rsidP="00530228">
      <w:pPr>
        <w:pStyle w:val="FigureCaption"/>
        <w:rPr>
          <w:b w:val="0"/>
          <w:bCs w:val="0"/>
        </w:rPr>
      </w:pPr>
      <w:bookmarkStart w:id="179" w:name="_Toc34858384"/>
      <w:r>
        <w:t>Figure 1</w:t>
      </w:r>
      <w:r w:rsidR="004675B6">
        <w:t>4</w:t>
      </w:r>
      <w:r>
        <w:t>: Grievance Management</w:t>
      </w:r>
      <w:bookmarkEnd w:id="179"/>
    </w:p>
    <w:p w14:paraId="5E43986E" w14:textId="77777777" w:rsidR="003F3870" w:rsidRPr="00420908" w:rsidRDefault="003F3870" w:rsidP="003F3870">
      <w:pPr>
        <w:pStyle w:val="BodyText2"/>
        <w:rPr>
          <w:b/>
          <w:bCs/>
        </w:rPr>
      </w:pPr>
      <w:r w:rsidRPr="00420908">
        <w:rPr>
          <w:b/>
          <w:bCs/>
        </w:rPr>
        <w:t>Type Approv</w:t>
      </w:r>
      <w:r>
        <w:rPr>
          <w:b/>
          <w:bCs/>
        </w:rPr>
        <w:t>ed</w:t>
      </w:r>
    </w:p>
    <w:p w14:paraId="623BAB05" w14:textId="77777777" w:rsidR="003F3870" w:rsidRDefault="003F3870" w:rsidP="003F3870">
      <w:pPr>
        <w:pStyle w:val="BodyText2"/>
      </w:pPr>
      <w:r>
        <w:t>The box displays the total number of type approv</w:t>
      </w:r>
      <w:r w:rsidR="0059323A">
        <w:t>al</w:t>
      </w:r>
      <w:r>
        <w:t xml:space="preserve"> requests that are pending for approval.</w:t>
      </w:r>
    </w:p>
    <w:p w14:paraId="261CD0B6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381FAAA1" wp14:editId="31E1C6F8">
            <wp:extent cx="1447619" cy="1342857"/>
            <wp:effectExtent l="19050" t="19050" r="19685" b="10160"/>
            <wp:docPr id="285" name="Picture 28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type approve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F8D31" w14:textId="77777777" w:rsidR="003F3870" w:rsidRPr="00F726BF" w:rsidRDefault="003F3870" w:rsidP="003F3870">
      <w:pPr>
        <w:pStyle w:val="BodyText2"/>
      </w:pPr>
      <w:r>
        <w:t xml:space="preserve">Click </w:t>
      </w:r>
      <w:r w:rsidR="00C21818">
        <w:rPr>
          <w:noProof/>
        </w:rPr>
        <w:drawing>
          <wp:inline distT="0" distB="0" distL="0" distR="0" wp14:anchorId="3D9AE1D3" wp14:editId="79D62B4C">
            <wp:extent cx="116958" cy="11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(</w:t>
      </w:r>
      <w:r w:rsidRPr="00C21818">
        <w:rPr>
          <w:b/>
          <w:bCs/>
        </w:rPr>
        <w:t>View</w:t>
      </w:r>
      <w:r w:rsidR="00C21818">
        <w:t>)</w:t>
      </w:r>
      <w:r>
        <w:t xml:space="preserve"> to access the </w:t>
      </w:r>
      <w:r w:rsidRPr="005A582E">
        <w:rPr>
          <w:b/>
          <w:bCs/>
        </w:rPr>
        <w:t>Manage Type-Approved</w:t>
      </w:r>
      <w:r>
        <w:t xml:space="preserve"> dashboard. Refer to </w:t>
      </w:r>
      <w:r w:rsidRPr="00C21818">
        <w:rPr>
          <w:i/>
          <w:iCs/>
        </w:rPr>
        <w:t>Type Approval Management</w:t>
      </w:r>
      <w:r>
        <w:t xml:space="preserve"> for more information.</w:t>
      </w:r>
    </w:p>
    <w:p w14:paraId="4A5857AF" w14:textId="77777777" w:rsidR="003F3870" w:rsidRDefault="00560143" w:rsidP="008F1020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480609" wp14:editId="6E1C51D2">
                <wp:simplePos x="0" y="0"/>
                <wp:positionH relativeFrom="column">
                  <wp:posOffset>160167</wp:posOffset>
                </wp:positionH>
                <wp:positionV relativeFrom="paragraph">
                  <wp:posOffset>-4738</wp:posOffset>
                </wp:positionV>
                <wp:extent cx="4953000" cy="2066339"/>
                <wp:effectExtent l="0" t="0" r="19050" b="10160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066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9EC0D" id="Rectangle 448" o:spid="_x0000_s1026" style="position:absolute;margin-left:12.6pt;margin-top:-.35pt;width:390pt;height:162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7BDB3A" wp14:editId="5D961650">
            <wp:extent cx="4953116" cy="20595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0439" cy="20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A7F8" w14:textId="77777777" w:rsidR="00530228" w:rsidRDefault="00530228" w:rsidP="00E40E9F">
      <w:pPr>
        <w:pStyle w:val="FigureCaption"/>
        <w:rPr>
          <w:b w:val="0"/>
          <w:bCs w:val="0"/>
        </w:rPr>
      </w:pPr>
      <w:bookmarkStart w:id="180" w:name="_Toc34858385"/>
      <w:r>
        <w:t>Figure 1</w:t>
      </w:r>
      <w:r w:rsidR="004675B6">
        <w:t>5</w:t>
      </w:r>
      <w:r>
        <w:t>: Manage Type-Approved</w:t>
      </w:r>
      <w:bookmarkEnd w:id="180"/>
    </w:p>
    <w:p w14:paraId="44C0B54D" w14:textId="77777777" w:rsidR="002C6FF5" w:rsidRDefault="002C6FF5" w:rsidP="00F726BF">
      <w:pPr>
        <w:pStyle w:val="BodyText2"/>
        <w:rPr>
          <w:b/>
          <w:bCs/>
        </w:rPr>
      </w:pPr>
    </w:p>
    <w:p w14:paraId="2FF82D81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5EF6823B" w14:textId="77777777" w:rsidR="007B6A3B" w:rsidRDefault="008D3FF2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E2D786" wp14:editId="56730F10">
                <wp:simplePos x="0" y="0"/>
                <wp:positionH relativeFrom="column">
                  <wp:posOffset>-15680</wp:posOffset>
                </wp:positionH>
                <wp:positionV relativeFrom="paragraph">
                  <wp:posOffset>288583</wp:posOffset>
                </wp:positionV>
                <wp:extent cx="5655213" cy="1420837"/>
                <wp:effectExtent l="0" t="0" r="22225" b="27305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213" cy="1420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C539E" id="Rectangle 454" o:spid="_x0000_s1026" style="position:absolute;margin-left:-1.25pt;margin-top:22.7pt;width:445.3pt;height:111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" filled="f" strokecolor="black [3213]" strokeweight="1pt"/>
            </w:pict>
          </mc:Fallback>
        </mc:AlternateContent>
      </w:r>
      <w:r w:rsidR="00557EE3">
        <w:t xml:space="preserve">This section displays </w:t>
      </w:r>
      <w:r w:rsidR="005A582E">
        <w:t xml:space="preserve">the </w:t>
      </w:r>
      <w:r w:rsidR="00557EE3"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31EEFF81" w14:textId="77777777" w:rsidR="00B0500E" w:rsidRDefault="008D3FF2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1715BB6C" wp14:editId="37C3D336">
            <wp:extent cx="5634111" cy="1422591"/>
            <wp:effectExtent l="0" t="0" r="5080" b="635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7428" cy="14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CB2F" w14:textId="77777777" w:rsidR="00530228" w:rsidRDefault="00530228" w:rsidP="00530228">
      <w:pPr>
        <w:pStyle w:val="FigureCaption"/>
      </w:pPr>
      <w:bookmarkStart w:id="181" w:name="_Toc34858386"/>
      <w:r>
        <w:t>Figure 1</w:t>
      </w:r>
      <w:r w:rsidR="004675B6">
        <w:t>6</w:t>
      </w:r>
      <w:r>
        <w:t xml:space="preserve">: </w:t>
      </w:r>
      <w:r w:rsidR="008D3FF2">
        <w:t>Notifications</w:t>
      </w:r>
      <w:bookmarkEnd w:id="181"/>
    </w:p>
    <w:p w14:paraId="239BA351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24D51AB7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9A50CC">
        <w:t xml:space="preserve">TRC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E8A8233" wp14:editId="52B1D896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1E6EB27A" w14:textId="77777777" w:rsidR="00014FC3" w:rsidRDefault="00014FC3" w:rsidP="00014FC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BCEC84A" wp14:editId="16E6718A">
            <wp:extent cx="5278755" cy="314325"/>
            <wp:effectExtent l="19050" t="19050" r="17145" b="2857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1BD8D" w14:textId="77777777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560655">
        <w:t>TRC</w:t>
      </w:r>
      <w:r w:rsidR="00821D65">
        <w:t>.</w:t>
      </w:r>
      <w:r w:rsidR="00AB30EC">
        <w:t xml:space="preserve"> For example, a notification about the </w:t>
      </w:r>
      <w:r w:rsidR="00560655">
        <w:t>type approval request</w:t>
      </w:r>
      <w:r w:rsidR="00AB30EC">
        <w:t xml:space="preserve"> approval or reje</w:t>
      </w:r>
      <w:r w:rsidR="00560655">
        <w:t>ction by the CEIR administrator</w:t>
      </w:r>
      <w:r w:rsidR="007B6A3B">
        <w:t xml:space="preserve"> </w:t>
      </w:r>
      <w:r w:rsidR="00AB30EC">
        <w:t xml:space="preserve">requires the </w:t>
      </w:r>
      <w:r w:rsidR="0085772B">
        <w:t>TRC to</w:t>
      </w:r>
      <w:r w:rsidR="0049367B">
        <w:t xml:space="preserve"> </w:t>
      </w:r>
      <w:r w:rsidR="007B6A3B">
        <w:t xml:space="preserve">take some action such as fix the errors in the </w:t>
      </w:r>
      <w:r w:rsidR="00560655">
        <w:t>type approval request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219E6685" wp14:editId="54CFB64F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3F91E52B" wp14:editId="5B116EBF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7E918BC8" w14:textId="77777777" w:rsidR="009C6976" w:rsidRDefault="00014FC3" w:rsidP="007E274A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6D28435" wp14:editId="1526B189">
            <wp:extent cx="5278755" cy="337185"/>
            <wp:effectExtent l="19050" t="19050" r="17145" b="2476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C7563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63202902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63D22DF5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9A50CC">
        <w:t xml:space="preserve">TRC </w:t>
      </w:r>
      <w:r w:rsidR="0071493D">
        <w:t>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1139EFFD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</w:t>
      </w:r>
      <w:r w:rsidR="00560655">
        <w:t>type approval request</w:t>
      </w:r>
      <w:r>
        <w:t xml:space="preserve">, the </w:t>
      </w:r>
      <w:r w:rsidR="0059323A">
        <w:t>feature</w:t>
      </w:r>
      <w:r>
        <w:t xml:space="preserve"> name </w:t>
      </w:r>
      <w:r w:rsidR="00560655">
        <w:rPr>
          <w:b/>
          <w:bCs/>
        </w:rPr>
        <w:t>Type Approval</w:t>
      </w:r>
      <w:r w:rsidRPr="00014FC3">
        <w:rPr>
          <w:b/>
          <w:bCs/>
        </w:rPr>
        <w:t xml:space="preserve"> </w:t>
      </w:r>
      <w:r w:rsidR="00560655">
        <w:t>is shown</w:t>
      </w:r>
      <w:r>
        <w:t xml:space="preserve">. The </w:t>
      </w:r>
      <w:r w:rsidR="0059323A">
        <w:t>feature</w:t>
      </w:r>
      <w:r>
        <w:t xml:space="preserve"> name is the one shown in the left panel of the Home page.</w:t>
      </w:r>
    </w:p>
    <w:p w14:paraId="76B88A88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20A78A81" w14:textId="77777777" w:rsidR="006B34FD" w:rsidRDefault="006B34FD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087584CD" wp14:editId="1F747083">
            <wp:extent cx="5278755" cy="347345"/>
            <wp:effectExtent l="19050" t="19050" r="17145" b="146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ess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93D85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10D025E" wp14:editId="7B20B380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9A50CC">
        <w:t xml:space="preserve">TRC </w:t>
      </w:r>
      <w:r>
        <w:t>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0933029" wp14:editId="19AB55B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439FC2D" w14:textId="77777777" w:rsidR="00C62D95" w:rsidRDefault="00C62D95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D03DF29" wp14:editId="78952300">
            <wp:extent cx="5278755" cy="314325"/>
            <wp:effectExtent l="19050" t="19050" r="17145" b="285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BEA31" w14:textId="77777777" w:rsidR="002F1DAF" w:rsidRDefault="002F1DAF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C6CA18D" wp14:editId="3E7E5D17">
            <wp:extent cx="5278755" cy="337185"/>
            <wp:effectExtent l="19050" t="19050" r="17145" b="2476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43B34" w14:textId="77777777" w:rsidR="003559A3" w:rsidRDefault="003559A3" w:rsidP="003559A3">
      <w:pPr>
        <w:pStyle w:val="BodyText2"/>
      </w:pPr>
    </w:p>
    <w:p w14:paraId="38803F30" w14:textId="77777777" w:rsidR="003559A3" w:rsidRDefault="00037799" w:rsidP="003559A3">
      <w:pPr>
        <w:pStyle w:val="Heading2"/>
      </w:pPr>
      <w:bookmarkStart w:id="182" w:name="_Toc34858073"/>
      <w:r>
        <w:t xml:space="preserve">Manage </w:t>
      </w:r>
      <w:r w:rsidR="003559A3">
        <w:t>Type Approval</w:t>
      </w:r>
      <w:bookmarkEnd w:id="182"/>
      <w:r w:rsidR="003559A3">
        <w:t xml:space="preserve"> </w:t>
      </w:r>
    </w:p>
    <w:p w14:paraId="2B04F3AC" w14:textId="77777777" w:rsidR="003559A3" w:rsidRDefault="003559A3" w:rsidP="003559A3">
      <w:pPr>
        <w:pStyle w:val="BodyText2"/>
      </w:pPr>
      <w:r>
        <w:t>TRC issues a TAC (Type Allocation Code) approval certificate to the importer in response to their request to seek permission to import certain type of devices from the TRC (</w:t>
      </w:r>
      <w:r w:rsidRPr="00923F72">
        <w:t>Telecommunication Regulator of Cambodia</w:t>
      </w:r>
      <w:r>
        <w:t>)</w:t>
      </w:r>
      <w:r w:rsidRPr="00923F72">
        <w:t xml:space="preserve"> </w:t>
      </w:r>
      <w:r>
        <w:t xml:space="preserve">when purchasing a consignment. The TAC approval certificate is required for each unique TAC. </w:t>
      </w:r>
    </w:p>
    <w:p w14:paraId="7804E226" w14:textId="77777777" w:rsidR="003559A3" w:rsidRDefault="003559A3" w:rsidP="003559A3">
      <w:pPr>
        <w:pStyle w:val="NoteHeading"/>
      </w:pPr>
      <w:r>
        <w:t xml:space="preserve">TAC refers to the first eight alphanumeric characters of the device IMEI/MEID. </w:t>
      </w:r>
    </w:p>
    <w:p w14:paraId="6E64D5BF" w14:textId="77777777" w:rsidR="003559A3" w:rsidRPr="00560655" w:rsidRDefault="003559A3" w:rsidP="003559A3">
      <w:pPr>
        <w:pStyle w:val="BodyText2"/>
      </w:pPr>
    </w:p>
    <w:p w14:paraId="2D68E9AA" w14:textId="77777777" w:rsidR="003559A3" w:rsidRDefault="003559A3" w:rsidP="003559A3">
      <w:pPr>
        <w:pStyle w:val="BodyText2"/>
      </w:pPr>
      <w:r>
        <w:t xml:space="preserve">Consider a situation in which a TRC is approving a request that has Apple mobile devices: i10 and i9. There would be two TAC approval certificates required, one for the i10s and the other for i9s. </w:t>
      </w:r>
    </w:p>
    <w:p w14:paraId="2CD8DA2D" w14:textId="77777777" w:rsidR="003559A3" w:rsidRDefault="003559A3" w:rsidP="003559A3">
      <w:pPr>
        <w:pStyle w:val="BodyText2"/>
      </w:pPr>
      <w:r>
        <w:lastRenderedPageBreak/>
        <w:t>The TAC approval certificate is required for clearance at customs.</w:t>
      </w:r>
    </w:p>
    <w:p w14:paraId="1636CBC3" w14:textId="77777777" w:rsidR="003559A3" w:rsidRDefault="003559A3" w:rsidP="003559A3">
      <w:pPr>
        <w:pStyle w:val="BodyText2"/>
      </w:pPr>
      <w:r>
        <w:t>The type approval request goes through the following review stages:</w:t>
      </w:r>
    </w:p>
    <w:p w14:paraId="4F33C265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TRC uploads the request details.</w:t>
      </w:r>
    </w:p>
    <w:p w14:paraId="0FB56C45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The request is processed and made available to the CEIR administrator.</w:t>
      </w:r>
    </w:p>
    <w:p w14:paraId="3E0742CC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The CEIR administrator may approve or reject the request.</w:t>
      </w:r>
    </w:p>
    <w:p w14:paraId="379A5AA3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If rejected, the TRC can withdraw the request. The entire cycle is then repeated until it is approved.</w:t>
      </w:r>
    </w:p>
    <w:p w14:paraId="3793E07A" w14:textId="77777777" w:rsidR="003559A3" w:rsidRPr="00F544BA" w:rsidRDefault="003559A3" w:rsidP="003559A3">
      <w:pPr>
        <w:pStyle w:val="BodyText2"/>
        <w:rPr>
          <w:u w:val="single"/>
        </w:rPr>
      </w:pPr>
      <w:r w:rsidRPr="00F544BA">
        <w:rPr>
          <w:u w:val="single"/>
        </w:rPr>
        <w:t>To upload t</w:t>
      </w:r>
      <w:r>
        <w:rPr>
          <w:u w:val="single"/>
        </w:rPr>
        <w:t>ype approved device details</w:t>
      </w:r>
      <w:r w:rsidRPr="00F544BA">
        <w:rPr>
          <w:u w:val="single"/>
        </w:rPr>
        <w:t>:</w:t>
      </w:r>
    </w:p>
    <w:p w14:paraId="3F178A2D" w14:textId="77777777" w:rsidR="003559A3" w:rsidRDefault="00704A9D" w:rsidP="003559A3">
      <w:pPr>
        <w:pStyle w:val="BodyText2"/>
        <w:numPr>
          <w:ilvl w:val="0"/>
          <w:numId w:val="5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C5FE0B" wp14:editId="16AFB8CD">
                <wp:simplePos x="0" y="0"/>
                <wp:positionH relativeFrom="column">
                  <wp:posOffset>-1612</wp:posOffset>
                </wp:positionH>
                <wp:positionV relativeFrom="paragraph">
                  <wp:posOffset>291416</wp:posOffset>
                </wp:positionV>
                <wp:extent cx="5278755" cy="2393364"/>
                <wp:effectExtent l="0" t="0" r="17145" b="26035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393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998AF" id="Rectangle 457" o:spid="_x0000_s1026" style="position:absolute;margin-left:-.15pt;margin-top:22.95pt;width:415.65pt;height:188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Select </w:t>
      </w:r>
      <w:r w:rsidR="003559A3" w:rsidRPr="00F731AF">
        <w:rPr>
          <w:b/>
          <w:bCs/>
        </w:rPr>
        <w:t>Manage Type Approv</w:t>
      </w:r>
      <w:r w:rsidR="003559A3">
        <w:rPr>
          <w:b/>
          <w:bCs/>
        </w:rPr>
        <w:t>al</w:t>
      </w:r>
      <w:r w:rsidR="003559A3">
        <w:t xml:space="preserve"> in the left panel.</w:t>
      </w:r>
    </w:p>
    <w:p w14:paraId="051CC2BC" w14:textId="77777777" w:rsidR="003559A3" w:rsidRDefault="003559A3" w:rsidP="003559A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514AEA" wp14:editId="3FB3E6EC">
                <wp:simplePos x="0" y="0"/>
                <wp:positionH relativeFrom="column">
                  <wp:posOffset>12455</wp:posOffset>
                </wp:positionH>
                <wp:positionV relativeFrom="paragraph">
                  <wp:posOffset>601052</wp:posOffset>
                </wp:positionV>
                <wp:extent cx="682283" cy="140677"/>
                <wp:effectExtent l="0" t="0" r="22860" b="12065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283" cy="14067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3751B" w14:textId="77777777" w:rsidR="0092423E" w:rsidRDefault="0092423E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14AEA" id="Rectangle 460" o:spid="_x0000_s1030" style="position:absolute;left:0;text-align:left;margin-left:1pt;margin-top:47.35pt;width:53.7pt;height:1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" filled="f" strokecolor="#ffc000 [3207]" strokeweight="2pt">
                <v:textbox>
                  <w:txbxContent>
                    <w:p w14:paraId="3B63751B" w14:textId="77777777" w:rsidR="0092423E" w:rsidRDefault="0092423E" w:rsidP="003559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04A9D" w:rsidRPr="00704A9D">
        <w:rPr>
          <w:noProof/>
        </w:rPr>
        <w:drawing>
          <wp:inline distT="0" distB="0" distL="0" distR="0" wp14:anchorId="73AEC592" wp14:editId="12DE6A14">
            <wp:extent cx="5278755" cy="2386330"/>
            <wp:effectExtent l="0" t="0" r="0" b="0"/>
            <wp:docPr id="45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465E" w14:textId="77777777" w:rsidR="003559A3" w:rsidRDefault="003559A3" w:rsidP="003559A3">
      <w:pPr>
        <w:pStyle w:val="FigureCaption"/>
      </w:pPr>
      <w:bookmarkStart w:id="183" w:name="_Toc34858387"/>
      <w:r>
        <w:t xml:space="preserve">Figure </w:t>
      </w:r>
      <w:r w:rsidR="0046593F">
        <w:t>17</w:t>
      </w:r>
      <w:r>
        <w:t>: Home Page</w:t>
      </w:r>
      <w:bookmarkEnd w:id="183"/>
    </w:p>
    <w:p w14:paraId="0403541A" w14:textId="77777777" w:rsidR="00704A9D" w:rsidRDefault="00704A9D" w:rsidP="003559A3">
      <w:pPr>
        <w:pStyle w:val="BodyText2"/>
      </w:pPr>
    </w:p>
    <w:p w14:paraId="0EBE15A8" w14:textId="77777777" w:rsidR="003559A3" w:rsidRDefault="00A559A6" w:rsidP="003559A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983470" wp14:editId="5F20AF36">
                <wp:simplePos x="0" y="0"/>
                <wp:positionH relativeFrom="column">
                  <wp:posOffset>-8646</wp:posOffset>
                </wp:positionH>
                <wp:positionV relativeFrom="paragraph">
                  <wp:posOffset>285848</wp:posOffset>
                </wp:positionV>
                <wp:extent cx="5296486" cy="2201594"/>
                <wp:effectExtent l="0" t="0" r="19050" b="27305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486" cy="2201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15C5B" id="Rectangle 463" o:spid="_x0000_s1026" style="position:absolute;margin-left:-.7pt;margin-top:22.5pt;width:417.05pt;height:17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" filled="f" strokecolor="black [3213]" strokeweight="1pt"/>
            </w:pict>
          </mc:Fallback>
        </mc:AlternateContent>
      </w:r>
      <w:r w:rsidR="003559A3">
        <w:t xml:space="preserve">The </w:t>
      </w:r>
      <w:r w:rsidR="003559A3" w:rsidRPr="00F731AF">
        <w:rPr>
          <w:b/>
          <w:bCs/>
        </w:rPr>
        <w:t>Manage Type-Approved</w:t>
      </w:r>
      <w:r w:rsidR="003559A3">
        <w:t xml:space="preserve"> dashboard appears.</w:t>
      </w:r>
    </w:p>
    <w:p w14:paraId="2D5187F4" w14:textId="77777777" w:rsidR="003559A3" w:rsidRDefault="003559A3" w:rsidP="003559A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EE94A5" wp14:editId="72C9323D">
                <wp:simplePos x="0" y="0"/>
                <wp:positionH relativeFrom="column">
                  <wp:posOffset>4471914</wp:posOffset>
                </wp:positionH>
                <wp:positionV relativeFrom="paragraph">
                  <wp:posOffset>208622</wp:posOffset>
                </wp:positionV>
                <wp:extent cx="724486" cy="147369"/>
                <wp:effectExtent l="0" t="0" r="19050" b="241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486" cy="147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ED088" w14:textId="77777777" w:rsidR="0092423E" w:rsidRDefault="0092423E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E94A5" id="Rectangle 56" o:spid="_x0000_s1031" style="position:absolute;left:0;text-align:left;margin-left:352.1pt;margin-top:16.45pt;width:57.05pt;height:11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" filled="f" strokecolor="#ffc000 [3207]" strokeweight="2pt">
                <v:textbox>
                  <w:txbxContent>
                    <w:p w14:paraId="4A4ED088" w14:textId="77777777" w:rsidR="0092423E" w:rsidRDefault="0092423E" w:rsidP="003559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04A9D">
        <w:rPr>
          <w:noProof/>
        </w:rPr>
        <w:drawing>
          <wp:inline distT="0" distB="0" distL="0" distR="0" wp14:anchorId="2B99461F" wp14:editId="3223E5C2">
            <wp:extent cx="5278755" cy="219490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9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5EC7" w14:textId="77777777" w:rsidR="003559A3" w:rsidRDefault="003559A3" w:rsidP="003559A3">
      <w:pPr>
        <w:pStyle w:val="FigureCaption"/>
      </w:pPr>
      <w:bookmarkStart w:id="184" w:name="_Toc34858388"/>
      <w:r w:rsidRPr="007C2AB5">
        <w:lastRenderedPageBreak/>
        <w:t>Figure 1</w:t>
      </w:r>
      <w:r w:rsidR="005A3333">
        <w:t>8</w:t>
      </w:r>
      <w:r w:rsidRPr="007C2AB5">
        <w:t>: Manage Type-Approved</w:t>
      </w:r>
      <w:bookmarkEnd w:id="184"/>
    </w:p>
    <w:p w14:paraId="4D15C88A" w14:textId="77777777" w:rsidR="003559A3" w:rsidRDefault="00A559A6" w:rsidP="003559A3">
      <w:pPr>
        <w:pStyle w:val="BodyText2"/>
        <w:numPr>
          <w:ilvl w:val="0"/>
          <w:numId w:val="5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6321CCB" wp14:editId="6B875F00">
                <wp:simplePos x="0" y="0"/>
                <wp:positionH relativeFrom="column">
                  <wp:posOffset>174234</wp:posOffset>
                </wp:positionH>
                <wp:positionV relativeFrom="paragraph">
                  <wp:posOffset>508733</wp:posOffset>
                </wp:positionV>
                <wp:extent cx="5275385" cy="2229729"/>
                <wp:effectExtent l="0" t="0" r="20955" b="1841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5" cy="2229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15D1C" id="Rectangle 465" o:spid="_x0000_s1026" style="position:absolute;margin-left:13.7pt;margin-top:40.05pt;width:415.4pt;height:175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Click </w:t>
      </w:r>
      <w:r w:rsidR="003559A3" w:rsidRPr="00F731AF">
        <w:rPr>
          <w:b/>
          <w:bCs/>
        </w:rPr>
        <w:t>Report Type</w:t>
      </w:r>
      <w:r w:rsidR="003559A3">
        <w:rPr>
          <w:b/>
          <w:bCs/>
        </w:rPr>
        <w:t>-</w:t>
      </w:r>
      <w:r w:rsidR="003559A3" w:rsidRPr="00F731AF">
        <w:rPr>
          <w:b/>
          <w:bCs/>
        </w:rPr>
        <w:t>Approved Devices</w:t>
      </w:r>
      <w:r w:rsidR="003559A3">
        <w:rPr>
          <w:b/>
          <w:bCs/>
        </w:rPr>
        <w:t xml:space="preserve"> </w:t>
      </w:r>
      <w:r w:rsidR="003559A3">
        <w:t xml:space="preserve">(seen on the top right corner of the page). The </w:t>
      </w:r>
      <w:r w:rsidR="003559A3" w:rsidRPr="000F2A8D">
        <w:rPr>
          <w:b/>
          <w:bCs/>
        </w:rPr>
        <w:t>Type-Approved Devices</w:t>
      </w:r>
      <w:r w:rsidR="003559A3">
        <w:t xml:space="preserve"> page appears.</w:t>
      </w:r>
    </w:p>
    <w:p w14:paraId="57BB4493" w14:textId="77777777" w:rsidR="003559A3" w:rsidRDefault="00A559A6" w:rsidP="00A559A6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4354793D" wp14:editId="1ABBE4EA">
            <wp:extent cx="5278755" cy="223291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B190" w14:textId="77777777" w:rsidR="003559A3" w:rsidRDefault="003559A3" w:rsidP="003559A3">
      <w:pPr>
        <w:pStyle w:val="FigureCaption"/>
      </w:pPr>
      <w:bookmarkStart w:id="185" w:name="_Toc34858389"/>
      <w:r>
        <w:t xml:space="preserve">Figure </w:t>
      </w:r>
      <w:r w:rsidR="002C4085">
        <w:t>19</w:t>
      </w:r>
      <w:r>
        <w:t>: Type-Approved Devices</w:t>
      </w:r>
      <w:bookmarkEnd w:id="185"/>
    </w:p>
    <w:p w14:paraId="07A2CC50" w14:textId="77777777" w:rsidR="003559A3" w:rsidRDefault="003559A3" w:rsidP="003559A3">
      <w:pPr>
        <w:pStyle w:val="BodyText2"/>
        <w:numPr>
          <w:ilvl w:val="0"/>
          <w:numId w:val="50"/>
        </w:numPr>
      </w:pPr>
      <w:r>
        <w:t>Enter the following information:</w:t>
      </w:r>
    </w:p>
    <w:p w14:paraId="0B84DB3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Trademark</w:t>
      </w:r>
      <w:r>
        <w:t>: Enter the trademark of the product.</w:t>
      </w:r>
    </w:p>
    <w:p w14:paraId="02DB0276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Product Name</w:t>
      </w:r>
      <w:r>
        <w:t>: Select the product company from the list.</w:t>
      </w:r>
    </w:p>
    <w:p w14:paraId="26FA19CC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Model Number</w:t>
      </w:r>
      <w:r>
        <w:t>: Select the model number of the product.</w:t>
      </w:r>
    </w:p>
    <w:p w14:paraId="63BC720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Country</w:t>
      </w:r>
      <w:r>
        <w:t>: Select the country from where the device is imported.</w:t>
      </w:r>
    </w:p>
    <w:p w14:paraId="4F6FCCB0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Frequency Range</w:t>
      </w:r>
      <w:r>
        <w:t>: Enter the frequency range supported by the device.</w:t>
      </w:r>
    </w:p>
    <w:p w14:paraId="0F0C5AB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TAC</w:t>
      </w:r>
      <w:r>
        <w:t>: Enter the code of the device.</w:t>
      </w:r>
    </w:p>
    <w:p w14:paraId="68013C6D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Document Type</w:t>
      </w:r>
      <w:r>
        <w:t>: Select the type of document being uploaded. TRC s are required to upload three documents:</w:t>
      </w:r>
    </w:p>
    <w:p w14:paraId="12781DE8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Technical Specifications</w:t>
      </w:r>
      <w:r>
        <w:t>: This document has all the technical specifications of the device.</w:t>
      </w:r>
    </w:p>
    <w:p w14:paraId="25200DDF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Performance Report</w:t>
      </w:r>
      <w:r>
        <w:t>: This document has the performance details of the device.</w:t>
      </w:r>
    </w:p>
    <w:p w14:paraId="59C0ED84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TAC Approval Certificate</w:t>
      </w:r>
      <w:r>
        <w:t>: This is the approval certificate issued by the supplier.</w:t>
      </w:r>
    </w:p>
    <w:p w14:paraId="5964C20F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Upload Supporting Document</w:t>
      </w:r>
      <w:r>
        <w:t xml:space="preserve">: Click </w:t>
      </w:r>
      <w:r w:rsidRPr="00113715">
        <w:rPr>
          <w:b/>
          <w:bCs/>
        </w:rPr>
        <w:t>Select File</w:t>
      </w:r>
      <w:r>
        <w:t xml:space="preserve"> to upload the document.</w:t>
      </w:r>
    </w:p>
    <w:p w14:paraId="0975A2E1" w14:textId="77777777" w:rsidR="003559A3" w:rsidRDefault="003559A3" w:rsidP="003559A3">
      <w:pPr>
        <w:pStyle w:val="BodyText2"/>
        <w:numPr>
          <w:ilvl w:val="1"/>
          <w:numId w:val="50"/>
        </w:numPr>
      </w:pPr>
      <w:r>
        <w:t xml:space="preserve">Click </w:t>
      </w:r>
      <w:r w:rsidRPr="00113715">
        <w:rPr>
          <w:b/>
          <w:bCs/>
        </w:rPr>
        <w:t>+Add More Files</w:t>
      </w:r>
      <w:r>
        <w:t xml:space="preserve"> to upload more documents. This adds another set of </w:t>
      </w:r>
      <w:r w:rsidRPr="00113715">
        <w:rPr>
          <w:b/>
          <w:bCs/>
        </w:rPr>
        <w:t>Document Type</w:t>
      </w:r>
      <w:r>
        <w:t xml:space="preserve"> and </w:t>
      </w:r>
      <w:r w:rsidRPr="00113715">
        <w:rPr>
          <w:b/>
          <w:bCs/>
        </w:rPr>
        <w:t>Upload Supporting Document</w:t>
      </w:r>
      <w:r>
        <w:t xml:space="preserve">. </w:t>
      </w:r>
    </w:p>
    <w:p w14:paraId="00F634A9" w14:textId="77777777" w:rsidR="003559A3" w:rsidRDefault="003559A3" w:rsidP="003559A3">
      <w:pPr>
        <w:pStyle w:val="BodyText2"/>
        <w:numPr>
          <w:ilvl w:val="0"/>
          <w:numId w:val="50"/>
        </w:numPr>
      </w:pPr>
      <w:r>
        <w:lastRenderedPageBreak/>
        <w:t xml:space="preserve">Click </w:t>
      </w:r>
      <w:r w:rsidRPr="00113715">
        <w:rPr>
          <w:b/>
          <w:bCs/>
        </w:rPr>
        <w:t>Submit</w:t>
      </w:r>
      <w:r>
        <w:t>.</w:t>
      </w:r>
    </w:p>
    <w:p w14:paraId="004EDD3D" w14:textId="77777777" w:rsidR="003559A3" w:rsidRDefault="003559A3" w:rsidP="003559A3">
      <w:pPr>
        <w:pStyle w:val="BodyText2"/>
      </w:pPr>
      <w:r>
        <w:t>The type approval request is added, and a transaction ID is assigned to it.</w:t>
      </w:r>
    </w:p>
    <w:p w14:paraId="6C8A1638" w14:textId="77777777" w:rsidR="003559A3" w:rsidRDefault="00553F3A" w:rsidP="003559A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49B0FC" wp14:editId="6717946D">
                <wp:simplePos x="0" y="0"/>
                <wp:positionH relativeFrom="column">
                  <wp:posOffset>-1612</wp:posOffset>
                </wp:positionH>
                <wp:positionV relativeFrom="paragraph">
                  <wp:posOffset>283796</wp:posOffset>
                </wp:positionV>
                <wp:extent cx="5278755" cy="2062578"/>
                <wp:effectExtent l="0" t="0" r="17145" b="1397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625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3F12D" id="Rectangle 468" o:spid="_x0000_s1026" style="position:absolute;margin-left:-.15pt;margin-top:22.35pt;width:415.65pt;height:162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" filled="f" strokecolor="black [3213]" strokeweight="1pt"/>
            </w:pict>
          </mc:Fallback>
        </mc:AlternateContent>
      </w:r>
      <w:r w:rsidR="003559A3">
        <w:t xml:space="preserve">The details appear on top of the </w:t>
      </w:r>
      <w:r w:rsidR="003559A3">
        <w:rPr>
          <w:b/>
          <w:bCs/>
        </w:rPr>
        <w:t>Manage Type- approved</w:t>
      </w:r>
      <w:r w:rsidR="003559A3">
        <w:t xml:space="preserve"> page.</w:t>
      </w:r>
    </w:p>
    <w:p w14:paraId="08835C5E" w14:textId="77777777" w:rsidR="003559A3" w:rsidRDefault="00553F3A" w:rsidP="003559A3">
      <w:pPr>
        <w:pStyle w:val="BodyText2"/>
        <w:jc w:val="center"/>
      </w:pPr>
      <w:r>
        <w:rPr>
          <w:noProof/>
        </w:rPr>
        <w:drawing>
          <wp:inline distT="0" distB="0" distL="0" distR="0" wp14:anchorId="0EA6147C" wp14:editId="146C8854">
            <wp:extent cx="5278291" cy="2041476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0443" cy="20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2D15" w14:textId="77777777" w:rsidR="003559A3" w:rsidRDefault="003559A3" w:rsidP="003559A3">
      <w:pPr>
        <w:pStyle w:val="FigureCaption"/>
      </w:pPr>
      <w:bookmarkStart w:id="186" w:name="_Toc34858390"/>
      <w:r>
        <w:t xml:space="preserve">Figure </w:t>
      </w:r>
      <w:r w:rsidR="00BA11EA">
        <w:t>20</w:t>
      </w:r>
      <w:r>
        <w:t>: Manage Type-Approved</w:t>
      </w:r>
      <w:bookmarkEnd w:id="186"/>
    </w:p>
    <w:p w14:paraId="3A7D5B8A" w14:textId="77777777" w:rsidR="003559A3" w:rsidRDefault="003559A3" w:rsidP="003559A3">
      <w:pPr>
        <w:pStyle w:val="BodyText2"/>
        <w:ind w:left="360"/>
      </w:pPr>
      <w:r>
        <w:t>The following columns are seen on the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3559A3" w:rsidRPr="003D50EC" w14:paraId="79DE8E67" w14:textId="77777777" w:rsidTr="00084D6C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62D9FF6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F5E909C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559A3" w:rsidRPr="003D50EC" w14:paraId="0D3B5273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A0A0E89" w14:textId="77777777" w:rsidR="003559A3" w:rsidRPr="007C2AB5" w:rsidRDefault="003559A3" w:rsidP="00084D6C">
            <w:pPr>
              <w:pStyle w:val="ListBullet1"/>
              <w:numPr>
                <w:ilvl w:val="0"/>
                <w:numId w:val="0"/>
              </w:numPr>
            </w:pPr>
            <w:r w:rsidRPr="007C2AB5">
              <w:t>Creation On</w:t>
            </w:r>
          </w:p>
        </w:tc>
        <w:tc>
          <w:tcPr>
            <w:tcW w:w="4979" w:type="dxa"/>
            <w:shd w:val="clear" w:color="auto" w:fill="auto"/>
          </w:tcPr>
          <w:p w14:paraId="1EDC8732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E1489F">
              <w:t xml:space="preserve">Date of </w:t>
            </w:r>
            <w:r>
              <w:t>adding type approval request.</w:t>
            </w:r>
          </w:p>
        </w:tc>
      </w:tr>
      <w:tr w:rsidR="003559A3" w:rsidRPr="003D50EC" w14:paraId="4AA0B5CF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7D6AB9E" w14:textId="77777777" w:rsidR="003559A3" w:rsidRDefault="003559A3" w:rsidP="00084D6C">
            <w:pPr>
              <w:pStyle w:val="ListBullet1"/>
              <w:numPr>
                <w:ilvl w:val="0"/>
                <w:numId w:val="0"/>
              </w:numPr>
            </w:pPr>
            <w:r>
              <w:t>Trademark</w:t>
            </w:r>
          </w:p>
        </w:tc>
        <w:tc>
          <w:tcPr>
            <w:tcW w:w="4979" w:type="dxa"/>
            <w:shd w:val="clear" w:color="auto" w:fill="auto"/>
          </w:tcPr>
          <w:p w14:paraId="41829BD3" w14:textId="77777777" w:rsidR="003559A3" w:rsidRDefault="003559A3" w:rsidP="00084D6C">
            <w:pPr>
              <w:pStyle w:val="BodyText2"/>
            </w:pPr>
            <w:r>
              <w:t>Trademark name</w:t>
            </w:r>
          </w:p>
        </w:tc>
      </w:tr>
      <w:tr w:rsidR="003559A3" w:rsidRPr="003D50EC" w14:paraId="31ABA136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6B9CF8" w14:textId="77777777" w:rsidR="003559A3" w:rsidRPr="00B708C5" w:rsidRDefault="003559A3" w:rsidP="00084D6C">
            <w:pPr>
              <w:pStyle w:val="BodyText2"/>
            </w:pPr>
            <w:r>
              <w:t>Product Name</w:t>
            </w:r>
          </w:p>
        </w:tc>
        <w:tc>
          <w:tcPr>
            <w:tcW w:w="4979" w:type="dxa"/>
            <w:shd w:val="clear" w:color="auto" w:fill="auto"/>
          </w:tcPr>
          <w:p w14:paraId="4571969B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542432">
              <w:t>Name of the device</w:t>
            </w:r>
          </w:p>
        </w:tc>
      </w:tr>
      <w:tr w:rsidR="003559A3" w:rsidRPr="003D50EC" w14:paraId="2CF1BF1A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054537C" w14:textId="77777777" w:rsidR="003559A3" w:rsidRDefault="003559A3" w:rsidP="00084D6C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5E137EBB" w14:textId="77777777" w:rsidR="003559A3" w:rsidRDefault="003559A3" w:rsidP="00084D6C">
            <w:pPr>
              <w:pStyle w:val="BodyText2"/>
            </w:pPr>
            <w:r>
              <w:t>Transaction ID assigned to the request.</w:t>
            </w:r>
          </w:p>
        </w:tc>
      </w:tr>
      <w:tr w:rsidR="003559A3" w:rsidRPr="003D50EC" w14:paraId="455C0D01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3D02E3" w14:textId="77777777" w:rsidR="003559A3" w:rsidRPr="003D50EC" w:rsidRDefault="003559A3" w:rsidP="00084D6C">
            <w:pPr>
              <w:pStyle w:val="BodyText2"/>
            </w:pPr>
            <w:r>
              <w:t>Model Number</w:t>
            </w:r>
          </w:p>
        </w:tc>
        <w:tc>
          <w:tcPr>
            <w:tcW w:w="4979" w:type="dxa"/>
            <w:shd w:val="clear" w:color="auto" w:fill="auto"/>
          </w:tcPr>
          <w:p w14:paraId="2CA4B261" w14:textId="77777777" w:rsidR="003559A3" w:rsidRPr="003D50EC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/>
                <w:sz w:val="18"/>
              </w:rPr>
            </w:pPr>
            <w:r w:rsidRPr="00E1489F">
              <w:t>Model number of the device.</w:t>
            </w:r>
          </w:p>
        </w:tc>
      </w:tr>
      <w:tr w:rsidR="003559A3" w:rsidRPr="003D50EC" w14:paraId="4F60CCCA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6BAA10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Country</w:t>
            </w:r>
          </w:p>
        </w:tc>
        <w:tc>
          <w:tcPr>
            <w:tcW w:w="4979" w:type="dxa"/>
            <w:shd w:val="clear" w:color="auto" w:fill="auto"/>
          </w:tcPr>
          <w:p w14:paraId="78682BAF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Country from where the device has been imported.</w:t>
            </w:r>
          </w:p>
        </w:tc>
      </w:tr>
      <w:tr w:rsidR="003559A3" w:rsidRPr="003D50EC" w14:paraId="6B0638EF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F9D30BB" w14:textId="77777777" w:rsidR="003559A3" w:rsidRDefault="003559A3" w:rsidP="00084D6C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5C635D7C" w14:textId="77777777" w:rsidR="003559A3" w:rsidRDefault="003559A3" w:rsidP="00084D6C">
            <w:pPr>
              <w:pStyle w:val="BodyText2"/>
            </w:pPr>
            <w:r>
              <w:t>Type allocation code of the device.</w:t>
            </w:r>
          </w:p>
        </w:tc>
      </w:tr>
      <w:tr w:rsidR="003559A3" w:rsidRPr="003D50EC" w14:paraId="41D66DE6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8C30F53" w14:textId="77777777" w:rsidR="003559A3" w:rsidRPr="007C2AB5" w:rsidRDefault="003559A3" w:rsidP="00084D6C">
            <w:pPr>
              <w:pStyle w:val="BodyText2"/>
            </w:pPr>
            <w:r w:rsidRPr="007C2AB5">
              <w:t>Status</w:t>
            </w:r>
          </w:p>
        </w:tc>
        <w:tc>
          <w:tcPr>
            <w:tcW w:w="4979" w:type="dxa"/>
            <w:shd w:val="clear" w:color="auto" w:fill="auto"/>
          </w:tcPr>
          <w:p w14:paraId="1E2FCF93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New: This is the status assigned to the type approval request.</w:t>
            </w:r>
          </w:p>
          <w:p w14:paraId="2B3B0DE0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Processing: The request is processed internally.</w:t>
            </w:r>
          </w:p>
          <w:p w14:paraId="13900B31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Rejected by System</w:t>
            </w:r>
            <w:r>
              <w:t>: The request is rejected by the system if there is an error in the type approval request.</w:t>
            </w:r>
          </w:p>
          <w:p w14:paraId="180A0EDA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lastRenderedPageBreak/>
              <w:t>Approval Pending by CEIR Authority: After the processing is done, the type approval request sent for approval to the CEIR administrator.</w:t>
            </w:r>
          </w:p>
          <w:p w14:paraId="54E86F93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Approved by CEIR Admin: The CEIR administrator approves the request.</w:t>
            </w:r>
          </w:p>
          <w:p w14:paraId="740D44F3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Rejected by CEIR Admin: The CEIR administrator rejects the request.</w:t>
            </w:r>
          </w:p>
          <w:p w14:paraId="3C1B035B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Withdrawn by CEIR Admin: The CEIR administrator can withdraw the type approval request.</w:t>
            </w:r>
          </w:p>
          <w:p w14:paraId="735C953E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Withdrawn by User: The </w:t>
            </w:r>
            <w:r>
              <w:t>TRC</w:t>
            </w:r>
            <w:r w:rsidRPr="007C2AB5">
              <w:t xml:space="preserve"> can withdraw the type approval request. </w:t>
            </w:r>
          </w:p>
        </w:tc>
      </w:tr>
      <w:tr w:rsidR="003559A3" w:rsidRPr="003D50EC" w14:paraId="724671E3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A42EC7E" w14:textId="77777777" w:rsidR="003559A3" w:rsidRDefault="003559A3" w:rsidP="00084D6C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547772BE" w14:textId="77777777" w:rsidR="003559A3" w:rsidRDefault="003559A3" w:rsidP="00084D6C">
            <w:pPr>
              <w:pStyle w:val="BodyText2"/>
            </w:pPr>
            <w:r>
              <w:t>This displays different actions that can be performed on the type approval request.</w:t>
            </w:r>
          </w:p>
          <w:p w14:paraId="0579BC1E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2B6C999" wp14:editId="5960A635">
                  <wp:extent cx="167640" cy="167640"/>
                  <wp:effectExtent l="0" t="0" r="3810" b="3810"/>
                  <wp:docPr id="268" name="Picture 26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view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9995" cy="17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type approval request.</w:t>
            </w:r>
          </w:p>
          <w:p w14:paraId="2A327D40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6BD51EDC" wp14:editId="6A0DD56E">
                  <wp:extent cx="136800" cy="136800"/>
                  <wp:effectExtent l="0" t="0" r="0" b="0"/>
                  <wp:docPr id="60" name="Picture 6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change the type approval request.</w:t>
            </w:r>
          </w:p>
          <w:p w14:paraId="6DFBDC7C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FC1D260" wp14:editId="39B0788E">
                  <wp:extent cx="185681" cy="185681"/>
                  <wp:effectExtent l="0" t="0" r="508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type approval request.</w:t>
            </w:r>
          </w:p>
        </w:tc>
      </w:tr>
    </w:tbl>
    <w:p w14:paraId="138C0096" w14:textId="77777777" w:rsidR="003559A3" w:rsidRDefault="003559A3" w:rsidP="003559A3">
      <w:pPr>
        <w:pStyle w:val="BodyText2"/>
      </w:pPr>
    </w:p>
    <w:p w14:paraId="7CFF3C5A" w14:textId="77777777" w:rsidR="00D22D65" w:rsidRDefault="00D22D65" w:rsidP="003559A3">
      <w:pPr>
        <w:pStyle w:val="BodyText2"/>
      </w:pPr>
    </w:p>
    <w:p w14:paraId="66BB3BEF" w14:textId="77777777" w:rsidR="00D22D65" w:rsidRDefault="00D22D65" w:rsidP="003559A3">
      <w:pPr>
        <w:pStyle w:val="BodyText2"/>
      </w:pPr>
    </w:p>
    <w:p w14:paraId="37F727C0" w14:textId="77777777" w:rsidR="00D22D65" w:rsidRDefault="00D22D65" w:rsidP="003559A3">
      <w:pPr>
        <w:pStyle w:val="BodyText2"/>
      </w:pPr>
    </w:p>
    <w:p w14:paraId="1FBCC81E" w14:textId="77777777" w:rsidR="00D22D65" w:rsidRDefault="00D22D65" w:rsidP="003559A3">
      <w:pPr>
        <w:pStyle w:val="BodyText2"/>
      </w:pPr>
    </w:p>
    <w:p w14:paraId="2855F8CC" w14:textId="77777777" w:rsidR="00D22D65" w:rsidRDefault="00D22D65" w:rsidP="003559A3">
      <w:pPr>
        <w:pStyle w:val="BodyText2"/>
      </w:pPr>
    </w:p>
    <w:p w14:paraId="0536720B" w14:textId="77777777" w:rsidR="00D22D65" w:rsidRDefault="00D22D65" w:rsidP="003559A3">
      <w:pPr>
        <w:pStyle w:val="BodyText2"/>
      </w:pPr>
    </w:p>
    <w:p w14:paraId="14C1D1DC" w14:textId="77777777" w:rsidR="00D22D65" w:rsidRDefault="00D22D65" w:rsidP="003559A3">
      <w:pPr>
        <w:pStyle w:val="BodyText2"/>
      </w:pPr>
    </w:p>
    <w:p w14:paraId="6A9CB1CC" w14:textId="77777777" w:rsidR="003559A3" w:rsidRDefault="003559A3" w:rsidP="003559A3">
      <w:pPr>
        <w:pStyle w:val="Heading2"/>
      </w:pPr>
      <w:bookmarkStart w:id="187" w:name="_Toc34858074"/>
      <w:r>
        <w:lastRenderedPageBreak/>
        <w:t>Edit Type Approved Devices</w:t>
      </w:r>
      <w:bookmarkEnd w:id="187"/>
    </w:p>
    <w:p w14:paraId="185DC6E3" w14:textId="77777777" w:rsidR="003559A3" w:rsidRDefault="003559A3" w:rsidP="003559A3">
      <w:pPr>
        <w:pStyle w:val="BodyText2"/>
      </w:pPr>
      <w:r>
        <w:t>TRC s can modify the type approval request details.</w:t>
      </w:r>
    </w:p>
    <w:p w14:paraId="60A3BBE5" w14:textId="77777777" w:rsidR="003559A3" w:rsidRPr="000A33ED" w:rsidRDefault="003559A3" w:rsidP="003559A3">
      <w:pPr>
        <w:pStyle w:val="BodyText2"/>
        <w:rPr>
          <w:u w:val="single"/>
        </w:rPr>
      </w:pPr>
      <w:r w:rsidRPr="000A33ED">
        <w:rPr>
          <w:u w:val="single"/>
        </w:rPr>
        <w:t xml:space="preserve">To </w:t>
      </w:r>
      <w:r>
        <w:rPr>
          <w:u w:val="single"/>
        </w:rPr>
        <w:t>modify type approval request</w:t>
      </w:r>
      <w:r w:rsidRPr="000A33ED">
        <w:rPr>
          <w:u w:val="single"/>
        </w:rPr>
        <w:t>:</w:t>
      </w:r>
    </w:p>
    <w:p w14:paraId="046C1A56" w14:textId="77777777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420DA498" wp14:editId="20704039">
            <wp:extent cx="120948" cy="120948"/>
            <wp:effectExtent l="0" t="0" r="0" b="0"/>
            <wp:docPr id="62" name="Picture 6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 </w:t>
      </w:r>
      <w:r w:rsidRPr="00166A7A">
        <w:t xml:space="preserve">against the </w:t>
      </w:r>
      <w:r>
        <w:t>e</w:t>
      </w:r>
      <w:r w:rsidRPr="00166A7A">
        <w:t>ntry</w:t>
      </w:r>
      <w:r>
        <w:t xml:space="preserve"> to be modified</w:t>
      </w:r>
      <w:r w:rsidRPr="00166A7A">
        <w:t>.</w:t>
      </w:r>
      <w:r>
        <w:t xml:space="preserve"> </w:t>
      </w:r>
    </w:p>
    <w:p w14:paraId="423AF610" w14:textId="77777777" w:rsidR="003559A3" w:rsidRDefault="00D22D65" w:rsidP="00D22D65">
      <w:pPr>
        <w:pStyle w:val="BodyText2"/>
        <w:ind w:left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5C9EDB" wp14:editId="3546EA5C">
                <wp:simplePos x="0" y="0"/>
                <wp:positionH relativeFrom="column">
                  <wp:posOffset>89828</wp:posOffset>
                </wp:positionH>
                <wp:positionV relativeFrom="paragraph">
                  <wp:posOffset>-4738</wp:posOffset>
                </wp:positionV>
                <wp:extent cx="5278755" cy="2046849"/>
                <wp:effectExtent l="0" t="0" r="17145" b="10795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46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E7825" id="Rectangle 471" o:spid="_x0000_s1026" style="position:absolute;margin-left:7.05pt;margin-top:-.35pt;width:415.65pt;height:161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" filled="f" strokecolor="black [3213]" strokeweight="1pt"/>
            </w:pict>
          </mc:Fallback>
        </mc:AlternateContent>
      </w:r>
      <w:r w:rsidR="003559A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99AB1A" wp14:editId="2E4602ED">
                <wp:simplePos x="0" y="0"/>
                <wp:positionH relativeFrom="column">
                  <wp:posOffset>4851742</wp:posOffset>
                </wp:positionH>
                <wp:positionV relativeFrom="paragraph">
                  <wp:posOffset>740850</wp:posOffset>
                </wp:positionV>
                <wp:extent cx="154745" cy="1069144"/>
                <wp:effectExtent l="0" t="0" r="17145" b="171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5" cy="10691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1F2C5" id="Rectangle 15" o:spid="_x0000_s1026" style="position:absolute;margin-left:382.05pt;margin-top:58.35pt;width:12.2pt;height:8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EB08F3" wp14:editId="29C33DBA">
            <wp:extent cx="5278755" cy="2048690"/>
            <wp:effectExtent l="0" t="0" r="0" b="889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8CB7" w14:textId="77777777" w:rsidR="003559A3" w:rsidRDefault="003559A3" w:rsidP="003559A3">
      <w:pPr>
        <w:pStyle w:val="FigureCaption"/>
      </w:pPr>
      <w:r>
        <w:t xml:space="preserve">                            </w:t>
      </w:r>
      <w:bookmarkStart w:id="188" w:name="_Toc34858391"/>
      <w:r>
        <w:t xml:space="preserve">Figure </w:t>
      </w:r>
      <w:r w:rsidR="00BA11EA">
        <w:t>21</w:t>
      </w:r>
      <w:r>
        <w:t>: Manage Type-Approved</w:t>
      </w:r>
      <w:bookmarkEnd w:id="188"/>
    </w:p>
    <w:p w14:paraId="42693E91" w14:textId="77777777" w:rsidR="004C5A78" w:rsidRDefault="004C5A78" w:rsidP="003559A3">
      <w:pPr>
        <w:pStyle w:val="BodyText2"/>
        <w:ind w:left="567"/>
      </w:pPr>
    </w:p>
    <w:p w14:paraId="5A9224B4" w14:textId="77777777" w:rsidR="003559A3" w:rsidRDefault="003559A3" w:rsidP="004C5A78">
      <w:pPr>
        <w:pStyle w:val="BodyText2"/>
        <w:ind w:left="142"/>
      </w:pPr>
      <w:r>
        <w:t xml:space="preserve">The </w:t>
      </w:r>
      <w:r w:rsidRPr="002234A2">
        <w:rPr>
          <w:b/>
          <w:bCs/>
        </w:rPr>
        <w:t>Update Report Type-Approve Devices</w:t>
      </w:r>
      <w:r>
        <w:t xml:space="preserve"> page appears.</w:t>
      </w:r>
    </w:p>
    <w:p w14:paraId="3396FA0A" w14:textId="77777777" w:rsidR="003559A3" w:rsidRDefault="003559A3" w:rsidP="00171532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4223CE2E" wp14:editId="72A98ABB">
            <wp:extent cx="5278755" cy="2881630"/>
            <wp:effectExtent l="19050" t="19050" r="17145" b="1397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reportypeapproveddevice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313A5" w14:textId="77777777" w:rsidR="003559A3" w:rsidRDefault="003559A3" w:rsidP="003559A3">
      <w:pPr>
        <w:pStyle w:val="FigureCaption"/>
      </w:pPr>
      <w:r>
        <w:t xml:space="preserve">                                 </w:t>
      </w:r>
      <w:bookmarkStart w:id="189" w:name="_Toc34858392"/>
      <w:r>
        <w:t xml:space="preserve">Figure </w:t>
      </w:r>
      <w:r w:rsidR="00BA11EA">
        <w:t>22</w:t>
      </w:r>
      <w:r>
        <w:t xml:space="preserve">: </w:t>
      </w:r>
      <w:r w:rsidRPr="002234A2">
        <w:t>Update Report Type-Approve Devices</w:t>
      </w:r>
      <w:bookmarkEnd w:id="189"/>
      <w:r>
        <w:t xml:space="preserve"> </w:t>
      </w:r>
    </w:p>
    <w:p w14:paraId="0B157BC2" w14:textId="77777777" w:rsidR="003559A3" w:rsidRDefault="003559A3" w:rsidP="003559A3">
      <w:pPr>
        <w:pStyle w:val="BodyText2"/>
        <w:numPr>
          <w:ilvl w:val="0"/>
          <w:numId w:val="38"/>
        </w:numPr>
      </w:pPr>
      <w:r>
        <w:t>Make the required changes.</w:t>
      </w:r>
    </w:p>
    <w:p w14:paraId="52397AA5" w14:textId="77777777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0222FC7D" w14:textId="77777777" w:rsidR="003559A3" w:rsidRDefault="003559A3" w:rsidP="003559A3">
      <w:pPr>
        <w:pStyle w:val="Heading2"/>
      </w:pPr>
      <w:bookmarkStart w:id="190" w:name="_Toc34858075"/>
      <w:r>
        <w:lastRenderedPageBreak/>
        <w:t>Filter Type Approval Requests</w:t>
      </w:r>
      <w:bookmarkEnd w:id="190"/>
    </w:p>
    <w:p w14:paraId="133CF425" w14:textId="77777777" w:rsidR="003559A3" w:rsidRDefault="003559A3" w:rsidP="003559A3">
      <w:pPr>
        <w:pStyle w:val="BodyText2"/>
      </w:pPr>
      <w:r>
        <w:t>TRC can view specific type approval requests after defining specific values in the listed fields. For example, the TRC can view a device of a given TAC or a record if its transaction ID is known.</w:t>
      </w:r>
    </w:p>
    <w:p w14:paraId="246EF3C8" w14:textId="77777777" w:rsidR="003559A3" w:rsidRDefault="0085512D" w:rsidP="003559A3">
      <w:pPr>
        <w:pStyle w:val="BodyText2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D3C27D5" wp14:editId="37D118FB">
                <wp:simplePos x="0" y="0"/>
                <wp:positionH relativeFrom="column">
                  <wp:posOffset>-8646</wp:posOffset>
                </wp:positionH>
                <wp:positionV relativeFrom="paragraph">
                  <wp:posOffset>285701</wp:posOffset>
                </wp:positionV>
                <wp:extent cx="5285789" cy="2055446"/>
                <wp:effectExtent l="0" t="0" r="10160" b="2159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89" cy="2055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00CB3" id="Rectangle 473" o:spid="_x0000_s1026" style="position:absolute;margin-left:-.7pt;margin-top:22.5pt;width:416.2pt;height:161.8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" filled="f" strokecolor="black [3213]" strokeweight="1pt"/>
            </w:pict>
          </mc:Fallback>
        </mc:AlternateContent>
      </w:r>
      <w:r w:rsidR="003559A3">
        <w:rPr>
          <w:u w:val="single"/>
        </w:rPr>
        <w:t>To view specific type approval requests</w:t>
      </w:r>
      <w:r w:rsidR="003559A3" w:rsidRPr="009251E2">
        <w:rPr>
          <w:u w:val="single"/>
        </w:rPr>
        <w:t>:</w:t>
      </w:r>
    </w:p>
    <w:p w14:paraId="4F8AFCF2" w14:textId="77777777" w:rsidR="003559A3" w:rsidRDefault="0085512D" w:rsidP="003559A3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B81FBC" wp14:editId="11A6653D">
                <wp:simplePos x="0" y="0"/>
                <wp:positionH relativeFrom="column">
                  <wp:posOffset>4274967</wp:posOffset>
                </wp:positionH>
                <wp:positionV relativeFrom="paragraph">
                  <wp:posOffset>194408</wp:posOffset>
                </wp:positionV>
                <wp:extent cx="393895" cy="267286"/>
                <wp:effectExtent l="0" t="0" r="25400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5" cy="26728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F8AA6" id="Rectangle 141" o:spid="_x0000_s1026" style="position:absolute;margin-left:336.6pt;margin-top:15.3pt;width:31pt;height:21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86850A" wp14:editId="3EAAAD18">
                <wp:simplePos x="0" y="0"/>
                <wp:positionH relativeFrom="column">
                  <wp:posOffset>86018</wp:posOffset>
                </wp:positionH>
                <wp:positionV relativeFrom="paragraph">
                  <wp:posOffset>194456</wp:posOffset>
                </wp:positionV>
                <wp:extent cx="4181475" cy="257810"/>
                <wp:effectExtent l="0" t="0" r="28575" b="2794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2578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0CE80" id="Rectangle 155" o:spid="_x0000_s1026" style="position:absolute;margin-left:6.75pt;margin-top:15.3pt;width:329.25pt;height:20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BF511A" wp14:editId="2A97350D">
            <wp:extent cx="5278755" cy="2048690"/>
            <wp:effectExtent l="0" t="0" r="0" b="889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C015" w14:textId="77777777" w:rsidR="003559A3" w:rsidRPr="009251E2" w:rsidRDefault="003559A3" w:rsidP="003559A3">
      <w:pPr>
        <w:pStyle w:val="FigureCaption"/>
        <w:rPr>
          <w:u w:val="single"/>
        </w:rPr>
      </w:pPr>
      <w:r>
        <w:t xml:space="preserve">                 </w:t>
      </w:r>
      <w:bookmarkStart w:id="191" w:name="_Toc34858393"/>
      <w:r w:rsidRPr="006659F6">
        <w:t xml:space="preserve">Figure </w:t>
      </w:r>
      <w:r w:rsidR="00BA11EA">
        <w:t>23</w:t>
      </w:r>
      <w:r w:rsidRPr="006659F6">
        <w:t xml:space="preserve">: </w:t>
      </w:r>
      <w:r>
        <w:t xml:space="preserve">Filter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191"/>
    </w:p>
    <w:p w14:paraId="5DD3BC3F" w14:textId="77777777" w:rsidR="003559A3" w:rsidRDefault="003559A3" w:rsidP="003559A3">
      <w:pPr>
        <w:pStyle w:val="BodyText2"/>
        <w:numPr>
          <w:ilvl w:val="0"/>
          <w:numId w:val="32"/>
        </w:numPr>
      </w:pPr>
      <w:r>
        <w:t>Enter the required value in one or more of the listed fields:</w:t>
      </w:r>
    </w:p>
    <w:p w14:paraId="1EE995D4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Start Date and End Date</w:t>
      </w:r>
      <w:r w:rsidRPr="00054A1F">
        <w:t xml:space="preserve">: This refers to the period of </w:t>
      </w:r>
      <w:r>
        <w:t>adding type requests in the system</w:t>
      </w:r>
      <w:r w:rsidRPr="001267E7">
        <w:t xml:space="preserve">. </w:t>
      </w:r>
    </w:p>
    <w:p w14:paraId="0225B0CC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>
        <w:t>type approval request is assigned a unique transaction ID</w:t>
      </w:r>
      <w:r w:rsidRPr="001267E7">
        <w:t>.</w:t>
      </w:r>
      <w:r>
        <w:t xml:space="preserve"> </w:t>
      </w:r>
    </w:p>
    <w:p w14:paraId="7AFC4039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TAC</w:t>
      </w:r>
      <w:r>
        <w:t>: This is the TAC assigned to the device.</w:t>
      </w:r>
    </w:p>
    <w:p w14:paraId="3A38BACE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Status</w:t>
      </w:r>
      <w:r w:rsidRPr="001B4EF8">
        <w:t>:</w:t>
      </w:r>
      <w:r>
        <w:t xml:space="preserve"> Status of the type approval request.</w:t>
      </w:r>
    </w:p>
    <w:p w14:paraId="2D633133" w14:textId="77777777" w:rsidR="003559A3" w:rsidRDefault="003559A3" w:rsidP="003559A3">
      <w:pPr>
        <w:pStyle w:val="BodyText2"/>
        <w:numPr>
          <w:ilvl w:val="0"/>
          <w:numId w:val="32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51634C7D" w14:textId="77777777" w:rsidR="003559A3" w:rsidRDefault="008A36B7" w:rsidP="0016159B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DB0F10" wp14:editId="3FDD9C66">
                <wp:simplePos x="0" y="0"/>
                <wp:positionH relativeFrom="margin">
                  <wp:posOffset>315644</wp:posOffset>
                </wp:positionH>
                <wp:positionV relativeFrom="paragraph">
                  <wp:posOffset>214630</wp:posOffset>
                </wp:positionV>
                <wp:extent cx="4823460" cy="1864946"/>
                <wp:effectExtent l="0" t="0" r="15240" b="21590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3460" cy="1864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46E15" id="Rectangle 475" o:spid="_x0000_s1026" style="position:absolute;margin-left:24.85pt;margin-top:16.9pt;width:379.8pt;height:146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3559A3">
        <w:t>The type approval requests that match the specified values are shown in the dashboard.</w:t>
      </w:r>
      <w:r>
        <w:rPr>
          <w:noProof/>
        </w:rPr>
        <w:drawing>
          <wp:inline distT="0" distB="0" distL="0" distR="0" wp14:anchorId="33C5C8C0" wp14:editId="45B34378">
            <wp:extent cx="4823807" cy="1872124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8272" cy="18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9A3" w:rsidRPr="0016159B">
        <w:rPr>
          <w:rFonts w:ascii="Arial Bold" w:eastAsia="Times New Roman" w:hAnsi="Arial Bold" w:cs="Arial"/>
          <w:b/>
          <w:bCs/>
          <w:sz w:val="18"/>
          <w:szCs w:val="20"/>
        </w:rPr>
        <w:t xml:space="preserve">Figure </w:t>
      </w:r>
      <w:r w:rsidR="00BA11EA">
        <w:rPr>
          <w:rFonts w:ascii="Arial Bold" w:eastAsia="Times New Roman" w:hAnsi="Arial Bold" w:cs="Arial"/>
          <w:b/>
          <w:bCs/>
          <w:sz w:val="18"/>
          <w:szCs w:val="20"/>
        </w:rPr>
        <w:t>24</w:t>
      </w:r>
      <w:r w:rsidR="003559A3" w:rsidRPr="0016159B">
        <w:rPr>
          <w:rFonts w:ascii="Arial Bold" w:eastAsia="Times New Roman" w:hAnsi="Arial Bold" w:cs="Arial"/>
          <w:b/>
          <w:bCs/>
          <w:sz w:val="18"/>
          <w:szCs w:val="20"/>
        </w:rPr>
        <w:t>: Filtered Type Approval Requests</w:t>
      </w:r>
    </w:p>
    <w:p w14:paraId="697A44E1" w14:textId="77777777" w:rsidR="003559A3" w:rsidRDefault="003559A3" w:rsidP="003559A3">
      <w:pPr>
        <w:pStyle w:val="Heading2"/>
      </w:pPr>
      <w:bookmarkStart w:id="192" w:name="_Toc34858076"/>
      <w:r>
        <w:lastRenderedPageBreak/>
        <w:t>Export Type Approved Devices</w:t>
      </w:r>
      <w:bookmarkEnd w:id="192"/>
    </w:p>
    <w:p w14:paraId="12B1540B" w14:textId="77777777" w:rsidR="003559A3" w:rsidRDefault="003559A3" w:rsidP="003559A3">
      <w:pPr>
        <w:pStyle w:val="BodyText2"/>
      </w:pPr>
      <w:r>
        <w:t xml:space="preserve">All the uploaded type approval requests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37F1D77A" w14:textId="77777777" w:rsidR="003559A3" w:rsidRPr="00F132A8" w:rsidRDefault="003559A3" w:rsidP="003559A3">
      <w:pPr>
        <w:pStyle w:val="BodyText2"/>
        <w:rPr>
          <w:u w:val="single"/>
        </w:rPr>
      </w:pPr>
      <w:r w:rsidRPr="00F132A8">
        <w:rPr>
          <w:u w:val="single"/>
        </w:rPr>
        <w:t xml:space="preserve">To export the </w:t>
      </w:r>
      <w:r>
        <w:rPr>
          <w:u w:val="single"/>
        </w:rPr>
        <w:t>type approval requests</w:t>
      </w:r>
      <w:r w:rsidRPr="00F132A8">
        <w:rPr>
          <w:u w:val="single"/>
        </w:rPr>
        <w:t>:</w:t>
      </w:r>
    </w:p>
    <w:p w14:paraId="53E446F9" w14:textId="77777777" w:rsidR="003559A3" w:rsidRDefault="00A54580" w:rsidP="003559A3">
      <w:pPr>
        <w:pStyle w:val="BodyText2"/>
        <w:numPr>
          <w:ilvl w:val="0"/>
          <w:numId w:val="5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3024A5" wp14:editId="16FA7D73">
                <wp:simplePos x="0" y="0"/>
                <wp:positionH relativeFrom="column">
                  <wp:posOffset>223471</wp:posOffset>
                </wp:positionH>
                <wp:positionV relativeFrom="paragraph">
                  <wp:posOffset>286873</wp:posOffset>
                </wp:positionV>
                <wp:extent cx="5268351" cy="2055544"/>
                <wp:effectExtent l="0" t="0" r="27940" b="20955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055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33918" id="Rectangle 477" o:spid="_x0000_s1026" style="position:absolute;margin-left:17.6pt;margin-top:22.6pt;width:414.85pt;height:161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Click </w:t>
      </w:r>
      <w:r w:rsidR="003559A3" w:rsidRPr="00054A1F">
        <w:rPr>
          <w:b/>
          <w:bCs/>
        </w:rPr>
        <w:t>Export</w:t>
      </w:r>
      <w:r w:rsidR="003559A3">
        <w:t xml:space="preserve"> (seen on the top right corner of the </w:t>
      </w:r>
      <w:r w:rsidR="003559A3">
        <w:rPr>
          <w:b/>
          <w:bCs/>
        </w:rPr>
        <w:t xml:space="preserve">Manage Type-Approved </w:t>
      </w:r>
      <w:r w:rsidR="003559A3">
        <w:t xml:space="preserve">page). </w:t>
      </w:r>
    </w:p>
    <w:p w14:paraId="7783AE9F" w14:textId="77777777" w:rsidR="003559A3" w:rsidRDefault="003559A3" w:rsidP="003559A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AB5E66" wp14:editId="23513CAF">
                <wp:simplePos x="0" y="0"/>
                <wp:positionH relativeFrom="column">
                  <wp:posOffset>5013179</wp:posOffset>
                </wp:positionH>
                <wp:positionV relativeFrom="paragraph">
                  <wp:posOffset>236806</wp:posOffset>
                </wp:positionV>
                <wp:extent cx="430306" cy="193638"/>
                <wp:effectExtent l="0" t="0" r="27305" b="1651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D898A" id="Rectangle 271" o:spid="_x0000_s1026" style="position:absolute;margin-left:394.75pt;margin-top:18.65pt;width:33.9pt;height:15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" filled="f" strokecolor="#ffc000 [3207]" strokeweight="2pt"/>
            </w:pict>
          </mc:Fallback>
        </mc:AlternateContent>
      </w:r>
      <w:r w:rsidR="00A54580">
        <w:rPr>
          <w:noProof/>
        </w:rPr>
        <w:drawing>
          <wp:inline distT="0" distB="0" distL="0" distR="0" wp14:anchorId="7E91BFF1" wp14:editId="387D6D7F">
            <wp:extent cx="5278755" cy="2048690"/>
            <wp:effectExtent l="0" t="0" r="0" b="889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06BF" w14:textId="77777777" w:rsidR="003559A3" w:rsidRDefault="003559A3" w:rsidP="003559A3">
      <w:pPr>
        <w:pStyle w:val="FigureCaption"/>
      </w:pPr>
      <w:bookmarkStart w:id="193" w:name="_Toc34858394"/>
      <w:r w:rsidRPr="006659F6">
        <w:t xml:space="preserve">Figure </w:t>
      </w:r>
      <w:r w:rsidR="00BA11EA">
        <w:t>2</w:t>
      </w:r>
      <w:r>
        <w:t>5</w:t>
      </w:r>
      <w:r w:rsidRPr="006659F6">
        <w:t xml:space="preserve">: </w:t>
      </w:r>
      <w:r>
        <w:t xml:space="preserve">Export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193"/>
    </w:p>
    <w:p w14:paraId="4E427FF6" w14:textId="77777777" w:rsidR="003559A3" w:rsidRDefault="003559A3" w:rsidP="003559A3">
      <w:pPr>
        <w:pStyle w:val="BodyText2"/>
      </w:pPr>
      <w:r>
        <w:t xml:space="preserve">The following page appears. </w:t>
      </w:r>
    </w:p>
    <w:p w14:paraId="6833F182" w14:textId="77777777" w:rsidR="003559A3" w:rsidRDefault="003559A3" w:rsidP="003559A3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3EDE7F2C" wp14:editId="78C1933F">
            <wp:extent cx="2903689" cy="2155871"/>
            <wp:effectExtent l="19050" t="19050" r="11430" b="15875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Export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7710" cy="2166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4ECB5" w14:textId="77777777" w:rsidR="003559A3" w:rsidRDefault="003559A3" w:rsidP="003559A3">
      <w:pPr>
        <w:pStyle w:val="FigureCaption"/>
        <w:jc w:val="left"/>
      </w:pPr>
      <w:r>
        <w:t xml:space="preserve">                                                  </w:t>
      </w:r>
      <w:bookmarkStart w:id="194" w:name="_Toc34858395"/>
      <w:r>
        <w:t xml:space="preserve">Figure </w:t>
      </w:r>
      <w:r w:rsidR="00BA11EA">
        <w:t>26</w:t>
      </w:r>
      <w:r>
        <w:t>: Open or Save Exported File</w:t>
      </w:r>
      <w:bookmarkEnd w:id="194"/>
      <w:r>
        <w:t xml:space="preserve"> </w:t>
      </w:r>
    </w:p>
    <w:p w14:paraId="3CB9A57C" w14:textId="77777777" w:rsidR="003559A3" w:rsidRDefault="003559A3" w:rsidP="003559A3">
      <w:pPr>
        <w:pStyle w:val="BodyText2"/>
        <w:numPr>
          <w:ilvl w:val="0"/>
          <w:numId w:val="55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390E55B2" w14:textId="77777777" w:rsidR="003559A3" w:rsidRDefault="003559A3" w:rsidP="003559A3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353AD70B" wp14:editId="2D587DEA">
            <wp:extent cx="5278755" cy="548005"/>
            <wp:effectExtent l="19050" t="19050" r="17145" b="23495"/>
            <wp:docPr id="54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Cexportedfil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4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A6AB9" w14:textId="77777777" w:rsidR="003559A3" w:rsidRDefault="003559A3" w:rsidP="003559A3">
      <w:pPr>
        <w:pStyle w:val="FigureCaption"/>
      </w:pPr>
      <w:r w:rsidRPr="00E34D32">
        <w:t xml:space="preserve">                 </w:t>
      </w:r>
      <w:bookmarkStart w:id="195" w:name="_Toc34858396"/>
      <w:r w:rsidRPr="00E34D32">
        <w:t xml:space="preserve">Figure </w:t>
      </w:r>
      <w:r w:rsidR="00BA11EA">
        <w:t>27</w:t>
      </w:r>
      <w:r w:rsidRPr="00E34D32">
        <w:t>: Exported Type Approval Requests</w:t>
      </w:r>
      <w:bookmarkEnd w:id="195"/>
    </w:p>
    <w:p w14:paraId="22DD2BFA" w14:textId="77777777" w:rsidR="00976ADF" w:rsidRDefault="003559A3" w:rsidP="003559A3">
      <w:pPr>
        <w:pStyle w:val="BodyText2"/>
      </w:pPr>
      <w:r>
        <w:lastRenderedPageBreak/>
        <w:t xml:space="preserve">Users can export filtered data as well. To do this, filter the type approval requests and then export the filtered data. Refer to </w:t>
      </w:r>
      <w:r w:rsidRPr="00865F6C">
        <w:rPr>
          <w:i/>
          <w:iCs/>
        </w:rPr>
        <w:t xml:space="preserve">Filter </w:t>
      </w:r>
      <w:r>
        <w:rPr>
          <w:i/>
          <w:iCs/>
        </w:rPr>
        <w:t>Type Approval Requests</w:t>
      </w:r>
      <w:r>
        <w:t xml:space="preserve"> for information and then export the filtered data</w:t>
      </w:r>
    </w:p>
    <w:p w14:paraId="19ECD789" w14:textId="77777777" w:rsidR="008C008C" w:rsidRDefault="003559A3" w:rsidP="000B0CE4">
      <w:pPr>
        <w:pStyle w:val="Heading2"/>
      </w:pPr>
      <w:bookmarkStart w:id="196" w:name="_Toc34858077"/>
      <w:r>
        <w:t>G</w:t>
      </w:r>
      <w:r w:rsidR="000B0CE4">
        <w:t>rievance Management</w:t>
      </w:r>
      <w:bookmarkEnd w:id="196"/>
    </w:p>
    <w:p w14:paraId="2E1561B6" w14:textId="77777777" w:rsidR="00CC4FBE" w:rsidRDefault="00560655" w:rsidP="000B0CE4">
      <w:pPr>
        <w:pStyle w:val="BodyText2"/>
      </w:pPr>
      <w:r>
        <w:t>TRC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>
        <w:t>reporting the type approval</w:t>
      </w:r>
      <w:r w:rsidR="000B0CE4">
        <w:t xml:space="preserve"> </w:t>
      </w:r>
      <w:r>
        <w:t>request</w:t>
      </w:r>
      <w:r w:rsidR="000B0CE4">
        <w:t xml:space="preserve">. </w:t>
      </w:r>
    </w:p>
    <w:p w14:paraId="05524CC7" w14:textId="77777777" w:rsidR="000B0CE4" w:rsidRDefault="00687E23" w:rsidP="000B0CE4">
      <w:pPr>
        <w:pStyle w:val="BodyText2"/>
      </w:pPr>
      <w:r>
        <w:t xml:space="preserve">When </w:t>
      </w:r>
      <w:r w:rsidR="00560655">
        <w:t xml:space="preserve">a </w:t>
      </w:r>
      <w:r w:rsidR="009A50CC">
        <w:t xml:space="preserve">TRC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4158109C" w14:textId="77777777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14:paraId="6A8211DA" w14:textId="77777777"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9A50CC">
        <w:t xml:space="preserve">TRC </w:t>
      </w:r>
      <w:r w:rsidR="007379C0">
        <w:t>portal</w:t>
      </w:r>
      <w:r w:rsidR="00591A26">
        <w:t>,</w:t>
      </w:r>
      <w:r w:rsidR="007379C0">
        <w:t xml:space="preserve"> and the </w:t>
      </w:r>
      <w:r w:rsidR="009A50CC">
        <w:t xml:space="preserve">TRC 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1AF3C897" w14:textId="7777777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14:paraId="15630E04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9A50CC">
        <w:t xml:space="preserve">TRC </w:t>
      </w:r>
      <w:r w:rsidR="00CF6643" w:rsidRPr="00CF6643">
        <w:t>for a specified period</w:t>
      </w:r>
      <w:r w:rsidR="00BC73C2">
        <w:t>.</w:t>
      </w:r>
    </w:p>
    <w:p w14:paraId="141D7C08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4A2C0ACF" w14:textId="77777777" w:rsidR="006C5568" w:rsidRDefault="008C1363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E34756" wp14:editId="4834731A">
                <wp:simplePos x="0" y="0"/>
                <wp:positionH relativeFrom="column">
                  <wp:posOffset>230505</wp:posOffset>
                </wp:positionH>
                <wp:positionV relativeFrom="paragraph">
                  <wp:posOffset>294787</wp:posOffset>
                </wp:positionV>
                <wp:extent cx="5268351" cy="2386330"/>
                <wp:effectExtent l="0" t="0" r="2794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386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DE9BA" id="Rectangle 46" o:spid="_x0000_s1026" style="position:absolute;margin-left:18.15pt;margin-top:23.2pt;width:414.85pt;height:187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16A7811E" w14:textId="77777777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308384" wp14:editId="233214FA">
                <wp:simplePos x="0" y="0"/>
                <wp:positionH relativeFrom="column">
                  <wp:posOffset>265674</wp:posOffset>
                </wp:positionH>
                <wp:positionV relativeFrom="paragraph">
                  <wp:posOffset>477812</wp:posOffset>
                </wp:positionV>
                <wp:extent cx="689317" cy="126121"/>
                <wp:effectExtent l="0" t="0" r="15875" b="2667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17" cy="12612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46808" id="Rectangle 259" o:spid="_x0000_s1026" style="position:absolute;margin-left:20.9pt;margin-top:37.6pt;width:54.3pt;height:9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" filled="f" strokecolor="#ffc000 [3207]" strokeweight="2pt"/>
            </w:pict>
          </mc:Fallback>
        </mc:AlternateContent>
      </w:r>
      <w:r w:rsidR="008C1363" w:rsidRPr="008C1363">
        <w:rPr>
          <w:noProof/>
        </w:rPr>
        <w:drawing>
          <wp:inline distT="0" distB="0" distL="0" distR="0" wp14:anchorId="535B933C" wp14:editId="7B2C4B85">
            <wp:extent cx="5278755" cy="2386330"/>
            <wp:effectExtent l="0" t="0" r="0" b="0"/>
            <wp:docPr id="4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3586922-B11C-4CDE-B241-68ECDC6C4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3586922-B11C-4CDE-B241-68ECDC6C4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E2D" w14:textId="77777777" w:rsidR="00045C43" w:rsidRDefault="00045C43" w:rsidP="007E53B8">
      <w:pPr>
        <w:pStyle w:val="FigureCaption"/>
      </w:pPr>
      <w:bookmarkStart w:id="197" w:name="_Toc34858397"/>
      <w:r>
        <w:t xml:space="preserve">Figure </w:t>
      </w:r>
      <w:r w:rsidR="00BA11EA">
        <w:t>28</w:t>
      </w:r>
      <w:r>
        <w:t xml:space="preserve">: </w:t>
      </w:r>
      <w:r w:rsidR="006659F6">
        <w:t>Home Page</w:t>
      </w:r>
      <w:bookmarkEnd w:id="197"/>
    </w:p>
    <w:p w14:paraId="3059A99E" w14:textId="77777777" w:rsidR="008C1363" w:rsidRDefault="008C1363" w:rsidP="008C1363">
      <w:pPr>
        <w:pStyle w:val="BodyText2"/>
        <w:ind w:left="360"/>
      </w:pPr>
    </w:p>
    <w:p w14:paraId="7ACCE0FF" w14:textId="77777777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lastRenderedPageBreak/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20E0853C" w14:textId="77777777" w:rsidR="003A2390" w:rsidRDefault="008C1363" w:rsidP="003A23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5A2EA4" wp14:editId="37BC3733">
                <wp:simplePos x="0" y="0"/>
                <wp:positionH relativeFrom="column">
                  <wp:posOffset>5422</wp:posOffset>
                </wp:positionH>
                <wp:positionV relativeFrom="paragraph">
                  <wp:posOffset>2296</wp:posOffset>
                </wp:positionV>
                <wp:extent cx="5271721" cy="2117090"/>
                <wp:effectExtent l="0" t="0" r="24765" b="1651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21" cy="2117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10942" id="Rectangle 59" o:spid="_x0000_s1026" style="position:absolute;margin-left:.45pt;margin-top:.2pt;width:415.1pt;height:166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9E6F7A" wp14:editId="3B276DE4">
            <wp:extent cx="5278755" cy="211770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062B" w14:textId="77777777" w:rsidR="003A2390" w:rsidRDefault="003A2390" w:rsidP="003A2390">
      <w:pPr>
        <w:pStyle w:val="FigureCaption"/>
      </w:pPr>
      <w:bookmarkStart w:id="198" w:name="_Toc34858398"/>
      <w:r>
        <w:t xml:space="preserve">Figure </w:t>
      </w:r>
      <w:r w:rsidR="00BA11EA">
        <w:t>29</w:t>
      </w:r>
      <w:r w:rsidR="00A14FF0">
        <w:t>:</w:t>
      </w:r>
      <w:r>
        <w:t xml:space="preserve"> Grievance Management</w:t>
      </w:r>
      <w:bookmarkEnd w:id="198"/>
    </w:p>
    <w:p w14:paraId="784D8260" w14:textId="77777777" w:rsidR="003A2390" w:rsidRDefault="003A2390" w:rsidP="003A2390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508F8626" w14:textId="77777777" w:rsidR="00457F9E" w:rsidRDefault="000F16DA" w:rsidP="009E7898">
      <w:pPr>
        <w:pStyle w:val="BodyText2"/>
        <w:jc w:val="center"/>
      </w:pPr>
      <w:r>
        <w:rPr>
          <w:noProof/>
        </w:rPr>
        <w:drawing>
          <wp:inline distT="0" distB="0" distL="0" distR="0" wp14:anchorId="72AFA41C" wp14:editId="5737AFAB">
            <wp:extent cx="4721335" cy="1803229"/>
            <wp:effectExtent l="19050" t="19050" r="22225" b="26035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Report grievanc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6640" cy="180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A4196" w14:textId="77777777" w:rsidR="006C5568" w:rsidRDefault="00045C43" w:rsidP="007E53B8">
      <w:pPr>
        <w:pStyle w:val="FigureCaption"/>
      </w:pPr>
      <w:bookmarkStart w:id="199" w:name="_Toc34858399"/>
      <w:r>
        <w:t xml:space="preserve">Figure </w:t>
      </w:r>
      <w:r w:rsidR="00A14FF0">
        <w:t>3</w:t>
      </w:r>
      <w:r w:rsidR="00BA11EA">
        <w:t>0</w:t>
      </w:r>
      <w:r>
        <w:t>: Report Grievance</w:t>
      </w:r>
      <w:bookmarkEnd w:id="199"/>
    </w:p>
    <w:p w14:paraId="6352F2E7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003D78D7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560655">
        <w:t>type approval request</w:t>
      </w:r>
      <w:r>
        <w:t xml:space="preserve"> if the grievance is related to a </w:t>
      </w:r>
      <w:r w:rsidR="00560655">
        <w:t xml:space="preserve">type approval request </w:t>
      </w:r>
    </w:p>
    <w:p w14:paraId="51517951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3DA7EE85" w14:textId="77777777" w:rsidR="00457F9E" w:rsidRDefault="00560655" w:rsidP="00DC39E0">
      <w:pPr>
        <w:pStyle w:val="BodyText2"/>
        <w:numPr>
          <w:ilvl w:val="0"/>
          <w:numId w:val="42"/>
        </w:numPr>
      </w:pPr>
      <w:r>
        <w:t>Type Approval Related</w:t>
      </w:r>
      <w:r w:rsidR="005E388D">
        <w:t xml:space="preserve">: </w:t>
      </w:r>
      <w:r>
        <w:t>Problem in reporting type approval request e</w:t>
      </w:r>
      <w:r w:rsidR="005E388D">
        <w:t>t</w:t>
      </w:r>
      <w:r>
        <w:t>c</w:t>
      </w:r>
      <w:r w:rsidR="005E388D">
        <w:t>.</w:t>
      </w:r>
    </w:p>
    <w:p w14:paraId="6E76413A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49B130E7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2DADD7E0" w14:textId="7777777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14:paraId="013F6A92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lastRenderedPageBreak/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78E80D5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7955E767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Technical Specification Document</w:t>
      </w:r>
    </w:p>
    <w:p w14:paraId="6F9B4364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Performance Report</w:t>
      </w:r>
    </w:p>
    <w:p w14:paraId="32753F9A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Type Approved Certificate</w:t>
      </w:r>
    </w:p>
    <w:p w14:paraId="5715BC8D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77EF639B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35CD313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1BE5C0DB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58245C09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05EBB43E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3E6E6260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="00560655" w:rsidRPr="00045C43">
        <w:rPr>
          <w:b/>
          <w:bCs/>
        </w:rPr>
        <w:t>Upload Supporting Document</w:t>
      </w:r>
      <w:r>
        <w:t>.</w:t>
      </w:r>
      <w:r w:rsidR="006B304F">
        <w:t xml:space="preserve"> </w:t>
      </w:r>
    </w:p>
    <w:p w14:paraId="2BC0CB07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1E399054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2162B69E" w14:textId="77777777" w:rsidR="00045C43" w:rsidRDefault="00EF2F62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5B29BC" wp14:editId="5A5CD960">
                <wp:simplePos x="0" y="0"/>
                <wp:positionH relativeFrom="column">
                  <wp:posOffset>-8646</wp:posOffset>
                </wp:positionH>
                <wp:positionV relativeFrom="paragraph">
                  <wp:posOffset>488</wp:posOffset>
                </wp:positionV>
                <wp:extent cx="5285789" cy="2405576"/>
                <wp:effectExtent l="0" t="0" r="10160" b="1397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89" cy="24055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8D4B5" id="Rectangle 267" o:spid="_x0000_s1026" style="position:absolute;margin-left:-.7pt;margin-top:.05pt;width:416.2pt;height:189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" filled="f" strokecolor="black [3213]" strokeweight="1pt"/>
            </w:pict>
          </mc:Fallback>
        </mc:AlternateContent>
      </w:r>
      <w:r w:rsidR="00941A7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0C2E0A" wp14:editId="694EFA44">
                <wp:simplePos x="0" y="0"/>
                <wp:positionH relativeFrom="column">
                  <wp:posOffset>4725133</wp:posOffset>
                </wp:positionH>
                <wp:positionV relativeFrom="paragraph">
                  <wp:posOffset>1027430</wp:posOffset>
                </wp:positionV>
                <wp:extent cx="386861" cy="815584"/>
                <wp:effectExtent l="0" t="0" r="13335" b="2286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81558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6DD58" id="Rectangle 260" o:spid="_x0000_s1026" style="position:absolute;margin-left:372.05pt;margin-top:80.9pt;width:30.45pt;height:64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5E3EB3B" wp14:editId="63C3F8D1">
            <wp:extent cx="5278755" cy="2394915"/>
            <wp:effectExtent l="0" t="0" r="0" b="571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858A" w14:textId="77777777" w:rsidR="00045C43" w:rsidRDefault="00045C43" w:rsidP="007E53B8">
      <w:pPr>
        <w:pStyle w:val="FigureCaption"/>
      </w:pPr>
      <w:bookmarkStart w:id="200" w:name="_Toc34858400"/>
      <w:r>
        <w:t xml:space="preserve">Figure </w:t>
      </w:r>
      <w:r w:rsidR="00BA11EA">
        <w:t>31</w:t>
      </w:r>
      <w:r>
        <w:t>: Grievance Management</w:t>
      </w:r>
      <w:bookmarkEnd w:id="200"/>
    </w:p>
    <w:p w14:paraId="3F83FD8A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FF6E369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5A25B05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lastRenderedPageBreak/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08A9807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46A0A026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7F2D0E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2F04555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49E49DB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2CBC94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1E4B4D63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4D31199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834BA5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1F9F4CC" w14:textId="77777777" w:rsidR="005E388D" w:rsidRPr="00B708C5" w:rsidRDefault="005E388D" w:rsidP="00560655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 xml:space="preserve">transaction ID of </w:t>
            </w:r>
            <w:r w:rsidR="00560655">
              <w:t>type approval request</w:t>
            </w:r>
            <w:r w:rsidR="007243D7">
              <w:t xml:space="preserve"> for which a grievance was raised.</w:t>
            </w:r>
          </w:p>
        </w:tc>
      </w:tr>
      <w:tr w:rsidR="005E388D" w:rsidRPr="003D50EC" w14:paraId="5F55CDA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B07E43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60E8D590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2CE898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9BF5F6C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3DBCB7AF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0BDF7B63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178D2B08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14:paraId="1DB88FE0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proofErr w:type="gramStart"/>
            <w:r w:rsidR="009A50CC">
              <w:t xml:space="preserve">TRC </w:t>
            </w:r>
            <w:r>
              <w:t>.</w:t>
            </w:r>
            <w:proofErr w:type="gramEnd"/>
          </w:p>
          <w:p w14:paraId="4C74402B" w14:textId="7777777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14:paraId="2ACEEDA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87E42E6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ED9695D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5ABFFA3" w14:textId="77777777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702D6794" wp14:editId="18EB8A0F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</w:t>
            </w:r>
            <w:r w:rsidR="00560655">
              <w:t>provided</w:t>
            </w:r>
            <w:r>
              <w:t xml:space="preserve"> by the CEIR administrator </w:t>
            </w:r>
            <w:r w:rsidR="00DA5D48">
              <w:t xml:space="preserve">or </w:t>
            </w:r>
            <w:r w:rsidR="00560655">
              <w:t>TRC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327AC471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1F1C2D81" wp14:editId="170A6F5A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9A50CC">
              <w:t xml:space="preserve">TRC </w:t>
            </w:r>
            <w:r>
              <w:t>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5F8102C0" w14:textId="77777777" w:rsidR="005E388D" w:rsidRDefault="005E388D" w:rsidP="000B0CE4">
      <w:pPr>
        <w:pStyle w:val="BodyText2"/>
      </w:pPr>
    </w:p>
    <w:p w14:paraId="73537815" w14:textId="77777777" w:rsidR="00261090" w:rsidRDefault="007243D7" w:rsidP="007243D7">
      <w:pPr>
        <w:pStyle w:val="Heading2"/>
      </w:pPr>
      <w:bookmarkStart w:id="201" w:name="_Toc34858078"/>
      <w:r>
        <w:t>Filter Grievances</w:t>
      </w:r>
      <w:bookmarkEnd w:id="201"/>
    </w:p>
    <w:p w14:paraId="6432B2E4" w14:textId="77777777" w:rsidR="000F2A8D" w:rsidRDefault="00976ADF" w:rsidP="000B0CE4">
      <w:pPr>
        <w:pStyle w:val="BodyText2"/>
      </w:pPr>
      <w:r>
        <w:lastRenderedPageBreak/>
        <w:t xml:space="preserve">The </w:t>
      </w:r>
      <w:r w:rsidR="009A50CC">
        <w:t xml:space="preserve">TRC </w:t>
      </w:r>
      <w:r w:rsidR="007243D7">
        <w:t xml:space="preserve">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560655">
        <w:t>TRC</w:t>
      </w:r>
      <w:r>
        <w:t xml:space="preserve"> </w:t>
      </w:r>
      <w:r w:rsidR="007243D7">
        <w:t xml:space="preserve">can view only those grievances that are pending with the CEIR administrator. Similarly, </w:t>
      </w:r>
      <w:r w:rsidR="005132E3">
        <w:t>one</w:t>
      </w:r>
      <w:r w:rsidR="007243D7">
        <w:t xml:space="preserve"> can view only those grievances that are closed.</w:t>
      </w:r>
    </w:p>
    <w:p w14:paraId="0805B903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5E9755F2" w14:textId="77777777" w:rsidR="00C54724" w:rsidRDefault="009C1DBD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5EA019" wp14:editId="77308EBC">
                <wp:simplePos x="0" y="0"/>
                <wp:positionH relativeFrom="column">
                  <wp:posOffset>40005</wp:posOffset>
                </wp:positionH>
                <wp:positionV relativeFrom="paragraph">
                  <wp:posOffset>290292</wp:posOffset>
                </wp:positionV>
                <wp:extent cx="4206240" cy="247992"/>
                <wp:effectExtent l="0" t="0" r="22860" b="1905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4799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EB986" id="Rectangle 261" o:spid="_x0000_s1026" style="position:absolute;margin-left:3.15pt;margin-top:22.85pt;width:331.2pt;height:19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E0B038" wp14:editId="72D519CD">
                <wp:simplePos x="0" y="0"/>
                <wp:positionH relativeFrom="column">
                  <wp:posOffset>4267835</wp:posOffset>
                </wp:positionH>
                <wp:positionV relativeFrom="paragraph">
                  <wp:posOffset>289560</wp:posOffset>
                </wp:positionV>
                <wp:extent cx="414655" cy="247015"/>
                <wp:effectExtent l="0" t="0" r="23495" b="1968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2470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092A2" w14:textId="77777777" w:rsidR="0092423E" w:rsidRDefault="0092423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0B038" id="Rectangle 262" o:spid="_x0000_s1032" style="position:absolute;left:0;text-align:left;margin-left:336.05pt;margin-top:22.8pt;width:32.65pt;height:19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" filled="f" strokecolor="#ffc000 [3207]" strokeweight="2pt">
                <v:textbox>
                  <w:txbxContent>
                    <w:p w14:paraId="1AE092A2" w14:textId="77777777" w:rsidR="0092423E" w:rsidRDefault="0092423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64BD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4BB5EB" wp14:editId="178F00AB">
                <wp:simplePos x="0" y="0"/>
                <wp:positionH relativeFrom="column">
                  <wp:posOffset>5422</wp:posOffset>
                </wp:positionH>
                <wp:positionV relativeFrom="paragraph">
                  <wp:posOffset>2296</wp:posOffset>
                </wp:positionV>
                <wp:extent cx="5271721" cy="2124221"/>
                <wp:effectExtent l="0" t="0" r="24765" b="28575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21" cy="2124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B11BB" id="Rectangle 270" o:spid="_x0000_s1026" style="position:absolute;margin-left:.45pt;margin-top:.2pt;width:415.1pt;height:167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" filled="f" strokecolor="black [3213]" strokeweight="1pt"/>
            </w:pict>
          </mc:Fallback>
        </mc:AlternateContent>
      </w:r>
      <w:r w:rsidR="00D64BD9">
        <w:rPr>
          <w:noProof/>
        </w:rPr>
        <w:drawing>
          <wp:inline distT="0" distB="0" distL="0" distR="0" wp14:anchorId="6419632E" wp14:editId="3CFECB5B">
            <wp:extent cx="5278755" cy="2117701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050B" w14:textId="77777777" w:rsidR="00045C43" w:rsidRPr="007243D7" w:rsidRDefault="00045C43" w:rsidP="007E53B8">
      <w:pPr>
        <w:pStyle w:val="FigureCaption"/>
        <w:rPr>
          <w:u w:val="single"/>
        </w:rPr>
      </w:pPr>
      <w:bookmarkStart w:id="202" w:name="_Toc34858401"/>
      <w:r>
        <w:t xml:space="preserve">Figure </w:t>
      </w:r>
      <w:r w:rsidR="00BA11EA">
        <w:t>32</w:t>
      </w:r>
      <w:r>
        <w:t>: Filter Grievances</w:t>
      </w:r>
      <w:bookmarkEnd w:id="202"/>
    </w:p>
    <w:p w14:paraId="30D378EC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BD2CE60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21440E25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 xml:space="preserve">: This is the transaction ID of the </w:t>
      </w:r>
      <w:r w:rsidR="00560655">
        <w:t>type approval request</w:t>
      </w:r>
      <w:r>
        <w:t>.</w:t>
      </w:r>
    </w:p>
    <w:p w14:paraId="4ADF700A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78DA1E39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62C674CE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727BE5A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Pending with CEIR Administrator</w:t>
      </w:r>
    </w:p>
    <w:p w14:paraId="16269B01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62152CBC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61620B0D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094EDB00" w14:textId="77777777" w:rsidR="007243D7" w:rsidRDefault="00286E71" w:rsidP="000B0CE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CC2E43" wp14:editId="55178FC3">
                <wp:simplePos x="0" y="0"/>
                <wp:positionH relativeFrom="column">
                  <wp:posOffset>-1612</wp:posOffset>
                </wp:positionH>
                <wp:positionV relativeFrom="paragraph">
                  <wp:posOffset>296154</wp:posOffset>
                </wp:positionV>
                <wp:extent cx="5268351" cy="1568450"/>
                <wp:effectExtent l="0" t="0" r="27940" b="1270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156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983257" id="Rectangle 273" o:spid="_x0000_s1026" style="position:absolute;margin-left:-.15pt;margin-top:23.3pt;width:414.85pt;height:123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" filled="f" strokecolor="black [3213]" strokeweight="1pt"/>
            </w:pict>
          </mc:Fallback>
        </mc:AlternateContent>
      </w:r>
      <w:r w:rsidR="00045C43">
        <w:t>The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1344A58" w14:textId="77777777" w:rsidR="00045C43" w:rsidRDefault="00286E71" w:rsidP="00793FF2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3F31A5D" wp14:editId="20471231">
            <wp:extent cx="5278755" cy="156845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E66A" w14:textId="77777777" w:rsidR="00A951C6" w:rsidRPr="007243D7" w:rsidRDefault="00A951C6" w:rsidP="00A951C6">
      <w:pPr>
        <w:pStyle w:val="FigureCaption"/>
        <w:rPr>
          <w:u w:val="single"/>
        </w:rPr>
      </w:pPr>
      <w:bookmarkStart w:id="203" w:name="_Toc34858402"/>
      <w:r>
        <w:t xml:space="preserve">Figure </w:t>
      </w:r>
      <w:r w:rsidR="00BA11EA">
        <w:t>33</w:t>
      </w:r>
      <w:r>
        <w:t>: Filter</w:t>
      </w:r>
      <w:r w:rsidR="006659F6">
        <w:t>ed</w:t>
      </w:r>
      <w:r>
        <w:t xml:space="preserve"> Grievances</w:t>
      </w:r>
      <w:bookmarkEnd w:id="203"/>
    </w:p>
    <w:p w14:paraId="42D83F2F" w14:textId="77777777" w:rsidR="00A951C6" w:rsidRDefault="00A951C6" w:rsidP="00793FF2">
      <w:pPr>
        <w:pStyle w:val="BodyText2"/>
        <w:jc w:val="center"/>
      </w:pPr>
    </w:p>
    <w:p w14:paraId="7CFCBD45" w14:textId="77777777" w:rsidR="007243D7" w:rsidRDefault="005937A5" w:rsidP="00045C43">
      <w:pPr>
        <w:pStyle w:val="Heading2"/>
      </w:pPr>
      <w:bookmarkStart w:id="204" w:name="_Toc34858079"/>
      <w:r>
        <w:t>Export</w:t>
      </w:r>
      <w:r w:rsidR="00045C43">
        <w:t xml:space="preserve"> Grievances</w:t>
      </w:r>
      <w:bookmarkEnd w:id="204"/>
    </w:p>
    <w:p w14:paraId="06F6000C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66C8921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2CD57661" w14:textId="77777777" w:rsidR="009915B5" w:rsidRDefault="008A0DF0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91A250" wp14:editId="2B0CBFF7">
                <wp:simplePos x="0" y="0"/>
                <wp:positionH relativeFrom="column">
                  <wp:posOffset>181268</wp:posOffset>
                </wp:positionH>
                <wp:positionV relativeFrom="paragraph">
                  <wp:posOffset>293907</wp:posOffset>
                </wp:positionV>
                <wp:extent cx="5268351" cy="2117090"/>
                <wp:effectExtent l="0" t="0" r="27940" b="1651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117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334EC6" id="Rectangle 276" o:spid="_x0000_s1026" style="position:absolute;margin-left:14.25pt;margin-top:23.15pt;width:414.85pt;height:166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142B3458" w14:textId="77777777" w:rsidR="00941A7E" w:rsidRDefault="00433290" w:rsidP="008A0DF0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2D2599" wp14:editId="16082145">
                <wp:simplePos x="0" y="0"/>
                <wp:positionH relativeFrom="column">
                  <wp:posOffset>4858336</wp:posOffset>
                </wp:positionH>
                <wp:positionV relativeFrom="paragraph">
                  <wp:posOffset>328979</wp:posOffset>
                </wp:positionV>
                <wp:extent cx="464233" cy="189914"/>
                <wp:effectExtent l="0" t="0" r="12065" b="1968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3" cy="1899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81111" w14:textId="77777777" w:rsidR="0092423E" w:rsidRDefault="0092423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D2599" id="Rectangle 265" o:spid="_x0000_s1033" style="position:absolute;left:0;text-align:left;margin-left:382.55pt;margin-top:25.9pt;width:36.55pt;height:14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" filled="f" strokecolor="#ffc000 [3207]" strokeweight="2pt">
                <v:textbox>
                  <w:txbxContent>
                    <w:p w14:paraId="49B81111" w14:textId="77777777" w:rsidR="0092423E" w:rsidRDefault="0092423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61D04">
        <w:rPr>
          <w:noProof/>
        </w:rPr>
        <w:drawing>
          <wp:inline distT="0" distB="0" distL="0" distR="0" wp14:anchorId="50F120DE" wp14:editId="4D86C575">
            <wp:extent cx="5278755" cy="2117701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C3EC" w14:textId="77777777" w:rsidR="00E33E46" w:rsidRDefault="000F2A8D" w:rsidP="007E53B8">
      <w:pPr>
        <w:pStyle w:val="FigureCaption"/>
      </w:pPr>
      <w:r>
        <w:t xml:space="preserve">                                 </w:t>
      </w:r>
      <w:bookmarkStart w:id="205" w:name="_Toc34858403"/>
      <w:r w:rsidR="00E33E46">
        <w:t xml:space="preserve">Figure </w:t>
      </w:r>
      <w:r w:rsidR="00BA11EA">
        <w:t>3</w:t>
      </w:r>
      <w:r w:rsidR="00A14FF0">
        <w:t>4</w:t>
      </w:r>
      <w:r w:rsidR="00E33E46">
        <w:t>: Grievance Management</w:t>
      </w:r>
      <w:bookmarkEnd w:id="205"/>
    </w:p>
    <w:p w14:paraId="5200182A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68ABDE85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4651E70E" wp14:editId="4F19DDD9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4774C" w14:textId="77777777" w:rsidR="009915B5" w:rsidRDefault="00976ADF" w:rsidP="007E53B8">
      <w:pPr>
        <w:pStyle w:val="FigureCaption"/>
      </w:pPr>
      <w:r>
        <w:t xml:space="preserve">  </w:t>
      </w:r>
      <w:bookmarkStart w:id="206" w:name="_Toc34858404"/>
      <w:r w:rsidR="009915B5" w:rsidRPr="00D405A8">
        <w:t xml:space="preserve">Figure </w:t>
      </w:r>
      <w:r w:rsidR="00BA11EA">
        <w:t>35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06"/>
      <w:r w:rsidR="009915B5">
        <w:t xml:space="preserve"> </w:t>
      </w:r>
    </w:p>
    <w:p w14:paraId="08E1766E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4C8908F1" w14:textId="77777777" w:rsidR="0036447D" w:rsidRDefault="0036447D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2E60BEE6" wp14:editId="50885B11">
            <wp:extent cx="5278755" cy="640080"/>
            <wp:effectExtent l="19050" t="19050" r="17145" b="2667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ievanc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8DB1F" w14:textId="77777777" w:rsidR="009915B5" w:rsidRDefault="009915B5" w:rsidP="007E53B8">
      <w:pPr>
        <w:pStyle w:val="FigureCaption"/>
      </w:pPr>
      <w:bookmarkStart w:id="207" w:name="_Toc34858405"/>
      <w:r>
        <w:t xml:space="preserve">Figure </w:t>
      </w:r>
      <w:r w:rsidR="00BA11EA">
        <w:t>36</w:t>
      </w:r>
      <w:r>
        <w:t xml:space="preserve">: </w:t>
      </w:r>
      <w:r w:rsidR="000F5679">
        <w:t>Exported Grievances</w:t>
      </w:r>
      <w:bookmarkEnd w:id="207"/>
    </w:p>
    <w:p w14:paraId="7A6AF85E" w14:textId="77777777" w:rsidR="005937A5" w:rsidRDefault="0070762E" w:rsidP="003559A3">
      <w:pPr>
        <w:pStyle w:val="BodyText2"/>
      </w:pPr>
      <w:r>
        <w:t xml:space="preserve">Instead of exporting all the grievances, </w:t>
      </w:r>
      <w:r w:rsidR="009A50CC">
        <w:t xml:space="preserve">TRC 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64"/>
      <w:headerReference w:type="first" r:id="rId65"/>
      <w:footerReference w:type="first" r:id="rId66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95747F" w14:textId="77777777" w:rsidR="001C1287" w:rsidRDefault="001C1287">
      <w:r>
        <w:separator/>
      </w:r>
    </w:p>
    <w:p w14:paraId="69A32B83" w14:textId="77777777" w:rsidR="001C1287" w:rsidRDefault="001C1287"/>
  </w:endnote>
  <w:endnote w:type="continuationSeparator" w:id="0">
    <w:p w14:paraId="49910B63" w14:textId="77777777" w:rsidR="001C1287" w:rsidRDefault="001C1287">
      <w:r>
        <w:continuationSeparator/>
      </w:r>
    </w:p>
    <w:p w14:paraId="5C6E9F11" w14:textId="77777777" w:rsidR="001C1287" w:rsidRDefault="001C12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7084F" w14:textId="77777777" w:rsidR="0092423E" w:rsidRPr="0089039A" w:rsidRDefault="0092423E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563C7" w14:textId="77777777" w:rsidR="0092423E" w:rsidRPr="003912B1" w:rsidRDefault="0092423E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3122AF">
      <w:rPr>
        <w:noProof/>
        <w:sz w:val="18"/>
        <w:szCs w:val="18"/>
      </w:rPr>
      <w:t>28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7819066" w14:textId="77777777" w:rsidR="0092423E" w:rsidRDefault="0092423E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DB926" w14:textId="77777777" w:rsidR="0092423E" w:rsidRDefault="0092423E" w:rsidP="008E4210">
    <w:pPr>
      <w:pStyle w:val="Code"/>
    </w:pPr>
  </w:p>
  <w:p w14:paraId="21B4E6B6" w14:textId="77777777" w:rsidR="0092423E" w:rsidRPr="00805B5D" w:rsidRDefault="0092423E" w:rsidP="008E4210">
    <w:pPr>
      <w:pStyle w:val="BodyText2"/>
    </w:pPr>
  </w:p>
  <w:p w14:paraId="340389FE" w14:textId="77777777" w:rsidR="0092423E" w:rsidRPr="00FC40C3" w:rsidRDefault="0092423E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DF1599" w14:textId="77777777" w:rsidR="0092423E" w:rsidRPr="00531438" w:rsidRDefault="0092423E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65E7A" w14:textId="77777777" w:rsidR="0092423E" w:rsidRDefault="0092423E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63931B80" w14:textId="77777777" w:rsidR="0092423E" w:rsidRPr="00A27E48" w:rsidRDefault="0092423E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8AAD7" w14:textId="77777777" w:rsidR="001C1287" w:rsidRDefault="001C1287">
      <w:r>
        <w:separator/>
      </w:r>
    </w:p>
    <w:p w14:paraId="03EE9DED" w14:textId="77777777" w:rsidR="001C1287" w:rsidRDefault="001C1287"/>
  </w:footnote>
  <w:footnote w:type="continuationSeparator" w:id="0">
    <w:p w14:paraId="061064B8" w14:textId="77777777" w:rsidR="001C1287" w:rsidRDefault="001C1287">
      <w:r>
        <w:continuationSeparator/>
      </w:r>
    </w:p>
    <w:p w14:paraId="3DF48D22" w14:textId="77777777" w:rsidR="001C1287" w:rsidRDefault="001C12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6EBCA6" w14:textId="77777777" w:rsidR="0092423E" w:rsidRDefault="0092423E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14006BDA" wp14:editId="6F364BAE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4480C83" w14:textId="77777777" w:rsidR="0092423E" w:rsidRDefault="0092423E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E6D9A2" w14:textId="77777777" w:rsidR="0092423E" w:rsidRDefault="0092423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110248FA" wp14:editId="1FB64E8D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537E38E" w14:textId="77777777" w:rsidR="0092423E" w:rsidRDefault="0092423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TRC 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A853E6" w14:textId="77777777" w:rsidR="0092423E" w:rsidRDefault="0092423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EA77B8" w14:textId="77777777" w:rsidR="0092423E" w:rsidRDefault="0092423E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2FF045C0" wp14:editId="2FB09804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24C48CF3" wp14:editId="2360024C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6CB09" w14:textId="77777777" w:rsidR="0092423E" w:rsidRDefault="0092423E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544E40B" wp14:editId="2EED49F2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3B07D26A" w14:textId="77777777" w:rsidR="0092423E" w:rsidRDefault="0092423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5B591D" w14:textId="77777777" w:rsidR="0092423E" w:rsidRDefault="0092423E">
    <w:r>
      <w:rPr>
        <w:noProof/>
      </w:rPr>
      <w:drawing>
        <wp:anchor distT="0" distB="0" distL="114300" distR="114300" simplePos="0" relativeHeight="251666432" behindDoc="1" locked="0" layoutInCell="1" allowOverlap="1" wp14:anchorId="603A9B7C" wp14:editId="436BC454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007E232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76.5pt;height:76.5pt" o:bullet="t">
        <v:imagedata r:id="rId1" o:title="bullet"/>
      </v:shape>
    </w:pict>
  </w:numPicBullet>
  <w:numPicBullet w:numPicBulletId="1">
    <w:pict>
      <v:shape id="_x0000_i1065" type="#_x0000_t75" alt="A close up of a logo&#10;&#10;Description automatically generated" style="width:48pt;height:43.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42C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0B6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799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4D6C"/>
    <w:rsid w:val="0008552B"/>
    <w:rsid w:val="000860F1"/>
    <w:rsid w:val="000864CB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92B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4A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59B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532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806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25F"/>
    <w:rsid w:val="001C0A88"/>
    <w:rsid w:val="001C1287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89C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4F6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6E71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085"/>
    <w:rsid w:val="002C41A1"/>
    <w:rsid w:val="002C4B18"/>
    <w:rsid w:val="002C4F43"/>
    <w:rsid w:val="002C5F49"/>
    <w:rsid w:val="002C674B"/>
    <w:rsid w:val="002C675A"/>
    <w:rsid w:val="002C689B"/>
    <w:rsid w:val="002C6FF5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456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0A88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2AF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9A3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10E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15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3D9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3F"/>
    <w:rsid w:val="00465952"/>
    <w:rsid w:val="004662B9"/>
    <w:rsid w:val="004667FB"/>
    <w:rsid w:val="00466A00"/>
    <w:rsid w:val="00466BC3"/>
    <w:rsid w:val="0046727D"/>
    <w:rsid w:val="004675B6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89C"/>
    <w:rsid w:val="00492F14"/>
    <w:rsid w:val="0049367B"/>
    <w:rsid w:val="00493961"/>
    <w:rsid w:val="00493BE1"/>
    <w:rsid w:val="00493F36"/>
    <w:rsid w:val="00494063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A78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3F3A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143"/>
    <w:rsid w:val="00560370"/>
    <w:rsid w:val="00560655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33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0DA8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D8A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A9D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1D04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5C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1BB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12D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72B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455E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0DF0"/>
    <w:rsid w:val="008A1010"/>
    <w:rsid w:val="008A11AC"/>
    <w:rsid w:val="008A1BF9"/>
    <w:rsid w:val="008A1FD3"/>
    <w:rsid w:val="008A25CA"/>
    <w:rsid w:val="008A2D4E"/>
    <w:rsid w:val="008A3310"/>
    <w:rsid w:val="008A36B7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363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54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3FF2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23E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40F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64D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0CC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DBD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51C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4580"/>
    <w:rsid w:val="00A5518E"/>
    <w:rsid w:val="00A55519"/>
    <w:rsid w:val="00A559A6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DDE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BA6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1EA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6975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39B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38F3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94B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65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BD9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CD7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58E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A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2F62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6E20B9"/>
  <w15:docId w15:val="{82D17138-7CA5-47D4-9E53-CDDD06EF8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5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459148-9E97-4C10-AE0A-222CA9A62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2</TotalTime>
  <Pages>32</Pages>
  <Words>3809</Words>
  <Characters>21715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25474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2</cp:revision>
  <cp:lastPrinted>2020-02-27T15:44:00Z</cp:lastPrinted>
  <dcterms:created xsi:type="dcterms:W3CDTF">2020-03-13T08:17:00Z</dcterms:created>
  <dcterms:modified xsi:type="dcterms:W3CDTF">2020-03-13T08:17:00Z</dcterms:modified>
</cp:coreProperties>
</file>