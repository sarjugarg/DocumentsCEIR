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074D4" w14:textId="77777777" w:rsidR="003C7ABF" w:rsidRPr="008758D2" w:rsidRDefault="00A12E36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03902097" wp14:editId="4B3EF767">
                <wp:simplePos x="0" y="0"/>
                <wp:positionH relativeFrom="page">
                  <wp:posOffset>0</wp:posOffset>
                </wp:positionH>
                <wp:positionV relativeFrom="paragraph">
                  <wp:posOffset>3913505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364A" w14:textId="77777777" w:rsidR="00296F0E" w:rsidRPr="00B44664" w:rsidRDefault="00296F0E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Importer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0209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08.1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" filled="f" stroked="f">
                <v:textbox>
                  <w:txbxContent>
                    <w:p w14:paraId="5157364A" w14:textId="77777777" w:rsidR="00296F0E" w:rsidRPr="00B44664" w:rsidRDefault="00296F0E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Importer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5F2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9A60D40" wp14:editId="02571A22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5EF1C" w14:textId="77777777" w:rsidR="00296F0E" w:rsidRPr="003236E0" w:rsidRDefault="00296F0E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Custom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0D40" id="_x0000_s1027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" filled="f" stroked="f">
                <v:textbox>
                  <w:txbxContent>
                    <w:p w14:paraId="0995EF1C" w14:textId="77777777" w:rsidR="00296F0E" w:rsidRPr="003236E0" w:rsidRDefault="00296F0E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Custom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924192" wp14:editId="1FEA793A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5316E8" w14:textId="77777777" w:rsidR="00296F0E" w:rsidRDefault="00296F0E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24192" id="Rectangle 41" o:spid="_x0000_s1028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LJFE4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7A5316E8" w14:textId="77777777" w:rsidR="00296F0E" w:rsidRDefault="00296F0E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013961DE" wp14:editId="116C332E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7F32A4" w14:textId="77777777" w:rsidR="00296F0E" w:rsidRDefault="00296F0E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961DE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5D7F32A4" w14:textId="77777777" w:rsidR="00296F0E" w:rsidRDefault="00296F0E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035EC0C3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463375339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6515A0DA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47EADB2E" w14:textId="77777777" w:rsidTr="0001372C">
        <w:tc>
          <w:tcPr>
            <w:tcW w:w="2282" w:type="dxa"/>
            <w:shd w:val="clear" w:color="auto" w:fill="5B9BD5" w:themeFill="accent1"/>
          </w:tcPr>
          <w:p w14:paraId="09C8A4E3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716A5C33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185FF229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3D9DC72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2994696D" w14:textId="77777777" w:rsidTr="0001372C">
        <w:tc>
          <w:tcPr>
            <w:tcW w:w="2282" w:type="dxa"/>
          </w:tcPr>
          <w:p w14:paraId="17E73E6B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1D524605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7854FBAA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6F479E65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3D9D4141" w14:textId="77777777" w:rsidR="004F2CE7" w:rsidRDefault="004F2CE7" w:rsidP="00531438">
      <w:pPr>
        <w:pStyle w:val="BodyText20"/>
      </w:pPr>
    </w:p>
    <w:p w14:paraId="54DD3F77" w14:textId="77777777" w:rsidR="004F2CE7" w:rsidRPr="00531438" w:rsidRDefault="004F2CE7" w:rsidP="00531438">
      <w:pPr>
        <w:pStyle w:val="BodyText20"/>
      </w:pPr>
    </w:p>
    <w:p w14:paraId="46D8A4CD" w14:textId="77777777" w:rsidR="00531438" w:rsidRPr="00531438" w:rsidRDefault="00531438" w:rsidP="00531438">
      <w:pPr>
        <w:pStyle w:val="BodyText20"/>
      </w:pPr>
    </w:p>
    <w:p w14:paraId="00372DE2" w14:textId="77777777" w:rsidR="00531438" w:rsidRPr="00531438" w:rsidRDefault="00531438" w:rsidP="00531438">
      <w:pPr>
        <w:pStyle w:val="BodyText20"/>
      </w:pPr>
    </w:p>
    <w:p w14:paraId="5FE7EFAC" w14:textId="77777777" w:rsidR="00531438" w:rsidRPr="00531438" w:rsidRDefault="00531438" w:rsidP="00531438">
      <w:pPr>
        <w:pStyle w:val="BodyText20"/>
      </w:pPr>
    </w:p>
    <w:p w14:paraId="5FE278A5" w14:textId="77777777" w:rsidR="00531438" w:rsidRPr="00531438" w:rsidRDefault="00531438" w:rsidP="00531438">
      <w:pPr>
        <w:pStyle w:val="BodyText20"/>
      </w:pPr>
    </w:p>
    <w:p w14:paraId="0E3B2E08" w14:textId="77777777" w:rsidR="00531438" w:rsidRPr="00531438" w:rsidRDefault="00531438" w:rsidP="00531438">
      <w:pPr>
        <w:pStyle w:val="BodyText20"/>
      </w:pPr>
    </w:p>
    <w:p w14:paraId="0F61A574" w14:textId="77777777" w:rsidR="00531438" w:rsidRPr="00531438" w:rsidRDefault="00531438" w:rsidP="00531438">
      <w:pPr>
        <w:pStyle w:val="BodyText20"/>
      </w:pPr>
    </w:p>
    <w:p w14:paraId="3014FDA0" w14:textId="77777777" w:rsidR="00531438" w:rsidRDefault="00531438" w:rsidP="00531438">
      <w:pPr>
        <w:pStyle w:val="BodyText20"/>
      </w:pPr>
    </w:p>
    <w:p w14:paraId="3052BC97" w14:textId="77777777" w:rsidR="0040040A" w:rsidRDefault="0040040A" w:rsidP="00531438">
      <w:pPr>
        <w:pStyle w:val="BodyText20"/>
      </w:pPr>
    </w:p>
    <w:p w14:paraId="7119C20C" w14:textId="77777777" w:rsidR="0040040A" w:rsidRDefault="0040040A" w:rsidP="00531438">
      <w:pPr>
        <w:pStyle w:val="BodyText20"/>
      </w:pPr>
    </w:p>
    <w:p w14:paraId="0436345C" w14:textId="77777777" w:rsidR="0040040A" w:rsidRDefault="0040040A" w:rsidP="00531438">
      <w:pPr>
        <w:pStyle w:val="BodyText20"/>
      </w:pPr>
    </w:p>
    <w:p w14:paraId="2E835369" w14:textId="77777777" w:rsidR="0040040A" w:rsidRDefault="0040040A" w:rsidP="00531438">
      <w:pPr>
        <w:pStyle w:val="BodyText20"/>
      </w:pPr>
    </w:p>
    <w:p w14:paraId="7F23C080" w14:textId="77777777" w:rsidR="0040040A" w:rsidRDefault="0040040A" w:rsidP="00531438">
      <w:pPr>
        <w:pStyle w:val="BodyText20"/>
      </w:pPr>
    </w:p>
    <w:p w14:paraId="199CFB25" w14:textId="77777777" w:rsidR="0040040A" w:rsidRDefault="0040040A" w:rsidP="00531438">
      <w:pPr>
        <w:pStyle w:val="BodyText20"/>
      </w:pPr>
    </w:p>
    <w:p w14:paraId="365B6BAC" w14:textId="77777777" w:rsidR="0040040A" w:rsidRDefault="0040040A" w:rsidP="00531438">
      <w:pPr>
        <w:pStyle w:val="BodyText20"/>
      </w:pPr>
    </w:p>
    <w:p w14:paraId="6C3E65EC" w14:textId="77777777" w:rsidR="0040040A" w:rsidRDefault="0040040A" w:rsidP="00531438">
      <w:pPr>
        <w:pStyle w:val="BodyText20"/>
      </w:pPr>
    </w:p>
    <w:p w14:paraId="30D8F0AB" w14:textId="77777777" w:rsidR="0040040A" w:rsidRDefault="0040040A" w:rsidP="00531438">
      <w:pPr>
        <w:pStyle w:val="BodyText20"/>
      </w:pPr>
    </w:p>
    <w:p w14:paraId="0D95932F" w14:textId="77777777" w:rsidR="0040040A" w:rsidRDefault="0040040A" w:rsidP="00531438">
      <w:pPr>
        <w:pStyle w:val="BodyText20"/>
      </w:pPr>
    </w:p>
    <w:p w14:paraId="3E3C3B5B" w14:textId="77777777" w:rsidR="0040040A" w:rsidRDefault="0040040A" w:rsidP="00531438">
      <w:pPr>
        <w:pStyle w:val="BodyText20"/>
      </w:pPr>
    </w:p>
    <w:p w14:paraId="27BDDE43" w14:textId="77777777" w:rsidR="0040040A" w:rsidRDefault="0040040A" w:rsidP="00531438">
      <w:pPr>
        <w:pStyle w:val="BodyText20"/>
      </w:pPr>
    </w:p>
    <w:p w14:paraId="3A047FC4" w14:textId="77777777" w:rsidR="0040040A" w:rsidRDefault="0040040A" w:rsidP="00531438">
      <w:pPr>
        <w:pStyle w:val="BodyText20"/>
      </w:pPr>
    </w:p>
    <w:p w14:paraId="59A64A5C" w14:textId="77777777" w:rsidR="0040040A" w:rsidRDefault="0040040A" w:rsidP="00531438">
      <w:pPr>
        <w:pStyle w:val="BodyText20"/>
      </w:pPr>
    </w:p>
    <w:p w14:paraId="5B7F8230" w14:textId="77777777" w:rsidR="0040040A" w:rsidRDefault="0040040A" w:rsidP="00531438">
      <w:pPr>
        <w:pStyle w:val="BodyText20"/>
      </w:pPr>
    </w:p>
    <w:p w14:paraId="45B25250" w14:textId="77777777" w:rsidR="0040040A" w:rsidRDefault="0040040A" w:rsidP="00531438">
      <w:pPr>
        <w:pStyle w:val="BodyText20"/>
      </w:pPr>
    </w:p>
    <w:p w14:paraId="650CAFF6" w14:textId="77777777" w:rsidR="0040040A" w:rsidRDefault="0040040A" w:rsidP="00531438">
      <w:pPr>
        <w:pStyle w:val="BodyText20"/>
      </w:pPr>
    </w:p>
    <w:p w14:paraId="32C75599" w14:textId="77777777" w:rsidR="0040040A" w:rsidRDefault="0040040A" w:rsidP="00531438">
      <w:pPr>
        <w:pStyle w:val="BodyText20"/>
      </w:pPr>
    </w:p>
    <w:p w14:paraId="242B9145" w14:textId="77777777" w:rsidR="0040040A" w:rsidRDefault="0040040A" w:rsidP="00531438">
      <w:pPr>
        <w:pStyle w:val="BodyText20"/>
      </w:pPr>
    </w:p>
    <w:p w14:paraId="3670D0DE" w14:textId="77777777" w:rsidR="0040040A" w:rsidRDefault="0040040A" w:rsidP="00531438">
      <w:pPr>
        <w:pStyle w:val="BodyText20"/>
      </w:pPr>
    </w:p>
    <w:p w14:paraId="2109B575" w14:textId="77777777" w:rsidR="0040040A" w:rsidRDefault="0040040A" w:rsidP="00531438">
      <w:pPr>
        <w:pStyle w:val="BodyText20"/>
      </w:pPr>
    </w:p>
    <w:p w14:paraId="0C83170F" w14:textId="77777777" w:rsidR="0040040A" w:rsidRDefault="0040040A" w:rsidP="00531438">
      <w:pPr>
        <w:pStyle w:val="BodyText20"/>
      </w:pPr>
    </w:p>
    <w:p w14:paraId="1C184DDA" w14:textId="77777777" w:rsidR="0040040A" w:rsidRDefault="0040040A" w:rsidP="00531438">
      <w:pPr>
        <w:pStyle w:val="BodyText20"/>
      </w:pPr>
    </w:p>
    <w:p w14:paraId="6B6F6EE6" w14:textId="77777777" w:rsidR="0040040A" w:rsidRPr="00531438" w:rsidRDefault="0040040A" w:rsidP="00531438">
      <w:pPr>
        <w:pStyle w:val="BodyText20"/>
      </w:pPr>
    </w:p>
    <w:p w14:paraId="2CFE4B11" w14:textId="77777777" w:rsidR="00531438" w:rsidRPr="00531438" w:rsidRDefault="00531438" w:rsidP="00531438">
      <w:pPr>
        <w:pStyle w:val="BodyText20"/>
      </w:pPr>
    </w:p>
    <w:p w14:paraId="32929907" w14:textId="77777777" w:rsidR="00531438" w:rsidRPr="00531438" w:rsidRDefault="00531438" w:rsidP="00531438">
      <w:pPr>
        <w:pStyle w:val="BodyText20"/>
      </w:pPr>
    </w:p>
    <w:p w14:paraId="3D0570D1" w14:textId="77777777" w:rsidR="00531438" w:rsidRPr="00531438" w:rsidRDefault="00531438" w:rsidP="00531438">
      <w:pPr>
        <w:pStyle w:val="BodyText20"/>
      </w:pPr>
    </w:p>
    <w:p w14:paraId="14C5E283" w14:textId="77777777" w:rsidR="00531438" w:rsidRDefault="00531438" w:rsidP="00531438">
      <w:pPr>
        <w:pStyle w:val="BodyText20"/>
      </w:pPr>
    </w:p>
    <w:p w14:paraId="068F743D" w14:textId="77777777" w:rsidR="00BD7ABF" w:rsidRDefault="00BD7ABF" w:rsidP="00531438">
      <w:pPr>
        <w:pStyle w:val="BodyText20"/>
      </w:pPr>
    </w:p>
    <w:p w14:paraId="486B07ED" w14:textId="77777777" w:rsidR="00BD7ABF" w:rsidRDefault="00BD7ABF" w:rsidP="00531438">
      <w:pPr>
        <w:pStyle w:val="BodyText20"/>
      </w:pPr>
    </w:p>
    <w:p w14:paraId="4D1BD8AD" w14:textId="77777777" w:rsidR="0001372C" w:rsidRDefault="0001372C" w:rsidP="00531438">
      <w:pPr>
        <w:pStyle w:val="BodyText20"/>
      </w:pPr>
    </w:p>
    <w:p w14:paraId="40544CEC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31988934" w:displacedByCustomXml="next"/>
    <w:bookmarkStart w:id="68" w:name="_Toc32478498" w:displacedByCustomXml="next"/>
    <w:bookmarkStart w:id="69" w:name="_Toc32485178" w:displacedByCustomXml="next"/>
    <w:bookmarkStart w:id="70" w:name="_Toc32485226" w:displacedByCustomXml="next"/>
    <w:bookmarkStart w:id="71" w:name="_Toc33605929" w:displacedByCustomXml="next"/>
    <w:bookmarkStart w:id="72" w:name="_Toc463375340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7D17DF09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2898E4EB" w14:textId="77777777" w:rsidR="00686319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r w:rsidR="00686319">
            <w:rPr>
              <w:noProof/>
            </w:rPr>
            <w:t>Document Change History</w:t>
          </w:r>
          <w:r w:rsidR="00686319">
            <w:rPr>
              <w:noProof/>
            </w:rPr>
            <w:tab/>
          </w:r>
          <w:r w:rsidR="00686319">
            <w:rPr>
              <w:noProof/>
            </w:rPr>
            <w:fldChar w:fldCharType="begin"/>
          </w:r>
          <w:r w:rsidR="00686319">
            <w:rPr>
              <w:noProof/>
            </w:rPr>
            <w:instrText xml:space="preserve"> PAGEREF _Toc463375339 \h </w:instrText>
          </w:r>
          <w:r w:rsidR="00686319">
            <w:rPr>
              <w:noProof/>
            </w:rPr>
          </w:r>
          <w:r w:rsidR="00686319">
            <w:rPr>
              <w:noProof/>
            </w:rPr>
            <w:fldChar w:fldCharType="separate"/>
          </w:r>
          <w:r w:rsidR="00686319">
            <w:rPr>
              <w:noProof/>
            </w:rPr>
            <w:t>i</w:t>
          </w:r>
          <w:r w:rsidR="00686319">
            <w:rPr>
              <w:noProof/>
            </w:rPr>
            <w:fldChar w:fldCharType="end"/>
          </w:r>
        </w:p>
        <w:p w14:paraId="0C92C13F" w14:textId="77777777" w:rsidR="00686319" w:rsidRDefault="0068631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Contents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ii</w:t>
          </w:r>
          <w:r>
            <w:rPr>
              <w:noProof/>
            </w:rPr>
            <w:fldChar w:fldCharType="end"/>
          </w:r>
        </w:p>
        <w:p w14:paraId="750C585D" w14:textId="77777777" w:rsidR="00686319" w:rsidRDefault="0068631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Figures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iii</w:t>
          </w:r>
          <w:r>
            <w:rPr>
              <w:noProof/>
            </w:rPr>
            <w:fldChar w:fldCharType="end"/>
          </w:r>
        </w:p>
        <w:p w14:paraId="75A6D6C0" w14:textId="77777777" w:rsidR="00686319" w:rsidRDefault="00686319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1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C898468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Scope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62A9389C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Acronyms &amp; Abbreviations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0EDA6AB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Conventions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081FBA7A" w14:textId="77777777" w:rsidR="00686319" w:rsidRDefault="00686319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Custom Operations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4419151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Application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270B6B4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Logging into the Application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91DEEE8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Application User Interface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C631A1D" w14:textId="77777777" w:rsidR="00686319" w:rsidRDefault="00686319">
          <w:pPr>
            <w:pStyle w:val="TOC3"/>
            <w:tabs>
              <w:tab w:val="left" w:pos="1125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2.3.1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Dashboard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0EDB097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2.4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Consignments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99C539E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2.5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Approve Consignments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D40A82A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2.6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 Consignments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480564E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2.7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Export Consignments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2A7BE2B4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2.8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Stock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6DB4CA3C" w14:textId="77777777" w:rsidR="00686319" w:rsidRDefault="00686319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2.9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Edit Stock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4BBF5E80" w14:textId="77777777" w:rsidR="00686319" w:rsidRDefault="00686319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2.10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 Stock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07993456" w14:textId="77777777" w:rsidR="00686319" w:rsidRDefault="00686319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Export Stock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1B7986EF" w14:textId="77777777" w:rsidR="00686319" w:rsidRDefault="00686319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Grievance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203A4170" w14:textId="77777777" w:rsidR="00686319" w:rsidRDefault="00686319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 Grievances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75ED2B85" w14:textId="77777777" w:rsidR="00686319" w:rsidRDefault="00686319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2.14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Export Grievances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26AB723F" w14:textId="77777777" w:rsidR="00686319" w:rsidRDefault="00686319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2.15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Registering Devices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1A4AA824" w14:textId="77777777" w:rsidR="00686319" w:rsidRDefault="00686319">
          <w:pPr>
            <w:pStyle w:val="TOC3"/>
            <w:tabs>
              <w:tab w:val="left" w:pos="1226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2.15.1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Registering Imported Devices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3D212AF8" w14:textId="77777777" w:rsidR="00686319" w:rsidRDefault="00686319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2.16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Filtering Register Device Requests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</w:t>
          </w:r>
          <w:r>
            <w:rPr>
              <w:noProof/>
            </w:rPr>
            <w:fldChar w:fldCharType="end"/>
          </w:r>
        </w:p>
        <w:p w14:paraId="3C7A4748" w14:textId="77777777" w:rsidR="00686319" w:rsidRDefault="00686319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2.17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Exporting Register Device Requests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_Toc463375365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</w:t>
          </w:r>
          <w:r>
            <w:rPr>
              <w:noProof/>
            </w:rPr>
            <w:fldChar w:fldCharType="end"/>
          </w:r>
        </w:p>
        <w:p w14:paraId="2177C336" w14:textId="77777777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A88C3F7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3BD289F0" w14:textId="77777777" w:rsidR="002631E4" w:rsidRPr="002631E4" w:rsidRDefault="002631E4" w:rsidP="003C7ABF">
      <w:pPr>
        <w:pStyle w:val="TOC1"/>
      </w:pPr>
    </w:p>
    <w:p w14:paraId="1702804D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463375341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6987A1D4" w14:textId="77777777" w:rsidR="00686319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r w:rsidR="00686319">
        <w:rPr>
          <w:noProof/>
        </w:rPr>
        <w:t>Figure 1: CEIR Home Page</w:t>
      </w:r>
      <w:r w:rsidR="00686319">
        <w:rPr>
          <w:noProof/>
        </w:rPr>
        <w:tab/>
      </w:r>
      <w:r w:rsidR="00686319">
        <w:rPr>
          <w:noProof/>
        </w:rPr>
        <w:fldChar w:fldCharType="begin"/>
      </w:r>
      <w:r w:rsidR="00686319">
        <w:rPr>
          <w:noProof/>
        </w:rPr>
        <w:instrText xml:space="preserve"> PAGEREF _Toc463375284 \h </w:instrText>
      </w:r>
      <w:r w:rsidR="00686319">
        <w:rPr>
          <w:noProof/>
        </w:rPr>
      </w:r>
      <w:r w:rsidR="00686319">
        <w:rPr>
          <w:noProof/>
        </w:rPr>
        <w:fldChar w:fldCharType="separate"/>
      </w:r>
      <w:r w:rsidR="00686319">
        <w:rPr>
          <w:noProof/>
        </w:rPr>
        <w:t>4</w:t>
      </w:r>
      <w:r w:rsidR="00686319">
        <w:rPr>
          <w:noProof/>
        </w:rPr>
        <w:fldChar w:fldCharType="end"/>
      </w:r>
    </w:p>
    <w:p w14:paraId="1358200E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2: Custom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6D26AFD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3: Verify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15F44B3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4: Enter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EDB6A3B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5: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2874628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6: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A9B3596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7: Forgot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F639928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8: Set New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AF748F4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9: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B6A608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10: Edit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90C889A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11: 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0E153FC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12: Manage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F5FD4CC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13: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A735F50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14: Consignment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71C6BAA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15: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85B05F1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16: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6FFB656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17: Register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B02B52A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18: Register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1ED07BD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19: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D4EC4AF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20: Consignment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1DC6469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21: View Consignment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04ED21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22: Reject Consignment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B09F4CA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23: Consignment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800AF24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24: Consignment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D4BD60B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25: Filtered Consignment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15F0EEE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26: Consignment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6CC9D60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27: Open or Save Exported Consignment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2BE2858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28: Exported Consignments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41E81DA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29: Stock Management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1683F6B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30: Assign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755C0B0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31: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FCE1175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32: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F807018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33: Edit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D594A92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34: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58E94A3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35: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9E903A2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36: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B3D568F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37: Open or Save Exported Stock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B2E9DB0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38: Exported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6645ECD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39: Grievance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395AD98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40: Report Grievance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031993A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41: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9D02D66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42: Filter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26A6809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43: Filtered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27261423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44: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ADF47A5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45: Open or Save Exported Grievance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2CC8957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46: Exported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5BBDA6F2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47: Register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5BA71AD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48: Add Device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CA7B292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50: Device Activation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87A51C6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51: Add Device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479FDE63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52: Device Activation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5B23646A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53: Filter Device Requests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7D01849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54: Device Activation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540AA4D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lastRenderedPageBreak/>
        <w:t>Figure 55: Open or Save Register Device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CD1F02A" w14:textId="77777777" w:rsidR="00686319" w:rsidRDefault="0068631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56: Exported Register Device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_Toc463375338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8EF2F77" w14:textId="77777777" w:rsidR="006755C2" w:rsidRDefault="00D239B5">
      <w:pPr>
        <w:pStyle w:val="TableofFigures"/>
      </w:pPr>
      <w:r>
        <w:fldChar w:fldCharType="end"/>
      </w:r>
    </w:p>
    <w:p w14:paraId="6AFCD94C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01291620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463375342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2042711D" w14:textId="77777777" w:rsidR="00AF7107" w:rsidRDefault="00384430" w:rsidP="004D34E8">
      <w:pPr>
        <w:pStyle w:val="Heading2"/>
      </w:pPr>
      <w:bookmarkStart w:id="154" w:name="_Toc463375343"/>
      <w:r>
        <w:t>Scope</w:t>
      </w:r>
      <w:bookmarkEnd w:id="154"/>
    </w:p>
    <w:p w14:paraId="2FFA34D0" w14:textId="57CED80F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96496B">
        <w:t>customs user</w:t>
      </w:r>
      <w:r w:rsidRPr="00EE5A16">
        <w:t xml:space="preserve">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96496B">
        <w:t>clear</w:t>
      </w:r>
      <w:r w:rsidRPr="00EE5A16">
        <w:t xml:space="preserve"> consignments</w:t>
      </w:r>
      <w:r w:rsidR="00B40253">
        <w:t xml:space="preserve">, </w:t>
      </w:r>
      <w:r w:rsidR="0096496B">
        <w:t xml:space="preserve">raise confiscated stock </w:t>
      </w:r>
      <w:r w:rsidR="00164AA9">
        <w:t>requests, collect</w:t>
      </w:r>
      <w:r w:rsidR="0096496B">
        <w:t xml:space="preserve"> tax for register </w:t>
      </w:r>
      <w:r w:rsidR="00164AA9">
        <w:t>devices and</w:t>
      </w:r>
      <w:r w:rsidRPr="00EE5A16">
        <w:t xml:space="preserve"> report grievances.</w:t>
      </w:r>
    </w:p>
    <w:p w14:paraId="2CC8D549" w14:textId="77777777" w:rsidR="00084397" w:rsidRDefault="00084397" w:rsidP="004D6E91">
      <w:pPr>
        <w:pStyle w:val="Heading2"/>
      </w:pPr>
      <w:bookmarkStart w:id="155" w:name="_Toc463375344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2ACD242C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FAB18D1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51E3CA1A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Full Form</w:t>
            </w:r>
          </w:p>
        </w:tc>
      </w:tr>
      <w:tr w:rsidR="00084397" w:rsidRPr="003D50EC" w14:paraId="5131C4E3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AF16A2D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3A83110C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24E65B2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BE05099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7780D7DE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2E5A3AC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7A4456E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640852B8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344B402C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8EC222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3DBA6F43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4D70D7D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5E9A1DD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2EF378DF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7D14D187" w14:textId="77777777" w:rsidR="00191AE2" w:rsidRDefault="00191AE2" w:rsidP="00191AE2">
      <w:pPr>
        <w:pStyle w:val="BodyText2"/>
        <w:ind w:left="360"/>
      </w:pPr>
    </w:p>
    <w:p w14:paraId="22B72F5E" w14:textId="77777777" w:rsidR="00384430" w:rsidRDefault="00384430" w:rsidP="004D3E67">
      <w:pPr>
        <w:pStyle w:val="Heading2"/>
      </w:pPr>
      <w:bookmarkStart w:id="156" w:name="_Toc463375345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50FDD3E0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68A0DE6C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E81B4B1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4328E7C8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34B60FA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4783DE0D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28EA64C7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75B31BE3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350B40F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1A18531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3238FA5E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4EE9AD88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7ED2CD96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341B95D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3B712630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7825DEA3" w14:textId="7ECD18E8" w:rsidR="00A90D32" w:rsidRDefault="002169EC" w:rsidP="004D6E91">
      <w:pPr>
        <w:pStyle w:val="Heading1"/>
      </w:pPr>
      <w:bookmarkStart w:id="157" w:name="_Toc463375346"/>
      <w:r>
        <w:lastRenderedPageBreak/>
        <w:t>Custom</w:t>
      </w:r>
      <w:r w:rsidR="00384430">
        <w:t xml:space="preserve"> Operations</w:t>
      </w:r>
      <w:bookmarkEnd w:id="157"/>
    </w:p>
    <w:p w14:paraId="5FDB09D3" w14:textId="77777777" w:rsidR="003F3870" w:rsidRPr="003F3870" w:rsidRDefault="003F3870" w:rsidP="003F3870"/>
    <w:p w14:paraId="7114D22B" w14:textId="77777777" w:rsidR="00384430" w:rsidRPr="002A39C9" w:rsidRDefault="00384430" w:rsidP="00384430">
      <w:pPr>
        <w:pStyle w:val="Heading2"/>
      </w:pPr>
      <w:bookmarkStart w:id="158" w:name="_Toc463375347"/>
      <w:r w:rsidRPr="002A39C9">
        <w:t>Application Overview</w:t>
      </w:r>
      <w:bookmarkEnd w:id="158"/>
    </w:p>
    <w:p w14:paraId="46CFB8C0" w14:textId="5077BBF0" w:rsidR="00384430" w:rsidRPr="00EE5A16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7B07C6">
        <w:t>Custom</w:t>
      </w:r>
      <w:r>
        <w:t xml:space="preserve"> Portal </w:t>
      </w:r>
      <w:r w:rsidRPr="00EE5A16">
        <w:t xml:space="preserve">application is used to </w:t>
      </w:r>
      <w:r w:rsidR="002169EC">
        <w:t>collect tax for</w:t>
      </w:r>
      <w:r w:rsidRPr="00EE5A16">
        <w:t xml:space="preserve"> SIM-based devices that are imported in Cambodia. </w:t>
      </w:r>
      <w:r w:rsidR="00F854B3">
        <w:t>Registration of all the imported devices</w:t>
      </w:r>
      <w:r w:rsidRPr="00EE5A16">
        <w:t xml:space="preserve"> ensures proper tax is paid to the customs before the devices are made available for sale in the market. </w:t>
      </w:r>
      <w:r w:rsidR="00F854B3">
        <w:t>In addition, registration h</w:t>
      </w:r>
      <w:r w:rsidRPr="00EE5A16">
        <w:t>elps in tracking device movement and prevents their misuse or theft.</w:t>
      </w:r>
    </w:p>
    <w:p w14:paraId="29EF84C7" w14:textId="7EC68651" w:rsidR="00384430" w:rsidRDefault="00384430" w:rsidP="00384430">
      <w:pPr>
        <w:pStyle w:val="BodyText2"/>
      </w:pPr>
      <w:r w:rsidRPr="00EE5A16">
        <w:t>After</w:t>
      </w:r>
      <w:r>
        <w:t xml:space="preserve"> purchasing</w:t>
      </w:r>
      <w:r w:rsidRPr="00EE5A16">
        <w:t xml:space="preserve"> devices</w:t>
      </w:r>
      <w:r w:rsidR="00F854B3">
        <w:t xml:space="preserve"> from suppliers</w:t>
      </w:r>
      <w:r w:rsidRPr="00EE5A16">
        <w:t>, the importers register necessary information about the devices and suppliers in the system. The</w:t>
      </w:r>
      <w:r w:rsidR="00512666">
        <w:t xml:space="preserve"> registered</w:t>
      </w:r>
      <w:r w:rsidRPr="00EE5A16">
        <w:t xml:space="preserve"> information</w:t>
      </w:r>
      <w:r w:rsidR="00512666">
        <w:t xml:space="preserve"> </w:t>
      </w:r>
      <w:r w:rsidRPr="00EE5A16">
        <w:t xml:space="preserve">is reviewed and approved by the CEIR </w:t>
      </w:r>
      <w:r w:rsidR="007B07C6">
        <w:t>Admin</w:t>
      </w:r>
      <w:r w:rsidRPr="00EE5A16">
        <w:t xml:space="preserve"> and</w:t>
      </w:r>
      <w:r>
        <w:t xml:space="preserve"> </w:t>
      </w:r>
      <w:r w:rsidR="00F854B3">
        <w:t>subsequently shared with</w:t>
      </w:r>
      <w:r w:rsidRPr="00EE5A16">
        <w:t xml:space="preserve"> </w:t>
      </w:r>
      <w:r w:rsidR="00512666">
        <w:t xml:space="preserve">the </w:t>
      </w:r>
      <w:r w:rsidRPr="00EE5A16">
        <w:t xml:space="preserve">customs </w:t>
      </w:r>
      <w:r w:rsidR="00F854B3">
        <w:t>for clearance</w:t>
      </w:r>
      <w:r w:rsidRPr="00EE5A16">
        <w:t>. When the physical consignment of the devices is received at the custom</w:t>
      </w:r>
      <w:r w:rsidR="00F854B3">
        <w:t>s</w:t>
      </w:r>
      <w:r w:rsidRPr="00EE5A16">
        <w:t xml:space="preserve"> premises, the importers go and pay the required tax</w:t>
      </w:r>
      <w:r>
        <w:t xml:space="preserve"> and collect the </w:t>
      </w:r>
      <w:r w:rsidR="00512666">
        <w:t>consignment</w:t>
      </w:r>
      <w:r w:rsidRPr="00EE5A16">
        <w:t xml:space="preserve">. After the taxes are paid, the </w:t>
      </w:r>
      <w:r w:rsidR="00512666">
        <w:t>consignment</w:t>
      </w:r>
      <w:r w:rsidRPr="00EE5A16">
        <w:t xml:space="preserve"> </w:t>
      </w:r>
      <w:r w:rsidR="00512666">
        <w:t>is</w:t>
      </w:r>
      <w:r w:rsidRPr="00EE5A16">
        <w:t xml:space="preserve"> made available to distributors and retailers for sale in the market</w:t>
      </w:r>
      <w:r w:rsidR="00512666">
        <w:t>.</w:t>
      </w:r>
      <w:r w:rsidR="00271258">
        <w:t xml:space="preserve"> </w:t>
      </w:r>
    </w:p>
    <w:p w14:paraId="64C596C4" w14:textId="7393BB54" w:rsidR="00384430" w:rsidRPr="00EE5A16" w:rsidRDefault="002169EC" w:rsidP="00384430">
      <w:pPr>
        <w:pStyle w:val="BodyText2"/>
      </w:pPr>
      <w:r>
        <w:t>Customs</w:t>
      </w:r>
      <w:r w:rsidR="00384430" w:rsidRPr="00EE5A16">
        <w:t xml:space="preserve"> perform the following tasks:</w:t>
      </w:r>
    </w:p>
    <w:p w14:paraId="0B35BA31" w14:textId="0507EBA6" w:rsidR="00384430" w:rsidRPr="00EE5A16" w:rsidRDefault="002169EC" w:rsidP="00384430">
      <w:pPr>
        <w:pStyle w:val="BodyText2"/>
        <w:numPr>
          <w:ilvl w:val="0"/>
          <w:numId w:val="24"/>
        </w:numPr>
      </w:pPr>
      <w:r>
        <w:t xml:space="preserve">Clear </w:t>
      </w:r>
      <w:r w:rsidR="00384430" w:rsidRPr="00EE5A16">
        <w:t>imported device consignments</w:t>
      </w:r>
    </w:p>
    <w:p w14:paraId="2734AD3D" w14:textId="2AB3275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Upload stock (</w:t>
      </w:r>
      <w:r w:rsidR="002169EC">
        <w:t>if the devices is not collected by importer within the stipulated time</w:t>
      </w:r>
      <w:r w:rsidRPr="00EE5A16">
        <w:t>)</w:t>
      </w:r>
    </w:p>
    <w:p w14:paraId="2AE6C2EC" w14:textId="2D672BB4" w:rsidR="00F854B3" w:rsidRPr="00EE5A16" w:rsidRDefault="002169EC" w:rsidP="00384430">
      <w:pPr>
        <w:pStyle w:val="BodyText2"/>
        <w:numPr>
          <w:ilvl w:val="0"/>
          <w:numId w:val="24"/>
        </w:numPr>
      </w:pPr>
      <w:r>
        <w:t>Register devices and collect tax from end user.</w:t>
      </w:r>
    </w:p>
    <w:p w14:paraId="71D08F54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6917812D" w14:textId="77777777" w:rsidR="00384430" w:rsidRDefault="00384430" w:rsidP="004D3E67">
      <w:pPr>
        <w:pStyle w:val="BodyText2"/>
      </w:pPr>
    </w:p>
    <w:p w14:paraId="45C37855" w14:textId="77777777" w:rsidR="00E66A36" w:rsidRDefault="00E66A36" w:rsidP="004D3E67">
      <w:pPr>
        <w:pStyle w:val="BodyText2"/>
      </w:pPr>
    </w:p>
    <w:p w14:paraId="76EC3EAD" w14:textId="77777777" w:rsidR="00E66A36" w:rsidRDefault="00E66A36" w:rsidP="004D3E67">
      <w:pPr>
        <w:pStyle w:val="BodyText2"/>
      </w:pPr>
    </w:p>
    <w:p w14:paraId="602D5EF8" w14:textId="77777777" w:rsidR="00E66A36" w:rsidRDefault="00E66A36" w:rsidP="004D3E67">
      <w:pPr>
        <w:pStyle w:val="BodyText2"/>
      </w:pPr>
    </w:p>
    <w:p w14:paraId="47A12E21" w14:textId="77777777" w:rsidR="00E66A36" w:rsidRDefault="00E66A36" w:rsidP="004D3E67">
      <w:pPr>
        <w:pStyle w:val="BodyText2"/>
      </w:pPr>
    </w:p>
    <w:p w14:paraId="0D738042" w14:textId="77777777" w:rsidR="00E66A36" w:rsidRDefault="00E66A36" w:rsidP="004D3E67">
      <w:pPr>
        <w:pStyle w:val="BodyText2"/>
      </w:pPr>
    </w:p>
    <w:p w14:paraId="230C1668" w14:textId="77777777" w:rsidR="00E66A36" w:rsidRDefault="00E66A36" w:rsidP="004D3E67">
      <w:pPr>
        <w:pStyle w:val="BodyText2"/>
      </w:pPr>
    </w:p>
    <w:p w14:paraId="21C450A0" w14:textId="77777777" w:rsidR="00E66A36" w:rsidRDefault="00E66A36" w:rsidP="004D3E67">
      <w:pPr>
        <w:pStyle w:val="BodyText2"/>
      </w:pPr>
    </w:p>
    <w:p w14:paraId="0355D07D" w14:textId="77777777" w:rsidR="00384430" w:rsidRDefault="00384430" w:rsidP="004D3E67">
      <w:pPr>
        <w:pStyle w:val="Heading2"/>
      </w:pPr>
      <w:bookmarkStart w:id="159" w:name="_Toc463375348"/>
      <w:r>
        <w:t>Logging into the Application</w:t>
      </w:r>
      <w:bookmarkEnd w:id="159"/>
    </w:p>
    <w:p w14:paraId="0E2BEE08" w14:textId="429A2CEA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2169EC">
        <w:t>custom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4657593C" w14:textId="77777777" w:rsidR="00A7041F" w:rsidRPr="00822F6F" w:rsidRDefault="00A90D32" w:rsidP="00A90D32">
      <w:pPr>
        <w:pStyle w:val="BodyText2"/>
        <w:rPr>
          <w:u w:val="single"/>
        </w:rPr>
      </w:pPr>
      <w:r>
        <w:lastRenderedPageBreak/>
        <w:t xml:space="preserve"> </w:t>
      </w:r>
      <w:r w:rsidR="00A7041F" w:rsidRPr="00822F6F">
        <w:rPr>
          <w:u w:val="single"/>
        </w:rPr>
        <w:t>To register:</w:t>
      </w:r>
    </w:p>
    <w:p w14:paraId="200732B5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F311069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7EF421A8" wp14:editId="76BC2D57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7100" w14:textId="77777777" w:rsidR="0036447D" w:rsidRPr="0036447D" w:rsidRDefault="00584DC9" w:rsidP="007E53B8">
      <w:pPr>
        <w:pStyle w:val="FigureCaption"/>
      </w:pPr>
      <w:bookmarkStart w:id="160" w:name="_Toc463375284"/>
      <w:r>
        <w:t>Figure 1: CEIR Home Page</w:t>
      </w:r>
      <w:bookmarkEnd w:id="160"/>
    </w:p>
    <w:p w14:paraId="0AAED336" w14:textId="1C167C98" w:rsidR="00A7041F" w:rsidRDefault="00A7041F" w:rsidP="00DC39E0">
      <w:pPr>
        <w:pStyle w:val="BodyText2"/>
        <w:numPr>
          <w:ilvl w:val="0"/>
          <w:numId w:val="35"/>
        </w:numPr>
      </w:pPr>
      <w:r>
        <w:t xml:space="preserve">Select </w:t>
      </w:r>
      <w:r w:rsidR="00EA6BB7">
        <w:rPr>
          <w:b/>
          <w:bCs/>
        </w:rPr>
        <w:t>Custom</w:t>
      </w:r>
      <w:r>
        <w:t xml:space="preserve"> from the </w:t>
      </w:r>
      <w:r w:rsidRPr="00A62CA8">
        <w:rPr>
          <w:b/>
          <w:bCs/>
        </w:rPr>
        <w:t xml:space="preserve">Registration </w:t>
      </w:r>
      <w:r>
        <w:t>list.</w:t>
      </w:r>
    </w:p>
    <w:p w14:paraId="6FE979A8" w14:textId="0ECADA29" w:rsidR="00AE6D69" w:rsidRDefault="0077516F" w:rsidP="0036447D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245C37" wp14:editId="0FC9A398">
                <wp:simplePos x="0" y="0"/>
                <wp:positionH relativeFrom="column">
                  <wp:posOffset>2057400</wp:posOffset>
                </wp:positionH>
                <wp:positionV relativeFrom="paragraph">
                  <wp:posOffset>1109345</wp:posOffset>
                </wp:positionV>
                <wp:extent cx="1524000" cy="228600"/>
                <wp:effectExtent l="0" t="0" r="25400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F8EA3" id="Rectangle 50" o:spid="_x0000_s1026" style="position:absolute;margin-left:162pt;margin-top:87.35pt;width:120pt;height:1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" filled="f" strokecolor="#ffc000 [3207]" strokeweight="2pt"/>
            </w:pict>
          </mc:Fallback>
        </mc:AlternateContent>
      </w:r>
      <w:r w:rsidR="00EA6BB7">
        <w:rPr>
          <w:noProof/>
        </w:rPr>
        <w:drawing>
          <wp:inline distT="0" distB="0" distL="0" distR="0" wp14:anchorId="172008E0" wp14:editId="20058EA7">
            <wp:extent cx="1701800" cy="2755900"/>
            <wp:effectExtent l="0" t="0" r="0" b="1270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4.07.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2754" w14:textId="77777777" w:rsidR="00CA51DD" w:rsidRDefault="00CA51DD" w:rsidP="00822F6F">
      <w:pPr>
        <w:pStyle w:val="BodyText2"/>
        <w:ind w:left="720"/>
      </w:pPr>
    </w:p>
    <w:p w14:paraId="270AA0C0" w14:textId="77777777" w:rsidR="00CA51DD" w:rsidRDefault="00CA51DD" w:rsidP="00822F6F">
      <w:pPr>
        <w:pStyle w:val="BodyText2"/>
        <w:ind w:left="720"/>
      </w:pPr>
    </w:p>
    <w:p w14:paraId="5DC5BA7E" w14:textId="77777777" w:rsidR="00CA51DD" w:rsidRDefault="00CA51DD" w:rsidP="00822F6F">
      <w:pPr>
        <w:pStyle w:val="BodyText2"/>
        <w:ind w:left="720"/>
      </w:pPr>
    </w:p>
    <w:p w14:paraId="05905E53" w14:textId="77777777" w:rsidR="00CA51DD" w:rsidRDefault="00CA51DD" w:rsidP="00822F6F">
      <w:pPr>
        <w:pStyle w:val="BodyText2"/>
        <w:ind w:left="720"/>
      </w:pPr>
    </w:p>
    <w:p w14:paraId="0E7F54DF" w14:textId="77777777" w:rsidR="00CA51DD" w:rsidRDefault="00CA51DD" w:rsidP="00822F6F">
      <w:pPr>
        <w:pStyle w:val="BodyText2"/>
        <w:ind w:left="720"/>
      </w:pPr>
    </w:p>
    <w:p w14:paraId="45E7A3C3" w14:textId="77777777" w:rsidR="00CA51DD" w:rsidRDefault="00CA51DD" w:rsidP="00822F6F">
      <w:pPr>
        <w:pStyle w:val="BodyText2"/>
        <w:ind w:left="720"/>
      </w:pPr>
    </w:p>
    <w:p w14:paraId="628244E2" w14:textId="77777777" w:rsidR="00CA51DD" w:rsidRDefault="00CA51DD" w:rsidP="00822F6F">
      <w:pPr>
        <w:pStyle w:val="BodyText2"/>
        <w:ind w:left="720"/>
      </w:pPr>
    </w:p>
    <w:p w14:paraId="3A997229" w14:textId="77777777" w:rsidR="00CA51DD" w:rsidRDefault="00CA51DD" w:rsidP="00822F6F">
      <w:pPr>
        <w:pStyle w:val="BodyText2"/>
        <w:ind w:left="720"/>
      </w:pPr>
    </w:p>
    <w:p w14:paraId="2BBD637D" w14:textId="77777777" w:rsidR="00CA51DD" w:rsidRDefault="00CA51DD" w:rsidP="00822F6F">
      <w:pPr>
        <w:pStyle w:val="BodyText2"/>
        <w:ind w:left="720"/>
      </w:pPr>
    </w:p>
    <w:p w14:paraId="1B9E8F06" w14:textId="77777777" w:rsidR="00CA51DD" w:rsidRDefault="00CA51DD" w:rsidP="00822F6F">
      <w:pPr>
        <w:pStyle w:val="BodyText2"/>
        <w:ind w:left="720"/>
      </w:pPr>
    </w:p>
    <w:p w14:paraId="2CE1A023" w14:textId="77777777" w:rsidR="00CA51DD" w:rsidRDefault="00CA51DD" w:rsidP="00822F6F">
      <w:pPr>
        <w:pStyle w:val="BodyText2"/>
        <w:ind w:left="720"/>
      </w:pPr>
    </w:p>
    <w:p w14:paraId="66C93914" w14:textId="6A9E7B31" w:rsidR="00A7041F" w:rsidRDefault="00E66A36" w:rsidP="00822F6F">
      <w:pPr>
        <w:pStyle w:val="BodyText2"/>
        <w:ind w:left="720"/>
      </w:pPr>
      <w:r>
        <w:t xml:space="preserve">The </w:t>
      </w:r>
      <w:r w:rsidR="00EA6BB7">
        <w:rPr>
          <w:b/>
          <w:bCs/>
        </w:rPr>
        <w:t>Custom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The importer needs to fill in the following information.</w:t>
      </w:r>
    </w:p>
    <w:p w14:paraId="509F905A" w14:textId="368F15C0" w:rsidR="00B970E2" w:rsidRDefault="00EA6BB7" w:rsidP="0036447D">
      <w:pPr>
        <w:pStyle w:val="BodyText2"/>
        <w:ind w:left="720"/>
        <w:jc w:val="center"/>
      </w:pPr>
      <w:r>
        <w:rPr>
          <w:noProof/>
        </w:rPr>
        <w:drawing>
          <wp:inline distT="0" distB="0" distL="0" distR="0" wp14:anchorId="2A42259E" wp14:editId="1912AD8E">
            <wp:extent cx="5278755" cy="2632710"/>
            <wp:effectExtent l="0" t="0" r="4445" b="889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4.09.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EE22" w14:textId="6E0ACF89" w:rsidR="00EA6BB7" w:rsidRDefault="00EA6BB7" w:rsidP="0036447D">
      <w:pPr>
        <w:pStyle w:val="BodyText2"/>
        <w:ind w:left="720"/>
        <w:jc w:val="center"/>
      </w:pPr>
      <w:r>
        <w:rPr>
          <w:noProof/>
        </w:rPr>
        <w:drawing>
          <wp:inline distT="0" distB="0" distL="0" distR="0" wp14:anchorId="2FC8A638" wp14:editId="29607615">
            <wp:extent cx="5278755" cy="2250440"/>
            <wp:effectExtent l="0" t="0" r="4445" b="1016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4.09.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AF9B" w14:textId="2D60EA32" w:rsidR="00CA51DD" w:rsidRDefault="00CA51DD" w:rsidP="007E53B8">
      <w:pPr>
        <w:pStyle w:val="FigureCaption"/>
      </w:pPr>
      <w:bookmarkStart w:id="161" w:name="_Toc463375285"/>
      <w:r>
        <w:t xml:space="preserve">Figure 2: </w:t>
      </w:r>
      <w:r w:rsidR="00EA6BB7">
        <w:t>Custom</w:t>
      </w:r>
      <w:r>
        <w:t xml:space="preserve"> Registration</w:t>
      </w:r>
      <w:bookmarkEnd w:id="161"/>
      <w:r>
        <w:t xml:space="preserve"> </w:t>
      </w:r>
    </w:p>
    <w:p w14:paraId="686A77CA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57828036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039176E1" w14:textId="5872231C" w:rsidR="00A7041F" w:rsidRDefault="00EF0A91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7E8A562C" w14:textId="4139B920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51448F">
        <w:t>custom’s</w:t>
      </w:r>
      <w:r w:rsidR="00956603">
        <w:t xml:space="preserve"> address:</w:t>
      </w:r>
    </w:p>
    <w:p w14:paraId="1C18DE48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01143339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7EFDB49F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66072A54" w14:textId="77777777" w:rsidR="00A7041F" w:rsidRDefault="00A7041F" w:rsidP="00DC39E0">
      <w:pPr>
        <w:pStyle w:val="BodyText2"/>
        <w:numPr>
          <w:ilvl w:val="1"/>
          <w:numId w:val="35"/>
        </w:numPr>
      </w:pPr>
      <w:r>
        <w:lastRenderedPageBreak/>
        <w:t>District</w:t>
      </w:r>
    </w:p>
    <w:p w14:paraId="3BEFB38E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75C81CA9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19006394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Country</w:t>
      </w:r>
    </w:p>
    <w:p w14:paraId="3EF8D2B2" w14:textId="228E78E2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>
        <w:rPr>
          <w:b/>
          <w:bCs/>
        </w:rPr>
        <w:t>Arrival Port</w:t>
      </w:r>
      <w:r w:rsidR="00A7041F" w:rsidRPr="004A4EC7">
        <w:t xml:space="preserve">: Select </w:t>
      </w:r>
      <w:r w:rsidR="0051448F">
        <w:t>the arrival port</w:t>
      </w:r>
      <w:r w:rsidR="00956603" w:rsidRPr="004A4EC7">
        <w:t xml:space="preserve"> from the list</w:t>
      </w:r>
      <w:r w:rsidR="00A7041F" w:rsidRPr="004A4EC7">
        <w:t xml:space="preserve"> (</w:t>
      </w:r>
      <w:r w:rsidR="0051448F">
        <w:t>Land, Water, Air</w:t>
      </w:r>
      <w:r w:rsidR="00A7041F" w:rsidRPr="004A4EC7">
        <w:t>).</w:t>
      </w:r>
      <w:r w:rsidR="00C57342" w:rsidRPr="004A4EC7">
        <w:t xml:space="preserve"> </w:t>
      </w:r>
    </w:p>
    <w:p w14:paraId="4EC03138" w14:textId="65470C57" w:rsidR="0051448F" w:rsidRDefault="0051448F" w:rsidP="00DC39E0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Pr="0051448F">
        <w:rPr>
          <w:b/>
          <w:bCs/>
        </w:rPr>
        <w:t>Port Address</w:t>
      </w:r>
      <w:r>
        <w:rPr>
          <w:b/>
          <w:bCs/>
        </w:rPr>
        <w:t xml:space="preserve">: </w:t>
      </w:r>
      <w:r w:rsidRPr="0051448F">
        <w:t>Select the port address from the list</w:t>
      </w:r>
    </w:p>
    <w:p w14:paraId="1D85D829" w14:textId="77777777" w:rsidR="0051448F" w:rsidRDefault="0051448F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>
        <w:rPr>
          <w:b/>
          <w:bCs/>
        </w:rPr>
        <w:t xml:space="preserve">National ID: </w:t>
      </w:r>
      <w:r>
        <w:t>Enter the national ID of the agency personnel.</w:t>
      </w:r>
    </w:p>
    <w:p w14:paraId="32C2505F" w14:textId="77777777" w:rsidR="0051448F" w:rsidRPr="003A6ABB" w:rsidRDefault="0051448F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Pr="004E3DE9">
        <w:rPr>
          <w:b/>
          <w:bCs/>
        </w:rPr>
        <w:t>Upload National ID</w:t>
      </w:r>
      <w:r>
        <w:t>:</w:t>
      </w:r>
      <w:r w:rsidRPr="00C4719F">
        <w:t xml:space="preserve"> </w:t>
      </w:r>
      <w:r w:rsidRPr="003A6ABB">
        <w:t xml:space="preserve">Upload the image of the original national ID of </w:t>
      </w:r>
      <w:r>
        <w:t>the</w:t>
      </w:r>
      <w:r w:rsidRPr="003A6ABB">
        <w:t xml:space="preserve"> personnel. This can be a pdf or image (.jpeg) of size not more than 2 MB.</w:t>
      </w:r>
    </w:p>
    <w:p w14:paraId="63921E2F" w14:textId="77777777" w:rsidR="0051448F" w:rsidRPr="003A6ABB" w:rsidRDefault="0051448F" w:rsidP="0051448F">
      <w:pPr>
        <w:pStyle w:val="BodyText2"/>
        <w:numPr>
          <w:ilvl w:val="0"/>
          <w:numId w:val="35"/>
        </w:numPr>
      </w:pPr>
      <w:r w:rsidRPr="003A6ABB">
        <w:rPr>
          <w:b/>
          <w:bCs/>
        </w:rPr>
        <w:t>Upload Photo</w:t>
      </w:r>
      <w:r w:rsidRPr="003A6ABB">
        <w:t>: Upload the photograph of the personnel. The photograph can be a pdf or image (.jpeg) of size not more than 2 MB.</w:t>
      </w:r>
    </w:p>
    <w:p w14:paraId="779CCA76" w14:textId="77777777" w:rsidR="0051448F" w:rsidRPr="003A6ABB" w:rsidRDefault="0051448F" w:rsidP="0051448F">
      <w:pPr>
        <w:pStyle w:val="BodyText2"/>
        <w:numPr>
          <w:ilvl w:val="0"/>
          <w:numId w:val="35"/>
        </w:numPr>
      </w:pPr>
      <w:r w:rsidRPr="003A6ABB">
        <w:rPr>
          <w:b/>
          <w:bCs/>
        </w:rPr>
        <w:t>Employee ID</w:t>
      </w:r>
      <w:r w:rsidRPr="003A6ABB">
        <w:t>: Enter the employee ID.</w:t>
      </w:r>
    </w:p>
    <w:p w14:paraId="55100574" w14:textId="77777777" w:rsidR="0051448F" w:rsidRPr="003A6ABB" w:rsidRDefault="0051448F" w:rsidP="0051448F">
      <w:pPr>
        <w:pStyle w:val="BodyText2"/>
        <w:numPr>
          <w:ilvl w:val="0"/>
          <w:numId w:val="35"/>
        </w:numPr>
      </w:pPr>
      <w:r w:rsidRPr="003A6ABB">
        <w:rPr>
          <w:b/>
          <w:bCs/>
        </w:rPr>
        <w:t>Upload ID Card</w:t>
      </w:r>
      <w:r w:rsidRPr="003A6ABB">
        <w:t>: Upload the image of the ID card. The photograph can be a pdf or image (.jpeg) of size not more than 2 MB.</w:t>
      </w:r>
    </w:p>
    <w:p w14:paraId="62AE2541" w14:textId="77777777" w:rsidR="0051448F" w:rsidRDefault="0051448F" w:rsidP="0051448F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Nature of Employment</w:t>
      </w:r>
      <w:r>
        <w:t>: Select the type of employment of the personnel:</w:t>
      </w:r>
    </w:p>
    <w:p w14:paraId="4DD820F4" w14:textId="77777777" w:rsidR="0051448F" w:rsidRDefault="0051448F" w:rsidP="0051448F">
      <w:pPr>
        <w:pStyle w:val="BodyText2"/>
        <w:numPr>
          <w:ilvl w:val="1"/>
          <w:numId w:val="35"/>
        </w:numPr>
      </w:pPr>
      <w:r>
        <w:t>Permanent</w:t>
      </w:r>
    </w:p>
    <w:p w14:paraId="77751185" w14:textId="77777777" w:rsidR="0051448F" w:rsidRDefault="0051448F" w:rsidP="0051448F">
      <w:pPr>
        <w:pStyle w:val="BodyText2"/>
        <w:numPr>
          <w:ilvl w:val="1"/>
          <w:numId w:val="35"/>
        </w:numPr>
      </w:pPr>
      <w:r>
        <w:t>Temporary</w:t>
      </w:r>
    </w:p>
    <w:p w14:paraId="612E1632" w14:textId="77777777" w:rsidR="0051448F" w:rsidRDefault="0051448F" w:rsidP="0051448F">
      <w:pPr>
        <w:pStyle w:val="BodyText2"/>
        <w:numPr>
          <w:ilvl w:val="1"/>
          <w:numId w:val="35"/>
        </w:numPr>
      </w:pPr>
      <w:r>
        <w:t>Contract</w:t>
      </w:r>
    </w:p>
    <w:p w14:paraId="4016782C" w14:textId="77777777" w:rsidR="0051448F" w:rsidRDefault="0051448F" w:rsidP="0051448F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Designation and Title</w:t>
      </w:r>
      <w:r>
        <w:t>: Enter the designation of the agency personnel.</w:t>
      </w:r>
    </w:p>
    <w:p w14:paraId="390CFB10" w14:textId="77777777" w:rsidR="0051448F" w:rsidRDefault="0051448F" w:rsidP="0051448F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Name</w:t>
      </w:r>
      <w:r>
        <w:t>: Enter the name of the officer to whom the personnel reports to.</w:t>
      </w:r>
    </w:p>
    <w:p w14:paraId="42086ECD" w14:textId="77777777" w:rsidR="0051448F" w:rsidRDefault="0051448F" w:rsidP="0051448F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Email ID</w:t>
      </w:r>
      <w:r>
        <w:t>: Enter the mail ID of the officer to whom the personnel reports to.</w:t>
      </w:r>
    </w:p>
    <w:p w14:paraId="588F8E14" w14:textId="77777777" w:rsidR="0051448F" w:rsidRDefault="0051448F" w:rsidP="0051448F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Contact Number</w:t>
      </w:r>
      <w:r>
        <w:t>: Enter the contact number of the officer to whom the personnel reports to.</w:t>
      </w:r>
    </w:p>
    <w:p w14:paraId="164A8CC7" w14:textId="5DBB8F6C" w:rsidR="0051448F" w:rsidRDefault="0051448F" w:rsidP="0051448F">
      <w:pPr>
        <w:pStyle w:val="BodyText2"/>
        <w:numPr>
          <w:ilvl w:val="0"/>
          <w:numId w:val="35"/>
        </w:numPr>
      </w:pPr>
      <w:r w:rsidRPr="00A62CA8">
        <w:rPr>
          <w:b/>
          <w:bCs/>
        </w:rPr>
        <w:t>Email</w:t>
      </w:r>
      <w:r>
        <w:t>: Enter the mail ID of the personnel. This mail ID would be used for communication</w:t>
      </w:r>
    </w:p>
    <w:p w14:paraId="45077D44" w14:textId="77777777" w:rsidR="0051448F" w:rsidRDefault="0051448F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>
        <w:rPr>
          <w:b/>
          <w:bCs/>
        </w:rPr>
        <w:t>Contact Number</w:t>
      </w:r>
      <w:r>
        <w:t>: Enter the mobile number of the personnel. The agency would receive notifications at this mobile number.</w:t>
      </w:r>
    </w:p>
    <w:p w14:paraId="71B144E9" w14:textId="77777777" w:rsidR="0051448F" w:rsidRPr="004A4EC7" w:rsidRDefault="0051448F" w:rsidP="00DC39E0">
      <w:pPr>
        <w:pStyle w:val="BodyText2"/>
        <w:numPr>
          <w:ilvl w:val="0"/>
          <w:numId w:val="35"/>
        </w:numPr>
      </w:pPr>
    </w:p>
    <w:p w14:paraId="331E5754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>to log into the CEIR Importer Portal application.</w:t>
      </w:r>
      <w:r w:rsidR="00C57342">
        <w:t xml:space="preserve"> </w:t>
      </w:r>
    </w:p>
    <w:p w14:paraId="2E08FADF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298D102F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importer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>to authenticate the importer</w:t>
      </w:r>
      <w:r w:rsidR="004140E9">
        <w:t xml:space="preserve">. </w:t>
      </w:r>
      <w:r w:rsidR="00E40E9F">
        <w:t>These security questions are used for authentication of the importer</w:t>
      </w:r>
      <w:r w:rsidR="004140E9">
        <w:t>.</w:t>
      </w:r>
    </w:p>
    <w:p w14:paraId="23B2A661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importer is not a robot.</w:t>
      </w:r>
      <w:r w:rsidR="00DB0909">
        <w:t xml:space="preserve"> </w:t>
      </w:r>
    </w:p>
    <w:p w14:paraId="17A59FC6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47EF1BD0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3B0ACCD6" w14:textId="58D651AB" w:rsidR="00DB0909" w:rsidRDefault="00DB0909" w:rsidP="00A90D32">
      <w:pPr>
        <w:pStyle w:val="BodyText2"/>
      </w:pPr>
      <w:r>
        <w:t xml:space="preserve">An OTP is sent to the </w:t>
      </w:r>
      <w:r w:rsidR="00F821DE">
        <w:t>custom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2860F227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3A633F53" wp14:editId="0C8117B7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695CA" w14:textId="77777777" w:rsidR="00CA51DD" w:rsidRDefault="00CA51DD" w:rsidP="007E53B8">
      <w:pPr>
        <w:pStyle w:val="FigureCaption"/>
      </w:pPr>
      <w:bookmarkStart w:id="162" w:name="_Toc463375286"/>
      <w:r>
        <w:t>Figure 3: Verify OTP</w:t>
      </w:r>
      <w:bookmarkEnd w:id="162"/>
    </w:p>
    <w:p w14:paraId="0B1D3523" w14:textId="181A32B2" w:rsidR="00B32FEA" w:rsidRDefault="00DB0909" w:rsidP="00A90D32">
      <w:pPr>
        <w:pStyle w:val="BodyText2"/>
      </w:pPr>
      <w:r>
        <w:t xml:space="preserve">The </w:t>
      </w:r>
      <w:r w:rsidR="00F821DE">
        <w:t>custom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7A8C2F84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4F7782AC" wp14:editId="36DCED5B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7D6CF" w14:textId="77777777" w:rsidR="00CA51DD" w:rsidRDefault="00CA51DD" w:rsidP="007E53B8">
      <w:pPr>
        <w:pStyle w:val="FigureCaption"/>
      </w:pPr>
      <w:bookmarkStart w:id="163" w:name="_Toc463375287"/>
      <w:r>
        <w:t>Figure 4: Enter OTP</w:t>
      </w:r>
      <w:bookmarkEnd w:id="163"/>
    </w:p>
    <w:p w14:paraId="1AC8A6C8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1EB30992" w14:textId="77777777" w:rsidR="00CA51DD" w:rsidRDefault="00CA51DD" w:rsidP="00CA51DD">
      <w:pPr>
        <w:pStyle w:val="BodyText2"/>
      </w:pPr>
      <w:r>
        <w:lastRenderedPageBreak/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582E162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548A92F9" wp14:editId="63354F45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D410C" w14:textId="3B939715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</w:t>
      </w:r>
      <w:r w:rsidR="007B07C6">
        <w:t>Admin</w:t>
      </w:r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r w:rsidR="007B07C6">
        <w:t>Admin</w:t>
      </w:r>
      <w:r w:rsidR="00DB0909">
        <w:t xml:space="preserve">, a mail containing </w:t>
      </w:r>
      <w:r w:rsidR="0028775B">
        <w:t xml:space="preserve">the </w:t>
      </w:r>
      <w:r w:rsidR="00F821DE">
        <w:t>custom</w:t>
      </w:r>
      <w:r w:rsidR="0028775B">
        <w:t>’s</w:t>
      </w:r>
      <w:r w:rsidR="00DB0909">
        <w:t xml:space="preserve"> registration ID is sent to the </w:t>
      </w:r>
      <w:r w:rsidR="00F821DE">
        <w:t>custom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F821DE">
        <w:t>Custom</w:t>
      </w:r>
      <w:r w:rsidR="00C90C35">
        <w:t xml:space="preserve"> Portal application.</w:t>
      </w:r>
    </w:p>
    <w:p w14:paraId="2C853809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0DC38079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20245536" w14:textId="6FDE10D3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F821DE">
        <w:t>Custom</w:t>
      </w:r>
      <w:r w:rsidR="000242DB">
        <w:t xml:space="preserve"> Portal </w:t>
      </w:r>
      <w:r>
        <w:t>URL in the address bar. The login screen appears.</w:t>
      </w:r>
    </w:p>
    <w:p w14:paraId="2CE5B563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2EEABA" wp14:editId="15EFA130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8F86F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076A15" wp14:editId="287D7196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45BD3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6F7B45AE" wp14:editId="672D1B45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C565C" w14:textId="77777777" w:rsidR="00C63B19" w:rsidRDefault="00C63B19" w:rsidP="007E53B8">
      <w:pPr>
        <w:pStyle w:val="FigureCaption"/>
      </w:pPr>
      <w:bookmarkStart w:id="164" w:name="_Toc463375288"/>
      <w:r>
        <w:t xml:space="preserve">Figure </w:t>
      </w:r>
      <w:r w:rsidR="00E33E46">
        <w:t>5</w:t>
      </w:r>
      <w:r>
        <w:t>: Login</w:t>
      </w:r>
      <w:bookmarkEnd w:id="164"/>
    </w:p>
    <w:p w14:paraId="6E39AE28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35DB3136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487C1808" wp14:editId="5BB2CF4F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BC80C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3A364F9F" w14:textId="25DB5360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F821DE">
        <w:t>custom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F821DE">
        <w:t>custom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F821DE">
        <w:rPr>
          <w:i/>
          <w:iCs/>
        </w:rPr>
        <w:t>Custom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509969BE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287A75D7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7D078E72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25F0A759" w14:textId="77777777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r w:rsidR="004463DD">
        <w:t>H</w:t>
      </w:r>
      <w:r w:rsidR="000249E9">
        <w:t>ome page appears</w:t>
      </w:r>
      <w:r>
        <w:t xml:space="preserve">. </w:t>
      </w:r>
    </w:p>
    <w:p w14:paraId="1C50C598" w14:textId="02110A2D" w:rsidR="00391A42" w:rsidRDefault="00F821DE" w:rsidP="00E40E9F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62C006EF" wp14:editId="5A800C24">
            <wp:extent cx="5278755" cy="2160905"/>
            <wp:effectExtent l="0" t="0" r="4445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21.2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1DE6" w14:textId="77777777" w:rsidR="00C63B19" w:rsidRDefault="00C63B19" w:rsidP="007E53B8">
      <w:pPr>
        <w:pStyle w:val="FigureCaption"/>
      </w:pPr>
      <w:bookmarkStart w:id="165" w:name="_Toc463375289"/>
      <w:r>
        <w:t xml:space="preserve">Figure </w:t>
      </w:r>
      <w:r w:rsidR="00E33E46">
        <w:t>6</w:t>
      </w:r>
      <w:r>
        <w:t>: Home Page</w:t>
      </w:r>
      <w:bookmarkEnd w:id="165"/>
    </w:p>
    <w:p w14:paraId="15BCFDEA" w14:textId="10DD9BC0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F821DE">
        <w:t>custom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0E65A911" w14:textId="77777777" w:rsidR="004359B0" w:rsidRDefault="004359B0" w:rsidP="00956603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8D57812" wp14:editId="706C2666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3A759" w14:textId="77777777" w:rsidR="00C63B19" w:rsidRDefault="00C63B19" w:rsidP="007E53B8">
      <w:pPr>
        <w:pStyle w:val="FigureCaption"/>
      </w:pPr>
      <w:bookmarkStart w:id="166" w:name="_Toc463375290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6"/>
    </w:p>
    <w:p w14:paraId="2607E7B0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18500336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5097F1E7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7028091A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4AF210A6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437580DA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00A0B6C" wp14:editId="1C64E529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D0F27" w14:textId="77777777" w:rsidR="00E33E46" w:rsidRDefault="00E33E46" w:rsidP="007E53B8">
      <w:pPr>
        <w:pStyle w:val="FigureCaption"/>
      </w:pPr>
      <w:bookmarkStart w:id="167" w:name="_Toc463375291"/>
      <w:r>
        <w:t xml:space="preserve">Figure 8: </w:t>
      </w:r>
      <w:r w:rsidR="008B4625">
        <w:t>Set New</w:t>
      </w:r>
      <w:r>
        <w:t xml:space="preserve"> Password</w:t>
      </w:r>
      <w:bookmarkEnd w:id="167"/>
    </w:p>
    <w:p w14:paraId="749B0A7B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65B80ED7" wp14:editId="611E3761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7AEDFD2D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1716A827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75BC2AF7" w14:textId="77777777" w:rsidR="00F5488A" w:rsidRDefault="00F5488A" w:rsidP="00A90D32">
      <w:pPr>
        <w:pStyle w:val="BodyText2"/>
      </w:pPr>
    </w:p>
    <w:p w14:paraId="4EC93BD1" w14:textId="77777777" w:rsidR="00FB08E2" w:rsidRDefault="00FB08E2" w:rsidP="002A39C9">
      <w:pPr>
        <w:pStyle w:val="Heading2"/>
      </w:pPr>
      <w:bookmarkStart w:id="168" w:name="_Toc31900103"/>
      <w:bookmarkStart w:id="169" w:name="_Toc31900170"/>
      <w:bookmarkStart w:id="170" w:name="_Toc31900292"/>
      <w:bookmarkStart w:id="171" w:name="_Toc463375349"/>
      <w:r>
        <w:lastRenderedPageBreak/>
        <w:t>Application User Interface</w:t>
      </w:r>
      <w:bookmarkEnd w:id="168"/>
      <w:bookmarkEnd w:id="169"/>
      <w:bookmarkEnd w:id="170"/>
      <w:bookmarkEnd w:id="171"/>
    </w:p>
    <w:p w14:paraId="1908A4F5" w14:textId="22392BD6" w:rsidR="000249E9" w:rsidRPr="000249E9" w:rsidRDefault="00C47287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3F65F1" wp14:editId="1E36C95C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78D36" id="Rectangle 10" o:spid="_x0000_s1026" style="position:absolute;margin-left:330.15pt;margin-top:22.25pt;width:85.6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F821DE">
        <w:t>Custom</w:t>
      </w:r>
      <w:r w:rsidR="00E1361A">
        <w:t xml:space="preserve"> Portal</w:t>
      </w:r>
      <w:r w:rsidR="000249E9">
        <w:t xml:space="preserve"> Home page appears.</w:t>
      </w:r>
    </w:p>
    <w:p w14:paraId="7BAD1149" w14:textId="0086FD9C" w:rsidR="00E43EFE" w:rsidRDefault="00F821DE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55BC0829" wp14:editId="357AB75D">
            <wp:extent cx="5278755" cy="2160905"/>
            <wp:effectExtent l="0" t="0" r="4445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21.2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05E5" w14:textId="77777777" w:rsidR="005271B7" w:rsidRDefault="005271B7" w:rsidP="007E53B8">
      <w:pPr>
        <w:pStyle w:val="FigureCaption"/>
      </w:pPr>
      <w:bookmarkStart w:id="172" w:name="_Toc463375292"/>
      <w:r>
        <w:t xml:space="preserve">Figure </w:t>
      </w:r>
      <w:r w:rsidR="00E33E46">
        <w:t>9</w:t>
      </w:r>
      <w:r>
        <w:t>: Home Page</w:t>
      </w:r>
      <w:bookmarkEnd w:id="172"/>
    </w:p>
    <w:p w14:paraId="0C57FD15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2694CEC5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35CD21A0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98FCA99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3C5C1065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32EDD11A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46627EC5" wp14:editId="4BA62EB2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0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87BA730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6AC9C6FC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415A486B" wp14:editId="3F98FDF9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59E396A0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B540FC6" wp14:editId="12EE025D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65351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lastRenderedPageBreak/>
        <w:drawing>
          <wp:inline distT="0" distB="0" distL="0" distR="0" wp14:anchorId="4FDD5EC2" wp14:editId="7A89226C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72870012" w14:textId="57989D6A" w:rsidR="00FB08E2" w:rsidRDefault="000765C3" w:rsidP="009E7898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14DBC700" wp14:editId="0D8F82CD">
            <wp:extent cx="5278755" cy="2259965"/>
            <wp:effectExtent l="0" t="0" r="4445" b="63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26.1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B4D7" w14:textId="77777777" w:rsidR="005271B7" w:rsidRDefault="005A582E" w:rsidP="007E53B8">
      <w:pPr>
        <w:pStyle w:val="FigureCaption"/>
      </w:pPr>
      <w:r>
        <w:t xml:space="preserve">       </w:t>
      </w:r>
      <w:bookmarkStart w:id="173" w:name="_Toc463375293"/>
      <w:r w:rsidR="005271B7">
        <w:t xml:space="preserve">Figure </w:t>
      </w:r>
      <w:r w:rsidR="00E33E46">
        <w:t>10</w:t>
      </w:r>
      <w:r w:rsidR="005271B7">
        <w:t>: Edit Information</w:t>
      </w:r>
      <w:bookmarkEnd w:id="173"/>
    </w:p>
    <w:p w14:paraId="5B987126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02399EDE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779058E0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7B071AB8" wp14:editId="5A9903EC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77AE8C59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3B3850F9" wp14:editId="7A872AEF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B36BA" w14:textId="77777777" w:rsidR="005271B7" w:rsidRDefault="00FF11C2" w:rsidP="007E53B8">
      <w:pPr>
        <w:pStyle w:val="FigureCaption"/>
      </w:pPr>
      <w:r>
        <w:t xml:space="preserve">    </w:t>
      </w:r>
      <w:bookmarkStart w:id="174" w:name="_Toc463375294"/>
      <w:r w:rsidR="005271B7">
        <w:t xml:space="preserve">Figure </w:t>
      </w:r>
      <w:r w:rsidR="00E33E46">
        <w:t>11</w:t>
      </w:r>
      <w:r w:rsidR="005271B7">
        <w:t>: Change Password</w:t>
      </w:r>
      <w:bookmarkEnd w:id="174"/>
    </w:p>
    <w:p w14:paraId="267F7C47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2E8701CB" wp14:editId="0C5CA30A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03CF6944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47061564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4F6F864D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0480242C" w14:textId="4A075532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lastRenderedPageBreak/>
        <w:drawing>
          <wp:inline distT="0" distB="0" distL="0" distR="0" wp14:anchorId="58E76563" wp14:editId="40296DFE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F821DE">
        <w:t>Custom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42F86A8D" w14:textId="373EB298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F821DE">
        <w:t>custom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F821DE">
        <w:t>custom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F821DE">
        <w:t>custom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r w:rsidR="007B07C6">
        <w:t>Admin</w:t>
      </w:r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F821DE">
        <w:t>custom</w:t>
      </w:r>
      <w:r w:rsidR="00D27262" w:rsidRPr="00E40E9F">
        <w:t xml:space="preserve"> can use the same login username and password to log into the application.</w:t>
      </w:r>
    </w:p>
    <w:p w14:paraId="4F1C7066" w14:textId="6449F4AF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F821DE">
        <w:t>custom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F821DE">
        <w:t>custom</w:t>
      </w:r>
      <w:r w:rsidR="00FB08E2">
        <w:t xml:space="preserve"> can enable it using the same menu.</w:t>
      </w:r>
    </w:p>
    <w:p w14:paraId="1110D658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106D79C0" wp14:editId="52E4715F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A6EA" w14:textId="77777777" w:rsidR="005271B7" w:rsidRDefault="005271B7" w:rsidP="007E53B8">
      <w:pPr>
        <w:pStyle w:val="FigureCaption"/>
      </w:pPr>
      <w:bookmarkStart w:id="175" w:name="_Toc463375295"/>
      <w:r>
        <w:t xml:space="preserve">Figure </w:t>
      </w:r>
      <w:r w:rsidR="00E33E46">
        <w:t>12</w:t>
      </w:r>
      <w:r>
        <w:t>: Manage Account</w:t>
      </w:r>
      <w:bookmarkEnd w:id="175"/>
    </w:p>
    <w:p w14:paraId="4A3F3AA5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76B9AB66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4BF151A1" w14:textId="77777777" w:rsidR="00431476" w:rsidRDefault="00431476" w:rsidP="00431476">
      <w:pPr>
        <w:pStyle w:val="BodyText2"/>
        <w:ind w:left="864"/>
      </w:pPr>
    </w:p>
    <w:p w14:paraId="03D564C9" w14:textId="77777777" w:rsidR="00166A7A" w:rsidRDefault="00D51954" w:rsidP="003F3870">
      <w:pPr>
        <w:pStyle w:val="Heading3"/>
      </w:pPr>
      <w:bookmarkStart w:id="176" w:name="_Toc463375350"/>
      <w:r>
        <w:t>Dashboard</w:t>
      </w:r>
      <w:bookmarkEnd w:id="176"/>
    </w:p>
    <w:p w14:paraId="2C881796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7BFDA18B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Consignments</w:t>
      </w:r>
    </w:p>
    <w:p w14:paraId="4C2B3959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3143DBE2" w14:textId="7A897861" w:rsidR="00916401" w:rsidRDefault="00090F0C" w:rsidP="00F726BF">
      <w:pPr>
        <w:pStyle w:val="BodyText2"/>
        <w:numPr>
          <w:ilvl w:val="0"/>
          <w:numId w:val="20"/>
        </w:numPr>
      </w:pPr>
      <w:r>
        <w:t>Register Devices</w:t>
      </w:r>
    </w:p>
    <w:p w14:paraId="13572AB2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120DADFB" w14:textId="40B34260" w:rsidR="00916401" w:rsidRDefault="00090F0C" w:rsidP="00916401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064028" wp14:editId="156FBEBA">
            <wp:extent cx="5278755" cy="2160905"/>
            <wp:effectExtent l="0" t="0" r="444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21.2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3C51" w14:textId="77777777" w:rsidR="00530228" w:rsidRDefault="00530228" w:rsidP="00530228">
      <w:pPr>
        <w:pStyle w:val="FigureCaption"/>
      </w:pPr>
      <w:bookmarkStart w:id="177" w:name="_Toc463375296"/>
      <w:r>
        <w:t>Figure 1</w:t>
      </w:r>
      <w:r w:rsidR="00A14FF0">
        <w:t>3</w:t>
      </w:r>
      <w:r>
        <w:t>: Home Page</w:t>
      </w:r>
      <w:bookmarkEnd w:id="177"/>
    </w:p>
    <w:p w14:paraId="4F8EC9DD" w14:textId="77777777" w:rsidR="00F726BF" w:rsidRP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Consignment</w:t>
      </w:r>
      <w:r w:rsidR="00431476">
        <w:rPr>
          <w:b/>
          <w:bCs/>
        </w:rPr>
        <w:t>s</w:t>
      </w:r>
    </w:p>
    <w:p w14:paraId="33E30657" w14:textId="77777777" w:rsidR="00F726BF" w:rsidRDefault="00F726BF" w:rsidP="00F726BF">
      <w:pPr>
        <w:pStyle w:val="BodyText2"/>
      </w:pPr>
      <w:r>
        <w:t xml:space="preserve">The </w:t>
      </w:r>
      <w:r w:rsidRPr="00F726BF">
        <w:rPr>
          <w:b/>
          <w:bCs/>
        </w:rPr>
        <w:t>Consignment</w:t>
      </w:r>
      <w:r>
        <w:t xml:space="preserve"> box displays the total number of consignments waiting to be cleared by the customs.</w:t>
      </w:r>
    </w:p>
    <w:p w14:paraId="27771664" w14:textId="77777777" w:rsidR="00F726BF" w:rsidRDefault="00916401" w:rsidP="00916401">
      <w:pPr>
        <w:pStyle w:val="BodyText2"/>
        <w:jc w:val="center"/>
      </w:pPr>
      <w:r>
        <w:rPr>
          <w:noProof/>
        </w:rPr>
        <w:drawing>
          <wp:inline distT="0" distB="0" distL="0" distR="0" wp14:anchorId="0713DB41" wp14:editId="1FCEF78D">
            <wp:extent cx="1457143" cy="1333333"/>
            <wp:effectExtent l="19050" t="19050" r="10160" b="19685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signm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3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2CB8E" w14:textId="77777777" w:rsidR="00F726BF" w:rsidRDefault="00F726BF" w:rsidP="00F726BF">
      <w:pPr>
        <w:pStyle w:val="BodyText2"/>
      </w:pPr>
      <w:r>
        <w:t xml:space="preserve">Click </w:t>
      </w:r>
      <w:r w:rsidR="009D4C47">
        <w:rPr>
          <w:noProof/>
        </w:rPr>
        <w:drawing>
          <wp:inline distT="0" distB="0" distL="0" distR="0" wp14:anchorId="61FB92C5" wp14:editId="0B3A7266">
            <wp:extent cx="116958" cy="1169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C47">
        <w:t xml:space="preserve"> </w:t>
      </w:r>
      <w:r w:rsidR="003F3870">
        <w:t>(</w:t>
      </w:r>
      <w:r w:rsidR="003F3870" w:rsidRPr="009D4C47">
        <w:rPr>
          <w:b/>
          <w:bCs/>
        </w:rPr>
        <w:t>View</w:t>
      </w:r>
      <w:r w:rsidR="003F3870">
        <w:t>)</w:t>
      </w:r>
      <w:r w:rsidR="005F76EA">
        <w:t xml:space="preserve"> </w:t>
      </w:r>
      <w:r>
        <w:t xml:space="preserve">to go to the </w:t>
      </w:r>
      <w:r w:rsidRPr="009D4C47">
        <w:rPr>
          <w:b/>
          <w:bCs/>
        </w:rPr>
        <w:t xml:space="preserve">Consignment </w:t>
      </w:r>
      <w:r>
        <w:t>dashboard.</w:t>
      </w:r>
      <w:r w:rsidR="009D4C47">
        <w:t xml:space="preserve"> Refer to </w:t>
      </w:r>
      <w:r w:rsidR="009D4C47" w:rsidRPr="009D4C47">
        <w:rPr>
          <w:i/>
          <w:iCs/>
        </w:rPr>
        <w:t>Consignment Management</w:t>
      </w:r>
      <w:r w:rsidR="009D4C47">
        <w:t xml:space="preserve"> for more information.</w:t>
      </w:r>
    </w:p>
    <w:p w14:paraId="6667B62A" w14:textId="77777777" w:rsidR="005F76EA" w:rsidRDefault="005F76EA" w:rsidP="005F76EA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437CEF" wp14:editId="241CBA69">
            <wp:extent cx="5499247" cy="1382585"/>
            <wp:effectExtent l="19050" t="19050" r="25400" b="27305"/>
            <wp:docPr id="274" name="Picture 2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consignment dashboard1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3623" cy="1383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45036" w14:textId="77777777" w:rsidR="00240E3F" w:rsidRDefault="00530228" w:rsidP="00530228">
      <w:pPr>
        <w:pStyle w:val="FigureCaption"/>
        <w:rPr>
          <w:b w:val="0"/>
          <w:bCs w:val="0"/>
        </w:rPr>
      </w:pPr>
      <w:bookmarkStart w:id="178" w:name="_Toc463375297"/>
      <w:r>
        <w:t>Figure 1</w:t>
      </w:r>
      <w:r w:rsidR="00A14FF0">
        <w:t>4</w:t>
      </w:r>
      <w:r>
        <w:t>: Consignment</w:t>
      </w:r>
      <w:bookmarkEnd w:id="178"/>
    </w:p>
    <w:p w14:paraId="0D45F120" w14:textId="77777777" w:rsidR="00F726BF" w:rsidRP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Total Devices in Transit</w:t>
      </w:r>
    </w:p>
    <w:p w14:paraId="4F40135E" w14:textId="33BF8599" w:rsidR="00F726BF" w:rsidRDefault="00F726BF" w:rsidP="00F726BF">
      <w:pPr>
        <w:pStyle w:val="BodyText2"/>
      </w:pPr>
      <w:r>
        <w:t xml:space="preserve">This box displays the total number </w:t>
      </w:r>
      <w:r w:rsidRPr="0059323A">
        <w:t>of devices</w:t>
      </w:r>
      <w:r>
        <w:t xml:space="preserve"> </w:t>
      </w:r>
      <w:r w:rsidR="00431476">
        <w:t>(</w:t>
      </w:r>
      <w:r w:rsidR="0059323A">
        <w:t xml:space="preserve">IMEIs </w:t>
      </w:r>
      <w:r w:rsidR="00431476">
        <w:t xml:space="preserve">in the consignments) </w:t>
      </w:r>
      <w:r>
        <w:t>waiting to be cleared by the customs.</w:t>
      </w:r>
    </w:p>
    <w:p w14:paraId="6833E692" w14:textId="77777777" w:rsidR="00240E3F" w:rsidRDefault="00240E3F" w:rsidP="00240E3F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D2822F6" wp14:editId="07D228E3">
            <wp:extent cx="1447619" cy="1342857"/>
            <wp:effectExtent l="19050" t="19050" r="19685" b="10160"/>
            <wp:docPr id="278" name="Picture 2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totaldevicesintransi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15EAF" w14:textId="77777777" w:rsidR="007B6A3B" w:rsidRDefault="00F726BF" w:rsidP="007B6A3B">
      <w:pPr>
        <w:pStyle w:val="BodyText2"/>
      </w:pPr>
      <w:r>
        <w:t>Click</w:t>
      </w:r>
      <w:r w:rsidR="00C21818">
        <w:t xml:space="preserve"> </w:t>
      </w:r>
      <w:r w:rsidR="009D4C47">
        <w:rPr>
          <w:noProof/>
        </w:rPr>
        <w:drawing>
          <wp:inline distT="0" distB="0" distL="0" distR="0" wp14:anchorId="24774723" wp14:editId="0EF0C5D0">
            <wp:extent cx="116958" cy="1169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870">
        <w:t xml:space="preserve"> (</w:t>
      </w:r>
      <w:r w:rsidR="003F3870" w:rsidRPr="009D4C47">
        <w:rPr>
          <w:b/>
          <w:bCs/>
        </w:rPr>
        <w:t>View</w:t>
      </w:r>
      <w:r w:rsidR="003F3870">
        <w:rPr>
          <w:b/>
          <w:bCs/>
        </w:rPr>
        <w:t>)</w:t>
      </w:r>
      <w:r w:rsidR="00470C5C">
        <w:t xml:space="preserve"> </w:t>
      </w:r>
      <w:r>
        <w:t xml:space="preserve">to access the </w:t>
      </w:r>
      <w:r w:rsidRPr="007B6A3B">
        <w:rPr>
          <w:b/>
          <w:bCs/>
        </w:rPr>
        <w:t>Consignment</w:t>
      </w:r>
      <w:r>
        <w:t xml:space="preserve"> dashboard.</w:t>
      </w:r>
      <w:r w:rsidR="007B6A3B">
        <w:t xml:space="preserve"> Refer to </w:t>
      </w:r>
      <w:r w:rsidR="007B6A3B" w:rsidRPr="009D4C47">
        <w:rPr>
          <w:i/>
          <w:iCs/>
        </w:rPr>
        <w:t>Consignment Management</w:t>
      </w:r>
      <w:r w:rsidR="007B6A3B">
        <w:t xml:space="preserve"> for more information.</w:t>
      </w:r>
    </w:p>
    <w:p w14:paraId="5D3A2BC6" w14:textId="77777777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1BAE40B8" w14:textId="77777777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14:paraId="06F59B01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45E1639A" wp14:editId="72B6D6C5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825C5" w14:textId="77777777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6B5A3CDF" wp14:editId="7FDE3A35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5DDB714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0B6C058F" wp14:editId="4A1DEDA1">
            <wp:extent cx="5680001" cy="1380202"/>
            <wp:effectExtent l="19050" t="19050" r="16510" b="10795"/>
            <wp:docPr id="282" name="Picture 28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tock managemen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3914" cy="1383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632A" w14:textId="77777777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79" w:name="_Toc463375298"/>
      <w:r w:rsidR="00530228">
        <w:t>Figure 1</w:t>
      </w:r>
      <w:r w:rsidR="00A14FF0">
        <w:t>5</w:t>
      </w:r>
      <w:r w:rsidR="00530228">
        <w:t>: Stock Management</w:t>
      </w:r>
      <w:bookmarkEnd w:id="179"/>
    </w:p>
    <w:p w14:paraId="607A277C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4949A919" w14:textId="4BFD2D24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29E8F0E3" w14:textId="77777777" w:rsidR="00AE6395" w:rsidRDefault="00AE6395" w:rsidP="00AE639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932198B" wp14:editId="120AE475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DEEE8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46EB12D4" wp14:editId="433E1CF1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5C732E32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49C00DEE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67E32E2A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40E91FCB" wp14:editId="4A758B35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EDEC6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1A6A4FA4" wp14:editId="7B7E02D1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6564F96A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2C3F0DA1" wp14:editId="09FA9D27">
            <wp:extent cx="5594940" cy="1386452"/>
            <wp:effectExtent l="19050" t="19050" r="25400" b="23495"/>
            <wp:docPr id="284" name="Picture 28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grievance manageme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4227" cy="1388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14D25" w14:textId="77777777" w:rsidR="00431476" w:rsidRDefault="00530228" w:rsidP="00530228">
      <w:pPr>
        <w:pStyle w:val="FigureCaption"/>
        <w:rPr>
          <w:b w:val="0"/>
          <w:bCs w:val="0"/>
        </w:rPr>
      </w:pPr>
      <w:bookmarkStart w:id="180" w:name="_Toc463375299"/>
      <w:r>
        <w:t>Figure 1</w:t>
      </w:r>
      <w:r w:rsidR="00A14FF0">
        <w:t>6</w:t>
      </w:r>
      <w:r>
        <w:t>: Grievance Management</w:t>
      </w:r>
      <w:bookmarkEnd w:id="180"/>
    </w:p>
    <w:p w14:paraId="2BB96507" w14:textId="785E9052" w:rsidR="003F3870" w:rsidRPr="00420908" w:rsidRDefault="00090F0C" w:rsidP="003F3870">
      <w:pPr>
        <w:pStyle w:val="BodyText2"/>
        <w:rPr>
          <w:b/>
          <w:bCs/>
        </w:rPr>
      </w:pPr>
      <w:r>
        <w:rPr>
          <w:b/>
          <w:bCs/>
        </w:rPr>
        <w:t>End User Pending Device Count</w:t>
      </w:r>
    </w:p>
    <w:p w14:paraId="02657645" w14:textId="798C3FBA" w:rsidR="003F3870" w:rsidRDefault="003F3870" w:rsidP="003F3870">
      <w:pPr>
        <w:pStyle w:val="BodyText2"/>
      </w:pPr>
      <w:r>
        <w:t xml:space="preserve">The box displays the total number of </w:t>
      </w:r>
      <w:r w:rsidR="00090F0C">
        <w:t>end user device</w:t>
      </w:r>
      <w:r>
        <w:t xml:space="preserve"> requests that are pending for approval.</w:t>
      </w:r>
    </w:p>
    <w:p w14:paraId="0976D570" w14:textId="56101F8A" w:rsidR="00A01F25" w:rsidRDefault="00090F0C" w:rsidP="00A01F2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4396D0AB" wp14:editId="4834A75D">
            <wp:extent cx="1790700" cy="1714500"/>
            <wp:effectExtent l="0" t="0" r="12700" b="1270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42.0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EF26" w14:textId="069F7295" w:rsidR="003F3870" w:rsidRDefault="003F3870" w:rsidP="003F3870">
      <w:pPr>
        <w:pStyle w:val="BodyText2"/>
      </w:pPr>
      <w:r>
        <w:t xml:space="preserve">Click </w:t>
      </w:r>
      <w:r w:rsidR="00C21818">
        <w:rPr>
          <w:noProof/>
        </w:rPr>
        <w:drawing>
          <wp:inline distT="0" distB="0" distL="0" distR="0" wp14:anchorId="522BA04C" wp14:editId="6EB15CEC">
            <wp:extent cx="116958" cy="1169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(</w:t>
      </w:r>
      <w:r w:rsidRPr="00C21818">
        <w:rPr>
          <w:b/>
          <w:bCs/>
        </w:rPr>
        <w:t>View</w:t>
      </w:r>
      <w:r w:rsidR="00C21818">
        <w:t>)</w:t>
      </w:r>
      <w:r>
        <w:t xml:space="preserve"> to access the </w:t>
      </w:r>
      <w:r w:rsidR="00090F0C">
        <w:rPr>
          <w:b/>
          <w:bCs/>
        </w:rPr>
        <w:t>Register Device</w:t>
      </w:r>
      <w:r>
        <w:t xml:space="preserve"> dashboard. Refer to </w:t>
      </w:r>
      <w:r w:rsidR="00090F0C">
        <w:rPr>
          <w:i/>
          <w:iCs/>
        </w:rPr>
        <w:t xml:space="preserve">Register Device </w:t>
      </w:r>
      <w:r>
        <w:t>for more information.</w:t>
      </w:r>
    </w:p>
    <w:p w14:paraId="741716EC" w14:textId="41542186" w:rsidR="005C4D2E" w:rsidRPr="00F726BF" w:rsidRDefault="005C4D2E" w:rsidP="003F3870">
      <w:pPr>
        <w:pStyle w:val="BodyText2"/>
      </w:pPr>
      <w:r>
        <w:rPr>
          <w:noProof/>
        </w:rPr>
        <w:drawing>
          <wp:inline distT="0" distB="0" distL="0" distR="0" wp14:anchorId="5396E526" wp14:editId="22681BF7">
            <wp:extent cx="5278755" cy="1256665"/>
            <wp:effectExtent l="0" t="0" r="444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43.5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5DE2" w14:textId="2DFB7068" w:rsidR="003F3870" w:rsidRDefault="003F3870" w:rsidP="008F1020">
      <w:pPr>
        <w:pStyle w:val="BodyText2"/>
        <w:jc w:val="center"/>
        <w:rPr>
          <w:b/>
          <w:bCs/>
        </w:rPr>
      </w:pPr>
    </w:p>
    <w:p w14:paraId="542B96EE" w14:textId="647B7416" w:rsidR="00530228" w:rsidRDefault="00530228" w:rsidP="00E40E9F">
      <w:pPr>
        <w:pStyle w:val="FigureCaption"/>
        <w:rPr>
          <w:b w:val="0"/>
          <w:bCs w:val="0"/>
        </w:rPr>
      </w:pPr>
      <w:bookmarkStart w:id="181" w:name="_Toc463375300"/>
      <w:r>
        <w:t>Figure 1</w:t>
      </w:r>
      <w:r w:rsidR="00A14FF0">
        <w:t>7</w:t>
      </w:r>
      <w:r>
        <w:t xml:space="preserve">: </w:t>
      </w:r>
      <w:r w:rsidR="005C4D2E">
        <w:t>Register Device</w:t>
      </w:r>
      <w:bookmarkEnd w:id="181"/>
    </w:p>
    <w:p w14:paraId="3766336C" w14:textId="1002D751" w:rsidR="00090F0C" w:rsidRPr="00420908" w:rsidRDefault="00090F0C" w:rsidP="00090F0C">
      <w:pPr>
        <w:pStyle w:val="BodyText2"/>
        <w:rPr>
          <w:b/>
          <w:bCs/>
        </w:rPr>
      </w:pPr>
      <w:r>
        <w:rPr>
          <w:b/>
          <w:bCs/>
        </w:rPr>
        <w:t>End User Pending IMEI Count</w:t>
      </w:r>
    </w:p>
    <w:p w14:paraId="66CF7519" w14:textId="3F7BEB68" w:rsidR="00090F0C" w:rsidRDefault="00090F0C" w:rsidP="00090F0C">
      <w:pPr>
        <w:pStyle w:val="BodyText2"/>
      </w:pPr>
      <w:r>
        <w:t>The box displays the total number of end user device IMEI that are pending for approval.</w:t>
      </w:r>
    </w:p>
    <w:p w14:paraId="3FCC2922" w14:textId="361D2608" w:rsidR="00090F0C" w:rsidRDefault="00090F0C" w:rsidP="00090F0C">
      <w:pPr>
        <w:pStyle w:val="BodyText2"/>
        <w:jc w:val="center"/>
      </w:pPr>
      <w:r>
        <w:rPr>
          <w:noProof/>
        </w:rPr>
        <w:drawing>
          <wp:inline distT="0" distB="0" distL="0" distR="0" wp14:anchorId="1748D43B" wp14:editId="60028E4F">
            <wp:extent cx="1727200" cy="16002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42.1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CA28" w14:textId="77777777" w:rsidR="00090F0C" w:rsidRPr="00F726BF" w:rsidRDefault="00090F0C" w:rsidP="00090F0C">
      <w:pPr>
        <w:pStyle w:val="BodyText2"/>
      </w:pPr>
      <w:r>
        <w:t xml:space="preserve">Click </w:t>
      </w:r>
      <w:r>
        <w:rPr>
          <w:noProof/>
        </w:rPr>
        <w:drawing>
          <wp:inline distT="0" distB="0" distL="0" distR="0" wp14:anchorId="5E9AEBD5" wp14:editId="78562F4E">
            <wp:extent cx="116958" cy="116958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C21818">
        <w:rPr>
          <w:b/>
          <w:bCs/>
        </w:rPr>
        <w:t>View</w:t>
      </w:r>
      <w:r>
        <w:t xml:space="preserve">) to access the </w:t>
      </w:r>
      <w:r>
        <w:rPr>
          <w:b/>
          <w:bCs/>
        </w:rPr>
        <w:t>Register Device</w:t>
      </w:r>
      <w:r>
        <w:t xml:space="preserve"> dashboard. Refer to </w:t>
      </w:r>
      <w:r>
        <w:rPr>
          <w:i/>
          <w:iCs/>
        </w:rPr>
        <w:t xml:space="preserve">Register Device </w:t>
      </w:r>
      <w:r>
        <w:t>for more information.</w:t>
      </w:r>
    </w:p>
    <w:p w14:paraId="01221AFB" w14:textId="55FC77B0" w:rsidR="00090F0C" w:rsidRDefault="00090F0C" w:rsidP="00090F0C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888C87" wp14:editId="32974BEA">
            <wp:extent cx="5278755" cy="1256665"/>
            <wp:effectExtent l="0" t="0" r="444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43.5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B660" w14:textId="6B4B1FDA" w:rsidR="00090F0C" w:rsidRDefault="005C4D2E" w:rsidP="00090F0C">
      <w:pPr>
        <w:pStyle w:val="FigureCaption"/>
        <w:rPr>
          <w:b w:val="0"/>
          <w:bCs w:val="0"/>
        </w:rPr>
      </w:pPr>
      <w:bookmarkStart w:id="182" w:name="_Toc463375301"/>
      <w:r>
        <w:t>Figure 18</w:t>
      </w:r>
      <w:r w:rsidR="00090F0C">
        <w:t xml:space="preserve">: </w:t>
      </w:r>
      <w:r>
        <w:t>Register Device</w:t>
      </w:r>
      <w:bookmarkEnd w:id="182"/>
    </w:p>
    <w:p w14:paraId="274A1961" w14:textId="77777777" w:rsidR="00530228" w:rsidRDefault="00530228" w:rsidP="008F1020">
      <w:pPr>
        <w:pStyle w:val="BodyText2"/>
        <w:jc w:val="center"/>
        <w:rPr>
          <w:b/>
          <w:bCs/>
        </w:rPr>
      </w:pPr>
    </w:p>
    <w:p w14:paraId="60BC6DCF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37CD9AA8" w14:textId="77777777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</w:t>
      </w:r>
      <w:r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65B2ED8E" w14:textId="3B4DDFA1" w:rsidR="00B0500E" w:rsidRDefault="005C4D2E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3588E6B3" wp14:editId="3FF93101">
            <wp:extent cx="5278755" cy="1289050"/>
            <wp:effectExtent l="0" t="0" r="4445" b="635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55.5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4837" w14:textId="61025128" w:rsidR="00530228" w:rsidRDefault="00530228" w:rsidP="00530228">
      <w:pPr>
        <w:pStyle w:val="FigureCaption"/>
      </w:pPr>
      <w:bookmarkStart w:id="183" w:name="_Toc463375302"/>
      <w:r>
        <w:t>Figure 1</w:t>
      </w:r>
      <w:r w:rsidR="000204D6">
        <w:t>9</w:t>
      </w:r>
      <w:r>
        <w:t>: Home Page</w:t>
      </w:r>
      <w:bookmarkEnd w:id="183"/>
    </w:p>
    <w:p w14:paraId="4EEF2179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46E40156" w14:textId="36175CAB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F821DE">
        <w:t>custom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57DA6853" wp14:editId="70E12EC3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34142D0A" w14:textId="394AEF2D" w:rsidR="00014FC3" w:rsidRDefault="00C02CD3" w:rsidP="00014FC3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AC67023" wp14:editId="74EC871B">
            <wp:extent cx="5278755" cy="194310"/>
            <wp:effectExtent l="0" t="0" r="4445" b="889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07.2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A896" w14:textId="3570F3D1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F821DE">
        <w:t>custom</w:t>
      </w:r>
      <w:r w:rsidR="00821D65">
        <w:t>.</w:t>
      </w:r>
      <w:r w:rsidR="00AB30EC">
        <w:t xml:space="preserve"> For example, a notification about the consignment approval by the CEIR </w:t>
      </w:r>
      <w:r w:rsidR="007B07C6">
        <w:t>Admin</w:t>
      </w:r>
      <w:r w:rsidR="00AB30EC">
        <w:t xml:space="preserve"> </w:t>
      </w:r>
      <w:r w:rsidR="00C02CD3">
        <w:t>and need clearance from</w:t>
      </w:r>
      <w:r w:rsidR="007B6A3B">
        <w:t xml:space="preserve"> customs </w:t>
      </w:r>
      <w:r w:rsidR="0049367B">
        <w:t xml:space="preserve">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0F79132B" wp14:editId="32E112B1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7F96E15F" wp14:editId="5A50E7E1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6B202EB3" w14:textId="2368ACF0" w:rsidR="009C6976" w:rsidRDefault="00C02CD3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1BF2B9D" wp14:editId="64E8914E">
            <wp:extent cx="5278755" cy="183515"/>
            <wp:effectExtent l="0" t="0" r="444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08.1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694F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0D50E547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737885A5" w14:textId="2B2A8F63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consignment or stock or grievance </w:t>
      </w:r>
      <w:r w:rsidR="00C02CD3">
        <w:t xml:space="preserve">or register device </w:t>
      </w:r>
      <w:r>
        <w:t xml:space="preserve">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F821DE">
        <w:t>custom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71ABF543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lastRenderedPageBreak/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consignment,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 xml:space="preserve">Consignment </w:t>
      </w:r>
      <w:r>
        <w:t xml:space="preserve">is shown. If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14:paraId="6CED01F3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5B70B5CC" w14:textId="0F7FA08D" w:rsidR="006B34FD" w:rsidRDefault="00C02CD3" w:rsidP="003B46E0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2E3EF85F" wp14:editId="21B83509">
            <wp:extent cx="5278755" cy="302895"/>
            <wp:effectExtent l="0" t="0" r="4445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11.1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B30A" w14:textId="28511AC5" w:rsidR="002F1DAF" w:rsidRDefault="006B34FD" w:rsidP="00C02CD3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AA62B0F" wp14:editId="33CEB943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F821DE">
        <w:t>custom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1CA61EE0" wp14:editId="2BFB418E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38F6C50" w14:textId="77777777" w:rsidR="00976ADF" w:rsidRDefault="00976ADF" w:rsidP="002F1DAF">
      <w:pPr>
        <w:pStyle w:val="BodyText2"/>
        <w:jc w:val="center"/>
      </w:pPr>
    </w:p>
    <w:p w14:paraId="703AFF31" w14:textId="4A7CC198" w:rsidR="00481D2C" w:rsidRDefault="00481D2C" w:rsidP="002A39C9">
      <w:pPr>
        <w:pStyle w:val="Heading2"/>
      </w:pPr>
      <w:bookmarkStart w:id="184" w:name="_Toc31900104"/>
      <w:bookmarkStart w:id="185" w:name="_Toc31900171"/>
      <w:bookmarkStart w:id="186" w:name="_Toc31900293"/>
      <w:bookmarkStart w:id="187" w:name="_Toc463375351"/>
      <w:r>
        <w:t>Consignments</w:t>
      </w:r>
      <w:bookmarkEnd w:id="184"/>
      <w:bookmarkEnd w:id="185"/>
      <w:bookmarkEnd w:id="186"/>
      <w:bookmarkEnd w:id="187"/>
    </w:p>
    <w:p w14:paraId="225CFB9B" w14:textId="77777777" w:rsidR="000242DB" w:rsidRDefault="00481D2C" w:rsidP="00481D2C">
      <w:pPr>
        <w:pStyle w:val="BodyText2"/>
      </w:pPr>
      <w:r>
        <w:t xml:space="preserve">Importers </w:t>
      </w:r>
      <w:r w:rsidR="00DF1689">
        <w:t>purchase consignments</w:t>
      </w:r>
      <w:r>
        <w:t xml:space="preserve"> from suppliers. After a consignment is ordered, the importer </w:t>
      </w:r>
      <w:r w:rsidR="00127F07">
        <w:t>must</w:t>
      </w:r>
      <w:r>
        <w:t xml:space="preserve"> register the imported consignment in the application. </w:t>
      </w:r>
    </w:p>
    <w:p w14:paraId="642D2613" w14:textId="77777777" w:rsidR="00481D2C" w:rsidRDefault="00481D2C" w:rsidP="00481D2C">
      <w:pPr>
        <w:pStyle w:val="BodyText2"/>
      </w:pPr>
      <w:r>
        <w:t xml:space="preserve">The </w:t>
      </w:r>
      <w:r w:rsidR="00DF1689">
        <w:t>flow of information in the consignment lifecycle is as follows</w:t>
      </w:r>
      <w:r>
        <w:t>:</w:t>
      </w:r>
    </w:p>
    <w:p w14:paraId="331A8CA8" w14:textId="77777777" w:rsidR="00481D2C" w:rsidRDefault="00481D2C" w:rsidP="00DC39E0">
      <w:pPr>
        <w:pStyle w:val="BodyText2"/>
        <w:numPr>
          <w:ilvl w:val="0"/>
          <w:numId w:val="22"/>
        </w:numPr>
      </w:pPr>
      <w:r>
        <w:t>After ordering a consignment from a supplier</w:t>
      </w:r>
      <w:r w:rsidR="00127F07">
        <w:t xml:space="preserve">, </w:t>
      </w:r>
      <w:r>
        <w:t xml:space="preserve">the </w:t>
      </w:r>
      <w:r w:rsidR="00127F07">
        <w:t xml:space="preserve">importer registers the </w:t>
      </w:r>
      <w:r>
        <w:t xml:space="preserve">consignment and supplier information in the </w:t>
      </w:r>
      <w:r w:rsidR="00F925F8">
        <w:t>system</w:t>
      </w:r>
      <w:r>
        <w:t>.</w:t>
      </w:r>
    </w:p>
    <w:p w14:paraId="1C92D623" w14:textId="77777777" w:rsidR="00481D2C" w:rsidRDefault="00481D2C" w:rsidP="00DC39E0">
      <w:pPr>
        <w:pStyle w:val="BodyText2"/>
        <w:numPr>
          <w:ilvl w:val="0"/>
          <w:numId w:val="22"/>
        </w:numPr>
      </w:pPr>
      <w:r>
        <w:t>The</w:t>
      </w:r>
      <w:r w:rsidR="00DF1689">
        <w:t xml:space="preserve"> system validates the </w:t>
      </w:r>
      <w:r w:rsidR="00902BA9">
        <w:t>i</w:t>
      </w:r>
      <w:r>
        <w:t>nformation.</w:t>
      </w:r>
    </w:p>
    <w:p w14:paraId="482DACAB" w14:textId="77777777" w:rsidR="001F1C9A" w:rsidRDefault="001F1C9A" w:rsidP="001F1C9A">
      <w:pPr>
        <w:pStyle w:val="BodyText2"/>
        <w:numPr>
          <w:ilvl w:val="0"/>
          <w:numId w:val="22"/>
        </w:numPr>
      </w:pPr>
      <w:r>
        <w:t>If the system reject</w:t>
      </w:r>
      <w:r w:rsidR="00191AE2">
        <w:t>s</w:t>
      </w:r>
      <w:r>
        <w:t xml:space="preserve"> it,</w:t>
      </w:r>
      <w:r w:rsidRPr="001F1C9A">
        <w:t xml:space="preserve"> </w:t>
      </w:r>
      <w:r>
        <w:t>the information is available to importers for correction and the above flow is repeated.</w:t>
      </w:r>
    </w:p>
    <w:p w14:paraId="1B45FF8E" w14:textId="2C9CB2AC" w:rsidR="00481D2C" w:rsidRDefault="00481D2C" w:rsidP="00DC39E0">
      <w:pPr>
        <w:pStyle w:val="BodyText2"/>
        <w:numPr>
          <w:ilvl w:val="0"/>
          <w:numId w:val="22"/>
        </w:numPr>
      </w:pPr>
      <w:r>
        <w:t xml:space="preserve">On successful validation, the CEIR </w:t>
      </w:r>
      <w:r w:rsidR="007B07C6">
        <w:t>Admin</w:t>
      </w:r>
      <w:r>
        <w:t xml:space="preserve"> reviews the information for completeness and accuracy.</w:t>
      </w:r>
    </w:p>
    <w:p w14:paraId="67699F7C" w14:textId="36E8F41F" w:rsidR="00481D2C" w:rsidRDefault="00A15427" w:rsidP="00DC39E0">
      <w:pPr>
        <w:pStyle w:val="BodyText2"/>
        <w:numPr>
          <w:ilvl w:val="0"/>
          <w:numId w:val="22"/>
        </w:numPr>
      </w:pPr>
      <w:r>
        <w:t xml:space="preserve">If the CEIR </w:t>
      </w:r>
      <w:r w:rsidR="007B07C6">
        <w:t>Admin</w:t>
      </w:r>
      <w:r>
        <w:t xml:space="preserve"> rejects it, the information is available to importers for correction and the above flow is repeated.</w:t>
      </w:r>
    </w:p>
    <w:p w14:paraId="5A183B07" w14:textId="2B940DAD" w:rsidR="00902BA9" w:rsidRDefault="00902BA9" w:rsidP="00902BA9">
      <w:pPr>
        <w:pStyle w:val="BodyText2"/>
        <w:numPr>
          <w:ilvl w:val="0"/>
          <w:numId w:val="22"/>
        </w:numPr>
      </w:pPr>
      <w:r>
        <w:t xml:space="preserve">After it is approved by the CEIR </w:t>
      </w:r>
      <w:r w:rsidR="007B07C6">
        <w:t>Admin</w:t>
      </w:r>
      <w:r>
        <w:t xml:space="preserve">, it is shared with the customs for clearance. </w:t>
      </w:r>
    </w:p>
    <w:p w14:paraId="6E9D535B" w14:textId="77777777" w:rsidR="00902BA9" w:rsidRDefault="00902BA9" w:rsidP="00902BA9">
      <w:pPr>
        <w:pStyle w:val="BodyText2"/>
        <w:numPr>
          <w:ilvl w:val="0"/>
          <w:numId w:val="22"/>
        </w:numPr>
      </w:pPr>
      <w:r>
        <w:t>If the customs reject the consignment, the information is available to importers for correction and the above flow is repeated.</w:t>
      </w:r>
      <w:r w:rsidDel="001F1C9A">
        <w:t xml:space="preserve"> </w:t>
      </w:r>
    </w:p>
    <w:p w14:paraId="2493C5C4" w14:textId="77777777" w:rsidR="00AE48C7" w:rsidRPr="0068019C" w:rsidRDefault="00902BA9" w:rsidP="00DC39E0">
      <w:pPr>
        <w:pStyle w:val="BodyText2"/>
        <w:numPr>
          <w:ilvl w:val="0"/>
          <w:numId w:val="22"/>
        </w:numPr>
      </w:pPr>
      <w:r>
        <w:t>A</w:t>
      </w:r>
      <w:r w:rsidR="00A15427">
        <w:t xml:space="preserve">fter </w:t>
      </w:r>
      <w:r w:rsidR="00AE48C7">
        <w:t>the physical consignment arrives at the customs premises, the importer goes</w:t>
      </w:r>
      <w:r w:rsidR="0018724A">
        <w:t xml:space="preserve"> to the customs office</w:t>
      </w:r>
      <w:r w:rsidR="00AE48C7">
        <w:t xml:space="preserve"> and pays </w:t>
      </w:r>
      <w:r w:rsidR="00633862">
        <w:t>the required tax</w:t>
      </w:r>
      <w:r w:rsidR="00AE48C7">
        <w:t xml:space="preserve">. </w:t>
      </w:r>
      <w:r w:rsidR="000242DB" w:rsidRPr="0068019C">
        <w:t>Custom</w:t>
      </w:r>
      <w:r>
        <w:t>s</w:t>
      </w:r>
      <w:r w:rsidR="000242DB" w:rsidRPr="0068019C">
        <w:t xml:space="preserve"> clear the consignment and </w:t>
      </w:r>
      <w:r>
        <w:t>hands it over to t</w:t>
      </w:r>
      <w:r w:rsidR="0068019C" w:rsidRPr="0068019C">
        <w:t xml:space="preserve">he </w:t>
      </w:r>
      <w:r w:rsidR="000242DB" w:rsidRPr="0068019C">
        <w:t>importer</w:t>
      </w:r>
      <w:r w:rsidR="0068019C" w:rsidRPr="0068019C">
        <w:t>.</w:t>
      </w:r>
      <w:r w:rsidR="000242DB" w:rsidRPr="0068019C">
        <w:t xml:space="preserve"> </w:t>
      </w:r>
      <w:r w:rsidR="00AE48C7" w:rsidRPr="0068019C">
        <w:t>The consignment is now ready for sale in the market.</w:t>
      </w:r>
    </w:p>
    <w:p w14:paraId="5416C5D8" w14:textId="58FD7899" w:rsidR="00AE48C7" w:rsidRPr="00D21545" w:rsidRDefault="00AE48C7" w:rsidP="00D21545">
      <w:pPr>
        <w:pStyle w:val="BodyText2"/>
        <w:rPr>
          <w:u w:val="single"/>
        </w:rPr>
      </w:pPr>
      <w:r w:rsidRPr="00D21545">
        <w:rPr>
          <w:u w:val="single"/>
        </w:rPr>
        <w:t xml:space="preserve">To </w:t>
      </w:r>
      <w:r w:rsidR="00C02CD3">
        <w:rPr>
          <w:u w:val="single"/>
        </w:rPr>
        <w:t>clear</w:t>
      </w:r>
      <w:r w:rsidRPr="00D21545">
        <w:rPr>
          <w:u w:val="single"/>
        </w:rPr>
        <w:t xml:space="preserve"> consignments</w:t>
      </w:r>
      <w:r w:rsidR="0018724A">
        <w:rPr>
          <w:u w:val="single"/>
        </w:rPr>
        <w:t xml:space="preserve"> in the application</w:t>
      </w:r>
      <w:r w:rsidRPr="00D21545">
        <w:rPr>
          <w:u w:val="single"/>
        </w:rPr>
        <w:t>:</w:t>
      </w:r>
    </w:p>
    <w:p w14:paraId="08B0E0EA" w14:textId="0D190D08" w:rsidR="00BE231B" w:rsidRDefault="0018724A" w:rsidP="008F1020">
      <w:pPr>
        <w:pStyle w:val="BodyText2"/>
        <w:numPr>
          <w:ilvl w:val="0"/>
          <w:numId w:val="56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8FE97A" wp14:editId="32FCC656">
                <wp:simplePos x="0" y="0"/>
                <wp:positionH relativeFrom="column">
                  <wp:posOffset>251460</wp:posOffset>
                </wp:positionH>
                <wp:positionV relativeFrom="paragraph">
                  <wp:posOffset>774538</wp:posOffset>
                </wp:positionV>
                <wp:extent cx="786809" cy="148856"/>
                <wp:effectExtent l="0" t="0" r="13335" b="2286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809" cy="1488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14E62" id="Rectangle 451" o:spid="_x0000_s1026" style="position:absolute;margin-left:19.8pt;margin-top:61pt;width:61.95pt;height:11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" filled="f" strokecolor="#ffc000 [3207]" strokeweight="2pt"/>
            </w:pict>
          </mc:Fallback>
        </mc:AlternateContent>
      </w:r>
      <w:r w:rsidR="00AE48C7">
        <w:t xml:space="preserve">Select the </w:t>
      </w:r>
      <w:r w:rsidR="00AE48C7" w:rsidRPr="00BE231B">
        <w:rPr>
          <w:b/>
          <w:bCs/>
        </w:rPr>
        <w:t>Consignment</w:t>
      </w:r>
      <w:r w:rsidR="00AE48C7">
        <w:t xml:space="preserve"> menu in the left panel</w:t>
      </w:r>
      <w:r w:rsidR="001C52B5">
        <w:t xml:space="preserve"> of the application </w:t>
      </w:r>
      <w:r w:rsidR="00902BA9">
        <w:t>H</w:t>
      </w:r>
      <w:r w:rsidR="001C52B5">
        <w:t>ome page</w:t>
      </w:r>
      <w:r w:rsidR="00AE48C7">
        <w:t>.</w:t>
      </w:r>
      <w:r w:rsidR="00BE231B">
        <w:br/>
      </w:r>
      <w:r w:rsidR="00C02CD3">
        <w:rPr>
          <w:noProof/>
        </w:rPr>
        <w:drawing>
          <wp:inline distT="0" distB="0" distL="0" distR="0" wp14:anchorId="15159AD0" wp14:editId="50B4CC25">
            <wp:extent cx="5278755" cy="1668780"/>
            <wp:effectExtent l="0" t="0" r="4445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15.5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204" w14:textId="4D6B42C6" w:rsidR="00E40E9F" w:rsidRDefault="00584DC9" w:rsidP="00354466">
      <w:pPr>
        <w:pStyle w:val="FigureCaption"/>
      </w:pPr>
      <w:bookmarkStart w:id="188" w:name="_Toc463375303"/>
      <w:r>
        <w:t xml:space="preserve">Figure </w:t>
      </w:r>
      <w:r w:rsidR="00354466">
        <w:t>20</w:t>
      </w:r>
      <w:r>
        <w:t xml:space="preserve">: </w:t>
      </w:r>
      <w:r w:rsidR="00354466">
        <w:t>Consignment</w:t>
      </w:r>
      <w:r>
        <w:t xml:space="preserve"> Page</w:t>
      </w:r>
      <w:bookmarkEnd w:id="188"/>
    </w:p>
    <w:p w14:paraId="34C5B985" w14:textId="77777777" w:rsidR="00354466" w:rsidRDefault="00354466" w:rsidP="00354466">
      <w:pPr>
        <w:pStyle w:val="BodyText2"/>
      </w:pPr>
    </w:p>
    <w:p w14:paraId="448CED0C" w14:textId="77777777" w:rsidR="00354466" w:rsidRPr="00AF7107" w:rsidRDefault="00354466" w:rsidP="00354466">
      <w:pPr>
        <w:pStyle w:val="BodyText2"/>
      </w:pPr>
      <w:r>
        <w:t>For each consignment uploaded, the dashboard displays the following information: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694"/>
        <w:gridCol w:w="4979"/>
      </w:tblGrid>
      <w:tr w:rsidR="00354466" w:rsidRPr="003D50EC" w14:paraId="0B972931" w14:textId="77777777" w:rsidTr="00354466">
        <w:trPr>
          <w:trHeight w:val="293"/>
          <w:tblHeader/>
          <w:jc w:val="center"/>
        </w:trPr>
        <w:tc>
          <w:tcPr>
            <w:tcW w:w="2694" w:type="dxa"/>
            <w:shd w:val="clear" w:color="auto" w:fill="5B9BD5" w:themeFill="accent1"/>
          </w:tcPr>
          <w:p w14:paraId="6D6EBB00" w14:textId="77777777" w:rsidR="00354466" w:rsidRPr="0001372C" w:rsidRDefault="00354466" w:rsidP="0035446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C08E071" w14:textId="77777777" w:rsidR="00354466" w:rsidRPr="0001372C" w:rsidRDefault="00354466" w:rsidP="0035446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54466" w:rsidRPr="003D50EC" w14:paraId="193068DE" w14:textId="77777777" w:rsidTr="00354466">
        <w:trPr>
          <w:trHeight w:val="205"/>
          <w:jc w:val="center"/>
        </w:trPr>
        <w:tc>
          <w:tcPr>
            <w:tcW w:w="2694" w:type="dxa"/>
            <w:shd w:val="clear" w:color="auto" w:fill="auto"/>
          </w:tcPr>
          <w:p w14:paraId="411403FC" w14:textId="77777777" w:rsidR="00354466" w:rsidRPr="00B708C5" w:rsidRDefault="00354466" w:rsidP="00354466">
            <w:pPr>
              <w:pStyle w:val="ListBullet1"/>
              <w:numPr>
                <w:ilvl w:val="0"/>
                <w:numId w:val="0"/>
              </w:numPr>
            </w:pPr>
            <w:r>
              <w:t>Creation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37E9A374" w14:textId="77777777" w:rsidR="00354466" w:rsidRPr="00B708C5" w:rsidRDefault="00354466" w:rsidP="0035446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registering the consignment in the system.</w:t>
            </w:r>
          </w:p>
        </w:tc>
      </w:tr>
      <w:tr w:rsidR="00354466" w:rsidRPr="003D50EC" w14:paraId="79964747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7133CA50" w14:textId="77777777" w:rsidR="00354466" w:rsidRDefault="00354466" w:rsidP="00354466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AE54BB5" w14:textId="77777777" w:rsidR="00354466" w:rsidRDefault="00354466" w:rsidP="00354466">
            <w:pPr>
              <w:pStyle w:val="BodyText2"/>
            </w:pPr>
            <w:r>
              <w:t>This is an automatically generated ID that is assigned to the consignment when it is registered.</w:t>
            </w:r>
          </w:p>
        </w:tc>
      </w:tr>
      <w:tr w:rsidR="00354466" w:rsidRPr="003D50EC" w14:paraId="4C51C812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1539579F" w14:textId="56F63529" w:rsidR="00354466" w:rsidRPr="00B708C5" w:rsidRDefault="00354466" w:rsidP="00354466">
            <w:pPr>
              <w:pStyle w:val="BodyText2"/>
            </w:pPr>
            <w:r>
              <w:t>Importer Name</w:t>
            </w:r>
          </w:p>
        </w:tc>
        <w:tc>
          <w:tcPr>
            <w:tcW w:w="4979" w:type="dxa"/>
            <w:shd w:val="clear" w:color="auto" w:fill="auto"/>
          </w:tcPr>
          <w:p w14:paraId="53E326BB" w14:textId="5ADD7956" w:rsidR="00354466" w:rsidRPr="00B708C5" w:rsidRDefault="00354466" w:rsidP="0035446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Name of the improter.</w:t>
            </w:r>
          </w:p>
        </w:tc>
      </w:tr>
      <w:tr w:rsidR="00354466" w:rsidRPr="003D50EC" w14:paraId="1E03FDD3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78754934" w14:textId="77777777" w:rsidR="00354466" w:rsidRPr="003D50EC" w:rsidRDefault="00354466" w:rsidP="00354466">
            <w:pPr>
              <w:pStyle w:val="BodyText2"/>
            </w:pPr>
            <w:r>
              <w:t>Consignment Status</w:t>
            </w:r>
          </w:p>
        </w:tc>
        <w:tc>
          <w:tcPr>
            <w:tcW w:w="4979" w:type="dxa"/>
            <w:shd w:val="clear" w:color="auto" w:fill="auto"/>
          </w:tcPr>
          <w:p w14:paraId="46865AF5" w14:textId="77777777" w:rsidR="00354466" w:rsidRDefault="00354466" w:rsidP="00354466">
            <w:pPr>
              <w:pStyle w:val="BodyText2"/>
            </w:pPr>
            <w:r>
              <w:t xml:space="preserve">The registered consignment goes through different status modes. </w:t>
            </w:r>
          </w:p>
          <w:p w14:paraId="233D30FD" w14:textId="6CDDC9A1" w:rsidR="00354466" w:rsidRDefault="00354466" w:rsidP="00354466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Clearance from Customs: After the consignment is approved by the CEIR </w:t>
            </w:r>
            <w:r w:rsidR="007B07C6">
              <w:t>Admin</w:t>
            </w:r>
            <w:r>
              <w:t>, the consignment is available for clearance by the customs.</w:t>
            </w:r>
          </w:p>
          <w:p w14:paraId="7D8D1939" w14:textId="77777777" w:rsidR="00354466" w:rsidRDefault="00354466" w:rsidP="00354466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Approved: When the customs clear the consignment, the status changes to </w:t>
            </w:r>
            <w:r w:rsidRPr="0070656F">
              <w:rPr>
                <w:b/>
                <w:bCs/>
              </w:rPr>
              <w:t>Approved</w:t>
            </w:r>
            <w:r>
              <w:t>.</w:t>
            </w:r>
          </w:p>
          <w:p w14:paraId="32165692" w14:textId="09C9966B" w:rsidR="00354466" w:rsidRPr="00354466" w:rsidRDefault="00354466" w:rsidP="00354466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Rejected by Customs: When the customs do not clear the consignment, the status changes to </w:t>
            </w:r>
            <w:r w:rsidRPr="0070656F">
              <w:rPr>
                <w:b/>
                <w:bCs/>
              </w:rPr>
              <w:t>Rejected</w:t>
            </w:r>
            <w:r>
              <w:t>. The importer can view the file and fix the errors in the consignment</w:t>
            </w:r>
            <w:r w:rsidRPr="00E53832">
              <w:t>.</w:t>
            </w:r>
          </w:p>
        </w:tc>
      </w:tr>
      <w:tr w:rsidR="00354466" w:rsidRPr="003D50EC" w14:paraId="0DD08D61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1A2D58E1" w14:textId="77777777" w:rsidR="00354466" w:rsidRPr="003D50EC" w:rsidRDefault="00354466" w:rsidP="00354466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Tax Paid Status</w:t>
            </w:r>
          </w:p>
        </w:tc>
        <w:tc>
          <w:tcPr>
            <w:tcW w:w="4979" w:type="dxa"/>
            <w:shd w:val="clear" w:color="auto" w:fill="auto"/>
          </w:tcPr>
          <w:p w14:paraId="58B75F51" w14:textId="250CDECA" w:rsidR="00354466" w:rsidRPr="00354466" w:rsidRDefault="00354466" w:rsidP="00354466">
            <w:pPr>
              <w:pStyle w:val="BodyText2"/>
            </w:pPr>
            <w:r>
              <w:t xml:space="preserve">Indicates whether tax has been paid or not. The status changes to </w:t>
            </w:r>
            <w:r w:rsidRPr="00D1400B">
              <w:rPr>
                <w:b/>
                <w:bCs/>
              </w:rPr>
              <w:t>Tax Paid</w:t>
            </w:r>
            <w:r>
              <w:t xml:space="preserve"> when the customs clear </w:t>
            </w:r>
            <w:r>
              <w:lastRenderedPageBreak/>
              <w:t>the consignment.</w:t>
            </w:r>
          </w:p>
        </w:tc>
      </w:tr>
      <w:tr w:rsidR="00354466" w:rsidRPr="003D50EC" w14:paraId="28ABB06A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14CC8BBF" w14:textId="6D507F7E" w:rsidR="00354466" w:rsidRPr="003D50EC" w:rsidRDefault="00354466" w:rsidP="00354466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IMEI Quantity</w:t>
            </w:r>
          </w:p>
        </w:tc>
        <w:tc>
          <w:tcPr>
            <w:tcW w:w="4979" w:type="dxa"/>
            <w:shd w:val="clear" w:color="auto" w:fill="auto"/>
          </w:tcPr>
          <w:p w14:paraId="0619D922" w14:textId="4AB995E5" w:rsidR="00354466" w:rsidRPr="003D50EC" w:rsidRDefault="00354466" w:rsidP="00354466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This is the number of IMEIs in the consignment.</w:t>
            </w:r>
          </w:p>
        </w:tc>
      </w:tr>
      <w:tr w:rsidR="00354466" w:rsidRPr="003D50EC" w14:paraId="1800AF44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7ABA9FC7" w14:textId="517B202F" w:rsidR="00354466" w:rsidRDefault="00354466" w:rsidP="00354466">
            <w:pPr>
              <w:pStyle w:val="BodyText2"/>
            </w:pPr>
            <w:r>
              <w:t>Device Quantity</w:t>
            </w:r>
          </w:p>
        </w:tc>
        <w:tc>
          <w:tcPr>
            <w:tcW w:w="4979" w:type="dxa"/>
            <w:shd w:val="clear" w:color="auto" w:fill="auto"/>
          </w:tcPr>
          <w:p w14:paraId="649089BB" w14:textId="274882C4" w:rsidR="00354466" w:rsidRDefault="00354466" w:rsidP="00354466">
            <w:pPr>
              <w:pStyle w:val="BodyText2"/>
            </w:pPr>
            <w:r>
              <w:t>This is the number of devices in the consignment.</w:t>
            </w:r>
          </w:p>
        </w:tc>
      </w:tr>
      <w:tr w:rsidR="00354466" w:rsidRPr="003D50EC" w14:paraId="32DC7FB4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5D9B9BC9" w14:textId="77777777" w:rsidR="00354466" w:rsidRDefault="00354466" w:rsidP="00354466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35B46096" w14:textId="77777777" w:rsidR="00354466" w:rsidRDefault="00354466" w:rsidP="00354466">
            <w:pPr>
              <w:pStyle w:val="BodyText2"/>
            </w:pPr>
            <w:r>
              <w:t>This displays different actions that can be performed on the consignment.</w:t>
            </w:r>
          </w:p>
          <w:p w14:paraId="24044B77" w14:textId="53CFDB56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>
              <w:rPr>
                <w:noProof/>
              </w:rPr>
              <w:drawing>
                <wp:inline distT="0" distB="0" distL="0" distR="0" wp14:anchorId="681E5A8A" wp14:editId="6F845A57">
                  <wp:extent cx="131707" cy="131707"/>
                  <wp:effectExtent l="0" t="0" r="1905" b="1905"/>
                  <wp:docPr id="206" name="Picture 206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download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09" cy="13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take a dump of the consignment file that is uploaded to the system</w:t>
            </w:r>
          </w:p>
          <w:p w14:paraId="6375809F" w14:textId="77777777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2FC23AA0" wp14:editId="494FD2EF">
                  <wp:extent cx="154558" cy="154558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request details. </w:t>
            </w:r>
          </w:p>
          <w:p w14:paraId="40B2556F" w14:textId="77777777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Approve </w:t>
            </w:r>
            <w:r>
              <w:rPr>
                <w:noProof/>
              </w:rPr>
              <w:drawing>
                <wp:inline distT="0" distB="0" distL="0" distR="0" wp14:anchorId="09431DED" wp14:editId="6EDFBE9F">
                  <wp:extent cx="190500" cy="203200"/>
                  <wp:effectExtent l="0" t="0" r="1270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09-28 at 16.55.16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approve the request.</w:t>
            </w:r>
          </w:p>
          <w:p w14:paraId="14846B07" w14:textId="77777777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Reject </w:t>
            </w:r>
            <w:r>
              <w:rPr>
                <w:noProof/>
              </w:rPr>
              <w:drawing>
                <wp:inline distT="0" distB="0" distL="0" distR="0" wp14:anchorId="18A0DC70" wp14:editId="6E358622">
                  <wp:extent cx="266700" cy="203200"/>
                  <wp:effectExtent l="0" t="0" r="1270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09-28 at 16.55.3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reject the request.</w:t>
            </w:r>
          </w:p>
          <w:p w14:paraId="01624ACE" w14:textId="5F1E6B37" w:rsidR="00354466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View History </w:t>
            </w:r>
            <w:r>
              <w:rPr>
                <w:noProof/>
              </w:rPr>
              <w:drawing>
                <wp:inline distT="0" distB="0" distL="0" distR="0" wp14:anchorId="1667B134" wp14:editId="2305CC45">
                  <wp:extent cx="190500" cy="190500"/>
                  <wp:effectExtent l="0" t="0" r="12700" b="1270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09-28 at 16.55.40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history of this request. </w:t>
            </w:r>
          </w:p>
        </w:tc>
      </w:tr>
    </w:tbl>
    <w:p w14:paraId="501BDF14" w14:textId="77777777" w:rsidR="00354466" w:rsidRDefault="00354466" w:rsidP="00354466">
      <w:pPr>
        <w:pStyle w:val="BodyText2"/>
      </w:pPr>
    </w:p>
    <w:p w14:paraId="206B0433" w14:textId="357ED587" w:rsidR="00354466" w:rsidRPr="00354466" w:rsidRDefault="005A37C2" w:rsidP="005A37C2">
      <w:pPr>
        <w:pStyle w:val="BodyText2"/>
        <w:tabs>
          <w:tab w:val="left" w:pos="842"/>
        </w:tabs>
      </w:pPr>
      <w:r>
        <w:t xml:space="preserve">     On view of the consignment details, following information is displayed</w:t>
      </w:r>
    </w:p>
    <w:p w14:paraId="78525E2C" w14:textId="77777777" w:rsidR="005A582E" w:rsidRPr="005A582E" w:rsidRDefault="005A582E" w:rsidP="00F5488A">
      <w:pPr>
        <w:pStyle w:val="BodyText2"/>
        <w:numPr>
          <w:ilvl w:val="0"/>
          <w:numId w:val="28"/>
        </w:numPr>
      </w:pPr>
      <w:r>
        <w:t>Enter the following information:</w:t>
      </w:r>
    </w:p>
    <w:p w14:paraId="0AF3A7B6" w14:textId="77F931BE" w:rsidR="00AE48C7" w:rsidRDefault="005D09BE" w:rsidP="005A582E">
      <w:pPr>
        <w:pStyle w:val="BodyText2"/>
        <w:numPr>
          <w:ilvl w:val="1"/>
          <w:numId w:val="29"/>
        </w:numPr>
      </w:pPr>
      <w:r w:rsidRPr="001C52B5">
        <w:rPr>
          <w:b/>
          <w:bCs/>
        </w:rPr>
        <w:t>Supplier/Manufacturer ID</w:t>
      </w:r>
      <w:r>
        <w:t xml:space="preserve">: </w:t>
      </w:r>
      <w:r w:rsidR="00FB2A30">
        <w:t>T</w:t>
      </w:r>
      <w:r w:rsidR="00AE48C7">
        <w:t>he supplier</w:t>
      </w:r>
      <w:r w:rsidR="00D21545">
        <w:t xml:space="preserve"> or manufacturer</w:t>
      </w:r>
      <w:r w:rsidR="00AE48C7">
        <w:t xml:space="preserve"> ID</w:t>
      </w:r>
      <w:r w:rsidR="0018724A">
        <w:t xml:space="preserve"> from whom </w:t>
      </w:r>
      <w:r w:rsidR="00453C7D">
        <w:t>the importer has</w:t>
      </w:r>
      <w:r w:rsidR="0018724A">
        <w:t xml:space="preserve"> purchased the consignment</w:t>
      </w:r>
      <w:r w:rsidR="00AE48C7">
        <w:t>.</w:t>
      </w:r>
    </w:p>
    <w:p w14:paraId="4075AFFB" w14:textId="660D2808" w:rsidR="00AE48C7" w:rsidRDefault="005D09BE" w:rsidP="005A582E">
      <w:pPr>
        <w:pStyle w:val="BodyText2"/>
        <w:numPr>
          <w:ilvl w:val="1"/>
          <w:numId w:val="29"/>
        </w:numPr>
      </w:pPr>
      <w:r w:rsidRPr="001C52B5">
        <w:rPr>
          <w:b/>
          <w:bCs/>
        </w:rPr>
        <w:t>Supplier/Manufacturer Name</w:t>
      </w:r>
      <w:r>
        <w:t xml:space="preserve">: </w:t>
      </w:r>
      <w:r w:rsidR="00FB2A30">
        <w:t>T</w:t>
      </w:r>
      <w:r w:rsidR="00AE48C7">
        <w:t>he supplier name.</w:t>
      </w:r>
    </w:p>
    <w:p w14:paraId="7DED193B" w14:textId="79A91164" w:rsidR="00AE48C7" w:rsidRDefault="005D09BE" w:rsidP="005A582E">
      <w:pPr>
        <w:pStyle w:val="BodyText2"/>
        <w:numPr>
          <w:ilvl w:val="1"/>
          <w:numId w:val="29"/>
        </w:numPr>
      </w:pPr>
      <w:r w:rsidRPr="001C52B5">
        <w:rPr>
          <w:b/>
          <w:bCs/>
        </w:rPr>
        <w:t>Consignment Number</w:t>
      </w:r>
      <w:r>
        <w:t xml:space="preserve">: </w:t>
      </w:r>
      <w:r w:rsidR="00FB2A30">
        <w:t>Th</w:t>
      </w:r>
      <w:r w:rsidR="00AE48C7">
        <w:t>e consignment number.</w:t>
      </w:r>
    </w:p>
    <w:p w14:paraId="0BEDDF9A" w14:textId="37BC2253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Expected Dispatch Date</w:t>
      </w:r>
      <w:r>
        <w:t xml:space="preserve">: </w:t>
      </w:r>
      <w:r w:rsidR="00FB2A30">
        <w:t>T</w:t>
      </w:r>
      <w:r w:rsidR="00D21545">
        <w:t>he date by when the consignment would be dispatched by the supplier</w:t>
      </w:r>
      <w:r w:rsidR="00AE48C7">
        <w:t>.</w:t>
      </w:r>
      <w:r w:rsidR="00D21545">
        <w:t xml:space="preserve"> </w:t>
      </w:r>
    </w:p>
    <w:p w14:paraId="3FA7D177" w14:textId="1DED89B1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Device Origination Country</w:t>
      </w:r>
      <w:r>
        <w:t xml:space="preserve">: </w:t>
      </w:r>
      <w:r w:rsidR="00FB2A30">
        <w:t>T</w:t>
      </w:r>
      <w:r w:rsidR="00AE48C7">
        <w:t xml:space="preserve">he country from where the </w:t>
      </w:r>
      <w:r w:rsidR="0018724A">
        <w:t>consignment is being sent</w:t>
      </w:r>
      <w:r w:rsidR="00AE48C7">
        <w:t>.</w:t>
      </w:r>
      <w:r w:rsidR="00D21545">
        <w:t xml:space="preserve"> </w:t>
      </w:r>
    </w:p>
    <w:p w14:paraId="241B96C0" w14:textId="04574287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lastRenderedPageBreak/>
        <w:t>Expected Arrival Date</w:t>
      </w:r>
      <w:r>
        <w:t xml:space="preserve">: </w:t>
      </w:r>
      <w:r w:rsidR="00FB2A30">
        <w:t>T</w:t>
      </w:r>
      <w:r w:rsidR="00D21545">
        <w:t xml:space="preserve">he date by when the consignment would reach the customs premises. </w:t>
      </w:r>
    </w:p>
    <w:p w14:paraId="51731964" w14:textId="549D2856" w:rsidR="00AE48C7" w:rsidRPr="0068019C" w:rsidRDefault="005D09BE" w:rsidP="005A582E">
      <w:pPr>
        <w:pStyle w:val="BodyText2"/>
        <w:numPr>
          <w:ilvl w:val="1"/>
          <w:numId w:val="29"/>
        </w:numPr>
      </w:pPr>
      <w:r w:rsidRPr="0068019C">
        <w:rPr>
          <w:b/>
          <w:bCs/>
        </w:rPr>
        <w:t>Quantity</w:t>
      </w:r>
      <w:r w:rsidRPr="0068019C">
        <w:t xml:space="preserve">: </w:t>
      </w:r>
      <w:r w:rsidR="00FB2A30">
        <w:t>T</w:t>
      </w:r>
      <w:r w:rsidR="00AE48C7" w:rsidRPr="0068019C">
        <w:t>he</w:t>
      </w:r>
      <w:r w:rsidR="00D21545" w:rsidRPr="0068019C">
        <w:t xml:space="preserve"> </w:t>
      </w:r>
      <w:r w:rsidR="003A1BBB" w:rsidRPr="0068019C">
        <w:t>number</w:t>
      </w:r>
      <w:r w:rsidR="00AE48C7" w:rsidRPr="0068019C">
        <w:t xml:space="preserve"> of </w:t>
      </w:r>
      <w:r w:rsidR="0018724A" w:rsidRPr="0068019C">
        <w:t>IMEIs</w:t>
      </w:r>
      <w:r w:rsidR="00D21545" w:rsidRPr="0068019C">
        <w:t xml:space="preserve"> in the consignment</w:t>
      </w:r>
      <w:r w:rsidR="00AE48C7" w:rsidRPr="0068019C">
        <w:t>.</w:t>
      </w:r>
    </w:p>
    <w:p w14:paraId="47A202C5" w14:textId="0CE141D8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Total Price</w:t>
      </w:r>
      <w:r>
        <w:t xml:space="preserve">: </w:t>
      </w:r>
      <w:r w:rsidR="00FB2A30">
        <w:t>T</w:t>
      </w:r>
      <w:r w:rsidR="00AE48C7">
        <w:t>he total price</w:t>
      </w:r>
      <w:r w:rsidR="0018724A">
        <w:t xml:space="preserve"> of the consignment</w:t>
      </w:r>
      <w:r w:rsidR="00AE48C7">
        <w:t>.</w:t>
      </w:r>
      <w:r w:rsidR="00D836E6">
        <w:t xml:space="preserve"> </w:t>
      </w:r>
    </w:p>
    <w:p w14:paraId="2D51198F" w14:textId="2D4A0A78" w:rsidR="00D836E6" w:rsidRDefault="00D836E6" w:rsidP="005A582E">
      <w:pPr>
        <w:pStyle w:val="BodyText2"/>
        <w:numPr>
          <w:ilvl w:val="1"/>
          <w:numId w:val="29"/>
        </w:numPr>
      </w:pPr>
      <w:r>
        <w:rPr>
          <w:b/>
          <w:bCs/>
        </w:rPr>
        <w:t>Currency</w:t>
      </w:r>
      <w:r w:rsidRPr="00D836E6">
        <w:t>:</w:t>
      </w:r>
      <w:r>
        <w:t xml:space="preserve"> </w:t>
      </w:r>
      <w:r w:rsidR="00FB2A30">
        <w:t>T</w:t>
      </w:r>
      <w:r>
        <w:t xml:space="preserve">he currency </w:t>
      </w:r>
    </w:p>
    <w:p w14:paraId="1B4E3C32" w14:textId="51FA4837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Expected Arrival Port</w:t>
      </w:r>
      <w:r>
        <w:t xml:space="preserve">: </w:t>
      </w:r>
      <w:r w:rsidR="00FB2A30">
        <w:t>Denotes if t</w:t>
      </w:r>
      <w:r w:rsidR="00745696">
        <w:t xml:space="preserve">he consignment </w:t>
      </w:r>
      <w:r w:rsidR="0018724A">
        <w:t xml:space="preserve">is </w:t>
      </w:r>
      <w:r w:rsidR="00745696">
        <w:t>being sent by air, land, or sea</w:t>
      </w:r>
      <w:r w:rsidR="00AE48C7">
        <w:t>.</w:t>
      </w:r>
    </w:p>
    <w:p w14:paraId="23681B50" w14:textId="77777777" w:rsidR="0018724A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Upload Bulk Devices Information</w:t>
      </w:r>
      <w:r>
        <w:t xml:space="preserve">: </w:t>
      </w:r>
      <w:r w:rsidR="002460BA">
        <w:t>Enter the</w:t>
      </w:r>
      <w:r w:rsidR="0018724A">
        <w:t xml:space="preserve"> consignment</w:t>
      </w:r>
      <w:r w:rsidR="002460BA">
        <w:t xml:space="preserve"> details in a file. This is a </w:t>
      </w:r>
      <w:r w:rsidR="002460BA" w:rsidRPr="002460BA">
        <w:rPr>
          <w:b/>
          <w:bCs/>
        </w:rPr>
        <w:t>.csv</w:t>
      </w:r>
      <w:r w:rsidR="002460BA">
        <w:t xml:space="preserve"> file with </w:t>
      </w:r>
      <w:r w:rsidR="00902BA9">
        <w:t>defined</w:t>
      </w:r>
      <w:r w:rsidR="002460BA">
        <w:t xml:space="preserve"> column names. You need to enter</w:t>
      </w:r>
      <w:r w:rsidR="00995F5A">
        <w:t xml:space="preserve"> device</w:t>
      </w:r>
      <w:r w:rsidR="002460BA">
        <w:t xml:space="preserve"> information</w:t>
      </w:r>
      <w:r w:rsidR="00902BA9">
        <w:t xml:space="preserve"> under each column</w:t>
      </w:r>
      <w:r w:rsidR="002460BA">
        <w:t xml:space="preserve">. </w:t>
      </w:r>
    </w:p>
    <w:p w14:paraId="63747E2C" w14:textId="268DC0F1" w:rsidR="00817D7F" w:rsidRDefault="00817D7F" w:rsidP="00817D7F">
      <w:pPr>
        <w:pStyle w:val="BodyText2"/>
      </w:pPr>
      <w:r>
        <w:rPr>
          <w:noProof/>
        </w:rPr>
        <w:drawing>
          <wp:inline distT="0" distB="0" distL="0" distR="0" wp14:anchorId="272F9B85" wp14:editId="6DE9651F">
            <wp:extent cx="5278755" cy="2595245"/>
            <wp:effectExtent l="0" t="0" r="444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50.2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F377" w14:textId="4FDBDDBA" w:rsidR="00817D7F" w:rsidRDefault="00817D7F" w:rsidP="00817D7F">
      <w:pPr>
        <w:pStyle w:val="FigureCaption"/>
      </w:pPr>
      <w:bookmarkStart w:id="189" w:name="_Toc463375304"/>
      <w:r>
        <w:t>Figure 21: View Consignment Page</w:t>
      </w:r>
      <w:bookmarkEnd w:id="189"/>
    </w:p>
    <w:p w14:paraId="071943E4" w14:textId="77777777" w:rsidR="00817D7F" w:rsidRDefault="00817D7F" w:rsidP="00817D7F">
      <w:pPr>
        <w:pStyle w:val="BodyText2"/>
      </w:pPr>
    </w:p>
    <w:p w14:paraId="06B8C25A" w14:textId="77777777" w:rsidR="00FB2A30" w:rsidRDefault="00FB2A30" w:rsidP="00FB2A30">
      <w:pPr>
        <w:pStyle w:val="BodyText2"/>
        <w:ind w:left="1440"/>
      </w:pPr>
    </w:p>
    <w:p w14:paraId="09B14DE9" w14:textId="27AFD90E" w:rsidR="00FB2A30" w:rsidRDefault="00FB2A30" w:rsidP="00FB2A30">
      <w:pPr>
        <w:pStyle w:val="BodyText2"/>
      </w:pPr>
      <w:r>
        <w:t>To view the content of the file, click on the download icon. The file content is as follows:</w:t>
      </w:r>
    </w:p>
    <w:p w14:paraId="720694A5" w14:textId="77777777" w:rsidR="00FB2A30" w:rsidRDefault="00FB2A30" w:rsidP="00FB2A30">
      <w:pPr>
        <w:pStyle w:val="BodyText2"/>
      </w:pPr>
    </w:p>
    <w:p w14:paraId="6F049357" w14:textId="77777777" w:rsidR="00943413" w:rsidRDefault="00943413" w:rsidP="00943413">
      <w:pPr>
        <w:pStyle w:val="BodyText2"/>
        <w:ind w:left="360" w:firstLine="349"/>
      </w:pPr>
      <w:r>
        <w:rPr>
          <w:noProof/>
        </w:rPr>
        <w:drawing>
          <wp:inline distT="0" distB="0" distL="0" distR="0" wp14:anchorId="312972BF" wp14:editId="1E23C9D4">
            <wp:extent cx="4840605" cy="450695"/>
            <wp:effectExtent l="19050" t="19050" r="17145" b="26035"/>
            <wp:docPr id="223" name="Picture 2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ample format.gif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38" cy="45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5602D" w14:textId="77777777" w:rsidR="0039742F" w:rsidRDefault="0039742F" w:rsidP="006A6E2C">
      <w:pPr>
        <w:pStyle w:val="BodyText2"/>
        <w:ind w:left="432"/>
      </w:pPr>
      <w:r>
        <w:t>The file has the following columns:</w:t>
      </w:r>
    </w:p>
    <w:p w14:paraId="069763A9" w14:textId="2026B6FE" w:rsidR="0039742F" w:rsidRPr="00512666" w:rsidRDefault="0039742F" w:rsidP="00DC39E0">
      <w:pPr>
        <w:pStyle w:val="BodyText2"/>
        <w:numPr>
          <w:ilvl w:val="1"/>
          <w:numId w:val="20"/>
        </w:numPr>
      </w:pPr>
      <w:r w:rsidRPr="00976ADF">
        <w:rPr>
          <w:b/>
          <w:bCs/>
        </w:rPr>
        <w:lastRenderedPageBreak/>
        <w:t>Device type</w:t>
      </w:r>
      <w:r w:rsidRPr="008A49D5">
        <w:t xml:space="preserve">: </w:t>
      </w:r>
      <w:r w:rsidR="0018724A">
        <w:t>Th</w:t>
      </w:r>
      <w:r w:rsidR="00902BA9">
        <w:t>e</w:t>
      </w:r>
      <w:r w:rsidR="0018724A">
        <w:t xml:space="preserve"> </w:t>
      </w:r>
      <w:r w:rsidR="004A4EC7">
        <w:t xml:space="preserve">device can be a </w:t>
      </w:r>
      <w:r w:rsidR="0018724A">
        <w:t>h</w:t>
      </w:r>
      <w:r w:rsidRPr="008A49D5">
        <w:t>andheld</w:t>
      </w:r>
      <w:r w:rsidR="0018724A">
        <w:t xml:space="preserve"> phone</w:t>
      </w:r>
      <w:r w:rsidRPr="008A49D5">
        <w:t xml:space="preserve">, </w:t>
      </w:r>
      <w:r w:rsidR="0018724A">
        <w:t>m</w:t>
      </w:r>
      <w:r w:rsidRPr="008A49D5">
        <w:t xml:space="preserve">obile </w:t>
      </w:r>
      <w:r w:rsidR="0018724A">
        <w:t>phone, f</w:t>
      </w:r>
      <w:r w:rsidRPr="008A49D5">
        <w:t>eature phone</w:t>
      </w:r>
      <w:r w:rsidRPr="00EC2017">
        <w:t xml:space="preserve">, </w:t>
      </w:r>
      <w:r w:rsidR="0018724A" w:rsidRPr="00EC2017">
        <w:t>smart phone</w:t>
      </w:r>
      <w:r w:rsidR="0018724A" w:rsidRPr="00E215A5">
        <w:t xml:space="preserve">, </w:t>
      </w:r>
      <w:r w:rsidRPr="00995F5A">
        <w:t>Vehicle, Portable</w:t>
      </w:r>
      <w:r w:rsidRPr="00E215A5">
        <w:t xml:space="preserve"> (include PDA), </w:t>
      </w:r>
      <w:r w:rsidRPr="00995F5A">
        <w:t>Module</w:t>
      </w:r>
      <w:r w:rsidRPr="00E215A5">
        <w:t xml:space="preserve">, Dongle, WLAN </w:t>
      </w:r>
      <w:r w:rsidR="0018724A" w:rsidRPr="0082668C">
        <w:t>r</w:t>
      </w:r>
      <w:r w:rsidRPr="002F3BCD">
        <w:t xml:space="preserve">outer, </w:t>
      </w:r>
      <w:r w:rsidR="0018724A" w:rsidRPr="002F3BCD">
        <w:t>m</w:t>
      </w:r>
      <w:r w:rsidRPr="0018296F">
        <w:t xml:space="preserve">odem, </w:t>
      </w:r>
      <w:r w:rsidR="0018724A" w:rsidRPr="00512666">
        <w:t>c</w:t>
      </w:r>
      <w:r w:rsidRPr="00512666">
        <w:t xml:space="preserve">onnected </w:t>
      </w:r>
      <w:r w:rsidR="0018724A" w:rsidRPr="00512666">
        <w:t>c</w:t>
      </w:r>
      <w:r w:rsidRPr="00512666">
        <w:t xml:space="preserve">omputer, </w:t>
      </w:r>
      <w:r w:rsidR="0018724A" w:rsidRPr="00512666">
        <w:t>t</w:t>
      </w:r>
      <w:r w:rsidRPr="00512666">
        <w:t>ablet, e- Book</w:t>
      </w:r>
      <w:r w:rsidR="0018724A" w:rsidRPr="00512666">
        <w:t>.</w:t>
      </w:r>
    </w:p>
    <w:p w14:paraId="78D6FE8B" w14:textId="20AF1F17" w:rsidR="0039742F" w:rsidRPr="006A6E2C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ID type</w:t>
      </w:r>
      <w:r w:rsidRPr="006A6E2C">
        <w:t xml:space="preserve">: </w:t>
      </w:r>
      <w:r w:rsidR="006D3EBC">
        <w:t xml:space="preserve">Type can be </w:t>
      </w:r>
      <w:r w:rsidRPr="006A6E2C">
        <w:t>IMEI</w:t>
      </w:r>
      <w:r w:rsidR="004A4EC7">
        <w:t>.</w:t>
      </w:r>
    </w:p>
    <w:p w14:paraId="6AF00484" w14:textId="0E9D35E8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Multiple SIM Status</w:t>
      </w:r>
      <w:r>
        <w:t xml:space="preserve">: </w:t>
      </w:r>
      <w:r w:rsidR="00D22DE9">
        <w:t>Whether the device supports multiple SIM</w:t>
      </w:r>
      <w:r w:rsidR="00F55B6A">
        <w:t xml:space="preserve"> slot</w:t>
      </w:r>
      <w:r w:rsidR="00995F5A">
        <w:t>s</w:t>
      </w:r>
      <w:r w:rsidR="007E274A">
        <w:t xml:space="preserve"> (Y/N)</w:t>
      </w:r>
      <w:r w:rsidR="004A4EC7">
        <w:t>.</w:t>
      </w:r>
      <w:r w:rsidR="00D22DE9">
        <w:t xml:space="preserve"> </w:t>
      </w:r>
    </w:p>
    <w:p w14:paraId="14EA3D0F" w14:textId="63DC7B7B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S/N of Device</w:t>
      </w:r>
      <w:r>
        <w:t xml:space="preserve">: Device </w:t>
      </w:r>
      <w:r w:rsidR="00D75F93">
        <w:t>s</w:t>
      </w:r>
      <w:r>
        <w:t xml:space="preserve">erial </w:t>
      </w:r>
      <w:r w:rsidR="00D75F93">
        <w:t>n</w:t>
      </w:r>
      <w:r>
        <w:t>umber</w:t>
      </w:r>
    </w:p>
    <w:p w14:paraId="79351AB9" w14:textId="15E22B98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IMEI</w:t>
      </w:r>
      <w:r>
        <w:t xml:space="preserve">: </w:t>
      </w:r>
      <w:r w:rsidR="00D22DE9">
        <w:t>Value of IMEI or ESN or MEID</w:t>
      </w:r>
    </w:p>
    <w:p w14:paraId="054F26D8" w14:textId="77777777" w:rsidR="0039742F" w:rsidRPr="006A6E2C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launch 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>anufactur</w:t>
      </w:r>
      <w:r w:rsidR="00F55B6A">
        <w:t>ing</w:t>
      </w:r>
      <w:r w:rsidRPr="005D35FB">
        <w:t xml:space="preserve"> </w:t>
      </w:r>
      <w:r>
        <w:t>d</w:t>
      </w:r>
      <w:r w:rsidRPr="005D35FB">
        <w:t>ate</w:t>
      </w:r>
      <w:r w:rsidR="00D75F93">
        <w:t xml:space="preserve"> of the device (</w:t>
      </w:r>
      <w:r w:rsidRPr="005D35FB">
        <w:t>in the format</w:t>
      </w:r>
      <w:r w:rsidR="004A4EC7">
        <w:t>,</w:t>
      </w:r>
      <w:r w:rsidRPr="005D35FB">
        <w:t xml:space="preserve"> DDMMYYYY</w:t>
      </w:r>
      <w:r w:rsidR="00D75F93">
        <w:t>)</w:t>
      </w:r>
      <w:r w:rsidR="004A4EC7">
        <w:t>.</w:t>
      </w:r>
      <w:r w:rsidRPr="006A6E2C">
        <w:t xml:space="preserve"> </w:t>
      </w:r>
    </w:p>
    <w:p w14:paraId="4891D4DB" w14:textId="77777777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status</w:t>
      </w:r>
      <w:r>
        <w:t xml:space="preserve">: </w:t>
      </w:r>
      <w:r w:rsidR="00933DCC">
        <w:t xml:space="preserve">Whether the device is </w:t>
      </w:r>
      <w:r w:rsidR="00D75F93">
        <w:t>new or used</w:t>
      </w:r>
      <w:r w:rsidR="00274AEA">
        <w:t xml:space="preserve"> (New/Used)</w:t>
      </w:r>
    </w:p>
    <w:p w14:paraId="1D9FABBB" w14:textId="574CF79C" w:rsidR="0039742F" w:rsidRDefault="00FB2A30" w:rsidP="00DC39E0">
      <w:pPr>
        <w:pStyle w:val="BodyText2"/>
        <w:numPr>
          <w:ilvl w:val="1"/>
          <w:numId w:val="29"/>
        </w:numPr>
      </w:pPr>
      <w:r>
        <w:t xml:space="preserve">Sample file </w:t>
      </w:r>
      <w:r w:rsidR="000D0216">
        <w:t>with information</w:t>
      </w:r>
      <w:r w:rsidR="0039742F">
        <w:t xml:space="preserve"> in each column for each </w:t>
      </w:r>
      <w:r w:rsidR="00933DCC">
        <w:t>item</w:t>
      </w:r>
      <w:r>
        <w:t xml:space="preserve"> is as follows:</w:t>
      </w:r>
    </w:p>
    <w:p w14:paraId="118BD411" w14:textId="77777777" w:rsidR="0036447D" w:rsidRDefault="0036447D" w:rsidP="00A119B1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5E028595" wp14:editId="21CB8E7B">
            <wp:extent cx="5278755" cy="1313180"/>
            <wp:effectExtent l="19050" t="19050" r="17145" b="2032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nputFil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8980B" w14:textId="77777777" w:rsidR="00817D7F" w:rsidRDefault="00FB2A30" w:rsidP="003D50EC">
      <w:pPr>
        <w:pStyle w:val="BodyText2"/>
      </w:pPr>
      <w:r>
        <w:t>To reject the consignment, the custom can reject the consignment. While rejecting the consignment, the custom should enter the remarks</w:t>
      </w:r>
    </w:p>
    <w:p w14:paraId="1B84C1E9" w14:textId="1E3B3FA6" w:rsidR="00817D7F" w:rsidRDefault="00817D7F" w:rsidP="003D50EC">
      <w:pPr>
        <w:pStyle w:val="BodyText2"/>
      </w:pPr>
      <w:r>
        <w:rPr>
          <w:noProof/>
        </w:rPr>
        <w:drawing>
          <wp:inline distT="0" distB="0" distL="0" distR="0" wp14:anchorId="620597F9" wp14:editId="00FB9756">
            <wp:extent cx="5278755" cy="1937385"/>
            <wp:effectExtent l="0" t="0" r="444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47.5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1A7E" w14:textId="148DB5D1" w:rsidR="003D50EC" w:rsidRDefault="00FB2A30" w:rsidP="003D50EC">
      <w:pPr>
        <w:pStyle w:val="BodyText2"/>
      </w:pPr>
      <w:r>
        <w:t xml:space="preserve"> </w:t>
      </w:r>
    </w:p>
    <w:p w14:paraId="1C931851" w14:textId="2405E8A5" w:rsidR="00817D7F" w:rsidRDefault="00727F2E" w:rsidP="00817D7F">
      <w:pPr>
        <w:pStyle w:val="FigureCaption"/>
      </w:pPr>
      <w:bookmarkStart w:id="190" w:name="_Toc463375305"/>
      <w:r>
        <w:t>Figure 22</w:t>
      </w:r>
      <w:r w:rsidR="00817D7F">
        <w:t>: Reject Consignment Page</w:t>
      </w:r>
      <w:bookmarkEnd w:id="190"/>
    </w:p>
    <w:p w14:paraId="3DC1C13C" w14:textId="77777777" w:rsidR="00817D7F" w:rsidRDefault="00817D7F" w:rsidP="003D50EC">
      <w:pPr>
        <w:pStyle w:val="BodyText2"/>
      </w:pPr>
    </w:p>
    <w:p w14:paraId="4D1EE7E6" w14:textId="77777777" w:rsidR="00817D7F" w:rsidRDefault="00817D7F" w:rsidP="003D50EC">
      <w:pPr>
        <w:pStyle w:val="BodyText2"/>
      </w:pPr>
    </w:p>
    <w:p w14:paraId="47E00AEC" w14:textId="1B11B98D" w:rsidR="002E233A" w:rsidRDefault="00FB2A30" w:rsidP="002A39C9">
      <w:pPr>
        <w:pStyle w:val="Heading2"/>
      </w:pPr>
      <w:bookmarkStart w:id="191" w:name="_Toc31900105"/>
      <w:bookmarkStart w:id="192" w:name="_Toc31900172"/>
      <w:bookmarkStart w:id="193" w:name="_Toc31900294"/>
      <w:bookmarkStart w:id="194" w:name="_Toc463375352"/>
      <w:r>
        <w:lastRenderedPageBreak/>
        <w:t>Approve</w:t>
      </w:r>
      <w:r w:rsidR="002E233A">
        <w:t xml:space="preserve"> Consignment</w:t>
      </w:r>
      <w:r w:rsidR="00EE5A16">
        <w:t>s</w:t>
      </w:r>
      <w:bookmarkEnd w:id="191"/>
      <w:bookmarkEnd w:id="192"/>
      <w:bookmarkEnd w:id="193"/>
      <w:bookmarkEnd w:id="194"/>
    </w:p>
    <w:p w14:paraId="790FCD95" w14:textId="2E3A4C80" w:rsidR="00166A7A" w:rsidRDefault="00FB2A30" w:rsidP="003D50EC">
      <w:pPr>
        <w:pStyle w:val="BodyText2"/>
      </w:pPr>
      <w:r>
        <w:t>Customs</w:t>
      </w:r>
      <w:r w:rsidR="00166A7A">
        <w:t xml:space="preserve"> </w:t>
      </w:r>
      <w:r w:rsidR="00902BA9">
        <w:t xml:space="preserve">can </w:t>
      </w:r>
      <w:r>
        <w:t>approve</w:t>
      </w:r>
      <w:r w:rsidR="00166A7A">
        <w:t xml:space="preserve"> the uploaded consignment</w:t>
      </w:r>
      <w:r w:rsidR="00976ADF">
        <w:t xml:space="preserve">. This is done when </w:t>
      </w:r>
      <w:r>
        <w:t>the importer has paid the tax amount to the custom.</w:t>
      </w:r>
    </w:p>
    <w:p w14:paraId="6E4EC2C4" w14:textId="3C732175" w:rsidR="00166A7A" w:rsidRPr="00166A7A" w:rsidRDefault="00166A7A" w:rsidP="003D50EC">
      <w:pPr>
        <w:pStyle w:val="BodyText2"/>
        <w:rPr>
          <w:u w:val="single"/>
        </w:rPr>
      </w:pPr>
      <w:r w:rsidRPr="00166A7A">
        <w:rPr>
          <w:u w:val="single"/>
        </w:rPr>
        <w:t xml:space="preserve">To </w:t>
      </w:r>
      <w:r w:rsidR="00FB2A30">
        <w:rPr>
          <w:u w:val="single"/>
        </w:rPr>
        <w:t>approve</w:t>
      </w:r>
      <w:r w:rsidRPr="00166A7A">
        <w:rPr>
          <w:u w:val="single"/>
        </w:rPr>
        <w:t xml:space="preserve"> a consignment:</w:t>
      </w:r>
    </w:p>
    <w:p w14:paraId="5E92B9EF" w14:textId="3F78B0E8" w:rsidR="0064062E" w:rsidRDefault="002E233A" w:rsidP="00DC39E0">
      <w:pPr>
        <w:pStyle w:val="BodyText2"/>
        <w:numPr>
          <w:ilvl w:val="0"/>
          <w:numId w:val="40"/>
        </w:numPr>
      </w:pPr>
      <w:r>
        <w:t>Click</w:t>
      </w:r>
      <w:r w:rsidR="00F83D81">
        <w:t xml:space="preserve"> </w:t>
      </w:r>
      <w:r w:rsidR="00817D7F">
        <w:rPr>
          <w:b/>
          <w:bCs/>
        </w:rPr>
        <w:t>Appro</w:t>
      </w:r>
      <w:r w:rsidR="00FB2A30">
        <w:rPr>
          <w:b/>
          <w:bCs/>
        </w:rPr>
        <w:t>ve</w:t>
      </w:r>
      <w:r w:rsidR="00CC112F">
        <w:rPr>
          <w:b/>
          <w:bCs/>
        </w:rPr>
        <w:t xml:space="preserve"> (</w:t>
      </w:r>
      <w:r w:rsidR="00FB2A30">
        <w:rPr>
          <w:noProof/>
        </w:rPr>
        <w:drawing>
          <wp:inline distT="0" distB="0" distL="0" distR="0" wp14:anchorId="54DA4115" wp14:editId="53FFA396">
            <wp:extent cx="190500" cy="203200"/>
            <wp:effectExtent l="0" t="0" r="1270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9-28 at 16.55.1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D7F">
        <w:rPr>
          <w:b/>
          <w:bCs/>
        </w:rPr>
        <w:t xml:space="preserve">) </w:t>
      </w:r>
      <w:r w:rsidR="00817D7F">
        <w:t>against</w:t>
      </w:r>
      <w:r w:rsidR="00166A7A">
        <w:t xml:space="preserve"> the consignment to modified.</w:t>
      </w:r>
      <w:r w:rsidR="00F83D81">
        <w:t xml:space="preserve"> </w:t>
      </w:r>
    </w:p>
    <w:p w14:paraId="3DF3F2D8" w14:textId="41AEB1AA" w:rsidR="0064062E" w:rsidRDefault="00817D7F" w:rsidP="000F2A8D">
      <w:pPr>
        <w:pStyle w:val="BodyText2"/>
        <w:ind w:left="720"/>
        <w:jc w:val="center"/>
      </w:pPr>
      <w:r>
        <w:rPr>
          <w:noProof/>
        </w:rPr>
        <w:drawing>
          <wp:inline distT="0" distB="0" distL="0" distR="0" wp14:anchorId="65E2AD08" wp14:editId="0EA8E840">
            <wp:extent cx="5278755" cy="1278255"/>
            <wp:effectExtent l="0" t="0" r="4445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49.0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02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556A3C" wp14:editId="79D94C5F">
                <wp:simplePos x="0" y="0"/>
                <wp:positionH relativeFrom="column">
                  <wp:posOffset>5114290</wp:posOffset>
                </wp:positionH>
                <wp:positionV relativeFrom="paragraph">
                  <wp:posOffset>951230</wp:posOffset>
                </wp:positionV>
                <wp:extent cx="247426" cy="189599"/>
                <wp:effectExtent l="0" t="0" r="19685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426" cy="1895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6973B" id="Rectangle 27" o:spid="_x0000_s1026" style="position:absolute;margin-left:402.7pt;margin-top:74.9pt;width:19.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" filled="f" strokecolor="#ffc000 [3207]" strokeweight="2pt"/>
            </w:pict>
          </mc:Fallback>
        </mc:AlternateContent>
      </w:r>
    </w:p>
    <w:p w14:paraId="2E82ACF3" w14:textId="4347561D" w:rsidR="00274AEA" w:rsidRDefault="0064062E" w:rsidP="00817D7F">
      <w:pPr>
        <w:pStyle w:val="FigureCaption"/>
      </w:pPr>
      <w:bookmarkStart w:id="195" w:name="_Toc463375306"/>
      <w:r>
        <w:t xml:space="preserve">Figure </w:t>
      </w:r>
      <w:r w:rsidR="00727F2E">
        <w:t>23</w:t>
      </w:r>
      <w:r>
        <w:t>: Consignment</w:t>
      </w:r>
      <w:bookmarkEnd w:id="195"/>
    </w:p>
    <w:p w14:paraId="49416723" w14:textId="77777777" w:rsidR="00166A7A" w:rsidRDefault="00166A7A" w:rsidP="00DC39E0">
      <w:pPr>
        <w:pStyle w:val="BodyText2"/>
        <w:numPr>
          <w:ilvl w:val="0"/>
          <w:numId w:val="40"/>
        </w:numPr>
      </w:pPr>
      <w:r>
        <w:t>Make</w:t>
      </w:r>
      <w:r w:rsidR="00054A1F">
        <w:t xml:space="preserve"> the required changes</w:t>
      </w:r>
    </w:p>
    <w:p w14:paraId="6D1E7624" w14:textId="77777777" w:rsidR="00B472E2" w:rsidRDefault="00166A7A" w:rsidP="00E2141F">
      <w:pPr>
        <w:pStyle w:val="BodyText2"/>
        <w:numPr>
          <w:ilvl w:val="0"/>
          <w:numId w:val="40"/>
        </w:numPr>
      </w:pPr>
      <w:r>
        <w:t>C</w:t>
      </w:r>
      <w:r w:rsidR="00054A1F">
        <w:t xml:space="preserve">lick </w:t>
      </w:r>
      <w:r w:rsidR="00054A1F" w:rsidRPr="00054A1F">
        <w:rPr>
          <w:b/>
          <w:bCs/>
        </w:rPr>
        <w:t>UPDATE</w:t>
      </w:r>
      <w:r w:rsidR="00054A1F">
        <w:t>.</w:t>
      </w:r>
    </w:p>
    <w:p w14:paraId="3E35CD3A" w14:textId="27403BC4" w:rsidR="00817D7F" w:rsidRDefault="00817D7F" w:rsidP="00817D7F">
      <w:pPr>
        <w:pStyle w:val="BodyText2"/>
      </w:pPr>
      <w:r>
        <w:t xml:space="preserve">The check box is shown in case the importer has not submitted the device document in the CEIR system before uploading the consignment. </w:t>
      </w:r>
      <w:r w:rsidR="003C5B4E">
        <w:t xml:space="preserve">In such cases, the CEIR system expect custom to validate the document before approving the </w:t>
      </w:r>
      <w:r w:rsidR="0080189B">
        <w:t>consignment</w:t>
      </w:r>
    </w:p>
    <w:p w14:paraId="44A72768" w14:textId="4B2DFC53" w:rsidR="00F55B6A" w:rsidRDefault="00D1745F" w:rsidP="00D1745F">
      <w:pPr>
        <w:pStyle w:val="BodyText2"/>
      </w:pPr>
      <w:r w:rsidRPr="00D1745F">
        <w:t xml:space="preserve">The status of the consignment changes to </w:t>
      </w:r>
      <w:r w:rsidR="00817D7F">
        <w:rPr>
          <w:b/>
          <w:bCs/>
        </w:rPr>
        <w:t>Approved</w:t>
      </w:r>
      <w:r w:rsidRPr="00D1745F">
        <w:t xml:space="preserve"> and is submitted for </w:t>
      </w:r>
      <w:r w:rsidR="005A582E">
        <w:t>re</w:t>
      </w:r>
      <w:r w:rsidRPr="00D1745F">
        <w:t>processing.</w:t>
      </w:r>
    </w:p>
    <w:p w14:paraId="5B9FA303" w14:textId="77777777" w:rsidR="00453C7D" w:rsidRDefault="00453C7D" w:rsidP="00D1745F">
      <w:pPr>
        <w:pStyle w:val="BodyText2"/>
      </w:pPr>
    </w:p>
    <w:p w14:paraId="163D88F4" w14:textId="77777777" w:rsidR="00B472E2" w:rsidRDefault="00B472E2" w:rsidP="002A39C9">
      <w:pPr>
        <w:pStyle w:val="Heading2"/>
      </w:pPr>
      <w:bookmarkStart w:id="196" w:name="_Toc31900106"/>
      <w:bookmarkStart w:id="197" w:name="_Toc31900173"/>
      <w:bookmarkStart w:id="198" w:name="_Toc31900295"/>
      <w:bookmarkStart w:id="199" w:name="_Toc463375353"/>
      <w:r>
        <w:t>Filter Consignments</w:t>
      </w:r>
      <w:bookmarkEnd w:id="196"/>
      <w:bookmarkEnd w:id="197"/>
      <w:bookmarkEnd w:id="198"/>
      <w:bookmarkEnd w:id="199"/>
    </w:p>
    <w:p w14:paraId="51BBAA78" w14:textId="6523FA9F" w:rsidR="0064062E" w:rsidRDefault="0080189B" w:rsidP="00B472E2">
      <w:pPr>
        <w:pStyle w:val="BodyText2"/>
      </w:pPr>
      <w:r>
        <w:t>Custom</w:t>
      </w:r>
      <w:r w:rsidR="00902BA9">
        <w:t xml:space="preserve"> can</w:t>
      </w:r>
      <w:r w:rsidR="00B472E2">
        <w:t xml:space="preserve"> view specific consignments after </w:t>
      </w:r>
      <w:r w:rsidR="00F55B6A">
        <w:t xml:space="preserve">selecting </w:t>
      </w:r>
      <w:r w:rsidR="00A119B1">
        <w:t>the required</w:t>
      </w:r>
      <w:r w:rsidR="00B472E2">
        <w:t xml:space="preserve"> </w:t>
      </w:r>
      <w:r w:rsidR="00F55B6A">
        <w:t>filter</w:t>
      </w:r>
      <w:r w:rsidR="002F4D55">
        <w:t>s</w:t>
      </w:r>
      <w:r w:rsidR="00B472E2">
        <w:t>.</w:t>
      </w:r>
      <w:r w:rsidR="0064062E">
        <w:t xml:space="preserve"> For example, </w:t>
      </w:r>
      <w:r>
        <w:t>custom</w:t>
      </w:r>
      <w:r w:rsidR="00976ADF">
        <w:t xml:space="preserve"> can</w:t>
      </w:r>
      <w:r w:rsidR="0064062E">
        <w:t xml:space="preserve"> view consignments </w:t>
      </w:r>
      <w:r>
        <w:t>between specific dates by entering the start / end date</w:t>
      </w:r>
      <w:r w:rsidR="0064062E">
        <w:t xml:space="preserve">. </w:t>
      </w:r>
    </w:p>
    <w:p w14:paraId="27878F6B" w14:textId="77777777" w:rsidR="009251E2" w:rsidRDefault="009251E2" w:rsidP="009251E2">
      <w:pPr>
        <w:pStyle w:val="BodyText2"/>
        <w:rPr>
          <w:u w:val="single"/>
        </w:rPr>
      </w:pPr>
      <w:r w:rsidRPr="009251E2">
        <w:rPr>
          <w:u w:val="single"/>
        </w:rPr>
        <w:t xml:space="preserve">To </w:t>
      </w:r>
      <w:r w:rsidR="0064062E">
        <w:rPr>
          <w:u w:val="single"/>
        </w:rPr>
        <w:t>view specific</w:t>
      </w:r>
      <w:r w:rsidRPr="009251E2">
        <w:rPr>
          <w:u w:val="single"/>
        </w:rPr>
        <w:t xml:space="preserve"> </w:t>
      </w:r>
      <w:r w:rsidR="0064062E">
        <w:rPr>
          <w:u w:val="single"/>
        </w:rPr>
        <w:t xml:space="preserve">consignments based on </w:t>
      </w:r>
      <w:r w:rsidR="00F55B6A">
        <w:rPr>
          <w:u w:val="single"/>
        </w:rPr>
        <w:t>filters</w:t>
      </w:r>
      <w:r w:rsidRPr="009251E2">
        <w:rPr>
          <w:u w:val="single"/>
        </w:rPr>
        <w:t>:</w:t>
      </w:r>
    </w:p>
    <w:p w14:paraId="1695BCD6" w14:textId="7ECD3EFD" w:rsidR="00C35747" w:rsidRDefault="0080189B" w:rsidP="009251E2">
      <w:pPr>
        <w:pStyle w:val="BodyText2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7D884B" wp14:editId="579E150A">
                <wp:simplePos x="0" y="0"/>
                <wp:positionH relativeFrom="column">
                  <wp:posOffset>685800</wp:posOffset>
                </wp:positionH>
                <wp:positionV relativeFrom="paragraph">
                  <wp:posOffset>494665</wp:posOffset>
                </wp:positionV>
                <wp:extent cx="317500" cy="203835"/>
                <wp:effectExtent l="0" t="0" r="38100" b="247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038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5FC1E" id="Rectangle 16" o:spid="_x0000_s1026" style="position:absolute;margin-left:54pt;margin-top:38.95pt;width:25pt;height:16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C9B2AC" wp14:editId="40CCDEC9">
                <wp:simplePos x="0" y="0"/>
                <wp:positionH relativeFrom="column">
                  <wp:posOffset>685800</wp:posOffset>
                </wp:positionH>
                <wp:positionV relativeFrom="paragraph">
                  <wp:posOffset>266065</wp:posOffset>
                </wp:positionV>
                <wp:extent cx="4495800" cy="203835"/>
                <wp:effectExtent l="0" t="0" r="25400" b="247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2038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CCF47" id="Rectangle 17" o:spid="_x0000_s1026" style="position:absolute;margin-left:54pt;margin-top:20.95pt;width:354pt;height:16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F29EB4" wp14:editId="22F66DB6">
            <wp:extent cx="5278755" cy="1668780"/>
            <wp:effectExtent l="0" t="0" r="4445" b="762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15.5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23BB" w14:textId="77777777" w:rsidR="00C35747" w:rsidRPr="009251E2" w:rsidRDefault="00C35747" w:rsidP="007E53B8">
      <w:pPr>
        <w:pStyle w:val="FigureCaption"/>
        <w:rPr>
          <w:u w:val="single"/>
        </w:rPr>
      </w:pPr>
      <w:bookmarkStart w:id="200" w:name="_Toc463375307"/>
      <w:r>
        <w:lastRenderedPageBreak/>
        <w:t xml:space="preserve">Figure </w:t>
      </w:r>
      <w:r w:rsidR="00A14FF0">
        <w:t>24</w:t>
      </w:r>
      <w:r>
        <w:t>: Consignment</w:t>
      </w:r>
      <w:bookmarkEnd w:id="200"/>
      <w:r>
        <w:t xml:space="preserve"> </w:t>
      </w:r>
    </w:p>
    <w:p w14:paraId="2DB96313" w14:textId="77777777" w:rsidR="009251E2" w:rsidRDefault="009251E2" w:rsidP="00DC39E0">
      <w:pPr>
        <w:pStyle w:val="BodyText2"/>
        <w:numPr>
          <w:ilvl w:val="0"/>
          <w:numId w:val="31"/>
        </w:numPr>
      </w:pPr>
      <w:r>
        <w:t xml:space="preserve">Enter data in </w:t>
      </w:r>
      <w:r w:rsidR="0064062E">
        <w:t xml:space="preserve">one or more of </w:t>
      </w:r>
      <w:r>
        <w:t xml:space="preserve">the </w:t>
      </w:r>
      <w:r w:rsidR="0064062E">
        <w:t>listed</w:t>
      </w:r>
      <w:r>
        <w:t xml:space="preserve"> fields:</w:t>
      </w:r>
    </w:p>
    <w:p w14:paraId="3C1A94D6" w14:textId="77777777" w:rsidR="00B472E2" w:rsidRPr="00E2141F" w:rsidRDefault="00B472E2" w:rsidP="00DC39E0">
      <w:pPr>
        <w:pStyle w:val="BodyText2"/>
        <w:numPr>
          <w:ilvl w:val="0"/>
          <w:numId w:val="23"/>
        </w:numPr>
      </w:pPr>
      <w:r w:rsidRPr="00E2141F">
        <w:rPr>
          <w:b/>
          <w:bCs/>
        </w:rPr>
        <w:t>Start</w:t>
      </w:r>
      <w:r w:rsidRPr="00E2141F">
        <w:t xml:space="preserve"> </w:t>
      </w:r>
      <w:r w:rsidR="00251CED" w:rsidRPr="00E2141F">
        <w:rPr>
          <w:b/>
          <w:bCs/>
        </w:rPr>
        <w:t>Date</w:t>
      </w:r>
      <w:r w:rsidR="00251CED" w:rsidRPr="00E2141F">
        <w:t xml:space="preserve"> </w:t>
      </w:r>
      <w:r w:rsidRPr="00E2141F">
        <w:t xml:space="preserve">and </w:t>
      </w:r>
      <w:r w:rsidRPr="00E2141F">
        <w:rPr>
          <w:b/>
          <w:bCs/>
        </w:rPr>
        <w:t>End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: This refers to </w:t>
      </w:r>
      <w:r w:rsidR="002F4D55" w:rsidRPr="00E2141F">
        <w:t xml:space="preserve">the </w:t>
      </w:r>
      <w:r w:rsidR="00E2141F" w:rsidRPr="00E2141F">
        <w:t xml:space="preserve">registering </w:t>
      </w:r>
      <w:r w:rsidR="00F55B6A" w:rsidRPr="00E2141F">
        <w:t>date of</w:t>
      </w:r>
      <w:r w:rsidRPr="00E2141F">
        <w:t xml:space="preserve"> consignment</w:t>
      </w:r>
      <w:r w:rsidR="002F4D55" w:rsidRPr="00E2141F">
        <w:t>s</w:t>
      </w:r>
      <w:r w:rsidR="00933DCC" w:rsidRPr="00E2141F">
        <w:t xml:space="preserve"> in the system</w:t>
      </w:r>
      <w:r w:rsidRPr="00E2141F">
        <w:t xml:space="preserve">. </w:t>
      </w:r>
    </w:p>
    <w:p w14:paraId="62CCB3C7" w14:textId="1280F96F" w:rsidR="00B472E2" w:rsidRDefault="00B472E2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Transaction ID</w:t>
      </w:r>
      <w:r>
        <w:t xml:space="preserve">: Each consignment is assigned a </w:t>
      </w:r>
      <w:r w:rsidR="00453C7D">
        <w:t>unique</w:t>
      </w:r>
      <w:r>
        <w:t xml:space="preserve"> transaction ID. </w:t>
      </w:r>
      <w:r w:rsidR="004710C1">
        <w:t>Custom</w:t>
      </w:r>
      <w:r w:rsidR="00902BA9">
        <w:t xml:space="preserve"> </w:t>
      </w:r>
      <w:r>
        <w:t>can view a</w:t>
      </w:r>
      <w:r w:rsidR="009251E2">
        <w:t xml:space="preserve"> specific</w:t>
      </w:r>
      <w:r>
        <w:t xml:space="preserve"> consignment </w:t>
      </w:r>
      <w:r w:rsidR="00453C7D">
        <w:t>by entering its transaction ID</w:t>
      </w:r>
      <w:r>
        <w:t>.</w:t>
      </w:r>
    </w:p>
    <w:p w14:paraId="7A43ABCE" w14:textId="2F357A40" w:rsidR="004710C1" w:rsidRDefault="004710C1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Name</w:t>
      </w:r>
      <w:r w:rsidRPr="004710C1">
        <w:t>:</w:t>
      </w:r>
      <w:r>
        <w:t xml:space="preserve"> Name of the importer</w:t>
      </w:r>
    </w:p>
    <w:p w14:paraId="6219B18F" w14:textId="04B6C037" w:rsidR="00B472E2" w:rsidRDefault="00B472E2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Consignment Status</w:t>
      </w:r>
      <w:r>
        <w:t xml:space="preserve">: This refers to the status of the consignment </w:t>
      </w:r>
    </w:p>
    <w:p w14:paraId="0EBD93BE" w14:textId="6A4443A0" w:rsidR="00460413" w:rsidRDefault="00460413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Tax Paid</w:t>
      </w:r>
      <w:r w:rsidR="008E15E0">
        <w:rPr>
          <w:b/>
          <w:bCs/>
        </w:rPr>
        <w:t xml:space="preserve"> Status</w:t>
      </w:r>
      <w:r>
        <w:t xml:space="preserve">: This indicates whether tax is paid for the consignment. </w:t>
      </w:r>
      <w:r w:rsidR="004710C1">
        <w:t>Custom</w:t>
      </w:r>
      <w:r>
        <w:t xml:space="preserve"> can view</w:t>
      </w:r>
      <w:r w:rsidR="00902BA9">
        <w:t xml:space="preserve"> selective</w:t>
      </w:r>
      <w:r>
        <w:t xml:space="preserve"> consignments</w:t>
      </w:r>
      <w:r w:rsidR="00745F76">
        <w:t>.</w:t>
      </w:r>
    </w:p>
    <w:p w14:paraId="19D99CDE" w14:textId="77777777" w:rsidR="00460413" w:rsidRDefault="000A06E9" w:rsidP="00DC39E0">
      <w:pPr>
        <w:pStyle w:val="BodyText2"/>
        <w:numPr>
          <w:ilvl w:val="0"/>
          <w:numId w:val="31"/>
        </w:numPr>
      </w:pPr>
      <w:r>
        <w:t>C</w:t>
      </w:r>
      <w:r w:rsidR="00460413">
        <w:t xml:space="preserve">lick </w:t>
      </w:r>
      <w:r w:rsidR="00460413" w:rsidRPr="00054A1F">
        <w:rPr>
          <w:b/>
          <w:bCs/>
        </w:rPr>
        <w:t>FILTER</w:t>
      </w:r>
      <w:r w:rsidR="00460413">
        <w:t>.</w:t>
      </w:r>
    </w:p>
    <w:p w14:paraId="4C63B701" w14:textId="0F16115F" w:rsidR="00460413" w:rsidRDefault="004710C1" w:rsidP="00A119B1">
      <w:pPr>
        <w:pStyle w:val="BodyText2"/>
        <w:ind w:left="360"/>
      </w:pPr>
      <w:r>
        <w:t xml:space="preserve">The consignments </w:t>
      </w:r>
      <w:r w:rsidR="00460413">
        <w:t xml:space="preserve">that match </w:t>
      </w:r>
      <w:r w:rsidR="00C35747">
        <w:t xml:space="preserve">the filter </w:t>
      </w:r>
      <w:r w:rsidR="0064062E">
        <w:t>values</w:t>
      </w:r>
      <w:r w:rsidR="00460413">
        <w:t xml:space="preserve"> are shown in the dashboard.</w:t>
      </w:r>
    </w:p>
    <w:p w14:paraId="07ED1424" w14:textId="2F00712A" w:rsidR="004710C1" w:rsidRDefault="004710C1" w:rsidP="004710C1">
      <w:pPr>
        <w:pStyle w:val="BodyText2"/>
        <w:ind w:left="360"/>
      </w:pPr>
      <w:r w:rsidRPr="004710C1">
        <w:rPr>
          <w:noProof/>
        </w:rPr>
        <w:drawing>
          <wp:inline distT="0" distB="0" distL="0" distR="0" wp14:anchorId="34854BA7" wp14:editId="547887D9">
            <wp:extent cx="5278755" cy="1007745"/>
            <wp:effectExtent l="0" t="0" r="4445" b="8255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8.25.2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90B5" w14:textId="3F023039" w:rsidR="005271B7" w:rsidRDefault="005271B7" w:rsidP="007E53B8">
      <w:pPr>
        <w:pStyle w:val="FigureCaption"/>
      </w:pPr>
      <w:bookmarkStart w:id="201" w:name="_Toc463375308"/>
      <w:r>
        <w:t xml:space="preserve">Figure </w:t>
      </w:r>
      <w:r w:rsidR="00A14FF0">
        <w:t>25</w:t>
      </w:r>
      <w:r>
        <w:t xml:space="preserve">: </w:t>
      </w:r>
      <w:r w:rsidR="004710C1">
        <w:t xml:space="preserve">Filtered </w:t>
      </w:r>
      <w:r>
        <w:t>Consignment</w:t>
      </w:r>
      <w:bookmarkEnd w:id="201"/>
      <w:r>
        <w:t xml:space="preserve"> </w:t>
      </w:r>
    </w:p>
    <w:p w14:paraId="016C4673" w14:textId="77777777" w:rsidR="00FF11C2" w:rsidRPr="002460BA" w:rsidRDefault="00FF11C2" w:rsidP="002460BA">
      <w:pPr>
        <w:pStyle w:val="BodyText2"/>
      </w:pPr>
    </w:p>
    <w:p w14:paraId="31D76353" w14:textId="77777777" w:rsidR="00460413" w:rsidRDefault="00460413" w:rsidP="002A39C9">
      <w:pPr>
        <w:pStyle w:val="Heading2"/>
      </w:pPr>
      <w:bookmarkStart w:id="202" w:name="_Toc31900107"/>
      <w:bookmarkStart w:id="203" w:name="_Toc31900174"/>
      <w:bookmarkStart w:id="204" w:name="_Toc31900296"/>
      <w:bookmarkStart w:id="205" w:name="_Toc463375354"/>
      <w:r>
        <w:t xml:space="preserve">Export </w:t>
      </w:r>
      <w:r w:rsidR="00EE5A16">
        <w:t>C</w:t>
      </w:r>
      <w:r>
        <w:t>onsignments</w:t>
      </w:r>
      <w:bookmarkEnd w:id="202"/>
      <w:bookmarkEnd w:id="203"/>
      <w:bookmarkEnd w:id="204"/>
      <w:bookmarkEnd w:id="205"/>
    </w:p>
    <w:p w14:paraId="2F0A2DD0" w14:textId="0651003D" w:rsidR="009251E2" w:rsidRDefault="004710C1" w:rsidP="00460413">
      <w:pPr>
        <w:pStyle w:val="BodyText2"/>
      </w:pPr>
      <w:r>
        <w:t>Customs</w:t>
      </w:r>
      <w:r w:rsidR="00976ADF">
        <w:t xml:space="preserve"> can</w:t>
      </w:r>
      <w:r w:rsidR="009251E2">
        <w:t xml:space="preserve"> </w:t>
      </w:r>
      <w:r w:rsidR="00F55B6A">
        <w:t xml:space="preserve">download </w:t>
      </w:r>
      <w:r w:rsidR="009251E2">
        <w:t>all the uploaded consignment</w:t>
      </w:r>
      <w:r w:rsidR="00933DCC">
        <w:t>s</w:t>
      </w:r>
      <w:r w:rsidR="009915B5">
        <w:t xml:space="preserve"> </w:t>
      </w:r>
      <w:r w:rsidR="0064062E">
        <w:t xml:space="preserve">in a </w:t>
      </w:r>
      <w:r w:rsidR="002F3BCD" w:rsidRPr="002F4D55">
        <w:rPr>
          <w:b/>
          <w:bCs/>
        </w:rPr>
        <w:t>.csv</w:t>
      </w:r>
      <w:r w:rsidR="002F3BCD">
        <w:t xml:space="preserve"> </w:t>
      </w:r>
      <w:r w:rsidR="0064062E">
        <w:t>file.</w:t>
      </w:r>
      <w:r w:rsidR="009915B5">
        <w:t xml:space="preserve"> This is done using an export utility.</w:t>
      </w:r>
    </w:p>
    <w:p w14:paraId="348C4E8E" w14:textId="77777777" w:rsidR="00166A7A" w:rsidRPr="00166A7A" w:rsidRDefault="00166A7A" w:rsidP="00460413">
      <w:pPr>
        <w:pStyle w:val="BodyText2"/>
        <w:rPr>
          <w:u w:val="single"/>
        </w:rPr>
      </w:pPr>
      <w:r w:rsidRPr="00166A7A">
        <w:rPr>
          <w:u w:val="single"/>
        </w:rPr>
        <w:t>To export the uploaded consignment</w:t>
      </w:r>
      <w:r w:rsidR="00A119B1">
        <w:rPr>
          <w:u w:val="single"/>
        </w:rPr>
        <w:t>s</w:t>
      </w:r>
      <w:r w:rsidRPr="00166A7A">
        <w:rPr>
          <w:u w:val="single"/>
        </w:rPr>
        <w:t>:</w:t>
      </w:r>
    </w:p>
    <w:p w14:paraId="05AE7272" w14:textId="77777777" w:rsidR="000305F0" w:rsidRDefault="00460413" w:rsidP="00DC39E0">
      <w:pPr>
        <w:pStyle w:val="BodyText2"/>
        <w:numPr>
          <w:ilvl w:val="0"/>
          <w:numId w:val="39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</w:t>
      </w:r>
      <w:r w:rsidR="001612D1">
        <w:t xml:space="preserve">(seen on the top right corner of the </w:t>
      </w:r>
      <w:r w:rsidR="001612D1" w:rsidRPr="00D60A13">
        <w:rPr>
          <w:b/>
          <w:bCs/>
        </w:rPr>
        <w:t xml:space="preserve">Consignment </w:t>
      </w:r>
      <w:r w:rsidR="001612D1">
        <w:t>page)</w:t>
      </w:r>
      <w:r>
        <w:t>.</w:t>
      </w:r>
    </w:p>
    <w:p w14:paraId="10693ADF" w14:textId="575905A0" w:rsidR="00EE7A3F" w:rsidRDefault="004710C1" w:rsidP="00EE7A3F">
      <w:pPr>
        <w:pStyle w:val="BodyText2"/>
        <w:ind w:left="70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5A2EF3" wp14:editId="13FB7BB3">
                <wp:simplePos x="0" y="0"/>
                <wp:positionH relativeFrom="column">
                  <wp:posOffset>1600200</wp:posOffset>
                </wp:positionH>
                <wp:positionV relativeFrom="paragraph">
                  <wp:posOffset>494665</wp:posOffset>
                </wp:positionV>
                <wp:extent cx="429895" cy="193040"/>
                <wp:effectExtent l="0" t="0" r="27305" b="35560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" cy="193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B94EA" id="Rectangle 462" o:spid="_x0000_s1026" style="position:absolute;margin-left:126pt;margin-top:38.95pt;width:33.85pt;height:1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E2EF77F" wp14:editId="0D39BC58">
            <wp:extent cx="5278755" cy="1668780"/>
            <wp:effectExtent l="0" t="0" r="4445" b="762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15.5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48BA" w14:textId="77777777" w:rsidR="00EE7A3F" w:rsidRDefault="00EE7A3F" w:rsidP="007E53B8">
      <w:pPr>
        <w:pStyle w:val="FigureCaption"/>
      </w:pPr>
      <w:bookmarkStart w:id="206" w:name="_Toc463375309"/>
      <w:r>
        <w:t xml:space="preserve">Figure </w:t>
      </w:r>
      <w:r w:rsidR="00A14FF0">
        <w:t>26</w:t>
      </w:r>
      <w:r>
        <w:t>: Consignment</w:t>
      </w:r>
      <w:bookmarkEnd w:id="206"/>
    </w:p>
    <w:p w14:paraId="2F66E33F" w14:textId="77777777" w:rsidR="00166A7A" w:rsidRDefault="00166A7A" w:rsidP="00EE7A3F">
      <w:pPr>
        <w:pStyle w:val="BodyText2"/>
        <w:ind w:left="360"/>
      </w:pPr>
      <w:r>
        <w:t>The following page appears.</w:t>
      </w:r>
    </w:p>
    <w:p w14:paraId="1928B7A7" w14:textId="77777777" w:rsidR="00166A7A" w:rsidRDefault="00166A7A" w:rsidP="00166A7A">
      <w:pPr>
        <w:pStyle w:val="BodyText2"/>
        <w:jc w:val="center"/>
      </w:pPr>
      <w:r>
        <w:rPr>
          <w:noProof/>
        </w:rPr>
        <w:drawing>
          <wp:inline distT="0" distB="0" distL="0" distR="0" wp14:anchorId="5959CA2B" wp14:editId="64ADAC1C">
            <wp:extent cx="3453204" cy="2552022"/>
            <wp:effectExtent l="19050" t="19050" r="13970" b="20320"/>
            <wp:docPr id="454" name="Picture 4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exportconsignmentdump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19" cy="2563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A2FA3" w14:textId="77777777" w:rsidR="00E529CF" w:rsidRDefault="00E529CF" w:rsidP="007E53B8">
      <w:pPr>
        <w:pStyle w:val="FigureCaption"/>
      </w:pPr>
      <w:bookmarkStart w:id="207" w:name="_Toc463375310"/>
      <w:r>
        <w:t xml:space="preserve">Figure </w:t>
      </w:r>
      <w:r w:rsidR="00E33E46">
        <w:t>2</w:t>
      </w:r>
      <w:r w:rsidR="00A14FF0">
        <w:t>7</w:t>
      </w:r>
      <w:r>
        <w:t>: Open or Save</w:t>
      </w:r>
      <w:r w:rsidR="000F5679">
        <w:t xml:space="preserve"> Exported Consignment</w:t>
      </w:r>
      <w:r>
        <w:t xml:space="preserve"> File</w:t>
      </w:r>
      <w:bookmarkEnd w:id="207"/>
      <w:r>
        <w:t xml:space="preserve"> </w:t>
      </w:r>
    </w:p>
    <w:p w14:paraId="69A2579E" w14:textId="77777777" w:rsidR="00166A7A" w:rsidRDefault="00166A7A" w:rsidP="00DC39E0">
      <w:pPr>
        <w:pStyle w:val="BodyText2"/>
        <w:numPr>
          <w:ilvl w:val="0"/>
          <w:numId w:val="39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166A7A">
        <w:rPr>
          <w:b/>
          <w:bCs/>
        </w:rPr>
        <w:t>pen with</w:t>
      </w:r>
      <w:r>
        <w:t xml:space="preserve"> to view the</w:t>
      </w:r>
      <w:r w:rsidR="002F3BCD">
        <w:t xml:space="preserve"> </w:t>
      </w:r>
      <w:r w:rsidR="002F3BCD" w:rsidRPr="002F4D55">
        <w:rPr>
          <w:b/>
          <w:bCs/>
        </w:rPr>
        <w:t>.csv</w:t>
      </w:r>
      <w:r w:rsidR="002F3BCD">
        <w:t xml:space="preserve"> as an</w:t>
      </w:r>
      <w:r>
        <w:t xml:space="preserve"> Excel file.</w:t>
      </w:r>
    </w:p>
    <w:p w14:paraId="14083100" w14:textId="1BC209EC" w:rsidR="0036447D" w:rsidRDefault="00F640C7" w:rsidP="00166A7A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7E0370CE" wp14:editId="10F03283">
            <wp:extent cx="5278755" cy="723900"/>
            <wp:effectExtent l="0" t="0" r="4445" b="1270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8.32.39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965C" w14:textId="77777777" w:rsidR="000305F0" w:rsidRDefault="000F2A8D" w:rsidP="007E53B8">
      <w:pPr>
        <w:pStyle w:val="FigureCaption"/>
      </w:pPr>
      <w:r>
        <w:t xml:space="preserve">             </w:t>
      </w:r>
      <w:bookmarkStart w:id="208" w:name="_Toc463375311"/>
      <w:r w:rsidR="000E2A1E">
        <w:t xml:space="preserve">Figure </w:t>
      </w:r>
      <w:r w:rsidR="00E33E46">
        <w:t>2</w:t>
      </w:r>
      <w:r w:rsidR="00A14FF0">
        <w:t>8</w:t>
      </w:r>
      <w:r w:rsidR="000E2A1E">
        <w:t>: Export</w:t>
      </w:r>
      <w:r w:rsidR="000F5679">
        <w:t>ed Consignments</w:t>
      </w:r>
      <w:bookmarkEnd w:id="208"/>
    </w:p>
    <w:p w14:paraId="2A30F43B" w14:textId="77777777" w:rsidR="000305F0" w:rsidRDefault="00976ADF" w:rsidP="000305F0">
      <w:pPr>
        <w:pStyle w:val="BodyText2"/>
      </w:pPr>
      <w:r>
        <w:t>Filtered data can also be exported</w:t>
      </w:r>
      <w:r w:rsidR="00F55B6A">
        <w:t>.</w:t>
      </w:r>
      <w:r w:rsidR="002F4D55">
        <w:t xml:space="preserve"> To do this, filter specific data</w:t>
      </w:r>
      <w:r>
        <w:t xml:space="preserve"> by defining specific filter values</w:t>
      </w:r>
      <w:r w:rsidR="002F4D55">
        <w:t xml:space="preserve">. Refer to </w:t>
      </w:r>
      <w:r w:rsidR="002F4D55" w:rsidRPr="002F4D55">
        <w:rPr>
          <w:i/>
          <w:iCs/>
        </w:rPr>
        <w:t>Filter Consignments</w:t>
      </w:r>
      <w:r w:rsidR="002F4D55">
        <w:t xml:space="preserve"> for information and then use the export feature</w:t>
      </w:r>
      <w:r w:rsidR="00AF78AF">
        <w:t xml:space="preserve"> to export the filtered data</w:t>
      </w:r>
      <w:r w:rsidR="002F4D55">
        <w:t>.</w:t>
      </w:r>
    </w:p>
    <w:p w14:paraId="331646BD" w14:textId="77777777" w:rsidR="00902BA9" w:rsidRDefault="00902BA9" w:rsidP="000305F0">
      <w:pPr>
        <w:pStyle w:val="BodyText2"/>
      </w:pPr>
    </w:p>
    <w:p w14:paraId="78A48930" w14:textId="77777777" w:rsidR="00274AEA" w:rsidRDefault="00274AEA" w:rsidP="000305F0">
      <w:pPr>
        <w:pStyle w:val="BodyText2"/>
      </w:pPr>
    </w:p>
    <w:p w14:paraId="5918CEB4" w14:textId="77777777" w:rsidR="00274AEA" w:rsidRDefault="00274AEA" w:rsidP="000305F0">
      <w:pPr>
        <w:pStyle w:val="BodyText2"/>
      </w:pPr>
    </w:p>
    <w:p w14:paraId="27BEC122" w14:textId="77777777" w:rsidR="000305F0" w:rsidRDefault="008C008C" w:rsidP="008C008C">
      <w:pPr>
        <w:pStyle w:val="Heading2"/>
      </w:pPr>
      <w:bookmarkStart w:id="209" w:name="_Toc31900108"/>
      <w:bookmarkStart w:id="210" w:name="_Toc31900175"/>
      <w:bookmarkStart w:id="211" w:name="_Toc31900297"/>
      <w:bookmarkStart w:id="212" w:name="_Toc463375355"/>
      <w:r>
        <w:t>Stock Management</w:t>
      </w:r>
      <w:bookmarkEnd w:id="209"/>
      <w:bookmarkEnd w:id="210"/>
      <w:bookmarkEnd w:id="211"/>
      <w:bookmarkEnd w:id="212"/>
    </w:p>
    <w:p w14:paraId="585F9393" w14:textId="0238536D" w:rsidR="00825279" w:rsidRPr="005C3C28" w:rsidRDefault="001E28A1" w:rsidP="005A4FFC">
      <w:pPr>
        <w:pStyle w:val="BodyText2"/>
      </w:pPr>
      <w:r>
        <w:t xml:space="preserve">In case </w:t>
      </w:r>
      <w:r w:rsidR="008C008C" w:rsidRPr="005C3C28">
        <w:t xml:space="preserve">the importer </w:t>
      </w:r>
      <w:r>
        <w:t xml:space="preserve">does not </w:t>
      </w:r>
      <w:r w:rsidR="005A4FFC">
        <w:t>pay</w:t>
      </w:r>
      <w:r w:rsidR="008C008C" w:rsidRPr="005C3C28">
        <w:t xml:space="preserve"> tax </w:t>
      </w:r>
      <w:r w:rsidR="00F55B6A" w:rsidRPr="005C3C28">
        <w:t>for the</w:t>
      </w:r>
      <w:r w:rsidR="008C008C" w:rsidRPr="005C3C28">
        <w:t xml:space="preserve"> consignment, stock is </w:t>
      </w:r>
      <w:r w:rsidR="007F7176">
        <w:t xml:space="preserve">made </w:t>
      </w:r>
      <w:r w:rsidR="00F55B6A" w:rsidRPr="005C3C28">
        <w:t xml:space="preserve">available for </w:t>
      </w:r>
      <w:r w:rsidR="008C008C" w:rsidRPr="005C3C28">
        <w:t>sale in the market</w:t>
      </w:r>
      <w:r w:rsidR="005A4FFC">
        <w:t xml:space="preserve"> by customs</w:t>
      </w:r>
      <w:r w:rsidR="008C008C" w:rsidRPr="005C3C28">
        <w:t>.</w:t>
      </w:r>
      <w:r w:rsidR="005A4FFC">
        <w:t xml:space="preserve"> Custom can auction the devices and can sale the stock to existing distributors/retailer in the market. </w:t>
      </w:r>
      <w:r w:rsidR="008C008C" w:rsidRPr="005C3C28">
        <w:t xml:space="preserve"> </w:t>
      </w:r>
    </w:p>
    <w:p w14:paraId="65AD53EE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4579B005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6862927F" w14:textId="7F0C572B" w:rsidR="00934D4F" w:rsidRDefault="005A4FFC" w:rsidP="000F2A8D">
      <w:pPr>
        <w:pStyle w:val="BodyText2"/>
        <w:ind w:left="360" w:firstLine="426"/>
        <w:jc w:val="center"/>
      </w:pPr>
      <w:r>
        <w:rPr>
          <w:noProof/>
        </w:rPr>
        <w:drawing>
          <wp:inline distT="0" distB="0" distL="0" distR="0" wp14:anchorId="17790123" wp14:editId="3F3DDDFB">
            <wp:extent cx="5278755" cy="972185"/>
            <wp:effectExtent l="0" t="0" r="4445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8.42.26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6E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0F7487" wp14:editId="2DF6306B">
                <wp:simplePos x="0" y="0"/>
                <wp:positionH relativeFrom="column">
                  <wp:posOffset>502285</wp:posOffset>
                </wp:positionH>
                <wp:positionV relativeFrom="paragraph">
                  <wp:posOffset>662940</wp:posOffset>
                </wp:positionV>
                <wp:extent cx="701749" cy="148856"/>
                <wp:effectExtent l="0" t="0" r="22225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1488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4F69D" id="Rectangle 18" o:spid="_x0000_s1026" style="position:absolute;margin-left:39.55pt;margin-top:52.2pt;width:55.25pt;height:1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" filled="f" strokecolor="#ffc000 [3207]" strokeweight="2pt"/>
            </w:pict>
          </mc:Fallback>
        </mc:AlternateContent>
      </w:r>
    </w:p>
    <w:p w14:paraId="289AF472" w14:textId="3091DA4F" w:rsidR="00DB7910" w:rsidRDefault="000F2A8D" w:rsidP="007E53B8">
      <w:pPr>
        <w:pStyle w:val="FigureCaption"/>
      </w:pPr>
      <w:r>
        <w:t xml:space="preserve">                                          </w:t>
      </w:r>
      <w:bookmarkStart w:id="213" w:name="_Toc463375312"/>
      <w:r w:rsidR="00DB7910">
        <w:t xml:space="preserve">Figure </w:t>
      </w:r>
      <w:r w:rsidR="00E33E46">
        <w:t>2</w:t>
      </w:r>
      <w:r w:rsidR="00A14FF0">
        <w:t>9</w:t>
      </w:r>
      <w:r w:rsidR="00DB7910">
        <w:t xml:space="preserve">: </w:t>
      </w:r>
      <w:r w:rsidR="005A4FFC">
        <w:t>Stock Management</w:t>
      </w:r>
      <w:r w:rsidR="00DB7910">
        <w:t xml:space="preserve"> Page</w:t>
      </w:r>
      <w:bookmarkEnd w:id="213"/>
    </w:p>
    <w:p w14:paraId="2665E319" w14:textId="68942B56" w:rsidR="00EE7A3F" w:rsidRDefault="00EE7A3F" w:rsidP="00DC39E0">
      <w:pPr>
        <w:pStyle w:val="BodyText2"/>
        <w:numPr>
          <w:ilvl w:val="0"/>
          <w:numId w:val="34"/>
        </w:numPr>
        <w:ind w:left="360"/>
      </w:pPr>
      <w:r>
        <w:t>Click</w:t>
      </w:r>
      <w:r w:rsidR="006A6E2C">
        <w:t xml:space="preserve"> </w:t>
      </w:r>
      <w:r w:rsidR="005A4FFC">
        <w:rPr>
          <w:b/>
          <w:bCs/>
        </w:rPr>
        <w:t>Assign</w:t>
      </w:r>
      <w:r w:rsidR="006A6E2C" w:rsidRPr="00DB7910">
        <w:rPr>
          <w:b/>
          <w:bCs/>
        </w:rPr>
        <w:t xml:space="preserve"> Stock</w:t>
      </w:r>
      <w:r w:rsidR="006A6E2C">
        <w:t>.</w:t>
      </w:r>
    </w:p>
    <w:p w14:paraId="2DC5F5B3" w14:textId="5C04F25C" w:rsidR="009716E6" w:rsidRDefault="009B71C4" w:rsidP="00A119B1">
      <w:pPr>
        <w:pStyle w:val="BodyText2"/>
        <w:ind w:left="360"/>
      </w:pPr>
      <w:r>
        <w:t xml:space="preserve">The </w:t>
      </w:r>
      <w:r w:rsidR="005A4FFC">
        <w:rPr>
          <w:b/>
          <w:bCs/>
        </w:rPr>
        <w:t>Assign</w:t>
      </w:r>
      <w:r w:rsidRPr="006A6E2C">
        <w:rPr>
          <w:b/>
          <w:bCs/>
        </w:rPr>
        <w:t xml:space="preserve"> Stock</w:t>
      </w:r>
      <w:r>
        <w:t xml:space="preserve"> </w:t>
      </w:r>
      <w:r w:rsidR="0081773C">
        <w:t xml:space="preserve">page </w:t>
      </w:r>
      <w:r>
        <w:t>appears.</w:t>
      </w:r>
    </w:p>
    <w:p w14:paraId="1E6F8FAC" w14:textId="7F99242D" w:rsidR="007839B9" w:rsidRDefault="005A4FFC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310DDD31" wp14:editId="00C2670B">
            <wp:extent cx="5278755" cy="1675765"/>
            <wp:effectExtent l="0" t="0" r="4445" b="635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8.43.3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370" w14:textId="677EB4D6" w:rsidR="00DB7910" w:rsidRDefault="00DB7910" w:rsidP="007E53B8">
      <w:pPr>
        <w:pStyle w:val="FigureCaption"/>
      </w:pPr>
      <w:bookmarkStart w:id="214" w:name="_Toc463375313"/>
      <w:r>
        <w:t xml:space="preserve">Figure </w:t>
      </w:r>
      <w:r w:rsidR="00A14FF0">
        <w:t>3</w:t>
      </w:r>
      <w:r w:rsidR="00B26381">
        <w:t>0</w:t>
      </w:r>
      <w:r>
        <w:t xml:space="preserve">: </w:t>
      </w:r>
      <w:r w:rsidR="005A4FFC">
        <w:t>Assign</w:t>
      </w:r>
      <w:r>
        <w:t xml:space="preserve"> Stock</w:t>
      </w:r>
      <w:bookmarkEnd w:id="214"/>
    </w:p>
    <w:p w14:paraId="24AA443E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t>Enter the following information:</w:t>
      </w:r>
    </w:p>
    <w:p w14:paraId="3308CF39" w14:textId="26951BDB" w:rsidR="00F15755" w:rsidRDefault="005A4FFC" w:rsidP="00780668">
      <w:pPr>
        <w:pStyle w:val="BodyText2"/>
        <w:numPr>
          <w:ilvl w:val="1"/>
          <w:numId w:val="34"/>
        </w:numPr>
      </w:pPr>
      <w:r>
        <w:rPr>
          <w:b/>
          <w:bCs/>
        </w:rPr>
        <w:t>Assigned</w:t>
      </w:r>
      <w:r w:rsidR="00D74C7A" w:rsidRPr="00EE7A3F">
        <w:rPr>
          <w:b/>
          <w:bCs/>
        </w:rPr>
        <w:t xml:space="preserve"> ID</w:t>
      </w:r>
      <w:r w:rsidR="00D74C7A">
        <w:t xml:space="preserve">: Enter the </w:t>
      </w:r>
      <w:r>
        <w:t>assignee</w:t>
      </w:r>
      <w:r w:rsidR="00D74C7A">
        <w:t xml:space="preserve"> </w:t>
      </w:r>
      <w:r w:rsidR="007E274A">
        <w:t>ID</w:t>
      </w:r>
      <w:r w:rsidR="00D74C7A">
        <w:t xml:space="preserve">. </w:t>
      </w:r>
    </w:p>
    <w:p w14:paraId="7402893B" w14:textId="43399937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A4FFC">
        <w:rPr>
          <w:b/>
        </w:rPr>
        <w:t>Assignee</w:t>
      </w:r>
      <w:r w:rsidR="00D74C7A" w:rsidRPr="00E648E0">
        <w:rPr>
          <w:b/>
        </w:rPr>
        <w:t xml:space="preserve"> Name</w:t>
      </w:r>
      <w:r w:rsidR="00D74C7A">
        <w:t>: Enter the supplier name.</w:t>
      </w:r>
      <w:r w:rsidR="007E274A">
        <w:t xml:space="preserve"> </w:t>
      </w:r>
    </w:p>
    <w:p w14:paraId="2057A03C" w14:textId="3EC3FEBA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A4FFC" w:rsidRPr="005A4FFC">
        <w:rPr>
          <w:b/>
          <w:bCs/>
        </w:rPr>
        <w:t>IMEI</w:t>
      </w:r>
      <w:r w:rsidR="005A4FFC">
        <w:rPr>
          <w:b/>
          <w:bCs/>
          <w:color w:val="FF0000"/>
        </w:rPr>
        <w:t xml:space="preserve"> 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</w:t>
      </w:r>
      <w:r w:rsidR="00D74C7A" w:rsidRPr="005C3C28">
        <w:t>.</w:t>
      </w:r>
      <w:r w:rsidR="007E274A">
        <w:t xml:space="preserve"> </w:t>
      </w:r>
    </w:p>
    <w:p w14:paraId="081789D8" w14:textId="657FE4F0" w:rsidR="005A4FFC" w:rsidRPr="005C3C28" w:rsidRDefault="005A4FFC" w:rsidP="00780668">
      <w:pPr>
        <w:pStyle w:val="BodyText2"/>
        <w:numPr>
          <w:ilvl w:val="1"/>
          <w:numId w:val="34"/>
        </w:numPr>
      </w:pPr>
      <w:r>
        <w:rPr>
          <w:b/>
          <w:bCs/>
          <w:color w:val="FF0000"/>
        </w:rPr>
        <w:t>*</w:t>
      </w:r>
      <w:r w:rsidRPr="005A4FFC">
        <w:rPr>
          <w:b/>
          <w:bCs/>
        </w:rPr>
        <w:t>Device Quantity</w:t>
      </w:r>
      <w:r w:rsidRPr="005A4FFC">
        <w:t>:</w:t>
      </w:r>
      <w:r>
        <w:t xml:space="preserve"> Enter the total quantity of devices.</w:t>
      </w:r>
    </w:p>
    <w:p w14:paraId="5CAAE4C1" w14:textId="767EB68F" w:rsidR="00D74C7A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Invoice</w:t>
      </w:r>
      <w:r w:rsidR="005A4FFC">
        <w:rPr>
          <w:b/>
          <w:bCs/>
        </w:rPr>
        <w:t xml:space="preserve"> Number</w:t>
      </w:r>
      <w:r>
        <w:t>: Enter the invoice number.</w:t>
      </w:r>
    </w:p>
    <w:p w14:paraId="23169A7B" w14:textId="0E0E3213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lastRenderedPageBreak/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35311668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373576B0" w14:textId="77777777" w:rsidR="00B04A56" w:rsidRDefault="00145467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7084B1F2" wp14:editId="2DAB922B">
            <wp:extent cx="4840605" cy="450695"/>
            <wp:effectExtent l="19050" t="19050" r="17145" b="2603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ample format.gif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38" cy="45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70ECA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249F0E7C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04FB803F" w14:textId="77777777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or </w:t>
      </w:r>
      <w:r w:rsidR="005B283F" w:rsidRPr="006A6E2C">
        <w:t>ESN</w:t>
      </w:r>
      <w:r w:rsidR="005B283F">
        <w:t xml:space="preserve"> (</w:t>
      </w:r>
      <w:r w:rsidR="005B283F" w:rsidRPr="006A6E2C">
        <w:t>Electronic Serial Number</w:t>
      </w:r>
      <w:r w:rsidR="005B283F">
        <w:t>) or M</w:t>
      </w:r>
      <w:r w:rsidR="005B283F" w:rsidRPr="006A6E2C">
        <w:t>EID (/Mobile equipment identifier)</w:t>
      </w:r>
    </w:p>
    <w:p w14:paraId="3F739228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>: Whether the device supports multiple SIMS</w:t>
      </w:r>
      <w:r w:rsidR="001B4EF8">
        <w:t xml:space="preserve"> (Y/N)</w:t>
      </w:r>
      <w:r w:rsidR="005B283F">
        <w:t xml:space="preserve">. </w:t>
      </w:r>
    </w:p>
    <w:p w14:paraId="4FBAD4E2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4D85BF76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IMEI/ESN/MEID</w:t>
      </w:r>
      <w:r w:rsidR="005B283F">
        <w:t>: Value of IMEI or ESN or MEID</w:t>
      </w:r>
    </w:p>
    <w:p w14:paraId="1F0EF826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1C527AF6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2343E8D7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7F483FCA" w14:textId="77777777" w:rsidR="0036447D" w:rsidRDefault="0036447D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2A133BD6" wp14:editId="3EEB4DC5">
            <wp:extent cx="5278755" cy="1313180"/>
            <wp:effectExtent l="19050" t="19050" r="17145" b="2032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putFil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437B9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2F9A7A1E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544B966E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72D6E960" w14:textId="77777777" w:rsidR="00505D26" w:rsidRDefault="00505D26" w:rsidP="00A119B1">
      <w:pPr>
        <w:pStyle w:val="BodyText2"/>
        <w:ind w:left="360"/>
      </w:pPr>
    </w:p>
    <w:p w14:paraId="39C40BE6" w14:textId="77777777" w:rsidR="00505D26" w:rsidRDefault="00505D26" w:rsidP="00A119B1">
      <w:pPr>
        <w:pStyle w:val="BodyText2"/>
        <w:ind w:left="360"/>
      </w:pPr>
    </w:p>
    <w:p w14:paraId="3109527E" w14:textId="77777777" w:rsidR="00C24A9A" w:rsidRDefault="00C24A9A" w:rsidP="00A119B1">
      <w:pPr>
        <w:pStyle w:val="BodyText2"/>
        <w:ind w:left="360"/>
      </w:pPr>
      <w:r>
        <w:t xml:space="preserve">The uploaded stock appears </w:t>
      </w:r>
      <w:r w:rsidR="006B304F">
        <w:t xml:space="preserve">on top </w:t>
      </w:r>
      <w:r>
        <w:t>o</w:t>
      </w:r>
      <w:r w:rsidR="006B304F">
        <w:t>f</w:t>
      </w:r>
      <w:r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>
        <w:t>.</w:t>
      </w:r>
    </w:p>
    <w:p w14:paraId="4DAE80BE" w14:textId="046FC87E" w:rsidR="00C24A9A" w:rsidRDefault="000B656E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4F6B4E55" wp14:editId="16D6DC15">
            <wp:extent cx="5278755" cy="1232535"/>
            <wp:effectExtent l="0" t="0" r="4445" b="12065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8.49.1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D21D" w14:textId="401A48C4" w:rsidR="00EE7A3F" w:rsidRDefault="00DB7910" w:rsidP="007E53B8">
      <w:pPr>
        <w:pStyle w:val="FigureCaption"/>
      </w:pPr>
      <w:bookmarkStart w:id="215" w:name="_Toc463375314"/>
      <w:r>
        <w:t xml:space="preserve">Figure </w:t>
      </w:r>
      <w:r w:rsidR="00B26381">
        <w:t>31</w:t>
      </w:r>
      <w:r>
        <w:t>: Stock Management</w:t>
      </w:r>
      <w:bookmarkEnd w:id="215"/>
    </w:p>
    <w:p w14:paraId="6DC27B3F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3DCED64E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8FF227C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EDADFF7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5728C2AC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300446E" w14:textId="7FCB26B5" w:rsidR="00C24A9A" w:rsidRPr="00B708C5" w:rsidRDefault="000B656E" w:rsidP="00DF1689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</w:p>
        </w:tc>
        <w:tc>
          <w:tcPr>
            <w:tcW w:w="4979" w:type="dxa"/>
            <w:shd w:val="clear" w:color="auto" w:fill="auto"/>
          </w:tcPr>
          <w:p w14:paraId="7C4DFE7C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0B656E" w:rsidRPr="003D50EC" w14:paraId="0370192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5160567" w14:textId="7E823872" w:rsidR="000B656E" w:rsidRDefault="000B656E" w:rsidP="00DF1689">
            <w:pPr>
              <w:pStyle w:val="ListBullet1"/>
              <w:numPr>
                <w:ilvl w:val="0"/>
                <w:numId w:val="0"/>
              </w:numPr>
            </w:pPr>
            <w:r>
              <w:t>Assigned To</w:t>
            </w:r>
          </w:p>
        </w:tc>
        <w:tc>
          <w:tcPr>
            <w:tcW w:w="4979" w:type="dxa"/>
            <w:shd w:val="clear" w:color="auto" w:fill="auto"/>
          </w:tcPr>
          <w:p w14:paraId="18DA22A7" w14:textId="04B3CC27" w:rsidR="000B656E" w:rsidRDefault="000B656E" w:rsidP="0063650F">
            <w:pPr>
              <w:pStyle w:val="BodyText2"/>
            </w:pPr>
            <w:r>
              <w:t>This is the name of the distributor/retailer to whom the stock is assigned.</w:t>
            </w:r>
          </w:p>
        </w:tc>
      </w:tr>
      <w:tr w:rsidR="00C24A9A" w:rsidRPr="003D50EC" w14:paraId="5F832B3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C1226A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795225DB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0A248FB3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E3E6B3C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4BA4BE47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179F3AA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7A97AB4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7BD51976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393ECE69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39816671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3443BDCA" w14:textId="77777777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Rejected by System If the stock does not have valid information, an error file is generated. The importer can view the file and fix the errors in the consignment.</w:t>
            </w:r>
          </w:p>
          <w:p w14:paraId="25D4C5D3" w14:textId="2919C6FB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</w:t>
            </w:r>
            <w:r>
              <w:lastRenderedPageBreak/>
              <w:t xml:space="preserve">CEIR </w:t>
            </w:r>
            <w:r w:rsidR="007B07C6">
              <w:t>Admin</w:t>
            </w:r>
            <w:r>
              <w:t>.</w:t>
            </w:r>
          </w:p>
          <w:p w14:paraId="6EB60884" w14:textId="7D4FAD30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 xml:space="preserve">: The stock is approved by the CEIR </w:t>
            </w:r>
            <w:r w:rsidR="007B07C6">
              <w:t>Admin</w:t>
            </w:r>
            <w:r w:rsidR="00505D26">
              <w:t>.</w:t>
            </w:r>
          </w:p>
          <w:p w14:paraId="58719A20" w14:textId="3B08DBBE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</w:t>
            </w:r>
            <w:r w:rsidR="007B07C6">
              <w:t>Admin</w:t>
            </w:r>
            <w:r w:rsidRPr="00923F72">
              <w:t xml:space="preserve"> reviews the details and rejects the stock if there is a problem. </w:t>
            </w:r>
          </w:p>
          <w:p w14:paraId="1932A64D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4722A84C" w14:textId="60B852B8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 xml:space="preserve">: The CEIR </w:t>
            </w:r>
            <w:r w:rsidR="007B07C6">
              <w:t>Admin</w:t>
            </w:r>
            <w:r w:rsidR="001267E7" w:rsidRPr="001267E7">
              <w:t xml:space="preserve"> can withdraw stock.</w:t>
            </w:r>
          </w:p>
        </w:tc>
      </w:tr>
      <w:tr w:rsidR="00C24A9A" w:rsidRPr="003D50EC" w14:paraId="016751A7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29A3112" w14:textId="5506F557" w:rsidR="00C24A9A" w:rsidRPr="003D50EC" w:rsidRDefault="000B656E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 xml:space="preserve">IMEI </w:t>
            </w:r>
            <w:r w:rsidR="00C24A9A">
              <w:t>Quantity</w:t>
            </w:r>
          </w:p>
        </w:tc>
        <w:tc>
          <w:tcPr>
            <w:tcW w:w="4979" w:type="dxa"/>
            <w:shd w:val="clear" w:color="auto" w:fill="auto"/>
          </w:tcPr>
          <w:p w14:paraId="00596AEA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</w:t>
            </w:r>
            <w:r w:rsidR="003C68FE">
              <w:t xml:space="preserve">or MEIDs or ESNs </w:t>
            </w:r>
            <w:r>
              <w:t xml:space="preserve">in the </w:t>
            </w:r>
            <w:r w:rsidR="008804F6">
              <w:t>stock</w:t>
            </w:r>
            <w:r>
              <w:t>.</w:t>
            </w:r>
          </w:p>
        </w:tc>
      </w:tr>
      <w:tr w:rsidR="000B656E" w:rsidRPr="003D50EC" w14:paraId="20F79474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CA133F4" w14:textId="5C644579" w:rsidR="000B656E" w:rsidRDefault="000B656E" w:rsidP="00DF1689">
            <w:pPr>
              <w:pStyle w:val="BodyText2"/>
            </w:pPr>
            <w:r>
              <w:t>Device Quantity</w:t>
            </w:r>
          </w:p>
        </w:tc>
        <w:tc>
          <w:tcPr>
            <w:tcW w:w="4979" w:type="dxa"/>
            <w:shd w:val="clear" w:color="auto" w:fill="auto"/>
          </w:tcPr>
          <w:p w14:paraId="2F531273" w14:textId="1C7EF298" w:rsidR="000B656E" w:rsidRDefault="000B656E" w:rsidP="000B656E">
            <w:pPr>
              <w:pStyle w:val="BodyText2"/>
            </w:pPr>
            <w:r>
              <w:t>This is the number of devices in the stock.</w:t>
            </w:r>
          </w:p>
        </w:tc>
      </w:tr>
      <w:tr w:rsidR="000B656E" w:rsidRPr="003D50EC" w14:paraId="12FE5B93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3B42173" w14:textId="77777777" w:rsidR="000B656E" w:rsidRDefault="000B656E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60742050" w14:textId="77777777" w:rsidR="000B656E" w:rsidRDefault="000B656E" w:rsidP="00DF1689">
            <w:pPr>
              <w:pStyle w:val="BodyText2"/>
            </w:pPr>
            <w:r>
              <w:t>This displays different actions that can be performed on the stock.</w:t>
            </w:r>
          </w:p>
          <w:p w14:paraId="62089313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Error </w:t>
            </w:r>
            <w:r>
              <w:rPr>
                <w:noProof/>
              </w:rPr>
              <w:drawing>
                <wp:inline distT="0" distB="0" distL="0" distR="0" wp14:anchorId="605FD5D6" wp14:editId="579B593E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seen when there is an error file generated because of invalid information. Click on it to view the error file.</w:t>
            </w:r>
          </w:p>
          <w:p w14:paraId="7DFF1CF6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>
              <w:rPr>
                <w:noProof/>
              </w:rPr>
              <w:drawing>
                <wp:inline distT="0" distB="0" distL="0" distR="0" wp14:anchorId="7DBB8BF1" wp14:editId="1EF49663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take a dump of the stock that is uploaded to the system.</w:t>
            </w:r>
          </w:p>
          <w:p w14:paraId="3F06FA22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283A14EE" wp14:editId="5741B471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stock details. </w:t>
            </w:r>
          </w:p>
          <w:p w14:paraId="09B6D26E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0EB445EB" wp14:editId="34EB0D4E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modify the stock details.</w:t>
            </w:r>
          </w:p>
          <w:p w14:paraId="45B384E7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6A475F" wp14:editId="6040DFC7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uploaded stock.</w:t>
            </w:r>
          </w:p>
        </w:tc>
      </w:tr>
    </w:tbl>
    <w:p w14:paraId="430BDF15" w14:textId="77777777" w:rsidR="0036447D" w:rsidRPr="00934D4F" w:rsidRDefault="0036447D" w:rsidP="005E4CC1">
      <w:pPr>
        <w:pStyle w:val="BodyText2"/>
      </w:pPr>
    </w:p>
    <w:p w14:paraId="397A09D0" w14:textId="77777777" w:rsidR="0064671F" w:rsidRDefault="0064671F" w:rsidP="0064671F">
      <w:pPr>
        <w:pStyle w:val="Heading2"/>
      </w:pPr>
      <w:bookmarkStart w:id="216" w:name="_Toc31900109"/>
      <w:bookmarkStart w:id="217" w:name="_Toc31900176"/>
      <w:bookmarkStart w:id="218" w:name="_Toc31900298"/>
      <w:bookmarkStart w:id="219" w:name="_Toc463375356"/>
      <w:r>
        <w:t>Edit Stock</w:t>
      </w:r>
      <w:bookmarkEnd w:id="216"/>
      <w:bookmarkEnd w:id="217"/>
      <w:bookmarkEnd w:id="218"/>
      <w:bookmarkEnd w:id="219"/>
    </w:p>
    <w:p w14:paraId="19D73A98" w14:textId="5A364652" w:rsidR="000A33ED" w:rsidRDefault="000B656E" w:rsidP="0064671F">
      <w:pPr>
        <w:pStyle w:val="BodyText2"/>
      </w:pPr>
      <w:r>
        <w:lastRenderedPageBreak/>
        <w:t>Custom</w:t>
      </w:r>
      <w:r w:rsidR="00976ADF">
        <w:t xml:space="preserve"> c</w:t>
      </w:r>
      <w:r w:rsidR="000A33ED">
        <w:t xml:space="preserve">an modify the </w:t>
      </w:r>
      <w:r>
        <w:t>assigned</w:t>
      </w:r>
      <w:r w:rsidR="000A33ED">
        <w:t xml:space="preserve"> stock. </w:t>
      </w:r>
    </w:p>
    <w:p w14:paraId="70EF9E60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339BBBD1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33D5AE16" wp14:editId="27843ED6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78810CFA" w14:textId="70D8803F" w:rsidR="000A33ED" w:rsidRDefault="00EE7A3F" w:rsidP="000F2A8D">
      <w:pPr>
        <w:pStyle w:val="BodyText2"/>
        <w:ind w:left="862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B5E1A" wp14:editId="10A5976B">
                <wp:simplePos x="0" y="0"/>
                <wp:positionH relativeFrom="column">
                  <wp:posOffset>5229860</wp:posOffset>
                </wp:positionH>
                <wp:positionV relativeFrom="paragraph">
                  <wp:posOffset>521335</wp:posOffset>
                </wp:positionV>
                <wp:extent cx="180753" cy="541463"/>
                <wp:effectExtent l="0" t="0" r="22860" b="1778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" cy="5414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13806" id="Rectangle 463" o:spid="_x0000_s1026" style="position:absolute;margin-left:411.8pt;margin-top:41.05pt;width:14.25pt;height:42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" filled="f" strokecolor="#ffc000 [3207]" strokeweight="2pt"/>
            </w:pict>
          </mc:Fallback>
        </mc:AlternateContent>
      </w:r>
      <w:r w:rsidR="000B656E">
        <w:rPr>
          <w:noProof/>
        </w:rPr>
        <w:drawing>
          <wp:inline distT="0" distB="0" distL="0" distR="0" wp14:anchorId="3CBCEC85" wp14:editId="7F8AA075">
            <wp:extent cx="5278755" cy="1246505"/>
            <wp:effectExtent l="0" t="0" r="4445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8.56.35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BAAD" w14:textId="2FBD21A8" w:rsidR="00DB7910" w:rsidRDefault="00DB7910" w:rsidP="007E53B8">
      <w:pPr>
        <w:pStyle w:val="FigureCaption"/>
      </w:pPr>
      <w:bookmarkStart w:id="220" w:name="_Toc463375315"/>
      <w:r>
        <w:t xml:space="preserve">Figure </w:t>
      </w:r>
      <w:r w:rsidR="00B26381">
        <w:t>32</w:t>
      </w:r>
      <w:r>
        <w:t>: Stock Management</w:t>
      </w:r>
      <w:bookmarkEnd w:id="220"/>
    </w:p>
    <w:p w14:paraId="4D952908" w14:textId="77777777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6E53FBDC" w14:textId="280342EB" w:rsidR="002151B2" w:rsidRDefault="000B656E" w:rsidP="000A33ED">
      <w:pPr>
        <w:pStyle w:val="BodyText2"/>
        <w:ind w:left="567"/>
        <w:jc w:val="center"/>
      </w:pPr>
      <w:r>
        <w:rPr>
          <w:noProof/>
        </w:rPr>
        <w:drawing>
          <wp:inline distT="0" distB="0" distL="0" distR="0" wp14:anchorId="202B048B" wp14:editId="37C0C19C">
            <wp:extent cx="5278755" cy="2185670"/>
            <wp:effectExtent l="0" t="0" r="4445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8.57.2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C9A" w14:textId="58D272C7" w:rsidR="0064671F" w:rsidRDefault="0064671F" w:rsidP="007E53B8">
      <w:pPr>
        <w:pStyle w:val="FigureCaption"/>
      </w:pPr>
      <w:bookmarkStart w:id="221" w:name="_Toc463375316"/>
      <w:r>
        <w:t xml:space="preserve">Figure </w:t>
      </w:r>
      <w:r w:rsidR="00B26381">
        <w:t>33</w:t>
      </w:r>
      <w:r>
        <w:t xml:space="preserve">: Edit </w:t>
      </w:r>
      <w:r w:rsidR="00A14DEC">
        <w:t>Stock</w:t>
      </w:r>
      <w:bookmarkEnd w:id="221"/>
      <w:r>
        <w:t xml:space="preserve"> </w:t>
      </w:r>
    </w:p>
    <w:p w14:paraId="2EDA3628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045C5794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65988156" w14:textId="77777777" w:rsidR="00780668" w:rsidRDefault="00780668" w:rsidP="0064671F">
      <w:pPr>
        <w:pStyle w:val="BodyText2"/>
      </w:pPr>
    </w:p>
    <w:p w14:paraId="26A69F67" w14:textId="77777777" w:rsidR="0064671F" w:rsidRDefault="0064671F" w:rsidP="0064671F">
      <w:pPr>
        <w:pStyle w:val="Heading2"/>
      </w:pPr>
      <w:bookmarkStart w:id="222" w:name="_Toc31900110"/>
      <w:bookmarkStart w:id="223" w:name="_Toc31900177"/>
      <w:bookmarkStart w:id="224" w:name="_Toc31900299"/>
      <w:bookmarkStart w:id="225" w:name="_Toc463375357"/>
      <w:r>
        <w:t xml:space="preserve">Filter </w:t>
      </w:r>
      <w:r w:rsidR="00A14DEC">
        <w:t>Stock</w:t>
      </w:r>
      <w:bookmarkEnd w:id="222"/>
      <w:bookmarkEnd w:id="223"/>
      <w:bookmarkEnd w:id="224"/>
      <w:bookmarkEnd w:id="225"/>
    </w:p>
    <w:p w14:paraId="613E001E" w14:textId="71CCB49F" w:rsidR="0064671F" w:rsidRDefault="000B656E" w:rsidP="0064671F">
      <w:pPr>
        <w:pStyle w:val="BodyText2"/>
      </w:pPr>
      <w:r>
        <w:t>Customs</w:t>
      </w:r>
      <w:r w:rsidR="00976ADF">
        <w:t xml:space="preserve">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customs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2297669A" w14:textId="77777777" w:rsidR="00505D26" w:rsidRDefault="00505D26" w:rsidP="0064671F">
      <w:pPr>
        <w:pStyle w:val="BodyText2"/>
        <w:rPr>
          <w:u w:val="single"/>
        </w:rPr>
      </w:pPr>
    </w:p>
    <w:p w14:paraId="2547E469" w14:textId="77777777" w:rsidR="00505D26" w:rsidRDefault="00505D26" w:rsidP="0064671F">
      <w:pPr>
        <w:pStyle w:val="BodyText2"/>
        <w:rPr>
          <w:u w:val="single"/>
        </w:rPr>
      </w:pPr>
    </w:p>
    <w:p w14:paraId="5212480A" w14:textId="77777777" w:rsidR="00505D26" w:rsidRDefault="00505D26" w:rsidP="0064671F">
      <w:pPr>
        <w:pStyle w:val="BodyText2"/>
        <w:rPr>
          <w:u w:val="single"/>
        </w:rPr>
      </w:pPr>
    </w:p>
    <w:p w14:paraId="226294CE" w14:textId="77777777" w:rsidR="00505D26" w:rsidRDefault="00505D26" w:rsidP="0064671F">
      <w:pPr>
        <w:pStyle w:val="BodyText2"/>
        <w:rPr>
          <w:u w:val="single"/>
        </w:rPr>
      </w:pPr>
    </w:p>
    <w:p w14:paraId="3AF36F43" w14:textId="77777777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280041AC" w14:textId="1E9759EF" w:rsidR="007D5B24" w:rsidRDefault="0089058D" w:rsidP="007D5B24">
      <w:pPr>
        <w:pStyle w:val="BodyText2"/>
        <w:jc w:val="center"/>
        <w:rPr>
          <w:u w:val="single"/>
        </w:rPr>
      </w:pPr>
      <w:r>
        <w:rPr>
          <w:noProof/>
        </w:rPr>
        <w:drawing>
          <wp:inline distT="0" distB="0" distL="0" distR="0" wp14:anchorId="2F61E3CB" wp14:editId="390D7E7E">
            <wp:extent cx="5278755" cy="1244600"/>
            <wp:effectExtent l="0" t="0" r="444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8.59.38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56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EF2E781" wp14:editId="3B616098">
                <wp:simplePos x="0" y="0"/>
                <wp:positionH relativeFrom="column">
                  <wp:posOffset>76200</wp:posOffset>
                </wp:positionH>
                <wp:positionV relativeFrom="paragraph">
                  <wp:posOffset>132715</wp:posOffset>
                </wp:positionV>
                <wp:extent cx="3429000" cy="186055"/>
                <wp:effectExtent l="0" t="0" r="25400" b="1714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860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6DB45" id="Rectangle 20" o:spid="_x0000_s1026" style="position:absolute;margin-left:6pt;margin-top:10.45pt;width:270pt;height:14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" filled="f" strokecolor="#ffc000 [3207]" strokeweight="2pt"/>
            </w:pict>
          </mc:Fallback>
        </mc:AlternateContent>
      </w:r>
      <w:r w:rsidR="000B656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897B8" wp14:editId="5A9A568E">
                <wp:simplePos x="0" y="0"/>
                <wp:positionH relativeFrom="column">
                  <wp:posOffset>3519805</wp:posOffset>
                </wp:positionH>
                <wp:positionV relativeFrom="paragraph">
                  <wp:posOffset>132715</wp:posOffset>
                </wp:positionV>
                <wp:extent cx="377190" cy="186055"/>
                <wp:effectExtent l="0" t="0" r="29210" b="1714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1860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B2AFB" id="Rectangle 159" o:spid="_x0000_s1026" style="position:absolute;margin-left:277.15pt;margin-top:10.45pt;width:29.7pt;height:14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" filled="f" strokecolor="#ffc000 [3207]" strokeweight="2pt"/>
            </w:pict>
          </mc:Fallback>
        </mc:AlternateContent>
      </w:r>
    </w:p>
    <w:p w14:paraId="2CE41F47" w14:textId="79DBB85F" w:rsidR="00780668" w:rsidRPr="009251E2" w:rsidRDefault="00780668" w:rsidP="007E53B8">
      <w:pPr>
        <w:pStyle w:val="FigureCaption"/>
        <w:rPr>
          <w:u w:val="single"/>
        </w:rPr>
      </w:pPr>
      <w:bookmarkStart w:id="226" w:name="_Toc463375317"/>
      <w:r>
        <w:t xml:space="preserve">Figure </w:t>
      </w:r>
      <w:r w:rsidR="00B26381">
        <w:t>34</w:t>
      </w:r>
      <w:r>
        <w:t>: Stock Management</w:t>
      </w:r>
      <w:bookmarkEnd w:id="226"/>
      <w:r>
        <w:t xml:space="preserve"> </w:t>
      </w:r>
    </w:p>
    <w:p w14:paraId="4690BEAF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39F01BE3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4B6AA4E9" w14:textId="77777777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6D43DC">
        <w:t>Importers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5545697E" w14:textId="77777777"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14:paraId="62ECE15C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348E776A" w14:textId="77777777"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14:paraId="5887F40C" w14:textId="3AABFBA5" w:rsidR="008124E8" w:rsidRDefault="007D5B24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87239F" wp14:editId="1878BBF2">
                <wp:simplePos x="0" y="0"/>
                <wp:positionH relativeFrom="column">
                  <wp:posOffset>27305</wp:posOffset>
                </wp:positionH>
                <wp:positionV relativeFrom="paragraph">
                  <wp:posOffset>403860</wp:posOffset>
                </wp:positionV>
                <wp:extent cx="5212745" cy="685800"/>
                <wp:effectExtent l="0" t="0" r="19685" b="2540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45" cy="685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CE64A" id="Rectangle 465" o:spid="_x0000_s1026" style="position:absolute;margin-left:2.15pt;margin-top:31.8pt;width:410.45pt;height:5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" filled="f" strokecolor="#ffc000 [3207]" strokeweight="2pt"/>
            </w:pict>
          </mc:Fallback>
        </mc:AlternateContent>
      </w:r>
      <w:r w:rsidR="0089058D">
        <w:rPr>
          <w:noProof/>
          <w:u w:val="single"/>
        </w:rPr>
        <w:drawing>
          <wp:inline distT="0" distB="0" distL="0" distR="0" wp14:anchorId="72E1AC86" wp14:editId="7AAF5947">
            <wp:extent cx="5278755" cy="1246505"/>
            <wp:effectExtent l="0" t="0" r="4445" b="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8.56.35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68B1" w14:textId="2B4222F3" w:rsidR="0064671F" w:rsidRDefault="0064671F" w:rsidP="007E53B8">
      <w:pPr>
        <w:pStyle w:val="FigureCaption"/>
      </w:pPr>
      <w:bookmarkStart w:id="227" w:name="_Toc463375318"/>
      <w:r>
        <w:t xml:space="preserve">Figure </w:t>
      </w:r>
      <w:r w:rsidR="00B26381">
        <w:t>35</w:t>
      </w:r>
      <w:r>
        <w:t xml:space="preserve">: </w:t>
      </w:r>
      <w:r w:rsidR="00DB7910">
        <w:t>Stock Management</w:t>
      </w:r>
      <w:bookmarkEnd w:id="227"/>
    </w:p>
    <w:p w14:paraId="0E7F4391" w14:textId="77777777" w:rsidR="008804F6" w:rsidRDefault="008804F6" w:rsidP="008804F6">
      <w:pPr>
        <w:pStyle w:val="BodyText2"/>
      </w:pPr>
    </w:p>
    <w:p w14:paraId="434FCF7E" w14:textId="77777777" w:rsidR="00101402" w:rsidRDefault="00101402" w:rsidP="008804F6">
      <w:pPr>
        <w:pStyle w:val="BodyText2"/>
      </w:pPr>
    </w:p>
    <w:p w14:paraId="67D7E8FE" w14:textId="77777777" w:rsidR="00101402" w:rsidRDefault="00101402" w:rsidP="008804F6">
      <w:pPr>
        <w:pStyle w:val="BodyText2"/>
      </w:pPr>
    </w:p>
    <w:p w14:paraId="61123868" w14:textId="77777777" w:rsidR="00101402" w:rsidRPr="008804F6" w:rsidRDefault="00101402" w:rsidP="008804F6">
      <w:pPr>
        <w:pStyle w:val="BodyText2"/>
      </w:pPr>
    </w:p>
    <w:p w14:paraId="130AC959" w14:textId="77777777" w:rsidR="0064671F" w:rsidRDefault="0064671F" w:rsidP="0064671F">
      <w:pPr>
        <w:pStyle w:val="Heading2"/>
      </w:pPr>
      <w:bookmarkStart w:id="228" w:name="_Toc31900111"/>
      <w:bookmarkStart w:id="229" w:name="_Toc31900178"/>
      <w:bookmarkStart w:id="230" w:name="_Toc31900300"/>
      <w:bookmarkStart w:id="231" w:name="_Toc463375358"/>
      <w:r>
        <w:t xml:space="preserve">Export </w:t>
      </w:r>
      <w:r w:rsidR="000D5FAC">
        <w:t>Stock</w:t>
      </w:r>
      <w:bookmarkEnd w:id="228"/>
      <w:bookmarkEnd w:id="229"/>
      <w:bookmarkEnd w:id="230"/>
      <w:bookmarkEnd w:id="231"/>
    </w:p>
    <w:p w14:paraId="1FDB0D76" w14:textId="6DC94430" w:rsidR="0064671F" w:rsidRDefault="0089058D" w:rsidP="0064671F">
      <w:pPr>
        <w:pStyle w:val="BodyText2"/>
      </w:pPr>
      <w:r>
        <w:t>Customs</w:t>
      </w:r>
      <w:r w:rsidR="006D43DC">
        <w:t xml:space="preserve">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31A02F33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lastRenderedPageBreak/>
        <w:t>To export the uploaded stock:</w:t>
      </w:r>
    </w:p>
    <w:p w14:paraId="693F8E5E" w14:textId="77777777" w:rsidR="00DB7910" w:rsidRDefault="0064671F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14:paraId="464599FE" w14:textId="7B82F16A" w:rsidR="00DB7910" w:rsidRDefault="00DB791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5DF197" wp14:editId="23F6A038">
                <wp:simplePos x="0" y="0"/>
                <wp:positionH relativeFrom="column">
                  <wp:posOffset>4446905</wp:posOffset>
                </wp:positionH>
                <wp:positionV relativeFrom="paragraph">
                  <wp:posOffset>132715</wp:posOffset>
                </wp:positionV>
                <wp:extent cx="430306" cy="193638"/>
                <wp:effectExtent l="0" t="0" r="27305" b="3556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46863" id="Rectangle 468" o:spid="_x0000_s1026" style="position:absolute;margin-left:350.15pt;margin-top:10.45pt;width:33.9pt;height:15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" filled="f" strokecolor="#ffc000 [3207]" strokeweight="2pt"/>
            </w:pict>
          </mc:Fallback>
        </mc:AlternateContent>
      </w:r>
      <w:r w:rsidR="0089058D">
        <w:rPr>
          <w:noProof/>
        </w:rPr>
        <w:drawing>
          <wp:inline distT="0" distB="0" distL="0" distR="0" wp14:anchorId="697463B8" wp14:editId="564FE39A">
            <wp:extent cx="5278755" cy="1246505"/>
            <wp:effectExtent l="0" t="0" r="444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8.56.35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8A0D" w14:textId="7374BDCF" w:rsidR="00DB7910" w:rsidRDefault="000F2A8D" w:rsidP="007E53B8">
      <w:pPr>
        <w:pStyle w:val="FigureCaption"/>
      </w:pPr>
      <w:r>
        <w:t xml:space="preserve">                             </w:t>
      </w:r>
      <w:bookmarkStart w:id="232" w:name="_Toc463375319"/>
      <w:r w:rsidR="00DB7910">
        <w:t xml:space="preserve">Figure </w:t>
      </w:r>
      <w:r w:rsidR="00E33E46">
        <w:t>3</w:t>
      </w:r>
      <w:r w:rsidR="00B26381">
        <w:t>6</w:t>
      </w:r>
      <w:r w:rsidR="00DB7910">
        <w:t>: Stock Management</w:t>
      </w:r>
      <w:bookmarkEnd w:id="232"/>
    </w:p>
    <w:p w14:paraId="4289FA53" w14:textId="77777777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425527AE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20486735" wp14:editId="14AC1CB2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01CC5" w14:textId="5C0F36E8" w:rsidR="009F4201" w:rsidRDefault="009F4201" w:rsidP="007E53B8">
      <w:pPr>
        <w:pStyle w:val="FigureCaption"/>
      </w:pPr>
      <w:bookmarkStart w:id="233" w:name="_Toc463375320"/>
      <w:r>
        <w:t xml:space="preserve">Figure </w:t>
      </w:r>
      <w:r w:rsidR="00E33E46">
        <w:t>3</w:t>
      </w:r>
      <w:r w:rsidR="00B26381">
        <w:t>7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33"/>
    </w:p>
    <w:p w14:paraId="4BBC943F" w14:textId="77777777"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1C901732" w14:textId="212C7412" w:rsidR="0036447D" w:rsidRDefault="0089058D" w:rsidP="00DB7910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416DA045" wp14:editId="75F919E6">
            <wp:extent cx="5278755" cy="589280"/>
            <wp:effectExtent l="0" t="0" r="444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03.54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98A0" w14:textId="595F25E8" w:rsidR="0064671F" w:rsidRDefault="0064671F" w:rsidP="007E53B8">
      <w:pPr>
        <w:pStyle w:val="FigureCaption"/>
      </w:pPr>
      <w:bookmarkStart w:id="234" w:name="_Toc463375321"/>
      <w:r>
        <w:t xml:space="preserve">Figure </w:t>
      </w:r>
      <w:r w:rsidR="00B26381">
        <w:t>38</w:t>
      </w:r>
      <w:r>
        <w:t>: Export</w:t>
      </w:r>
      <w:r w:rsidR="000F5679">
        <w:t>ed Stock</w:t>
      </w:r>
      <w:bookmarkEnd w:id="234"/>
      <w:r w:rsidR="000F5679">
        <w:t xml:space="preserve"> </w:t>
      </w:r>
    </w:p>
    <w:p w14:paraId="69AA2C8E" w14:textId="77777777" w:rsidR="000B0CE4" w:rsidRDefault="006D43DC" w:rsidP="000B0CE4">
      <w:pPr>
        <w:pStyle w:val="BodyText2"/>
      </w:pPr>
      <w:r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407C3C25" w14:textId="77777777" w:rsidR="0036447D" w:rsidRDefault="0036447D" w:rsidP="000B0CE4">
      <w:pPr>
        <w:pStyle w:val="BodyText2"/>
      </w:pPr>
    </w:p>
    <w:p w14:paraId="791C3B3E" w14:textId="77777777" w:rsidR="008C008C" w:rsidRDefault="000B0CE4" w:rsidP="000B0CE4">
      <w:pPr>
        <w:pStyle w:val="Heading2"/>
      </w:pPr>
      <w:bookmarkStart w:id="235" w:name="_Toc463375359"/>
      <w:r>
        <w:t>Grievance Management</w:t>
      </w:r>
      <w:bookmarkEnd w:id="235"/>
    </w:p>
    <w:p w14:paraId="4B19B7A1" w14:textId="5D6083EE" w:rsidR="00CC4FBE" w:rsidRDefault="0089058D" w:rsidP="000B0CE4">
      <w:pPr>
        <w:pStyle w:val="BodyText2"/>
      </w:pPr>
      <w:r>
        <w:lastRenderedPageBreak/>
        <w:t>Customs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consignment </w:t>
      </w:r>
      <w:r w:rsidR="00894699">
        <w:t>approval</w:t>
      </w:r>
      <w:r w:rsidR="000B0CE4">
        <w:t xml:space="preserve">. </w:t>
      </w:r>
    </w:p>
    <w:p w14:paraId="34A669F0" w14:textId="010A0567" w:rsidR="000B0CE4" w:rsidRDefault="00687E23" w:rsidP="000B0CE4">
      <w:pPr>
        <w:pStyle w:val="BodyText2"/>
      </w:pPr>
      <w:r>
        <w:t xml:space="preserve">When </w:t>
      </w:r>
      <w:r w:rsidR="005132E3">
        <w:t xml:space="preserve">an </w:t>
      </w:r>
      <w:r w:rsidR="00894699">
        <w:t>custom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6F3AFCD8" w14:textId="46DEAA10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r w:rsidR="007B07C6">
        <w:t>Admin</w:t>
      </w:r>
      <w:r w:rsidR="00CF6643">
        <w:t>.</w:t>
      </w:r>
      <w:r w:rsidR="00687E23">
        <w:t xml:space="preserve"> The notification appears on the CEIR </w:t>
      </w:r>
      <w:r w:rsidR="007B07C6">
        <w:t>Admin</w:t>
      </w:r>
      <w:r w:rsidR="00687E23">
        <w:t xml:space="preserve"> portal. A mail is also sent to the registered mail of the CEIR </w:t>
      </w:r>
      <w:r w:rsidR="007B07C6">
        <w:t>Admin</w:t>
      </w:r>
      <w:r w:rsidR="00687E23">
        <w:t>.</w:t>
      </w:r>
    </w:p>
    <w:p w14:paraId="4502D072" w14:textId="12D204A9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r w:rsidR="007B07C6">
        <w:t>Admin</w:t>
      </w:r>
      <w:r>
        <w:t xml:space="preserve">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894699">
        <w:t>custom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894699">
        <w:t>custom’s</w:t>
      </w:r>
      <w:r w:rsidR="00591A26">
        <w:t xml:space="preserve"> </w:t>
      </w:r>
      <w:r w:rsidR="007379C0">
        <w:t>registered mail ID</w:t>
      </w:r>
      <w:r>
        <w:t>.</w:t>
      </w:r>
      <w:r w:rsidR="00591A26">
        <w:t xml:space="preserve"> </w:t>
      </w:r>
    </w:p>
    <w:p w14:paraId="1803877F" w14:textId="6D7C2604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r w:rsidR="007B07C6">
        <w:t>Admin</w:t>
      </w:r>
      <w:r w:rsidR="00C54724">
        <w:t xml:space="preserve"> closes the grievance.</w:t>
      </w:r>
    </w:p>
    <w:p w14:paraId="5A71E40F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CC2D87">
        <w:t>importer</w:t>
      </w:r>
      <w:r w:rsidR="00CF6643" w:rsidRPr="00CF6643">
        <w:t xml:space="preserve"> for a specified period</w:t>
      </w:r>
      <w:r w:rsidR="00BC73C2">
        <w:t>.</w:t>
      </w:r>
    </w:p>
    <w:p w14:paraId="5E46F3E1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6306F62C" w14:textId="77777777" w:rsidR="006C5568" w:rsidRDefault="00457F9E" w:rsidP="00DC39E0">
      <w:pPr>
        <w:pStyle w:val="BodyText2"/>
        <w:numPr>
          <w:ilvl w:val="0"/>
          <w:numId w:val="44"/>
        </w:numPr>
        <w:ind w:left="360"/>
      </w:pPr>
      <w:r>
        <w:t xml:space="preserve">Select </w:t>
      </w:r>
      <w:r w:rsidRPr="006C5568">
        <w:rPr>
          <w:b/>
          <w:bCs/>
        </w:rPr>
        <w:t>Grievance Management</w:t>
      </w:r>
      <w:r>
        <w:t xml:space="preserve"> in the left panel.</w:t>
      </w:r>
      <w:r w:rsidR="006C5568">
        <w:t xml:space="preserve"> </w:t>
      </w:r>
    </w:p>
    <w:p w14:paraId="1D1EE45B" w14:textId="3946ED97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86D555" wp14:editId="53E3C6A4">
                <wp:simplePos x="0" y="0"/>
                <wp:positionH relativeFrom="column">
                  <wp:posOffset>228600</wp:posOffset>
                </wp:positionH>
                <wp:positionV relativeFrom="paragraph">
                  <wp:posOffset>758825</wp:posOffset>
                </wp:positionV>
                <wp:extent cx="675861" cy="193620"/>
                <wp:effectExtent l="0" t="0" r="35560" b="3556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193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32EA0" id="Rectangle 259" o:spid="_x0000_s1026" style="position:absolute;margin-left:18pt;margin-top:59.75pt;width:53.2pt;height:1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" filled="f" strokecolor="#ffc000 [3207]" strokeweight="2pt"/>
            </w:pict>
          </mc:Fallback>
        </mc:AlternateContent>
      </w:r>
      <w:r w:rsidR="00B26381">
        <w:rPr>
          <w:noProof/>
        </w:rPr>
        <w:drawing>
          <wp:inline distT="0" distB="0" distL="0" distR="0" wp14:anchorId="71157EB6" wp14:editId="5F40350B">
            <wp:extent cx="5278755" cy="1038225"/>
            <wp:effectExtent l="0" t="0" r="444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09.45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3FE4" w14:textId="147A6B8C" w:rsidR="00045C43" w:rsidRDefault="00045C43" w:rsidP="007E53B8">
      <w:pPr>
        <w:pStyle w:val="FigureCaption"/>
      </w:pPr>
      <w:bookmarkStart w:id="236" w:name="_Toc463375322"/>
      <w:r>
        <w:t xml:space="preserve">Figure </w:t>
      </w:r>
      <w:r w:rsidR="00B26381">
        <w:t>39</w:t>
      </w:r>
      <w:r>
        <w:t xml:space="preserve">: </w:t>
      </w:r>
      <w:r w:rsidR="00B26381">
        <w:t>Grievance</w:t>
      </w:r>
      <w:r w:rsidR="006659F6">
        <w:t xml:space="preserve"> Page</w:t>
      </w:r>
      <w:bookmarkEnd w:id="236"/>
    </w:p>
    <w:p w14:paraId="273ED696" w14:textId="77777777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455EEBB6" w14:textId="77777777" w:rsidR="003A2390" w:rsidRDefault="003A2390" w:rsidP="003A2390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14:paraId="65856E2C" w14:textId="77777777" w:rsidR="00457F9E" w:rsidRDefault="000F16DA" w:rsidP="009E7898">
      <w:pPr>
        <w:pStyle w:val="BodyText2"/>
        <w:jc w:val="center"/>
      </w:pPr>
      <w:r>
        <w:rPr>
          <w:noProof/>
        </w:rPr>
        <w:drawing>
          <wp:inline distT="0" distB="0" distL="0" distR="0" wp14:anchorId="77DF9150" wp14:editId="56D6ABD6">
            <wp:extent cx="4721335" cy="1803229"/>
            <wp:effectExtent l="19050" t="19050" r="22225" b="26035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Report grievanc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36640" cy="180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06BA5" w14:textId="0FDC23B8" w:rsidR="006C5568" w:rsidRDefault="00045C43" w:rsidP="007E53B8">
      <w:pPr>
        <w:pStyle w:val="FigureCaption"/>
      </w:pPr>
      <w:bookmarkStart w:id="237" w:name="_Toc463375323"/>
      <w:r>
        <w:t xml:space="preserve">Figure </w:t>
      </w:r>
      <w:r w:rsidR="00B26381">
        <w:t>40</w:t>
      </w:r>
      <w:r>
        <w:t>: Report Grievance</w:t>
      </w:r>
      <w:bookmarkEnd w:id="237"/>
    </w:p>
    <w:p w14:paraId="1E8E74BB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lastRenderedPageBreak/>
        <w:t>Enter the following information:</w:t>
      </w:r>
    </w:p>
    <w:p w14:paraId="5A20F0F7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>: Enter the transaction ID of the consignment if the grievance is related to a consignment or the transaction ID of the stock if the grievance is related to stock.</w:t>
      </w:r>
      <w:r w:rsidR="00CC4FBE">
        <w:t xml:space="preserve"> </w:t>
      </w:r>
    </w:p>
    <w:p w14:paraId="3CC91510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0C245B94" w14:textId="77777777" w:rsidR="00457F9E" w:rsidRDefault="00CC4FBE" w:rsidP="00DC39E0">
      <w:pPr>
        <w:pStyle w:val="BodyText2"/>
        <w:numPr>
          <w:ilvl w:val="0"/>
          <w:numId w:val="42"/>
        </w:numPr>
      </w:pPr>
      <w:r>
        <w:t>Consignment</w:t>
      </w:r>
      <w:r w:rsidR="00457F9E">
        <w:t xml:space="preserve"> Related</w:t>
      </w:r>
      <w:r>
        <w:t xml:space="preserve">: Problem with registering </w:t>
      </w:r>
      <w:r w:rsidRPr="005A0E51">
        <w:t xml:space="preserve">consignment </w:t>
      </w:r>
      <w:r w:rsidR="005A0E51" w:rsidRPr="005A0E51">
        <w:t>etc.</w:t>
      </w:r>
    </w:p>
    <w:p w14:paraId="4512B50F" w14:textId="2C4A90A3" w:rsidR="00B26381" w:rsidRPr="005A0E51" w:rsidRDefault="00B26381" w:rsidP="00DC39E0">
      <w:pPr>
        <w:pStyle w:val="BodyText2"/>
        <w:numPr>
          <w:ilvl w:val="0"/>
          <w:numId w:val="42"/>
        </w:numPr>
      </w:pPr>
      <w:r>
        <w:t>Register Device Related: Problem with register device feature</w:t>
      </w:r>
    </w:p>
    <w:p w14:paraId="69D9E3BA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670241CA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5CA2DFD0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6F710AF2" w14:textId="6B20D78A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r w:rsidR="007B07C6">
        <w:t>Admin</w:t>
      </w:r>
      <w:r w:rsidR="00C54724" w:rsidRPr="003A2390">
        <w:t xml:space="preserve"> to understand the problem in detail.</w:t>
      </w:r>
    </w:p>
    <w:p w14:paraId="5EBDE4B1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35FB4107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02FA848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5FBA3655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05C3432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2EF5268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0DD5168A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42CE76C3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05AEED63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22D59A93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7797C84C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14EC1614" w14:textId="5BCC28C9" w:rsidR="00045C43" w:rsidRDefault="00B26381" w:rsidP="009E7898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8B21AA" wp14:editId="5C3B1BB9">
                <wp:simplePos x="0" y="0"/>
                <wp:positionH relativeFrom="column">
                  <wp:posOffset>4572001</wp:posOffset>
                </wp:positionH>
                <wp:positionV relativeFrom="paragraph">
                  <wp:posOffset>494665</wp:posOffset>
                </wp:positionV>
                <wp:extent cx="381000" cy="228600"/>
                <wp:effectExtent l="0" t="0" r="25400" b="2540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A891B" id="Rectangle 260" o:spid="_x0000_s1026" style="position:absolute;margin-left:5in;margin-top:38.95pt;width:30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62026F" wp14:editId="42457E89">
            <wp:extent cx="5278755" cy="918210"/>
            <wp:effectExtent l="0" t="0" r="4445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14.26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CA84" w14:textId="0D95B8E2" w:rsidR="00045C43" w:rsidRDefault="00045C43" w:rsidP="007E53B8">
      <w:pPr>
        <w:pStyle w:val="FigureCaption"/>
      </w:pPr>
      <w:bookmarkStart w:id="238" w:name="_Toc463375324"/>
      <w:r>
        <w:t xml:space="preserve">Figure </w:t>
      </w:r>
      <w:r w:rsidR="00B26381">
        <w:t>41</w:t>
      </w:r>
      <w:r>
        <w:t>: Grievance Management</w:t>
      </w:r>
      <w:bookmarkEnd w:id="238"/>
    </w:p>
    <w:p w14:paraId="6BC10E34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2AAC529F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84AE271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BDDE524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1C1D83E9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FEA6E9C" w14:textId="322BAA11" w:rsidR="005E388D" w:rsidRPr="00B708C5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="005E388D"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4FA23023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5DFE69C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35A4947" w14:textId="2C0D5BBC" w:rsidR="005E388D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29B9F526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3468348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42DC3C1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ABB7444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or consignment for which a grievance was raised.</w:t>
            </w:r>
          </w:p>
        </w:tc>
      </w:tr>
      <w:tr w:rsidR="005E388D" w:rsidRPr="003D50EC" w14:paraId="28FCCC8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CB451D3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4CB3CE43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026C739F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53F88B4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716C0833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5883902D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4A3EEDBB" w14:textId="37B3FC56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 xml:space="preserve">: When a response is awaited from the CEIR </w:t>
            </w:r>
            <w:r w:rsidR="007B07C6">
              <w:t>Admin</w:t>
            </w:r>
            <w:r>
              <w:t>.</w:t>
            </w:r>
          </w:p>
          <w:p w14:paraId="6B330189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 from the importer.</w:t>
            </w:r>
          </w:p>
          <w:p w14:paraId="1ECEE679" w14:textId="65C92853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r w:rsidR="007B07C6">
              <w:t>Admin</w:t>
            </w:r>
            <w:r w:rsidRPr="009E2D4E">
              <w:t xml:space="preserve"> closes the grievance.</w:t>
            </w:r>
          </w:p>
        </w:tc>
      </w:tr>
      <w:tr w:rsidR="005E388D" w:rsidRPr="003D50EC" w14:paraId="4DE4F6FE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59C4F11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2891EA6A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00DAA793" w14:textId="7F50EE26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55BD02FE" wp14:editId="4F28AC21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r w:rsidR="007B07C6">
              <w:t>Admin</w:t>
            </w:r>
            <w:r>
              <w:t xml:space="preserve"> </w:t>
            </w:r>
            <w:r w:rsidR="00DA5D48">
              <w:t>or importer.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5F5B5551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6660505E" wp14:editId="17F812F2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</w:t>
            </w:r>
            <w:r>
              <w:lastRenderedPageBreak/>
              <w:t xml:space="preserve">response history. </w:t>
            </w:r>
            <w:r w:rsidR="00976ADF">
              <w:t>The importer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63E44929" w14:textId="77777777" w:rsidR="005E388D" w:rsidRDefault="005E388D" w:rsidP="000B0CE4">
      <w:pPr>
        <w:pStyle w:val="BodyText2"/>
      </w:pPr>
    </w:p>
    <w:p w14:paraId="47D79065" w14:textId="77777777" w:rsidR="00261090" w:rsidRDefault="007243D7" w:rsidP="007243D7">
      <w:pPr>
        <w:pStyle w:val="Heading2"/>
      </w:pPr>
      <w:bookmarkStart w:id="239" w:name="_Toc463375360"/>
      <w:r>
        <w:t>Filter Grievances</w:t>
      </w:r>
      <w:bookmarkEnd w:id="239"/>
    </w:p>
    <w:p w14:paraId="33CB5F1D" w14:textId="00819B19" w:rsidR="007243D7" w:rsidRDefault="00976ADF" w:rsidP="000B0CE4">
      <w:pPr>
        <w:pStyle w:val="BodyText2"/>
      </w:pPr>
      <w:r>
        <w:t xml:space="preserve">The </w:t>
      </w:r>
      <w:r w:rsidR="00B26381">
        <w:t>customs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B26381">
        <w:t>customs</w:t>
      </w:r>
      <w:r>
        <w:t xml:space="preserve"> </w:t>
      </w:r>
      <w:r w:rsidR="007243D7">
        <w:t xml:space="preserve">can view only those grievances that are pending with the CEIR </w:t>
      </w:r>
      <w:r w:rsidR="007B07C6">
        <w:t>Admin</w:t>
      </w:r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1C0CAF02" w14:textId="77777777" w:rsidR="000F2A8D" w:rsidRDefault="000F2A8D" w:rsidP="000B0CE4">
      <w:pPr>
        <w:pStyle w:val="BodyText2"/>
      </w:pPr>
    </w:p>
    <w:p w14:paraId="2DA2A08A" w14:textId="77777777" w:rsidR="000F2A8D" w:rsidRDefault="000F2A8D" w:rsidP="000B0CE4">
      <w:pPr>
        <w:pStyle w:val="BodyText2"/>
      </w:pPr>
    </w:p>
    <w:p w14:paraId="52F5AC8B" w14:textId="77777777" w:rsidR="000F2A8D" w:rsidRDefault="000F2A8D" w:rsidP="000B0CE4">
      <w:pPr>
        <w:pStyle w:val="BodyText2"/>
      </w:pPr>
    </w:p>
    <w:p w14:paraId="35E9253E" w14:textId="77777777" w:rsidR="000F2A8D" w:rsidRDefault="000F2A8D" w:rsidP="000B0CE4">
      <w:pPr>
        <w:pStyle w:val="BodyText2"/>
      </w:pPr>
    </w:p>
    <w:p w14:paraId="4C467FB5" w14:textId="77777777" w:rsidR="000F2A8D" w:rsidRDefault="000F2A8D" w:rsidP="000B0CE4">
      <w:pPr>
        <w:pStyle w:val="BodyText2"/>
      </w:pPr>
    </w:p>
    <w:p w14:paraId="479E27D5" w14:textId="77777777" w:rsidR="000F2A8D" w:rsidRDefault="000F2A8D" w:rsidP="000B0CE4">
      <w:pPr>
        <w:pStyle w:val="BodyText2"/>
      </w:pPr>
    </w:p>
    <w:p w14:paraId="196AF17F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36BF43D1" w14:textId="77777777" w:rsidR="00C54724" w:rsidRDefault="007765A8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FB9DDD" wp14:editId="29E3F9DC">
                <wp:simplePos x="0" y="0"/>
                <wp:positionH relativeFrom="column">
                  <wp:posOffset>4335145</wp:posOffset>
                </wp:positionH>
                <wp:positionV relativeFrom="paragraph">
                  <wp:posOffset>225204</wp:posOffset>
                </wp:positionV>
                <wp:extent cx="372110" cy="198783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315EF" w14:textId="77777777" w:rsidR="00296F0E" w:rsidRDefault="00296F0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B9DDD" id="Rectangle 262" o:spid="_x0000_s1030" style="position:absolute;left:0;text-align:left;margin-left:341.35pt;margin-top:17.75pt;width:29.3pt;height:15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" filled="f" strokecolor="#ffc000 [3207]" strokeweight="2pt">
                <v:textbox>
                  <w:txbxContent>
                    <w:p w14:paraId="24A315EF" w14:textId="77777777" w:rsidR="00296F0E" w:rsidRDefault="00296F0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F526D8" wp14:editId="3CDFEF9B">
                <wp:simplePos x="0" y="0"/>
                <wp:positionH relativeFrom="column">
                  <wp:posOffset>39591</wp:posOffset>
                </wp:positionH>
                <wp:positionV relativeFrom="paragraph">
                  <wp:posOffset>171450</wp:posOffset>
                </wp:positionV>
                <wp:extent cx="4274185" cy="290195"/>
                <wp:effectExtent l="0" t="0" r="12065" b="1460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4185" cy="290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02A76" id="Rectangle 261" o:spid="_x0000_s1026" style="position:absolute;margin-left:3.1pt;margin-top:13.5pt;width:336.55pt;height:22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" filled="f" strokecolor="#ffc000 [3207]" strokeweight="2pt"/>
            </w:pict>
          </mc:Fallback>
        </mc:AlternateContent>
      </w:r>
      <w:r w:rsidRPr="00CE2AAA">
        <w:rPr>
          <w:noProof/>
        </w:rPr>
        <w:drawing>
          <wp:inline distT="0" distB="0" distL="0" distR="0" wp14:anchorId="75F7DD8E" wp14:editId="40FB7F08">
            <wp:extent cx="5278755" cy="2204085"/>
            <wp:effectExtent l="19050" t="19050" r="17145" b="2476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TER grievanc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0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988FB" w14:textId="5EBFD288" w:rsidR="00045C43" w:rsidRPr="007243D7" w:rsidRDefault="00045C43" w:rsidP="007E53B8">
      <w:pPr>
        <w:pStyle w:val="FigureCaption"/>
        <w:rPr>
          <w:u w:val="single"/>
        </w:rPr>
      </w:pPr>
      <w:bookmarkStart w:id="240" w:name="_Toc463375325"/>
      <w:r>
        <w:t xml:space="preserve">Figure </w:t>
      </w:r>
      <w:r w:rsidR="00B26381">
        <w:t>42</w:t>
      </w:r>
      <w:r>
        <w:t>: Filter Grievances</w:t>
      </w:r>
      <w:bookmarkEnd w:id="240"/>
    </w:p>
    <w:p w14:paraId="37290024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3AF741B1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3A9FEA42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 or consignment.</w:t>
      </w:r>
    </w:p>
    <w:p w14:paraId="23EAC058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7FE1A5B0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lastRenderedPageBreak/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0E9E5A36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6BF77419" w14:textId="19988F61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r w:rsidR="007B07C6">
        <w:t>Admin</w:t>
      </w:r>
    </w:p>
    <w:p w14:paraId="0F2DE2E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6E66D9FC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7AC5947A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08DDF6F2" w14:textId="77777777" w:rsidR="00F5488A" w:rsidRDefault="00F5488A" w:rsidP="000B0CE4">
      <w:pPr>
        <w:pStyle w:val="BodyText2"/>
      </w:pPr>
    </w:p>
    <w:p w14:paraId="465767AC" w14:textId="77777777" w:rsidR="00F5488A" w:rsidRDefault="00F5488A" w:rsidP="000B0CE4">
      <w:pPr>
        <w:pStyle w:val="BodyText2"/>
      </w:pPr>
    </w:p>
    <w:p w14:paraId="22310F72" w14:textId="77777777" w:rsidR="00F5488A" w:rsidRDefault="00F5488A" w:rsidP="000B0CE4">
      <w:pPr>
        <w:pStyle w:val="BodyText2"/>
      </w:pPr>
    </w:p>
    <w:p w14:paraId="4F2A59B6" w14:textId="77777777" w:rsidR="00F5488A" w:rsidRDefault="00F5488A" w:rsidP="000B0CE4">
      <w:pPr>
        <w:pStyle w:val="BodyText2"/>
      </w:pPr>
    </w:p>
    <w:p w14:paraId="26C07808" w14:textId="77777777" w:rsidR="00F5488A" w:rsidRDefault="00F5488A" w:rsidP="000B0CE4">
      <w:pPr>
        <w:pStyle w:val="BodyText2"/>
      </w:pPr>
    </w:p>
    <w:p w14:paraId="40C98760" w14:textId="77777777" w:rsidR="00F5488A" w:rsidRDefault="00F5488A" w:rsidP="000B0CE4">
      <w:pPr>
        <w:pStyle w:val="BodyText2"/>
      </w:pPr>
    </w:p>
    <w:p w14:paraId="0E5B37C2" w14:textId="77777777" w:rsidR="00F5488A" w:rsidRDefault="00F5488A" w:rsidP="000B0CE4">
      <w:pPr>
        <w:pStyle w:val="BodyText2"/>
      </w:pPr>
    </w:p>
    <w:p w14:paraId="5C76C4B3" w14:textId="77777777" w:rsidR="00F5488A" w:rsidRDefault="00F5488A" w:rsidP="000B0CE4">
      <w:pPr>
        <w:pStyle w:val="BodyText2"/>
      </w:pPr>
    </w:p>
    <w:p w14:paraId="5364DBD8" w14:textId="77777777" w:rsidR="007243D7" w:rsidRDefault="00045C43" w:rsidP="000B0CE4">
      <w:pPr>
        <w:pStyle w:val="BodyText2"/>
      </w:pPr>
      <w:r>
        <w:t>The filtered</w:t>
      </w:r>
      <w:r w:rsidR="007243D7">
        <w:t xml:space="preserve"> grievance</w:t>
      </w:r>
      <w:r>
        <w:t>s</w:t>
      </w:r>
      <w:r w:rsidR="007243D7">
        <w:t xml:space="preserve"> are shown on the page.</w:t>
      </w:r>
    </w:p>
    <w:p w14:paraId="5F52DEFC" w14:textId="77777777" w:rsidR="00045C43" w:rsidRDefault="00A951C6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0B4525DC" wp14:editId="76CA1520">
            <wp:extent cx="5278755" cy="2216150"/>
            <wp:effectExtent l="19050" t="19050" r="17145" b="1270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LTER grievanc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1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14A82" w14:textId="1992C564" w:rsidR="00A951C6" w:rsidRPr="007243D7" w:rsidRDefault="00A951C6" w:rsidP="00A951C6">
      <w:pPr>
        <w:pStyle w:val="FigureCaption"/>
        <w:rPr>
          <w:u w:val="single"/>
        </w:rPr>
      </w:pPr>
      <w:bookmarkStart w:id="241" w:name="_Toc463375326"/>
      <w:r>
        <w:t xml:space="preserve">Figure </w:t>
      </w:r>
      <w:r w:rsidR="00A14FF0">
        <w:t>4</w:t>
      </w:r>
      <w:r w:rsidR="00B26381">
        <w:t>3</w:t>
      </w:r>
      <w:r>
        <w:t>: Filter</w:t>
      </w:r>
      <w:r w:rsidR="006659F6">
        <w:t>ed</w:t>
      </w:r>
      <w:r>
        <w:t xml:space="preserve"> Grievances</w:t>
      </w:r>
      <w:bookmarkEnd w:id="241"/>
    </w:p>
    <w:p w14:paraId="28D4125A" w14:textId="77777777" w:rsidR="00A951C6" w:rsidRDefault="00A951C6" w:rsidP="00793FF2">
      <w:pPr>
        <w:pStyle w:val="BodyText2"/>
        <w:jc w:val="center"/>
      </w:pPr>
    </w:p>
    <w:p w14:paraId="6AD0D837" w14:textId="77777777" w:rsidR="007243D7" w:rsidRDefault="005937A5" w:rsidP="00045C43">
      <w:pPr>
        <w:pStyle w:val="Heading2"/>
      </w:pPr>
      <w:bookmarkStart w:id="242" w:name="_Toc463375361"/>
      <w:r>
        <w:t>Export</w:t>
      </w:r>
      <w:r w:rsidR="00045C43">
        <w:t xml:space="preserve"> Grievances</w:t>
      </w:r>
      <w:bookmarkEnd w:id="242"/>
    </w:p>
    <w:p w14:paraId="6903A7CB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4C4913A7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lastRenderedPageBreak/>
        <w:t>To export the grievances:</w:t>
      </w:r>
    </w:p>
    <w:p w14:paraId="2A83BFA4" w14:textId="77777777" w:rsidR="009915B5" w:rsidRDefault="009915B5" w:rsidP="00DC39E0">
      <w:pPr>
        <w:pStyle w:val="BodyText2"/>
        <w:numPr>
          <w:ilvl w:val="0"/>
          <w:numId w:val="43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1B5BC57B" w14:textId="617B25EC" w:rsidR="00941A7E" w:rsidRDefault="00B26381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997345" wp14:editId="6517DF76">
                <wp:simplePos x="0" y="0"/>
                <wp:positionH relativeFrom="column">
                  <wp:posOffset>5357495</wp:posOffset>
                </wp:positionH>
                <wp:positionV relativeFrom="paragraph">
                  <wp:posOffset>304165</wp:posOffset>
                </wp:positionV>
                <wp:extent cx="357505" cy="128905"/>
                <wp:effectExtent l="0" t="0" r="23495" b="2349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5" cy="1289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8B7F5" w14:textId="77777777" w:rsidR="00296F0E" w:rsidRDefault="00296F0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97345" id="Rectangle 265" o:spid="_x0000_s1031" style="position:absolute;left:0;text-align:left;margin-left:421.85pt;margin-top:23.95pt;width:28.15pt;height:10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" filled="f" strokecolor="#ffc000 [3207]" strokeweight="2pt">
                <v:textbox>
                  <w:txbxContent>
                    <w:p w14:paraId="06A8B7F5" w14:textId="77777777" w:rsidR="00296F0E" w:rsidRDefault="00296F0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55DB3E" wp14:editId="4C6AC4D2">
            <wp:extent cx="5278755" cy="1038225"/>
            <wp:effectExtent l="0" t="0" r="4445" b="317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09.45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BD6D" w14:textId="7E90C616" w:rsidR="00E33E46" w:rsidRDefault="000F2A8D" w:rsidP="007E53B8">
      <w:pPr>
        <w:pStyle w:val="FigureCaption"/>
      </w:pPr>
      <w:r>
        <w:t xml:space="preserve">                                 </w:t>
      </w:r>
      <w:bookmarkStart w:id="243" w:name="_Toc463375327"/>
      <w:r w:rsidR="00E33E46">
        <w:t xml:space="preserve">Figure </w:t>
      </w:r>
      <w:r w:rsidR="00A14FF0">
        <w:t>4</w:t>
      </w:r>
      <w:r w:rsidR="00B26381">
        <w:t>4</w:t>
      </w:r>
      <w:r w:rsidR="00E33E46">
        <w:t>: Grievance Management</w:t>
      </w:r>
      <w:bookmarkEnd w:id="243"/>
    </w:p>
    <w:p w14:paraId="4C76CBD9" w14:textId="77777777" w:rsidR="00312E47" w:rsidRDefault="00312E47" w:rsidP="009915B5">
      <w:pPr>
        <w:pStyle w:val="BodyText2"/>
        <w:ind w:left="360"/>
      </w:pPr>
    </w:p>
    <w:p w14:paraId="04772817" w14:textId="77777777" w:rsidR="00312E47" w:rsidRDefault="00312E47" w:rsidP="009915B5">
      <w:pPr>
        <w:pStyle w:val="BodyText2"/>
        <w:ind w:left="360"/>
      </w:pPr>
    </w:p>
    <w:p w14:paraId="6A49AF2D" w14:textId="77777777" w:rsidR="000F2A8D" w:rsidRDefault="000F2A8D" w:rsidP="009915B5">
      <w:pPr>
        <w:pStyle w:val="BodyText2"/>
        <w:ind w:left="360"/>
      </w:pPr>
    </w:p>
    <w:p w14:paraId="27D253BA" w14:textId="77777777" w:rsidR="000F2A8D" w:rsidRDefault="000F2A8D" w:rsidP="009915B5">
      <w:pPr>
        <w:pStyle w:val="BodyText2"/>
        <w:ind w:left="360"/>
      </w:pPr>
    </w:p>
    <w:p w14:paraId="4AE2BC25" w14:textId="77777777" w:rsidR="000F2A8D" w:rsidRDefault="000F2A8D" w:rsidP="009915B5">
      <w:pPr>
        <w:pStyle w:val="BodyText2"/>
        <w:ind w:left="360"/>
      </w:pPr>
    </w:p>
    <w:p w14:paraId="7758AC68" w14:textId="77777777" w:rsidR="00312E47" w:rsidRDefault="00312E47" w:rsidP="009915B5">
      <w:pPr>
        <w:pStyle w:val="BodyText2"/>
        <w:ind w:left="360"/>
      </w:pPr>
    </w:p>
    <w:p w14:paraId="1FDB113D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32310397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0B341DCA" wp14:editId="69679676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374B3" w14:textId="55B73234" w:rsidR="009915B5" w:rsidRDefault="00976ADF" w:rsidP="007E53B8">
      <w:pPr>
        <w:pStyle w:val="FigureCaption"/>
      </w:pPr>
      <w:r>
        <w:t xml:space="preserve">  </w:t>
      </w:r>
      <w:bookmarkStart w:id="244" w:name="_Toc463375328"/>
      <w:r w:rsidR="009915B5" w:rsidRPr="00D405A8">
        <w:t xml:space="preserve">Figure </w:t>
      </w:r>
      <w:r w:rsidR="00A14FF0">
        <w:t>4</w:t>
      </w:r>
      <w:r w:rsidR="00B26381">
        <w:t>5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44"/>
      <w:r w:rsidR="009915B5">
        <w:t xml:space="preserve"> </w:t>
      </w:r>
    </w:p>
    <w:p w14:paraId="0B80BD63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64EE47F1" w14:textId="77777777" w:rsidR="0036447D" w:rsidRDefault="0036447D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46042307" wp14:editId="27C0AE8B">
            <wp:extent cx="5278755" cy="640080"/>
            <wp:effectExtent l="19050" t="19050" r="17145" b="2667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ievanc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4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AE59C" w14:textId="60CE5EEB" w:rsidR="009915B5" w:rsidRDefault="009915B5" w:rsidP="007E53B8">
      <w:pPr>
        <w:pStyle w:val="FigureCaption"/>
      </w:pPr>
      <w:bookmarkStart w:id="245" w:name="_Toc463375329"/>
      <w:r>
        <w:t xml:space="preserve">Figure </w:t>
      </w:r>
      <w:r w:rsidR="00A14FF0">
        <w:t>4</w:t>
      </w:r>
      <w:r w:rsidR="00B26381">
        <w:t>6</w:t>
      </w:r>
      <w:r>
        <w:t xml:space="preserve">: </w:t>
      </w:r>
      <w:r w:rsidR="000F5679">
        <w:t>Exported Grievances</w:t>
      </w:r>
      <w:bookmarkEnd w:id="245"/>
    </w:p>
    <w:p w14:paraId="75FEBFE8" w14:textId="4B2C977E" w:rsidR="00BC0541" w:rsidRDefault="0070762E" w:rsidP="00BC0541">
      <w:pPr>
        <w:pStyle w:val="BodyText2"/>
      </w:pPr>
      <w:r>
        <w:lastRenderedPageBreak/>
        <w:t xml:space="preserve">Instead of exporting all the grievances, </w:t>
      </w:r>
      <w:r w:rsidR="00B26381">
        <w:t>custom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p w14:paraId="491512CE" w14:textId="77777777" w:rsidR="00BC0541" w:rsidRDefault="00BC0541" w:rsidP="00BC0541">
      <w:pPr>
        <w:pStyle w:val="BodyText2"/>
        <w:ind w:left="360"/>
        <w:jc w:val="center"/>
      </w:pPr>
    </w:p>
    <w:p w14:paraId="487F357D" w14:textId="77777777" w:rsidR="00BC0541" w:rsidRDefault="00BC0541" w:rsidP="00BC0541">
      <w:pPr>
        <w:pStyle w:val="Heading2"/>
      </w:pPr>
      <w:bookmarkStart w:id="246" w:name="_Toc47433242"/>
      <w:bookmarkStart w:id="247" w:name="_Toc463375362"/>
      <w:r>
        <w:t>Registering Devices</w:t>
      </w:r>
      <w:bookmarkEnd w:id="246"/>
      <w:bookmarkEnd w:id="247"/>
    </w:p>
    <w:p w14:paraId="5333CF48" w14:textId="6A8EC7C0" w:rsidR="00BC0541" w:rsidRDefault="00BC0541" w:rsidP="00BC0541">
      <w:pPr>
        <w:pStyle w:val="BodyText2"/>
      </w:pPr>
      <w:r>
        <w:t xml:space="preserve">The custom officials use the CEIR application to register devices that are brought into Cambodia by foreigners/local Cambodian users. The registered device is used to build a device database. The end user has to pay taxes on the devices as per the applicable CEIR policy  </w:t>
      </w:r>
    </w:p>
    <w:p w14:paraId="05A3D2F4" w14:textId="77777777" w:rsidR="00BC0541" w:rsidRDefault="00BC0541" w:rsidP="00BC0541">
      <w:pPr>
        <w:pStyle w:val="BodyText2"/>
      </w:pPr>
    </w:p>
    <w:p w14:paraId="78E08D4A" w14:textId="77777777" w:rsidR="00BC0541" w:rsidRDefault="00BC0541" w:rsidP="00BC0541">
      <w:pPr>
        <w:pStyle w:val="Heading3"/>
      </w:pPr>
      <w:bookmarkStart w:id="248" w:name="_Toc47433243"/>
      <w:bookmarkStart w:id="249" w:name="_Toc463375363"/>
      <w:r>
        <w:t>Registering Imported Devices</w:t>
      </w:r>
      <w:bookmarkEnd w:id="248"/>
      <w:bookmarkEnd w:id="249"/>
    </w:p>
    <w:p w14:paraId="599947FE" w14:textId="77777777" w:rsidR="00BC0541" w:rsidRPr="00096716" w:rsidRDefault="00BC0541" w:rsidP="00BC0541">
      <w:pPr>
        <w:pStyle w:val="BodyText2"/>
        <w:rPr>
          <w:u w:val="single"/>
        </w:rPr>
      </w:pPr>
      <w:r w:rsidRPr="00096716">
        <w:rPr>
          <w:u w:val="single"/>
        </w:rPr>
        <w:t xml:space="preserve">To </w:t>
      </w:r>
      <w:r>
        <w:rPr>
          <w:u w:val="single"/>
        </w:rPr>
        <w:t>register a device</w:t>
      </w:r>
      <w:r w:rsidRPr="00096716">
        <w:rPr>
          <w:u w:val="single"/>
        </w:rPr>
        <w:t>:</w:t>
      </w:r>
    </w:p>
    <w:p w14:paraId="686BBBB4" w14:textId="77777777" w:rsidR="00BC0541" w:rsidRDefault="00BC0541" w:rsidP="00BC0541">
      <w:pPr>
        <w:pStyle w:val="BodyText2"/>
        <w:numPr>
          <w:ilvl w:val="0"/>
          <w:numId w:val="60"/>
        </w:numPr>
      </w:pPr>
      <w:r>
        <w:t xml:space="preserve">Select </w:t>
      </w:r>
      <w:r>
        <w:rPr>
          <w:b/>
          <w:bCs/>
        </w:rPr>
        <w:t>Register Device</w:t>
      </w:r>
      <w:r>
        <w:t xml:space="preserve"> in the left panel of the Home page.</w:t>
      </w:r>
    </w:p>
    <w:p w14:paraId="080CDFD4" w14:textId="550B6955" w:rsidR="00BC0541" w:rsidRDefault="00B355B5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31D4BE7E" wp14:editId="54AC3DB2">
            <wp:extent cx="5278755" cy="898525"/>
            <wp:effectExtent l="0" t="0" r="4445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41.51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9005" w14:textId="45AB11B4" w:rsidR="00BC0541" w:rsidRDefault="00277552" w:rsidP="00BC0541">
      <w:pPr>
        <w:pStyle w:val="FigureCaption"/>
      </w:pPr>
      <w:bookmarkStart w:id="250" w:name="_Toc47432260"/>
      <w:bookmarkStart w:id="251" w:name="_Toc463375330"/>
      <w:r>
        <w:t>Figure 47</w:t>
      </w:r>
      <w:r w:rsidR="00BC0541" w:rsidRPr="000C5547">
        <w:t xml:space="preserve">: </w:t>
      </w:r>
      <w:bookmarkEnd w:id="250"/>
      <w:r w:rsidR="00B355B5">
        <w:t>Register Device</w:t>
      </w:r>
      <w:bookmarkEnd w:id="251"/>
    </w:p>
    <w:p w14:paraId="4AE8FF02" w14:textId="41E6936D" w:rsidR="00BC0541" w:rsidRDefault="00BC0541" w:rsidP="00BC0541">
      <w:pPr>
        <w:pStyle w:val="BodyText2"/>
        <w:numPr>
          <w:ilvl w:val="0"/>
          <w:numId w:val="60"/>
        </w:numPr>
      </w:pPr>
      <w:r>
        <w:t xml:space="preserve">Enter the </w:t>
      </w:r>
      <w:r w:rsidR="00B355B5">
        <w:t xml:space="preserve">NID </w:t>
      </w:r>
      <w:r>
        <w:t>passport number</w:t>
      </w:r>
      <w:r w:rsidRPr="00557A82">
        <w:t>.</w:t>
      </w:r>
      <w:r>
        <w:t xml:space="preserve"> </w:t>
      </w:r>
    </w:p>
    <w:p w14:paraId="64B255AB" w14:textId="77777777" w:rsidR="00BC0541" w:rsidRDefault="00BC0541" w:rsidP="00BC0541">
      <w:pPr>
        <w:pStyle w:val="BodyText2"/>
        <w:numPr>
          <w:ilvl w:val="0"/>
          <w:numId w:val="60"/>
        </w:numPr>
      </w:pPr>
      <w:r>
        <w:t xml:space="preserve">Click </w:t>
      </w:r>
      <w:r w:rsidRPr="000C5547">
        <w:rPr>
          <w:b/>
          <w:bCs/>
        </w:rPr>
        <w:t>Submit</w:t>
      </w:r>
      <w:r>
        <w:t xml:space="preserve">. </w:t>
      </w:r>
    </w:p>
    <w:p w14:paraId="288D6D18" w14:textId="77777777" w:rsidR="00BC0541" w:rsidRDefault="00BC0541" w:rsidP="00BC0541">
      <w:pPr>
        <w:pStyle w:val="BodyText2"/>
      </w:pPr>
      <w:r>
        <w:t>If there are any existing registered devices that are associated with the passport number entered, the following page appears.</w:t>
      </w:r>
    </w:p>
    <w:p w14:paraId="549F01BE" w14:textId="426A37F6" w:rsidR="00BC0541" w:rsidRDefault="00B355B5" w:rsidP="00BC0541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FF19D39" wp14:editId="6B5C25AD">
            <wp:extent cx="5278755" cy="2089150"/>
            <wp:effectExtent l="0" t="0" r="4445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46.00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AF8F" w14:textId="0D1367C2" w:rsidR="00BC0541" w:rsidRPr="00321B3A" w:rsidRDefault="00277552" w:rsidP="00BC0541">
      <w:pPr>
        <w:pStyle w:val="FigureCaption"/>
      </w:pPr>
      <w:bookmarkStart w:id="252" w:name="_Toc47432262"/>
      <w:bookmarkStart w:id="253" w:name="_Toc463375331"/>
      <w:r>
        <w:t>Figure 48</w:t>
      </w:r>
      <w:r w:rsidR="00BC0541" w:rsidRPr="00321B3A">
        <w:t>: Add Device Information</w:t>
      </w:r>
      <w:bookmarkEnd w:id="252"/>
      <w:bookmarkEnd w:id="253"/>
    </w:p>
    <w:p w14:paraId="2EE6037A" w14:textId="77777777" w:rsidR="00BC0541" w:rsidRDefault="00BC0541" w:rsidP="00BC0541">
      <w:pPr>
        <w:pStyle w:val="BodyText2"/>
        <w:numPr>
          <w:ilvl w:val="0"/>
          <w:numId w:val="60"/>
        </w:numPr>
      </w:pPr>
      <w:r>
        <w:t>Enter the following information:</w:t>
      </w:r>
    </w:p>
    <w:p w14:paraId="492022FB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Type</w:t>
      </w:r>
      <w:r>
        <w:t>: Select the type of device:</w:t>
      </w:r>
    </w:p>
    <w:p w14:paraId="70EAD1D8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Mobile Phone</w:t>
      </w:r>
    </w:p>
    <w:p w14:paraId="7B81436D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Feature Phone</w:t>
      </w:r>
    </w:p>
    <w:p w14:paraId="2904A575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1177B0">
        <w:rPr>
          <w:b/>
          <w:bCs/>
        </w:rPr>
        <w:t>Device ID Type</w:t>
      </w:r>
      <w:r>
        <w:t>: Select the type of ID of the device that would be entered for identification:</w:t>
      </w:r>
    </w:p>
    <w:p w14:paraId="324C52E5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IMEI</w:t>
      </w:r>
    </w:p>
    <w:p w14:paraId="3514E96B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MEID</w:t>
      </w:r>
    </w:p>
    <w:p w14:paraId="7E4B799F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ESN</w:t>
      </w:r>
    </w:p>
    <w:p w14:paraId="3085BB1B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Multiple SIM Status</w:t>
      </w:r>
      <w:r>
        <w:t>: Select whether the device supports multiple SIM slots:</w:t>
      </w:r>
    </w:p>
    <w:p w14:paraId="1567B57B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Yes</w:t>
      </w:r>
    </w:p>
    <w:p w14:paraId="46A9EBC7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No</w:t>
      </w:r>
    </w:p>
    <w:p w14:paraId="7FC6FEB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Country bought From</w:t>
      </w:r>
      <w:r>
        <w:t>: Select the country from where the device was bought.</w:t>
      </w:r>
    </w:p>
    <w:p w14:paraId="1025BE7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Serial Number</w:t>
      </w:r>
      <w:r>
        <w:t>: Enter the serial number of the device.</w:t>
      </w:r>
    </w:p>
    <w:p w14:paraId="491E434D" w14:textId="1D41423C" w:rsidR="00B355B5" w:rsidRDefault="00B355B5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rPr>
          <w:b/>
          <w:bCs/>
        </w:rPr>
        <w:t>Tax Paid Status</w:t>
      </w:r>
      <w:r w:rsidRPr="00B355B5">
        <w:t>:</w:t>
      </w:r>
      <w:r>
        <w:t xml:space="preserve"> Select the tax paid status</w:t>
      </w:r>
    </w:p>
    <w:p w14:paraId="6117353F" w14:textId="2C06F42E" w:rsidR="00B355B5" w:rsidRDefault="00B355B5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rPr>
          <w:b/>
          <w:bCs/>
        </w:rPr>
        <w:t>Price</w:t>
      </w:r>
      <w:r w:rsidRPr="00B355B5">
        <w:t>:</w:t>
      </w:r>
      <w:r>
        <w:t xml:space="preserve"> Price of the device</w:t>
      </w:r>
    </w:p>
    <w:p w14:paraId="1309BAB9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1177B0">
        <w:rPr>
          <w:b/>
          <w:bCs/>
        </w:rPr>
        <w:t>Device Status</w:t>
      </w:r>
      <w:r>
        <w:t>: Select the status of the device:</w:t>
      </w:r>
    </w:p>
    <w:p w14:paraId="774D019A" w14:textId="77777777" w:rsidR="00BC0541" w:rsidRPr="00B964EF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B964EF">
        <w:t xml:space="preserve">New </w:t>
      </w:r>
    </w:p>
    <w:p w14:paraId="60436C33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B964EF">
        <w:t>Old</w:t>
      </w:r>
    </w:p>
    <w:p w14:paraId="159AD917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IMEI/MEID/ESN</w:t>
      </w:r>
      <w:r>
        <w:t>: Enter the ID value(s). A maximum of 4 ID values can be entered.</w:t>
      </w:r>
    </w:p>
    <w:p w14:paraId="708704CB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lastRenderedPageBreak/>
        <w:t xml:space="preserve">Click </w:t>
      </w:r>
      <w:r w:rsidRPr="00B964EF">
        <w:rPr>
          <w:b/>
          <w:bCs/>
        </w:rPr>
        <w:t>Submit</w:t>
      </w:r>
      <w:r>
        <w:t>.</w:t>
      </w:r>
    </w:p>
    <w:p w14:paraId="06CFDDDB" w14:textId="77777777" w:rsidR="00BC0541" w:rsidRDefault="00BC0541" w:rsidP="00BC0541">
      <w:pPr>
        <w:pStyle w:val="BodyText2"/>
        <w:tabs>
          <w:tab w:val="left" w:pos="284"/>
        </w:tabs>
        <w:ind w:left="360"/>
      </w:pPr>
      <w:r>
        <w:t>A unique transaction ID is generated, and the request is processed internally. The registration request appears on top of the page.</w:t>
      </w:r>
    </w:p>
    <w:p w14:paraId="6F7EC2A5" w14:textId="6D32AF00" w:rsidR="00BC0541" w:rsidRDefault="00B355B5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4C707DD9" wp14:editId="3BD4459C">
            <wp:extent cx="5278755" cy="1155065"/>
            <wp:effectExtent l="0" t="0" r="4445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48.59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1499" w14:textId="1F7514B3" w:rsidR="00BC0541" w:rsidRPr="00321B3A" w:rsidRDefault="00277552" w:rsidP="00BC0541">
      <w:pPr>
        <w:pStyle w:val="FigureCaption"/>
      </w:pPr>
      <w:bookmarkStart w:id="254" w:name="_Toc47432263"/>
      <w:bookmarkStart w:id="255" w:name="_Toc463375332"/>
      <w:r>
        <w:t>Figure 50</w:t>
      </w:r>
      <w:r w:rsidR="00BC0541" w:rsidRPr="00321B3A">
        <w:t>: Device Activation</w:t>
      </w:r>
      <w:bookmarkEnd w:id="254"/>
      <w:bookmarkEnd w:id="255"/>
    </w:p>
    <w:p w14:paraId="6A6917B5" w14:textId="51B61100" w:rsidR="00BC0541" w:rsidRDefault="00BC0541" w:rsidP="00BC0541">
      <w:pPr>
        <w:pStyle w:val="BodyText2"/>
      </w:pPr>
      <w:r>
        <w:t>If the passport number</w:t>
      </w:r>
      <w:r w:rsidR="00B355B5">
        <w:t>/NID</w:t>
      </w:r>
      <w:r>
        <w:t xml:space="preserve"> is not found in the system and there is no device registered with the passport, the following page appears.</w:t>
      </w:r>
    </w:p>
    <w:p w14:paraId="5CBF6AC5" w14:textId="0A308EE0" w:rsidR="00BC0541" w:rsidRDefault="00296F0E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03E5DF6D" wp14:editId="5F81EE3A">
            <wp:extent cx="5278755" cy="1930400"/>
            <wp:effectExtent l="0" t="0" r="4445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50.30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0230" w14:textId="0E4A50F6" w:rsidR="00296F0E" w:rsidRDefault="00296F0E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54109B99" wp14:editId="435331A0">
            <wp:extent cx="5278755" cy="2219325"/>
            <wp:effectExtent l="0" t="0" r="4445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51.10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F69C" w14:textId="7F0F1966" w:rsidR="00BC0541" w:rsidRPr="00557A82" w:rsidRDefault="00BC0541" w:rsidP="00BC0541">
      <w:pPr>
        <w:pStyle w:val="FigureCaption"/>
      </w:pPr>
      <w:r>
        <w:tab/>
      </w:r>
      <w:r>
        <w:tab/>
      </w:r>
      <w:bookmarkStart w:id="256" w:name="_Toc47432264"/>
      <w:bookmarkStart w:id="257" w:name="_Toc463375333"/>
      <w:r w:rsidRPr="009600CC">
        <w:t xml:space="preserve">Figure </w:t>
      </w:r>
      <w:r w:rsidR="00277552">
        <w:t>51</w:t>
      </w:r>
      <w:r w:rsidRPr="007539AA">
        <w:t xml:space="preserve">: </w:t>
      </w:r>
      <w:r>
        <w:t>Add Device Information</w:t>
      </w:r>
      <w:bookmarkEnd w:id="256"/>
      <w:bookmarkEnd w:id="257"/>
    </w:p>
    <w:p w14:paraId="00549FDC" w14:textId="77777777" w:rsidR="00BC0541" w:rsidRDefault="00BC0541" w:rsidP="00BC0541">
      <w:pPr>
        <w:pStyle w:val="BodyText2"/>
      </w:pPr>
      <w:r>
        <w:t>Enter information about the person who is visiting Cambodia.</w:t>
      </w:r>
    </w:p>
    <w:p w14:paraId="49855E96" w14:textId="77777777" w:rsidR="00BC0541" w:rsidRDefault="00BC0541" w:rsidP="00BC0541">
      <w:pPr>
        <w:pStyle w:val="BodyText2"/>
        <w:numPr>
          <w:ilvl w:val="0"/>
          <w:numId w:val="60"/>
        </w:numPr>
      </w:pPr>
      <w:r>
        <w:t>Enter the following information:</w:t>
      </w:r>
    </w:p>
    <w:p w14:paraId="1C8A8C05" w14:textId="77777777" w:rsidR="00BC0541" w:rsidRPr="00F67214" w:rsidRDefault="00BC0541" w:rsidP="00BC0541">
      <w:pPr>
        <w:pStyle w:val="BodyText2"/>
      </w:pPr>
      <w:r w:rsidRPr="00511152">
        <w:rPr>
          <w:b/>
          <w:bCs/>
        </w:rPr>
        <w:lastRenderedPageBreak/>
        <w:t>Personal Information</w:t>
      </w:r>
      <w:r>
        <w:rPr>
          <w:b/>
          <w:bCs/>
        </w:rPr>
        <w:t xml:space="preserve">: </w:t>
      </w:r>
      <w:r w:rsidRPr="00F67214">
        <w:t>Enter the personal details of the person.</w:t>
      </w:r>
    </w:p>
    <w:p w14:paraId="0A2A506B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Passport Number</w:t>
      </w:r>
      <w:r>
        <w:t>: Enter the passport number.</w:t>
      </w:r>
    </w:p>
    <w:p w14:paraId="145BDFFB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Document Type</w:t>
      </w:r>
      <w:r>
        <w:t>: Select the type of document to be uploaded for identification.</w:t>
      </w:r>
    </w:p>
    <w:p w14:paraId="23AC621F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Passport</w:t>
      </w:r>
    </w:p>
    <w:p w14:paraId="273D131C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Select File</w:t>
      </w:r>
      <w:r>
        <w:t>: Click to upload a PDF or image of the identification document.</w:t>
      </w:r>
    </w:p>
    <w:p w14:paraId="6D12D676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324B9D">
        <w:rPr>
          <w:b/>
          <w:bCs/>
        </w:rPr>
        <w:t>First Name</w:t>
      </w:r>
      <w:r>
        <w:t xml:space="preserve"> </w:t>
      </w:r>
    </w:p>
    <w:p w14:paraId="06BA5D0A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Middle Name</w:t>
      </w:r>
    </w:p>
    <w:p w14:paraId="368FF8F6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Last Name</w:t>
      </w:r>
    </w:p>
    <w:p w14:paraId="4C4ED546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Nationality</w:t>
      </w:r>
    </w:p>
    <w:p w14:paraId="0758CB74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Entry Date in Country</w:t>
      </w:r>
      <w:r>
        <w:t>: Select the date of entry in Cambodia.</w:t>
      </w:r>
    </w:p>
    <w:p w14:paraId="7481DFA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Address (Property Location)</w:t>
      </w:r>
    </w:p>
    <w:p w14:paraId="356D100F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Street Number</w:t>
      </w:r>
    </w:p>
    <w:p w14:paraId="340DF0EF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Village</w:t>
      </w:r>
    </w:p>
    <w:p w14:paraId="15E0C05E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Locality</w:t>
      </w:r>
    </w:p>
    <w:p w14:paraId="6A408AD2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District</w:t>
      </w:r>
    </w:p>
    <w:p w14:paraId="491A8EBA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Commune</w:t>
      </w:r>
    </w:p>
    <w:p w14:paraId="1AE259C1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Postal Code</w:t>
      </w:r>
    </w:p>
    <w:p w14:paraId="7899EEF7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Country</w:t>
      </w:r>
    </w:p>
    <w:p w14:paraId="4471803A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Province</w:t>
      </w:r>
    </w:p>
    <w:p w14:paraId="51510CB5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Email</w:t>
      </w:r>
    </w:p>
    <w:p w14:paraId="2D615B37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Contact Number</w:t>
      </w:r>
    </w:p>
    <w:p w14:paraId="0AF51032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VIP</w:t>
      </w:r>
      <w:r>
        <w:t xml:space="preserve">: Select Yes or No depending on the status of the person. </w:t>
      </w:r>
    </w:p>
    <w:p w14:paraId="767AFF04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Name: Enter the department of the person. This is applicable only if the person is a VIP.</w:t>
      </w:r>
    </w:p>
    <w:p w14:paraId="679626C6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ID: Enter the department ID of the person. This is applicable only if the person is a VIP.</w:t>
      </w:r>
    </w:p>
    <w:p w14:paraId="065A708C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Department ID Image: Click File to upload an image of the department identification of the person. This is applicable only if the person is a VIP.</w:t>
      </w:r>
    </w:p>
    <w:p w14:paraId="569C4C93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lastRenderedPageBreak/>
        <w:t>Add Visa</w:t>
      </w:r>
      <w:r>
        <w:t>: Select Yes or No depending on whether the person has a visa.</w:t>
      </w:r>
    </w:p>
    <w:p w14:paraId="45329990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Type: Select the type of visa. This is applicable only if the person has a visa.</w:t>
      </w:r>
    </w:p>
    <w:p w14:paraId="413A144F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Number: Enter the visa number. This is applicable only if the person has a visa.</w:t>
      </w:r>
    </w:p>
    <w:p w14:paraId="6C2A0339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Expiry Date: Select the expiry date of the visa. This is applicable only if the person has a visa.</w:t>
      </w:r>
    </w:p>
    <w:p w14:paraId="22CA8A75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Visa Image: Click File to upload the visa image. This is applicable only if the person has a visa.</w:t>
      </w:r>
    </w:p>
    <w:p w14:paraId="4F2E81F2" w14:textId="77777777" w:rsidR="00BC0541" w:rsidRPr="00F67214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Device Information</w:t>
      </w:r>
      <w:r w:rsidRPr="00F67214">
        <w:t xml:space="preserve">: Enter details of the </w:t>
      </w:r>
      <w:r>
        <w:t>device</w:t>
      </w:r>
      <w:r w:rsidRPr="00F67214">
        <w:t>.</w:t>
      </w:r>
    </w:p>
    <w:p w14:paraId="463BF9C7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F67214">
        <w:t xml:space="preserve">Device </w:t>
      </w:r>
      <w:r>
        <w:t>Type</w:t>
      </w:r>
    </w:p>
    <w:p w14:paraId="05EA3178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B83C49">
        <w:rPr>
          <w:b/>
          <w:bCs/>
        </w:rPr>
        <w:t>Device ID Type</w:t>
      </w:r>
      <w:r>
        <w:t xml:space="preserve">: Select the type of ID to be entered for the device: </w:t>
      </w:r>
    </w:p>
    <w:p w14:paraId="04788AD6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IMEI</w:t>
      </w:r>
    </w:p>
    <w:p w14:paraId="1F72D6BC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MEID</w:t>
      </w:r>
    </w:p>
    <w:p w14:paraId="13A4BD78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ESN</w:t>
      </w:r>
    </w:p>
    <w:p w14:paraId="32056FE6" w14:textId="77777777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</w:pPr>
      <w:r w:rsidRPr="00155651">
        <w:rPr>
          <w:b/>
          <w:bCs/>
        </w:rPr>
        <w:t>Multiple SIM Status</w:t>
      </w:r>
      <w:r w:rsidRPr="00BD7A6D">
        <w:t>:</w:t>
      </w:r>
      <w:r>
        <w:t xml:space="preserve"> Select whether the device supports multiple SIM slots.</w:t>
      </w:r>
    </w:p>
    <w:p w14:paraId="15A29317" w14:textId="77777777" w:rsidR="00BC0541" w:rsidRDefault="00BC0541" w:rsidP="00BC0541">
      <w:pPr>
        <w:pStyle w:val="BodyText2"/>
        <w:numPr>
          <w:ilvl w:val="1"/>
          <w:numId w:val="61"/>
        </w:numPr>
        <w:tabs>
          <w:tab w:val="left" w:pos="284"/>
        </w:tabs>
      </w:pPr>
      <w:r>
        <w:t>Yes</w:t>
      </w:r>
    </w:p>
    <w:p w14:paraId="18F1863D" w14:textId="77777777" w:rsidR="00BC0541" w:rsidRDefault="00BC0541" w:rsidP="00BC0541">
      <w:pPr>
        <w:pStyle w:val="BodyText2"/>
        <w:numPr>
          <w:ilvl w:val="1"/>
          <w:numId w:val="61"/>
        </w:numPr>
        <w:tabs>
          <w:tab w:val="left" w:pos="284"/>
        </w:tabs>
      </w:pPr>
      <w:r>
        <w:t>No</w:t>
      </w:r>
    </w:p>
    <w:p w14:paraId="04B7A46F" w14:textId="3DE75692" w:rsidR="00BC0541" w:rsidRPr="00B83C49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Country Bought From</w:t>
      </w:r>
      <w:r w:rsidR="00296F0E">
        <w:rPr>
          <w:b/>
          <w:bCs/>
        </w:rPr>
        <w:t xml:space="preserve">: </w:t>
      </w:r>
      <w:r w:rsidR="00296F0E" w:rsidRPr="00296F0E">
        <w:t>Select the country</w:t>
      </w:r>
    </w:p>
    <w:p w14:paraId="142BFABD" w14:textId="5933B79B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Serial Number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Enter the serial number</w:t>
      </w:r>
    </w:p>
    <w:p w14:paraId="69A3A336" w14:textId="152FF11C" w:rsidR="00296F0E" w:rsidRDefault="00296F0E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 xml:space="preserve">Tax Paid Status: </w:t>
      </w:r>
      <w:r w:rsidRPr="00296F0E">
        <w:rPr>
          <w:bCs/>
        </w:rPr>
        <w:t>Select the tax paid status</w:t>
      </w:r>
    </w:p>
    <w:p w14:paraId="45B93186" w14:textId="143D0693" w:rsidR="00296F0E" w:rsidRPr="00B83C49" w:rsidRDefault="00296F0E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 xml:space="preserve">Price: </w:t>
      </w:r>
      <w:r w:rsidRPr="00296F0E">
        <w:rPr>
          <w:bCs/>
        </w:rPr>
        <w:t>Enter the price</w:t>
      </w:r>
    </w:p>
    <w:p w14:paraId="763ED1EA" w14:textId="0431E044" w:rsidR="00BC0541" w:rsidRPr="00B83C49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Status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Select the device status</w:t>
      </w:r>
    </w:p>
    <w:p w14:paraId="6307F31E" w14:textId="77777777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</w:pPr>
      <w:r w:rsidRPr="00155651">
        <w:rPr>
          <w:b/>
          <w:bCs/>
        </w:rPr>
        <w:t>IMEI/MEID/ESN</w:t>
      </w:r>
      <w:r>
        <w:t>: Enter the value of the IMEIs or MEIDs or ESNs of the device.</w:t>
      </w:r>
    </w:p>
    <w:p w14:paraId="4306C28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D42E56">
        <w:rPr>
          <w:b/>
          <w:bCs/>
        </w:rPr>
        <w:t>Submit</w:t>
      </w:r>
      <w:r>
        <w:t>.</w:t>
      </w:r>
    </w:p>
    <w:p w14:paraId="7560AB52" w14:textId="77777777" w:rsidR="00BC0541" w:rsidRDefault="00BC0541" w:rsidP="00BC0541">
      <w:pPr>
        <w:pStyle w:val="BodyText2"/>
        <w:tabs>
          <w:tab w:val="left" w:pos="284"/>
        </w:tabs>
      </w:pPr>
      <w:r>
        <w:t>A unique transaction ID is generated, and the request is processed internally. The request can be seen on top of the page.</w:t>
      </w:r>
    </w:p>
    <w:p w14:paraId="3BB78E03" w14:textId="77777777" w:rsidR="00296F0E" w:rsidRDefault="00296F0E" w:rsidP="00BC0541">
      <w:pPr>
        <w:pStyle w:val="BodyText2"/>
        <w:tabs>
          <w:tab w:val="left" w:pos="284"/>
        </w:tabs>
      </w:pPr>
    </w:p>
    <w:p w14:paraId="0BCFE88D" w14:textId="77777777" w:rsidR="00296F0E" w:rsidRDefault="00296F0E" w:rsidP="00BC0541">
      <w:pPr>
        <w:pStyle w:val="BodyText2"/>
        <w:tabs>
          <w:tab w:val="left" w:pos="284"/>
        </w:tabs>
      </w:pPr>
    </w:p>
    <w:p w14:paraId="42192C6F" w14:textId="77777777" w:rsidR="00296F0E" w:rsidRDefault="00296F0E" w:rsidP="00BC0541">
      <w:pPr>
        <w:pStyle w:val="BodyText2"/>
        <w:tabs>
          <w:tab w:val="left" w:pos="284"/>
        </w:tabs>
      </w:pPr>
    </w:p>
    <w:p w14:paraId="18996E8A" w14:textId="6B4B3348" w:rsidR="00BC0541" w:rsidRDefault="00296F0E" w:rsidP="00296F0E">
      <w:pPr>
        <w:pStyle w:val="BodyText2"/>
        <w:tabs>
          <w:tab w:val="left" w:pos="284"/>
        </w:tabs>
      </w:pPr>
      <w:r>
        <w:rPr>
          <w:noProof/>
        </w:rPr>
        <w:drawing>
          <wp:inline distT="0" distB="0" distL="0" distR="0" wp14:anchorId="583BDD25" wp14:editId="56C8AABF">
            <wp:extent cx="5278755" cy="1151255"/>
            <wp:effectExtent l="0" t="0" r="4445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55.36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6073" w14:textId="6E2B72F8" w:rsidR="00BC0541" w:rsidRPr="00C45BF5" w:rsidRDefault="00277552" w:rsidP="00BC0541">
      <w:pPr>
        <w:pStyle w:val="FigureCaption"/>
      </w:pPr>
      <w:bookmarkStart w:id="258" w:name="_Toc47432265"/>
      <w:bookmarkStart w:id="259" w:name="_Toc463375334"/>
      <w:r>
        <w:t>Figure 52</w:t>
      </w:r>
      <w:r w:rsidR="00BC0541" w:rsidRPr="00C45BF5">
        <w:t>: Device Activation</w:t>
      </w:r>
      <w:bookmarkEnd w:id="258"/>
      <w:bookmarkEnd w:id="259"/>
    </w:p>
    <w:p w14:paraId="14AAFE16" w14:textId="77777777" w:rsidR="00BC0541" w:rsidRPr="00AF7107" w:rsidRDefault="00BC0541" w:rsidP="00BC0541">
      <w:pPr>
        <w:pStyle w:val="BodyText2"/>
      </w:pPr>
      <w:r>
        <w:t>For each request, the following information is displayed: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405"/>
        <w:gridCol w:w="5415"/>
      </w:tblGrid>
      <w:tr w:rsidR="00BC0541" w:rsidRPr="003D50EC" w14:paraId="1B50DEC0" w14:textId="77777777" w:rsidTr="00BC0541">
        <w:trPr>
          <w:trHeight w:val="293"/>
          <w:tblHeader/>
          <w:jc w:val="center"/>
        </w:trPr>
        <w:tc>
          <w:tcPr>
            <w:tcW w:w="2405" w:type="dxa"/>
            <w:shd w:val="clear" w:color="auto" w:fill="5B9BD5" w:themeFill="accent1"/>
          </w:tcPr>
          <w:p w14:paraId="7EE25174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5415" w:type="dxa"/>
            <w:shd w:val="clear" w:color="auto" w:fill="5B9BD5" w:themeFill="accent1"/>
          </w:tcPr>
          <w:p w14:paraId="4B5BC993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BC0541" w:rsidRPr="003D50EC" w14:paraId="75ECD688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087E3722" w14:textId="77777777" w:rsidR="00BC0541" w:rsidRPr="00B708C5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5415" w:type="dxa"/>
            <w:shd w:val="clear" w:color="auto" w:fill="auto"/>
          </w:tcPr>
          <w:p w14:paraId="6D15BC7C" w14:textId="77777777" w:rsidR="00BC0541" w:rsidRPr="00B708C5" w:rsidRDefault="00BC0541" w:rsidP="00BC054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registering the request.</w:t>
            </w:r>
          </w:p>
        </w:tc>
      </w:tr>
      <w:tr w:rsidR="00BC0541" w:rsidRPr="003D50EC" w14:paraId="03E9B4BB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19EF186B" w14:textId="47BE0701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Passport No</w:t>
            </w:r>
            <w:r w:rsidR="00296F0E">
              <w:t>/NID</w:t>
            </w:r>
          </w:p>
        </w:tc>
        <w:tc>
          <w:tcPr>
            <w:tcW w:w="5415" w:type="dxa"/>
            <w:shd w:val="clear" w:color="auto" w:fill="auto"/>
          </w:tcPr>
          <w:p w14:paraId="048881D6" w14:textId="601F7E3D" w:rsidR="00BC0541" w:rsidRDefault="00BC0541" w:rsidP="00BC0541">
            <w:pPr>
              <w:pStyle w:val="BodyText2"/>
            </w:pPr>
            <w:r>
              <w:t>Passport number.</w:t>
            </w:r>
            <w:r w:rsidR="00296F0E">
              <w:t>/NID number</w:t>
            </w:r>
          </w:p>
        </w:tc>
      </w:tr>
      <w:tr w:rsidR="00BC0541" w:rsidRPr="003D50EC" w14:paraId="734288C6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37C71013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5415" w:type="dxa"/>
            <w:shd w:val="clear" w:color="auto" w:fill="auto"/>
          </w:tcPr>
          <w:p w14:paraId="6AC06DD6" w14:textId="77777777" w:rsidR="00BC0541" w:rsidRDefault="00BC0541" w:rsidP="00BC0541">
            <w:pPr>
              <w:pStyle w:val="BodyText2"/>
            </w:pPr>
            <w:r>
              <w:t>Transaction ID assigned to the request.</w:t>
            </w:r>
          </w:p>
        </w:tc>
      </w:tr>
      <w:tr w:rsidR="00BC0541" w:rsidRPr="003D50EC" w14:paraId="0994859C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5A86128F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Nationality</w:t>
            </w:r>
          </w:p>
        </w:tc>
        <w:tc>
          <w:tcPr>
            <w:tcW w:w="5415" w:type="dxa"/>
            <w:shd w:val="clear" w:color="auto" w:fill="auto"/>
          </w:tcPr>
          <w:p w14:paraId="6482D0E3" w14:textId="77777777" w:rsidR="00BC0541" w:rsidRDefault="00BC0541" w:rsidP="00BC0541">
            <w:pPr>
              <w:pStyle w:val="BodyText2"/>
            </w:pPr>
            <w:r>
              <w:t>Nationality of the person entering Cambodia.</w:t>
            </w:r>
          </w:p>
        </w:tc>
      </w:tr>
      <w:tr w:rsidR="00BC0541" w:rsidRPr="003D50EC" w14:paraId="103FC230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1D66FCA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Tax Paid Status</w:t>
            </w:r>
          </w:p>
        </w:tc>
        <w:tc>
          <w:tcPr>
            <w:tcW w:w="5415" w:type="dxa"/>
            <w:shd w:val="clear" w:color="auto" w:fill="auto"/>
          </w:tcPr>
          <w:p w14:paraId="3A8B621D" w14:textId="77777777" w:rsidR="00BC0541" w:rsidRDefault="00BC0541" w:rsidP="00BC0541">
            <w:pPr>
              <w:pStyle w:val="BodyText2"/>
            </w:pPr>
            <w:r>
              <w:t>Indicates whether tax has been paid for the device.</w:t>
            </w:r>
          </w:p>
        </w:tc>
      </w:tr>
      <w:tr w:rsidR="00BC0541" w:rsidRPr="003D50EC" w14:paraId="31AC9DFA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79096222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 w:rsidRPr="004322C6">
              <w:t>Origin</w:t>
            </w:r>
          </w:p>
        </w:tc>
        <w:tc>
          <w:tcPr>
            <w:tcW w:w="5415" w:type="dxa"/>
            <w:shd w:val="clear" w:color="auto" w:fill="auto"/>
          </w:tcPr>
          <w:p w14:paraId="5471B63C" w14:textId="77777777" w:rsidR="0079557D" w:rsidRDefault="00296F0E" w:rsidP="00BC0541">
            <w:pPr>
              <w:pStyle w:val="BodyText2"/>
            </w:pPr>
            <w:r>
              <w:t>This indicates who has raised the request</w:t>
            </w:r>
            <w:r w:rsidR="0079557D">
              <w:t>. The value can be</w:t>
            </w:r>
          </w:p>
          <w:p w14:paraId="3B64D739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>End user</w:t>
            </w:r>
          </w:p>
          <w:p w14:paraId="1B735D5F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 xml:space="preserve">Immigration </w:t>
            </w:r>
          </w:p>
          <w:p w14:paraId="7806A31E" w14:textId="127893A4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>Custom</w:t>
            </w:r>
          </w:p>
        </w:tc>
      </w:tr>
      <w:tr w:rsidR="00BC0541" w:rsidRPr="003D50EC" w14:paraId="5CEA5CAC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57481F5" w14:textId="33D1CB7F" w:rsidR="00BC0541" w:rsidRPr="003D50EC" w:rsidRDefault="00BC0541" w:rsidP="00BC0541">
            <w:pPr>
              <w:pStyle w:val="BodyText2"/>
            </w:pPr>
            <w:r w:rsidRPr="00711759">
              <w:t>Status</w:t>
            </w:r>
          </w:p>
        </w:tc>
        <w:tc>
          <w:tcPr>
            <w:tcW w:w="5415" w:type="dxa"/>
            <w:shd w:val="clear" w:color="auto" w:fill="auto"/>
          </w:tcPr>
          <w:p w14:paraId="01AA6275" w14:textId="77777777" w:rsidR="00BC0541" w:rsidRDefault="00BC0541" w:rsidP="00BC0541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The request goes through the following status modes:</w:t>
            </w:r>
          </w:p>
          <w:p w14:paraId="008FDCCD" w14:textId="77777777" w:rsidR="00BC0541" w:rsidRPr="00453C7D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New</w:t>
            </w:r>
            <w:r>
              <w:t>: When a request is raised, the status is New.</w:t>
            </w:r>
          </w:p>
          <w:p w14:paraId="2A166417" w14:textId="77777777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Processing:</w:t>
            </w:r>
            <w:r>
              <w:t xml:space="preserve"> The request is verified internally.</w:t>
            </w:r>
          </w:p>
          <w:p w14:paraId="380A98FF" w14:textId="77777777" w:rsidR="00BC0541" w:rsidRPr="00943CE0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>Rejected by System</w:t>
            </w:r>
            <w:r w:rsidRPr="00943CE0">
              <w:t xml:space="preserve">: If the request has an error, an error file is generated. The error file can be downloaded. The error could be in the file format, size, policy violation </w:t>
            </w:r>
            <w:r w:rsidRPr="00943CE0">
              <w:lastRenderedPageBreak/>
              <w:t>or request specifications.</w:t>
            </w:r>
          </w:p>
          <w:p w14:paraId="099C42BF" w14:textId="69888A23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Pending Approval from CEIR Admin</w:t>
            </w:r>
            <w:r>
              <w:t xml:space="preserve">: If the request is successfully verified by the system, the request is shared with the CEIR </w:t>
            </w:r>
            <w:r w:rsidR="007B07C6">
              <w:t>Admin</w:t>
            </w:r>
            <w:r>
              <w:t xml:space="preserve"> for review.</w:t>
            </w:r>
          </w:p>
          <w:p w14:paraId="4AB95BEC" w14:textId="45D75C0B" w:rsidR="00BC0541" w:rsidRPr="00711759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11759">
              <w:t xml:space="preserve">Rejected by CEIR Admin: The CEIR </w:t>
            </w:r>
            <w:r w:rsidR="007B07C6">
              <w:t>Admin</w:t>
            </w:r>
            <w:r w:rsidRPr="00711759">
              <w:t xml:space="preserve"> reviews the details and rejects the request if there is a problem. The </w:t>
            </w:r>
            <w:r>
              <w:t>official</w:t>
            </w:r>
            <w:r w:rsidRPr="00711759">
              <w:t xml:space="preserve"> can view the error file and fix the errors in the request.</w:t>
            </w:r>
          </w:p>
          <w:p w14:paraId="440851F6" w14:textId="11BB267C" w:rsidR="00BC0541" w:rsidRPr="009600CC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Approved by CEIR Admin</w:t>
            </w:r>
            <w:r>
              <w:t xml:space="preserve">: When the CEIR </w:t>
            </w:r>
            <w:r w:rsidR="007B07C6">
              <w:t>Admin</w:t>
            </w:r>
            <w:r>
              <w:t xml:space="preserve"> approves the request, the status changes to Approved by CEIR Admin.</w:t>
            </w:r>
          </w:p>
          <w:p w14:paraId="0E3D336C" w14:textId="2F09492D" w:rsidR="00BC0541" w:rsidRPr="007539AA" w:rsidRDefault="00BC0541" w:rsidP="00AB32DE">
            <w:pPr>
              <w:pStyle w:val="BodyText2"/>
              <w:jc w:val="left"/>
            </w:pPr>
          </w:p>
        </w:tc>
      </w:tr>
      <w:tr w:rsidR="00BC0541" w:rsidRPr="003D50EC" w14:paraId="4C227AB7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5F2134B" w14:textId="77777777" w:rsidR="00BC0541" w:rsidRDefault="00BC0541" w:rsidP="00BC0541">
            <w:pPr>
              <w:pStyle w:val="BodyText2"/>
            </w:pPr>
            <w:r>
              <w:t>Action</w:t>
            </w:r>
          </w:p>
        </w:tc>
        <w:tc>
          <w:tcPr>
            <w:tcW w:w="5415" w:type="dxa"/>
            <w:shd w:val="clear" w:color="auto" w:fill="auto"/>
          </w:tcPr>
          <w:p w14:paraId="52DAF1CC" w14:textId="77777777" w:rsidR="00BC0541" w:rsidRDefault="00BC0541" w:rsidP="00BC0541">
            <w:pPr>
              <w:pStyle w:val="BodyText2"/>
            </w:pPr>
            <w:r>
              <w:t>This displays different actions that can be performed on the request.</w:t>
            </w:r>
          </w:p>
          <w:p w14:paraId="347AF8E0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t xml:space="preserve">Error </w:t>
            </w:r>
            <w:r w:rsidRPr="00AE122D">
              <w:rPr>
                <w:noProof/>
              </w:rPr>
              <w:drawing>
                <wp:inline distT="0" distB="0" distL="0" distR="0" wp14:anchorId="1F9A7D5D" wp14:editId="04C813FC">
                  <wp:extent cx="164017" cy="164017"/>
                  <wp:effectExtent l="0" t="0" r="7620" b="762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122D">
              <w:t xml:space="preserve">: An error file is generated if there is any problem in the request(s) submitted. Click to download the error file. Refer to </w:t>
            </w:r>
            <w:r w:rsidRPr="00734EA0">
              <w:rPr>
                <w:i/>
                <w:iCs/>
              </w:rPr>
              <w:t>Figure 18</w:t>
            </w:r>
            <w:r w:rsidRPr="00AE122D">
              <w:t xml:space="preserve"> for a sample error file.</w:t>
            </w:r>
          </w:p>
          <w:p w14:paraId="12490E6E" w14:textId="77E6DBCD" w:rsidR="00AB32DE" w:rsidRPr="00AE122D" w:rsidRDefault="00AB32DE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Pay Tax </w:t>
            </w:r>
            <w:r>
              <w:rPr>
                <w:noProof/>
              </w:rPr>
              <w:drawing>
                <wp:inline distT="0" distB="0" distL="0" distR="0" wp14:anchorId="4211BB9C" wp14:editId="50CF9B91">
                  <wp:extent cx="241300" cy="190500"/>
                  <wp:effectExtent l="0" t="0" r="12700" b="12700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10-03 at 20.05.03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 This is used to pay Tax of the device. Once the tax is paid, then tax paid status of device is changed to tax paid.</w:t>
            </w:r>
          </w:p>
          <w:p w14:paraId="6CAA7413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View  </w:t>
            </w:r>
            <w:r>
              <w:rPr>
                <w:noProof/>
              </w:rPr>
              <w:drawing>
                <wp:inline distT="0" distB="0" distL="0" distR="0" wp14:anchorId="0AB34AB2" wp14:editId="1B453F38">
                  <wp:extent cx="154558" cy="154558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request. Click on it view the request details.</w:t>
            </w:r>
          </w:p>
          <w:p w14:paraId="623400C6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9715CB" wp14:editId="212BED68">
                  <wp:extent cx="185196" cy="185196"/>
                  <wp:effectExtent l="0" t="0" r="5715" b="5715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delete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8" cy="19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request. This is allowed only when the request status is New or Rejected by System. Click on it to delete the request.</w:t>
            </w:r>
          </w:p>
          <w:p w14:paraId="000EA026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t>View History</w:t>
            </w:r>
            <w:r>
              <w:t xml:space="preserve">: This is used to view the history of </w:t>
            </w:r>
            <w:r>
              <w:lastRenderedPageBreak/>
              <w:t>the transaction. It shows the various status modes through which the transaction has gone through.</w:t>
            </w:r>
          </w:p>
        </w:tc>
      </w:tr>
    </w:tbl>
    <w:p w14:paraId="61CA9F10" w14:textId="77777777" w:rsidR="00BC0541" w:rsidRDefault="00BC0541" w:rsidP="00BC0541">
      <w:pPr>
        <w:pStyle w:val="BodyText2"/>
        <w:tabs>
          <w:tab w:val="left" w:pos="1547"/>
        </w:tabs>
      </w:pPr>
      <w:r>
        <w:tab/>
      </w:r>
    </w:p>
    <w:p w14:paraId="35451576" w14:textId="77777777" w:rsidR="00BC0541" w:rsidRDefault="00BC0541" w:rsidP="00AB32DE">
      <w:pPr>
        <w:pStyle w:val="BodyText2"/>
        <w:tabs>
          <w:tab w:val="left" w:pos="1547"/>
        </w:tabs>
      </w:pPr>
    </w:p>
    <w:p w14:paraId="31CFD3BB" w14:textId="77777777" w:rsidR="00BC0541" w:rsidRDefault="00BC0541" w:rsidP="00BC0541">
      <w:pPr>
        <w:pStyle w:val="BodyText2"/>
      </w:pPr>
    </w:p>
    <w:p w14:paraId="0CFA8700" w14:textId="77777777" w:rsidR="00BC0541" w:rsidRDefault="00BC0541" w:rsidP="00BC0541">
      <w:pPr>
        <w:pStyle w:val="Heading2"/>
      </w:pPr>
      <w:bookmarkStart w:id="260" w:name="_Toc47433244"/>
      <w:bookmarkStart w:id="261" w:name="_Toc463375364"/>
      <w:r>
        <w:t>Filtering Register Device Requests</w:t>
      </w:r>
      <w:bookmarkEnd w:id="260"/>
      <w:bookmarkEnd w:id="261"/>
    </w:p>
    <w:p w14:paraId="0219CB38" w14:textId="09F67253" w:rsidR="00BC0541" w:rsidRDefault="00AB32DE" w:rsidP="00BC0541">
      <w:pPr>
        <w:pStyle w:val="BodyText2"/>
      </w:pPr>
      <w:r>
        <w:t>Custom</w:t>
      </w:r>
      <w:r w:rsidR="00BC0541">
        <w:t xml:space="preserve"> officials can view selective device requests after specifying the required filters. For example, they can view requests that are pending approval from the CEIR </w:t>
      </w:r>
      <w:r w:rsidR="007B07C6">
        <w:t>Admin</w:t>
      </w:r>
      <w:r w:rsidR="00BC0541">
        <w:t>.</w:t>
      </w:r>
    </w:p>
    <w:p w14:paraId="3295CA02" w14:textId="77777777" w:rsidR="00BC0541" w:rsidRDefault="00BC0541" w:rsidP="00BC0541">
      <w:pPr>
        <w:pStyle w:val="BodyText2"/>
        <w:rPr>
          <w:u w:val="single"/>
        </w:rPr>
      </w:pPr>
      <w:r w:rsidRPr="009251E2">
        <w:rPr>
          <w:u w:val="single"/>
        </w:rPr>
        <w:t xml:space="preserve">To </w:t>
      </w:r>
      <w:r>
        <w:rPr>
          <w:u w:val="single"/>
        </w:rPr>
        <w:t>filter device requests</w:t>
      </w:r>
      <w:r w:rsidRPr="009251E2">
        <w:rPr>
          <w:u w:val="single"/>
        </w:rPr>
        <w:t>:</w:t>
      </w:r>
    </w:p>
    <w:p w14:paraId="37737E14" w14:textId="05A2986E" w:rsidR="00BC0541" w:rsidRDefault="00AB32DE" w:rsidP="00BC0541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9F06EFC" wp14:editId="6DE9FCE5">
                <wp:simplePos x="0" y="0"/>
                <wp:positionH relativeFrom="column">
                  <wp:posOffset>4419600</wp:posOffset>
                </wp:positionH>
                <wp:positionV relativeFrom="paragraph">
                  <wp:posOffset>292735</wp:posOffset>
                </wp:positionV>
                <wp:extent cx="236855" cy="227965"/>
                <wp:effectExtent l="0" t="0" r="17145" b="26035"/>
                <wp:wrapNone/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" cy="2279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EFC36" id="Rectangle 500" o:spid="_x0000_s1026" style="position:absolute;margin-left:348pt;margin-top:23.05pt;width:18.65pt;height:17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D3F6E66" wp14:editId="65A00ABA">
                <wp:simplePos x="0" y="0"/>
                <wp:positionH relativeFrom="column">
                  <wp:posOffset>744855</wp:posOffset>
                </wp:positionH>
                <wp:positionV relativeFrom="paragraph">
                  <wp:posOffset>292735</wp:posOffset>
                </wp:positionV>
                <wp:extent cx="3598545" cy="228600"/>
                <wp:effectExtent l="0" t="0" r="33655" b="25400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545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C46DF" id="Rectangle 499" o:spid="_x0000_s1026" style="position:absolute;margin-left:58.65pt;margin-top:23.05pt;width:283.35pt;height:1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9A3BCB0" wp14:editId="49BE5E85">
            <wp:extent cx="5278755" cy="1165860"/>
            <wp:effectExtent l="0" t="0" r="4445" b="254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20.08.03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9D74" w14:textId="0F56EEF3" w:rsidR="00BC0541" w:rsidRPr="009251E2" w:rsidRDefault="00277552" w:rsidP="00BC0541">
      <w:pPr>
        <w:pStyle w:val="FigureCaption"/>
        <w:rPr>
          <w:u w:val="single"/>
        </w:rPr>
      </w:pPr>
      <w:bookmarkStart w:id="262" w:name="_Toc47432266"/>
      <w:bookmarkStart w:id="263" w:name="_Toc463375335"/>
      <w:r>
        <w:t>Figure 53</w:t>
      </w:r>
      <w:r w:rsidR="00BC0541" w:rsidRPr="00372FB1">
        <w:t>: Filter Device Requests</w:t>
      </w:r>
      <w:bookmarkEnd w:id="262"/>
      <w:bookmarkEnd w:id="263"/>
    </w:p>
    <w:p w14:paraId="197D6354" w14:textId="77777777" w:rsidR="00BC0541" w:rsidRDefault="00BC0541" w:rsidP="00BC0541">
      <w:pPr>
        <w:pStyle w:val="BodyText2"/>
        <w:numPr>
          <w:ilvl w:val="0"/>
          <w:numId w:val="31"/>
        </w:numPr>
      </w:pPr>
      <w:r>
        <w:t>Enter data in one or more of the listed fields:</w:t>
      </w:r>
    </w:p>
    <w:p w14:paraId="7A584E7A" w14:textId="77777777" w:rsidR="00BC0541" w:rsidRPr="00E2141F" w:rsidRDefault="00BC0541" w:rsidP="00BC0541">
      <w:pPr>
        <w:pStyle w:val="BodyText2"/>
        <w:numPr>
          <w:ilvl w:val="0"/>
          <w:numId w:val="23"/>
        </w:numPr>
      </w:pPr>
      <w:r w:rsidRPr="00E2141F">
        <w:rPr>
          <w:b/>
          <w:bCs/>
        </w:rPr>
        <w:t>Start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 and </w:t>
      </w:r>
      <w:r w:rsidRPr="00E2141F">
        <w:rPr>
          <w:b/>
          <w:bCs/>
        </w:rPr>
        <w:t>End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: This refers to the </w:t>
      </w:r>
      <w:r>
        <w:t>period of registering devices.</w:t>
      </w:r>
    </w:p>
    <w:p w14:paraId="28C78AAB" w14:textId="77777777" w:rsidR="00BC0541" w:rsidRDefault="00BC0541" w:rsidP="00BC0541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Transaction ID</w:t>
      </w:r>
      <w:r>
        <w:t xml:space="preserve">: Each request is assigned a unique transaction ID. </w:t>
      </w:r>
    </w:p>
    <w:p w14:paraId="77B514CC" w14:textId="77777777" w:rsidR="00BC0541" w:rsidRPr="00963511" w:rsidRDefault="00BC0541" w:rsidP="00BC0541">
      <w:pPr>
        <w:pStyle w:val="BodyText2"/>
        <w:numPr>
          <w:ilvl w:val="0"/>
          <w:numId w:val="23"/>
        </w:numPr>
      </w:pPr>
      <w:r w:rsidRPr="00963511">
        <w:rPr>
          <w:b/>
          <w:bCs/>
        </w:rPr>
        <w:t>Status</w:t>
      </w:r>
      <w:r>
        <w:rPr>
          <w:b/>
          <w:bCs/>
        </w:rPr>
        <w:t xml:space="preserve">: </w:t>
      </w:r>
      <w:r w:rsidRPr="00963511">
        <w:t>Status of the request.</w:t>
      </w:r>
    </w:p>
    <w:p w14:paraId="78EBD243" w14:textId="77777777" w:rsidR="00BC0541" w:rsidRDefault="00BC0541" w:rsidP="00BC0541">
      <w:pPr>
        <w:pStyle w:val="BodyText2"/>
        <w:numPr>
          <w:ilvl w:val="0"/>
          <w:numId w:val="23"/>
        </w:numPr>
      </w:pPr>
      <w:r>
        <w:rPr>
          <w:b/>
          <w:bCs/>
        </w:rPr>
        <w:t>Tax Paid Status</w:t>
      </w:r>
      <w:r>
        <w:t>: Whether tax has been paid for the device.</w:t>
      </w:r>
    </w:p>
    <w:p w14:paraId="09EE53CC" w14:textId="77777777" w:rsidR="00BC0541" w:rsidRDefault="00BC0541" w:rsidP="00BC0541">
      <w:pPr>
        <w:pStyle w:val="BodyText2"/>
        <w:numPr>
          <w:ilvl w:val="0"/>
          <w:numId w:val="31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17116B8A" w14:textId="77777777" w:rsidR="00BC0541" w:rsidRDefault="00BC0541" w:rsidP="00BC0541">
      <w:pPr>
        <w:pStyle w:val="BodyText2"/>
        <w:ind w:left="360"/>
      </w:pPr>
      <w:r>
        <w:t>The requests that match the filter values are shown in the dashboard.</w:t>
      </w:r>
    </w:p>
    <w:p w14:paraId="125749FA" w14:textId="77777777" w:rsidR="00BC0541" w:rsidRPr="002460BA" w:rsidRDefault="00BC0541" w:rsidP="00BC0541">
      <w:pPr>
        <w:pStyle w:val="BodyText2"/>
      </w:pPr>
    </w:p>
    <w:p w14:paraId="39BDC22E" w14:textId="77777777" w:rsidR="00BC0541" w:rsidRDefault="00BC0541" w:rsidP="00BC0541">
      <w:pPr>
        <w:pStyle w:val="Heading2"/>
      </w:pPr>
      <w:bookmarkStart w:id="264" w:name="_Toc47433245"/>
      <w:bookmarkStart w:id="265" w:name="_Toc463375365"/>
      <w:r>
        <w:t>Exporting Register Device Requests</w:t>
      </w:r>
      <w:bookmarkEnd w:id="264"/>
      <w:bookmarkEnd w:id="265"/>
    </w:p>
    <w:p w14:paraId="3FCF27B1" w14:textId="11BED5E3" w:rsidR="00BC0541" w:rsidRDefault="00BC0541" w:rsidP="00BC0541">
      <w:pPr>
        <w:pStyle w:val="BodyText2"/>
      </w:pPr>
      <w:r>
        <w:t xml:space="preserve"> </w:t>
      </w:r>
      <w:r w:rsidR="00AB32DE">
        <w:t>Custom</w:t>
      </w:r>
      <w:r>
        <w:t xml:space="preserve"> officials can download all the uploaded requests in a </w:t>
      </w:r>
      <w:r w:rsidRPr="002F4D55">
        <w:rPr>
          <w:b/>
          <w:bCs/>
        </w:rPr>
        <w:t>.csv</w:t>
      </w:r>
      <w:r>
        <w:t xml:space="preserve"> file. This is done using an export utility.</w:t>
      </w:r>
    </w:p>
    <w:p w14:paraId="093287FF" w14:textId="77777777" w:rsidR="00BC0541" w:rsidRPr="00166A7A" w:rsidRDefault="00BC0541" w:rsidP="00BC0541">
      <w:pPr>
        <w:pStyle w:val="BodyText2"/>
        <w:rPr>
          <w:u w:val="single"/>
        </w:rPr>
      </w:pPr>
      <w:r w:rsidRPr="00166A7A">
        <w:rPr>
          <w:u w:val="single"/>
        </w:rPr>
        <w:t xml:space="preserve">To export the uploaded </w:t>
      </w:r>
      <w:r>
        <w:rPr>
          <w:u w:val="single"/>
        </w:rPr>
        <w:t>requests</w:t>
      </w:r>
      <w:r w:rsidRPr="00166A7A">
        <w:rPr>
          <w:u w:val="single"/>
        </w:rPr>
        <w:t>:</w:t>
      </w:r>
    </w:p>
    <w:p w14:paraId="7297FB2E" w14:textId="77777777" w:rsidR="00BC0541" w:rsidRDefault="00BC0541" w:rsidP="00BC0541">
      <w:pPr>
        <w:pStyle w:val="BodyText2"/>
        <w:numPr>
          <w:ilvl w:val="0"/>
          <w:numId w:val="39"/>
        </w:numPr>
      </w:pPr>
      <w:r>
        <w:lastRenderedPageBreak/>
        <w:t xml:space="preserve">On the </w:t>
      </w:r>
      <w:r>
        <w:rPr>
          <w:b/>
          <w:bCs/>
        </w:rPr>
        <w:t>Device Activation</w:t>
      </w:r>
      <w:r>
        <w:t xml:space="preserve"> page, click </w:t>
      </w:r>
      <w:r w:rsidRPr="00054A1F">
        <w:rPr>
          <w:b/>
          <w:bCs/>
        </w:rPr>
        <w:t>Export</w:t>
      </w:r>
      <w:r>
        <w:t>.</w:t>
      </w:r>
    </w:p>
    <w:p w14:paraId="4B8C00BB" w14:textId="2058EADF" w:rsidR="00BC0541" w:rsidRDefault="00AB32DE" w:rsidP="00BC0541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9129EB" wp14:editId="140CB20F">
                <wp:simplePos x="0" y="0"/>
                <wp:positionH relativeFrom="column">
                  <wp:posOffset>5334000</wp:posOffset>
                </wp:positionH>
                <wp:positionV relativeFrom="paragraph">
                  <wp:posOffset>313690</wp:posOffset>
                </wp:positionV>
                <wp:extent cx="301625" cy="207010"/>
                <wp:effectExtent l="0" t="0" r="28575" b="2159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2070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C3737" id="Rectangle 501" o:spid="_x0000_s1026" style="position:absolute;margin-left:420pt;margin-top:24.7pt;width:23.75pt;height:16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AFF88DD" wp14:editId="0E37224A">
            <wp:extent cx="5278755" cy="1165860"/>
            <wp:effectExtent l="0" t="0" r="4445" b="254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20.08.03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EADC" w14:textId="0FD91536" w:rsidR="00BC0541" w:rsidRDefault="00277552" w:rsidP="00BC0541">
      <w:pPr>
        <w:pStyle w:val="FigureCaption"/>
      </w:pPr>
      <w:bookmarkStart w:id="266" w:name="_Toc47432267"/>
      <w:bookmarkStart w:id="267" w:name="_Toc463375336"/>
      <w:r>
        <w:t>Figure 54</w:t>
      </w:r>
      <w:r w:rsidR="00BC0541" w:rsidRPr="00372FB1">
        <w:t>: Device Activation</w:t>
      </w:r>
      <w:bookmarkEnd w:id="266"/>
      <w:bookmarkEnd w:id="267"/>
      <w:r w:rsidR="00BC0541">
        <w:t xml:space="preserve"> </w:t>
      </w:r>
    </w:p>
    <w:p w14:paraId="38B2ED76" w14:textId="77777777" w:rsidR="00BC0541" w:rsidRDefault="00BC0541" w:rsidP="00BC0541">
      <w:pPr>
        <w:pStyle w:val="BodyText2"/>
        <w:ind w:left="360"/>
      </w:pPr>
      <w:r>
        <w:t>The following page appears.</w:t>
      </w:r>
    </w:p>
    <w:p w14:paraId="434CA527" w14:textId="77777777" w:rsidR="00BC0541" w:rsidRDefault="00BC0541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34A53DD3" wp14:editId="4241A816">
            <wp:extent cx="1612053" cy="1165860"/>
            <wp:effectExtent l="19050" t="19050" r="26670" b="1524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portregisterdevice.png"/>
                    <pic:cNvPicPr/>
                  </pic:nvPicPr>
                  <pic:blipFill rotWithShape="1">
                    <a:blip r:embed="rId100"/>
                    <a:srcRect r="2086" b="5219"/>
                    <a:stretch/>
                  </pic:blipFill>
                  <pic:spPr bwMode="auto">
                    <a:xfrm>
                      <a:off x="0" y="0"/>
                      <a:ext cx="1623402" cy="117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E68A879" w14:textId="6C531C9E" w:rsidR="00BC0541" w:rsidRDefault="00277552" w:rsidP="00BC0541">
      <w:pPr>
        <w:pStyle w:val="FigureCaption"/>
      </w:pPr>
      <w:bookmarkStart w:id="268" w:name="_Toc47432268"/>
      <w:bookmarkStart w:id="269" w:name="_Toc463375337"/>
      <w:r>
        <w:t>Figure 55</w:t>
      </w:r>
      <w:r w:rsidR="00BC0541">
        <w:t>: Open or Save Register Device File</w:t>
      </w:r>
      <w:bookmarkEnd w:id="268"/>
      <w:bookmarkEnd w:id="269"/>
      <w:r w:rsidR="00BC0541">
        <w:t xml:space="preserve"> </w:t>
      </w:r>
    </w:p>
    <w:p w14:paraId="40142BF5" w14:textId="77777777" w:rsidR="00BC0541" w:rsidRDefault="00BC0541" w:rsidP="00BC0541">
      <w:pPr>
        <w:pStyle w:val="BodyText2"/>
        <w:numPr>
          <w:ilvl w:val="0"/>
          <w:numId w:val="39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166A7A">
        <w:rPr>
          <w:b/>
          <w:bCs/>
        </w:rPr>
        <w:t>pen with</w:t>
      </w:r>
      <w:r>
        <w:t xml:space="preserve"> to view the </w:t>
      </w:r>
      <w:r w:rsidRPr="002F4D55">
        <w:rPr>
          <w:b/>
          <w:bCs/>
        </w:rPr>
        <w:t>.csv</w:t>
      </w:r>
      <w:r>
        <w:t xml:space="preserve"> as an Excel file.</w:t>
      </w:r>
    </w:p>
    <w:p w14:paraId="60E73589" w14:textId="77777777" w:rsidR="00BC0541" w:rsidRDefault="00BC0541" w:rsidP="00BC0541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BDA2510" wp14:editId="2ACCC52F">
            <wp:extent cx="3984150" cy="681088"/>
            <wp:effectExtent l="19050" t="19050" r="1651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592" cy="682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DB950" w14:textId="31FE4990" w:rsidR="00BC0541" w:rsidRDefault="00BC0541" w:rsidP="00BC0541">
      <w:pPr>
        <w:pStyle w:val="FigureCaption"/>
      </w:pPr>
      <w:r>
        <w:t xml:space="preserve">             </w:t>
      </w:r>
      <w:bookmarkStart w:id="270" w:name="_Toc47432269"/>
      <w:bookmarkStart w:id="271" w:name="_Toc463375338"/>
      <w:r w:rsidRPr="00734EA0">
        <w:t xml:space="preserve">Figure </w:t>
      </w:r>
      <w:r w:rsidR="00277552">
        <w:t>56</w:t>
      </w:r>
      <w:r w:rsidRPr="00734EA0">
        <w:t xml:space="preserve">: Exported </w:t>
      </w:r>
      <w:r>
        <w:t>Register Device</w:t>
      </w:r>
      <w:r w:rsidRPr="00734EA0">
        <w:t xml:space="preserve"> File</w:t>
      </w:r>
      <w:bookmarkEnd w:id="270"/>
      <w:bookmarkEnd w:id="271"/>
    </w:p>
    <w:p w14:paraId="40BB0529" w14:textId="77777777" w:rsidR="00BC0541" w:rsidRDefault="00BC0541" w:rsidP="00BC0541">
      <w:pPr>
        <w:pStyle w:val="BodyText2"/>
      </w:pPr>
      <w:r>
        <w:t xml:space="preserve">Filtered data can also be exported. To do this, filter specific data by defining filter values. Refer to </w:t>
      </w:r>
      <w:r w:rsidRPr="002F4D55">
        <w:rPr>
          <w:i/>
          <w:iCs/>
        </w:rPr>
        <w:t xml:space="preserve">Filter </w:t>
      </w:r>
      <w:r>
        <w:rPr>
          <w:i/>
          <w:iCs/>
        </w:rPr>
        <w:t xml:space="preserve">Register Device Requests </w:t>
      </w:r>
      <w:r>
        <w:t>for information and then use the export feature to export the filtered data.</w:t>
      </w:r>
    </w:p>
    <w:p w14:paraId="61C1BA3A" w14:textId="77777777" w:rsidR="00BC0541" w:rsidRDefault="00BC0541" w:rsidP="00BC0541">
      <w:pPr>
        <w:pStyle w:val="BodyText2"/>
      </w:pPr>
    </w:p>
    <w:p w14:paraId="000250BF" w14:textId="4456B63E" w:rsidR="00BC0541" w:rsidRDefault="00BC0541" w:rsidP="00BC0541">
      <w:pPr>
        <w:pStyle w:val="BodyText2"/>
      </w:pPr>
    </w:p>
    <w:sectPr w:rsidR="00BC0541" w:rsidSect="00423854">
      <w:headerReference w:type="even" r:id="rId102"/>
      <w:headerReference w:type="first" r:id="rId103"/>
      <w:footerReference w:type="first" r:id="rId104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22368" w14:textId="77777777" w:rsidR="00F024DA" w:rsidRDefault="00F024DA">
      <w:r>
        <w:separator/>
      </w:r>
    </w:p>
    <w:p w14:paraId="6495292A" w14:textId="77777777" w:rsidR="00F024DA" w:rsidRDefault="00F024DA"/>
  </w:endnote>
  <w:endnote w:type="continuationSeparator" w:id="0">
    <w:p w14:paraId="7D6E52FE" w14:textId="77777777" w:rsidR="00F024DA" w:rsidRDefault="00F024DA">
      <w:r>
        <w:continuationSeparator/>
      </w:r>
    </w:p>
    <w:p w14:paraId="0C72DB9A" w14:textId="77777777" w:rsidR="00F024DA" w:rsidRDefault="00F024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34E58" w14:textId="77777777" w:rsidR="00296F0E" w:rsidRPr="0089039A" w:rsidRDefault="00296F0E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3AED3" w14:textId="77777777" w:rsidR="00296F0E" w:rsidRPr="003912B1" w:rsidRDefault="00296F0E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686319">
      <w:rPr>
        <w:noProof/>
        <w:sz w:val="18"/>
        <w:szCs w:val="18"/>
      </w:rPr>
      <w:t>ii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2EE6971D" w14:textId="77777777" w:rsidR="00296F0E" w:rsidRDefault="00296F0E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FA71" w14:textId="77777777" w:rsidR="00296F0E" w:rsidRDefault="00296F0E" w:rsidP="008E4210">
    <w:pPr>
      <w:pStyle w:val="Code"/>
    </w:pPr>
  </w:p>
  <w:p w14:paraId="0C127CD9" w14:textId="77777777" w:rsidR="00296F0E" w:rsidRPr="00805B5D" w:rsidRDefault="00296F0E" w:rsidP="008E4210">
    <w:pPr>
      <w:pStyle w:val="BodyText2"/>
    </w:pPr>
  </w:p>
  <w:p w14:paraId="3C4C425C" w14:textId="77777777" w:rsidR="00296F0E" w:rsidRPr="00FC40C3" w:rsidRDefault="00296F0E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DFC99" w14:textId="77777777" w:rsidR="00296F0E" w:rsidRPr="00531438" w:rsidRDefault="00296F0E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37DED" w14:textId="77777777" w:rsidR="00296F0E" w:rsidRDefault="00296F0E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1A12C13F" w14:textId="77777777" w:rsidR="00296F0E" w:rsidRPr="00A27E48" w:rsidRDefault="00296F0E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9E44F" w14:textId="77777777" w:rsidR="00F024DA" w:rsidRDefault="00F024DA">
      <w:r>
        <w:separator/>
      </w:r>
    </w:p>
    <w:p w14:paraId="55F88C08" w14:textId="77777777" w:rsidR="00F024DA" w:rsidRDefault="00F024DA"/>
  </w:footnote>
  <w:footnote w:type="continuationSeparator" w:id="0">
    <w:p w14:paraId="7845DC4A" w14:textId="77777777" w:rsidR="00F024DA" w:rsidRDefault="00F024DA">
      <w:r>
        <w:continuationSeparator/>
      </w:r>
    </w:p>
    <w:p w14:paraId="2B20F693" w14:textId="77777777" w:rsidR="00F024DA" w:rsidRDefault="00F024D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08718" w14:textId="77777777" w:rsidR="00296F0E" w:rsidRDefault="00296F0E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411ECEE1" wp14:editId="55F35897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0EB6A60" w14:textId="77777777" w:rsidR="00296F0E" w:rsidRDefault="00296F0E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3D123" w14:textId="77777777" w:rsidR="00296F0E" w:rsidRDefault="00296F0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739A844D" wp14:editId="09D269F3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96B337D" w14:textId="77777777" w:rsidR="00296F0E" w:rsidRDefault="00296F0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Custom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785EB" w14:textId="77777777" w:rsidR="00296F0E" w:rsidRDefault="00296F0E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EC0BE" w14:textId="77777777" w:rsidR="00296F0E" w:rsidRDefault="00296F0E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68373903" wp14:editId="29930899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08BDADA0" wp14:editId="6FBA9702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55FF1" w14:textId="77777777" w:rsidR="00296F0E" w:rsidRDefault="00296F0E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6440174B" wp14:editId="09CA83EC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042E98E4" w14:textId="77777777" w:rsidR="00296F0E" w:rsidRDefault="00296F0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292A2" w14:textId="77777777" w:rsidR="00296F0E" w:rsidRDefault="00296F0E">
    <w:r>
      <w:rPr>
        <w:noProof/>
      </w:rPr>
      <w:drawing>
        <wp:anchor distT="0" distB="0" distL="114300" distR="114300" simplePos="0" relativeHeight="251666432" behindDoc="1" locked="0" layoutInCell="1" allowOverlap="1" wp14:anchorId="3933A8E3" wp14:editId="0DE2D021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13961D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6" type="#_x0000_t75" style="width:76.75pt;height:76.75pt" o:bullet="t">
        <v:imagedata r:id="rId1" o:title="bullet"/>
      </v:shape>
    </w:pict>
  </w:numPicBullet>
  <w:numPicBullet w:numPicBulletId="1">
    <w:pict>
      <v:shape id="_x0000_i1177" type="#_x0000_t75" alt="A close up of a logo&#10;&#10;Description automatically generated" style="width:48.25pt;height:43.9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833F92"/>
    <w:multiLevelType w:val="hybridMultilevel"/>
    <w:tmpl w:val="A70CE3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8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9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3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1035E38"/>
    <w:multiLevelType w:val="hybridMultilevel"/>
    <w:tmpl w:val="D7E2AFA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8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56D0EEE"/>
    <w:multiLevelType w:val="hybridMultilevel"/>
    <w:tmpl w:val="6D886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7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51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3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4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0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4"/>
  </w:num>
  <w:num w:numId="3">
    <w:abstractNumId w:val="2"/>
  </w:num>
  <w:num w:numId="4">
    <w:abstractNumId w:val="32"/>
  </w:num>
  <w:num w:numId="5">
    <w:abstractNumId w:val="1"/>
  </w:num>
  <w:num w:numId="6">
    <w:abstractNumId w:val="10"/>
  </w:num>
  <w:num w:numId="7">
    <w:abstractNumId w:val="3"/>
  </w:num>
  <w:num w:numId="8">
    <w:abstractNumId w:val="52"/>
  </w:num>
  <w:num w:numId="9">
    <w:abstractNumId w:val="48"/>
  </w:num>
  <w:num w:numId="10">
    <w:abstractNumId w:val="9"/>
  </w:num>
  <w:num w:numId="11">
    <w:abstractNumId w:val="50"/>
  </w:num>
  <w:num w:numId="12">
    <w:abstractNumId w:val="28"/>
  </w:num>
  <w:num w:numId="13">
    <w:abstractNumId w:val="36"/>
  </w:num>
  <w:num w:numId="14">
    <w:abstractNumId w:val="31"/>
  </w:num>
  <w:num w:numId="15">
    <w:abstractNumId w:val="26"/>
  </w:num>
  <w:num w:numId="16">
    <w:abstractNumId w:val="34"/>
  </w:num>
  <w:num w:numId="17">
    <w:abstractNumId w:val="27"/>
  </w:num>
  <w:num w:numId="18">
    <w:abstractNumId w:val="54"/>
  </w:num>
  <w:num w:numId="19">
    <w:abstractNumId w:val="20"/>
  </w:num>
  <w:num w:numId="20">
    <w:abstractNumId w:val="56"/>
  </w:num>
  <w:num w:numId="21">
    <w:abstractNumId w:val="53"/>
  </w:num>
  <w:num w:numId="22">
    <w:abstractNumId w:val="8"/>
  </w:num>
  <w:num w:numId="23">
    <w:abstractNumId w:val="41"/>
  </w:num>
  <w:num w:numId="24">
    <w:abstractNumId w:val="49"/>
  </w:num>
  <w:num w:numId="25">
    <w:abstractNumId w:val="30"/>
  </w:num>
  <w:num w:numId="26">
    <w:abstractNumId w:val="22"/>
  </w:num>
  <w:num w:numId="27">
    <w:abstractNumId w:val="11"/>
  </w:num>
  <w:num w:numId="28">
    <w:abstractNumId w:val="7"/>
  </w:num>
  <w:num w:numId="29">
    <w:abstractNumId w:val="25"/>
  </w:num>
  <w:num w:numId="30">
    <w:abstractNumId w:val="4"/>
  </w:num>
  <w:num w:numId="31">
    <w:abstractNumId w:val="24"/>
  </w:num>
  <w:num w:numId="32">
    <w:abstractNumId w:val="13"/>
  </w:num>
  <w:num w:numId="33">
    <w:abstractNumId w:val="51"/>
  </w:num>
  <w:num w:numId="34">
    <w:abstractNumId w:val="21"/>
  </w:num>
  <w:num w:numId="35">
    <w:abstractNumId w:val="38"/>
  </w:num>
  <w:num w:numId="36">
    <w:abstractNumId w:val="46"/>
  </w:num>
  <w:num w:numId="37">
    <w:abstractNumId w:val="42"/>
  </w:num>
  <w:num w:numId="38">
    <w:abstractNumId w:val="60"/>
  </w:num>
  <w:num w:numId="39">
    <w:abstractNumId w:val="40"/>
  </w:num>
  <w:num w:numId="40">
    <w:abstractNumId w:val="5"/>
  </w:num>
  <w:num w:numId="41">
    <w:abstractNumId w:val="16"/>
  </w:num>
  <w:num w:numId="42">
    <w:abstractNumId w:val="18"/>
  </w:num>
  <w:num w:numId="43">
    <w:abstractNumId w:val="29"/>
  </w:num>
  <w:num w:numId="44">
    <w:abstractNumId w:val="57"/>
  </w:num>
  <w:num w:numId="45">
    <w:abstractNumId w:val="35"/>
  </w:num>
  <w:num w:numId="46">
    <w:abstractNumId w:val="19"/>
  </w:num>
  <w:num w:numId="47">
    <w:abstractNumId w:val="6"/>
  </w:num>
  <w:num w:numId="48">
    <w:abstractNumId w:val="45"/>
  </w:num>
  <w:num w:numId="49">
    <w:abstractNumId w:val="39"/>
  </w:num>
  <w:num w:numId="50">
    <w:abstractNumId w:val="55"/>
  </w:num>
  <w:num w:numId="51">
    <w:abstractNumId w:val="14"/>
  </w:num>
  <w:num w:numId="52">
    <w:abstractNumId w:val="58"/>
  </w:num>
  <w:num w:numId="53">
    <w:abstractNumId w:val="23"/>
  </w:num>
  <w:num w:numId="54">
    <w:abstractNumId w:val="43"/>
  </w:num>
  <w:num w:numId="55">
    <w:abstractNumId w:val="47"/>
  </w:num>
  <w:num w:numId="56">
    <w:abstractNumId w:val="15"/>
  </w:num>
  <w:num w:numId="57">
    <w:abstractNumId w:val="17"/>
  </w:num>
  <w:num w:numId="58">
    <w:abstractNumId w:val="33"/>
  </w:num>
  <w:num w:numId="59">
    <w:abstractNumId w:val="59"/>
  </w:num>
  <w:num w:numId="60">
    <w:abstractNumId w:val="12"/>
  </w:num>
  <w:num w:numId="61">
    <w:abstractNumId w:val="3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D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5C3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0F0C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56E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0216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AA9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8A1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9EC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552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F0E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466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5B4E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0C1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48F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7C2"/>
    <w:rsid w:val="005A382F"/>
    <w:rsid w:val="005A3DA7"/>
    <w:rsid w:val="005A4037"/>
    <w:rsid w:val="005A440E"/>
    <w:rsid w:val="005A4642"/>
    <w:rsid w:val="005A4705"/>
    <w:rsid w:val="005A4A69"/>
    <w:rsid w:val="005A4A81"/>
    <w:rsid w:val="005A4FFC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2E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4A69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319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AC7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27F2E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1AB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57D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7C6"/>
    <w:rsid w:val="007B08F0"/>
    <w:rsid w:val="007B0A36"/>
    <w:rsid w:val="007B0A9E"/>
    <w:rsid w:val="007B0B50"/>
    <w:rsid w:val="007B0EB4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89B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D7F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58D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699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96B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2E36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4FE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2DE"/>
    <w:rsid w:val="00AB37E5"/>
    <w:rsid w:val="00AB3CE7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381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5B5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D2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541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CD3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BB7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4DA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0C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1DE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A30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1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69E0F58"/>
  <w15:docId w15:val="{42705EB1-0A53-41E9-98FD-6A3B3C53E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gif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header" Target="header5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header" Target="header6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9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CDF1B7-E25A-5F47-915E-8BFEDB423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222</TotalTime>
  <Pages>52</Pages>
  <Words>6228</Words>
  <Characters>35501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41646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25</cp:revision>
  <cp:lastPrinted>2020-02-27T15:44:00Z</cp:lastPrinted>
  <dcterms:created xsi:type="dcterms:W3CDTF">2020-10-03T08:23:00Z</dcterms:created>
  <dcterms:modified xsi:type="dcterms:W3CDTF">2021-06-07T14:24:00Z</dcterms:modified>
</cp:coreProperties>
</file>