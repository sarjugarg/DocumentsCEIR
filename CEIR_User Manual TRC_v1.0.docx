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A7959F" w14:textId="77777777" w:rsidR="003C7ABF" w:rsidRPr="008758D2" w:rsidRDefault="00EE5F24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0DC5010" wp14:editId="7EF8660D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DCA01E" w14:textId="77777777" w:rsidR="00C338F3" w:rsidRPr="003236E0" w:rsidRDefault="00C338F3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proofErr w:type="gramStart"/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TRC 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</w:t>
                            </w:r>
                            <w:proofErr w:type="gramEnd"/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DC50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85pt;margin-top:401.55pt;width:594.1pt;height:62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" filled="f" stroked="f">
                <v:textbox>
                  <w:txbxContent>
                    <w:p w14:paraId="38DCA01E" w14:textId="77777777" w:rsidR="00C338F3" w:rsidRPr="003236E0" w:rsidRDefault="00C338F3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TRC 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1.0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7004AD" wp14:editId="56700F61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58F96E" w14:textId="77777777" w:rsidR="00C338F3" w:rsidRDefault="00C338F3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004AD" id="Rectangle 41" o:spid="_x0000_s1027" style="position:absolute;margin-left:-18.85pt;margin-top:401.15pt;width:646.7pt;height:62.5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whXh1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6858F96E" w14:textId="77777777" w:rsidR="00C338F3" w:rsidRDefault="00C338F3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240ACE5D" wp14:editId="4D9B7C42">
                <wp:simplePos x="0" y="0"/>
                <wp:positionH relativeFrom="page">
                  <wp:posOffset>0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AD8AC" w14:textId="77777777" w:rsidR="00C338F3" w:rsidRPr="00B44664" w:rsidRDefault="00C338F3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Central Equipment Identity Register </w:t>
                            </w:r>
                            <w:proofErr w:type="gramStart"/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TR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C </w:t>
                            </w: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Portal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ACE5D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0;margin-top:230.55pt;width:594.1pt;height:132.85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" filled="f" stroked="f">
                <v:textbox>
                  <w:txbxContent>
                    <w:p w14:paraId="350AD8AC" w14:textId="77777777" w:rsidR="00C338F3" w:rsidRPr="00B44664" w:rsidRDefault="00C338F3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Central Equipment Identity Register </w:t>
                      </w:r>
                      <w:proofErr w:type="gramStart"/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TR</w:t>
                      </w:r>
                      <w:bookmarkStart w:id="1" w:name="_GoBack"/>
                      <w:bookmarkEnd w:id="1"/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C </w:t>
                      </w: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 Portal</w:t>
                      </w:r>
                      <w:proofErr w:type="gram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60FACBD6" wp14:editId="106AC51C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27B677" w14:textId="77777777" w:rsidR="00C338F3" w:rsidRDefault="00C338F3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ACBD6" id="Rectangle 220" o:spid="_x0000_s1029" style="position:absolute;margin-left:0;margin-top:230.55pt;width:646.7pt;height:132.85pt;z-index: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0327B677" w14:textId="77777777" w:rsidR="00C338F3" w:rsidRDefault="00C338F3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5323C7DB" w14:textId="77777777" w:rsidR="00241514" w:rsidRPr="00C70F9A" w:rsidRDefault="00241514" w:rsidP="00E00694">
      <w:pPr>
        <w:pStyle w:val="TableNames"/>
      </w:pPr>
      <w:bookmarkStart w:id="2" w:name="_Toc385937347"/>
      <w:bookmarkStart w:id="3" w:name="_Toc386724013"/>
      <w:bookmarkStart w:id="4" w:name="_Toc387651072"/>
      <w:bookmarkStart w:id="5" w:name="_Toc389744743"/>
      <w:bookmarkStart w:id="6" w:name="_Toc389841230"/>
      <w:bookmarkStart w:id="7" w:name="_Toc390091307"/>
      <w:bookmarkStart w:id="8" w:name="_Toc390091900"/>
      <w:bookmarkStart w:id="9" w:name="_Toc390092071"/>
      <w:bookmarkStart w:id="10" w:name="_Toc392664615"/>
      <w:bookmarkStart w:id="11" w:name="_Toc393985733"/>
      <w:bookmarkStart w:id="12" w:name="_Toc395257988"/>
      <w:bookmarkStart w:id="13" w:name="_Toc395277600"/>
      <w:bookmarkStart w:id="14" w:name="_Toc395345882"/>
      <w:bookmarkStart w:id="15" w:name="_Toc395346384"/>
      <w:bookmarkStart w:id="16" w:name="_Toc395539090"/>
      <w:bookmarkStart w:id="17" w:name="_Toc395597821"/>
      <w:bookmarkStart w:id="18" w:name="_Toc395598050"/>
      <w:bookmarkStart w:id="19" w:name="_Toc395598299"/>
      <w:bookmarkStart w:id="20" w:name="_Toc395600352"/>
      <w:bookmarkStart w:id="21" w:name="_Toc395713687"/>
      <w:bookmarkStart w:id="22" w:name="_Toc398654253"/>
      <w:bookmarkStart w:id="23" w:name="_Toc399322644"/>
      <w:bookmarkStart w:id="24" w:name="_Toc402788471"/>
      <w:bookmarkStart w:id="25" w:name="_Toc406498746"/>
      <w:bookmarkStart w:id="26" w:name="_Toc406669273"/>
      <w:bookmarkStart w:id="27" w:name="_Toc407109268"/>
      <w:bookmarkStart w:id="28" w:name="_Toc408930297"/>
      <w:bookmarkStart w:id="29" w:name="_Toc408930526"/>
      <w:bookmarkStart w:id="30" w:name="_Toc409003656"/>
      <w:bookmarkStart w:id="31" w:name="_Toc409003727"/>
      <w:bookmarkStart w:id="32" w:name="_Toc409003767"/>
      <w:bookmarkStart w:id="33" w:name="_Toc409004075"/>
      <w:bookmarkStart w:id="34" w:name="_Toc409540863"/>
      <w:bookmarkStart w:id="35" w:name="_Toc409780154"/>
      <w:bookmarkStart w:id="36" w:name="_Toc410059042"/>
      <w:bookmarkStart w:id="37" w:name="_Toc410380744"/>
      <w:bookmarkStart w:id="38" w:name="_Toc410394430"/>
      <w:bookmarkStart w:id="39" w:name="_Toc410403358"/>
      <w:bookmarkStart w:id="40" w:name="_Toc410834271"/>
      <w:bookmarkStart w:id="41" w:name="_Toc411523913"/>
      <w:bookmarkStart w:id="42" w:name="_Toc414375659"/>
      <w:bookmarkStart w:id="43" w:name="_Toc414543160"/>
      <w:bookmarkStart w:id="44" w:name="_Toc414868276"/>
      <w:bookmarkStart w:id="45" w:name="_Toc416703718"/>
      <w:bookmarkStart w:id="46" w:name="_Toc416703828"/>
      <w:bookmarkStart w:id="47" w:name="_Toc418250451"/>
      <w:bookmarkStart w:id="48" w:name="_Toc418606563"/>
      <w:bookmarkStart w:id="49" w:name="_Toc420937618"/>
      <w:bookmarkStart w:id="50" w:name="_Toc421114948"/>
      <w:bookmarkStart w:id="51" w:name="_Toc31537549"/>
      <w:bookmarkStart w:id="52" w:name="_Toc31556089"/>
      <w:bookmarkStart w:id="53" w:name="_Toc31633662"/>
      <w:bookmarkStart w:id="54" w:name="_Toc31884129"/>
      <w:bookmarkStart w:id="55" w:name="_Toc31898962"/>
      <w:bookmarkStart w:id="56" w:name="_Toc31899945"/>
      <w:bookmarkStart w:id="57" w:name="_Toc31900096"/>
      <w:bookmarkStart w:id="58" w:name="_Toc31900163"/>
      <w:bookmarkStart w:id="59" w:name="_Toc31900207"/>
      <w:bookmarkStart w:id="60" w:name="_Toc31900285"/>
      <w:bookmarkStart w:id="61" w:name="_Toc31961532"/>
      <w:bookmarkStart w:id="62" w:name="_Toc31988933"/>
      <w:bookmarkStart w:id="63" w:name="_Toc32478497"/>
      <w:bookmarkStart w:id="64" w:name="_Toc32485177"/>
      <w:bookmarkStart w:id="65" w:name="_Toc32485225"/>
      <w:bookmarkStart w:id="66" w:name="_Toc33605928"/>
      <w:bookmarkStart w:id="67" w:name="_Toc34858061"/>
      <w:bookmarkStart w:id="68" w:name="_Toc354994306"/>
      <w:r w:rsidRPr="00C70F9A">
        <w:lastRenderedPageBreak/>
        <w:t>Document Change History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1EB70742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07729B2B" w14:textId="77777777" w:rsidTr="0001372C">
        <w:tc>
          <w:tcPr>
            <w:tcW w:w="2282" w:type="dxa"/>
            <w:shd w:val="clear" w:color="auto" w:fill="5B9BD5" w:themeFill="accent1"/>
          </w:tcPr>
          <w:p w14:paraId="6E9E3BA0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4762625C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2464395E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33F98BBD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6261C0E6" w14:textId="77777777" w:rsidTr="0001372C">
        <w:tc>
          <w:tcPr>
            <w:tcW w:w="2282" w:type="dxa"/>
          </w:tcPr>
          <w:p w14:paraId="52B77B5D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64048835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1CEA48E6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62FB6BC1" w14:textId="534FA3F7" w:rsidR="004F2CE7" w:rsidRPr="00BD7ABF" w:rsidRDefault="00E0185A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March</w:t>
            </w:r>
            <w:r w:rsidR="00BD7ABF">
              <w:rPr>
                <w:rFonts w:cs="Arial"/>
                <w:sz w:val="18"/>
                <w:szCs w:val="18"/>
              </w:rPr>
              <w:t xml:space="preserve">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</w:tbl>
    <w:p w14:paraId="5B322613" w14:textId="77777777" w:rsidR="004F2CE7" w:rsidRDefault="004F2CE7" w:rsidP="00531438">
      <w:pPr>
        <w:pStyle w:val="BodyText20"/>
      </w:pPr>
    </w:p>
    <w:p w14:paraId="2DEB7DAC" w14:textId="77777777" w:rsidR="004F2CE7" w:rsidRPr="00531438" w:rsidRDefault="004F2CE7" w:rsidP="00531438">
      <w:pPr>
        <w:pStyle w:val="BodyText20"/>
      </w:pPr>
    </w:p>
    <w:p w14:paraId="3E40F000" w14:textId="77777777" w:rsidR="00531438" w:rsidRPr="00531438" w:rsidRDefault="00531438" w:rsidP="00531438">
      <w:pPr>
        <w:pStyle w:val="BodyText20"/>
      </w:pPr>
    </w:p>
    <w:p w14:paraId="5C43F289" w14:textId="77777777" w:rsidR="00531438" w:rsidRPr="00531438" w:rsidRDefault="00531438" w:rsidP="00531438">
      <w:pPr>
        <w:pStyle w:val="BodyText20"/>
      </w:pPr>
    </w:p>
    <w:p w14:paraId="35BC5700" w14:textId="77777777" w:rsidR="00531438" w:rsidRPr="00531438" w:rsidRDefault="00531438" w:rsidP="00531438">
      <w:pPr>
        <w:pStyle w:val="BodyText20"/>
      </w:pPr>
    </w:p>
    <w:p w14:paraId="15625DB0" w14:textId="77777777" w:rsidR="00531438" w:rsidRPr="00531438" w:rsidRDefault="00531438" w:rsidP="00531438">
      <w:pPr>
        <w:pStyle w:val="BodyText20"/>
      </w:pPr>
    </w:p>
    <w:p w14:paraId="79B0F5BC" w14:textId="77777777" w:rsidR="00531438" w:rsidRPr="00531438" w:rsidRDefault="00531438" w:rsidP="00531438">
      <w:pPr>
        <w:pStyle w:val="BodyText20"/>
      </w:pPr>
    </w:p>
    <w:p w14:paraId="14D03478" w14:textId="77777777" w:rsidR="00531438" w:rsidRPr="00531438" w:rsidRDefault="00531438" w:rsidP="00531438">
      <w:pPr>
        <w:pStyle w:val="BodyText20"/>
      </w:pPr>
    </w:p>
    <w:p w14:paraId="1279AD26" w14:textId="77777777" w:rsidR="00531438" w:rsidRDefault="00531438" w:rsidP="00531438">
      <w:pPr>
        <w:pStyle w:val="BodyText20"/>
      </w:pPr>
    </w:p>
    <w:p w14:paraId="60F43E34" w14:textId="77777777" w:rsidR="0040040A" w:rsidRDefault="0040040A" w:rsidP="00531438">
      <w:pPr>
        <w:pStyle w:val="BodyText20"/>
      </w:pPr>
    </w:p>
    <w:p w14:paraId="150341F6" w14:textId="77777777" w:rsidR="0040040A" w:rsidRDefault="0040040A" w:rsidP="00531438">
      <w:pPr>
        <w:pStyle w:val="BodyText20"/>
      </w:pPr>
    </w:p>
    <w:p w14:paraId="39063184" w14:textId="77777777" w:rsidR="0040040A" w:rsidRDefault="0040040A" w:rsidP="00531438">
      <w:pPr>
        <w:pStyle w:val="BodyText20"/>
      </w:pPr>
    </w:p>
    <w:p w14:paraId="3DA662CE" w14:textId="77777777" w:rsidR="0040040A" w:rsidRDefault="0040040A" w:rsidP="00531438">
      <w:pPr>
        <w:pStyle w:val="BodyText20"/>
      </w:pPr>
    </w:p>
    <w:p w14:paraId="3329481C" w14:textId="77777777" w:rsidR="0040040A" w:rsidRDefault="0040040A" w:rsidP="00531438">
      <w:pPr>
        <w:pStyle w:val="BodyText20"/>
      </w:pPr>
    </w:p>
    <w:p w14:paraId="51C03AC1" w14:textId="77777777" w:rsidR="0040040A" w:rsidRDefault="0040040A" w:rsidP="00531438">
      <w:pPr>
        <w:pStyle w:val="BodyText20"/>
      </w:pPr>
    </w:p>
    <w:p w14:paraId="569ADD1F" w14:textId="77777777" w:rsidR="0040040A" w:rsidRDefault="0040040A" w:rsidP="00531438">
      <w:pPr>
        <w:pStyle w:val="BodyText20"/>
      </w:pPr>
    </w:p>
    <w:p w14:paraId="0E21D464" w14:textId="77777777" w:rsidR="0040040A" w:rsidRDefault="0040040A" w:rsidP="00531438">
      <w:pPr>
        <w:pStyle w:val="BodyText20"/>
      </w:pPr>
    </w:p>
    <w:p w14:paraId="42DDC9E8" w14:textId="77777777" w:rsidR="0040040A" w:rsidRDefault="0040040A" w:rsidP="00531438">
      <w:pPr>
        <w:pStyle w:val="BodyText20"/>
      </w:pPr>
    </w:p>
    <w:p w14:paraId="5197B15B" w14:textId="77777777" w:rsidR="0040040A" w:rsidRDefault="0040040A" w:rsidP="00531438">
      <w:pPr>
        <w:pStyle w:val="BodyText20"/>
      </w:pPr>
    </w:p>
    <w:p w14:paraId="437BD55D" w14:textId="77777777" w:rsidR="0040040A" w:rsidRDefault="0040040A" w:rsidP="00531438">
      <w:pPr>
        <w:pStyle w:val="BodyText20"/>
      </w:pPr>
    </w:p>
    <w:p w14:paraId="00B51A72" w14:textId="77777777" w:rsidR="0040040A" w:rsidRDefault="0040040A" w:rsidP="00531438">
      <w:pPr>
        <w:pStyle w:val="BodyText20"/>
      </w:pPr>
    </w:p>
    <w:p w14:paraId="3EC429BB" w14:textId="77777777" w:rsidR="0040040A" w:rsidRDefault="0040040A" w:rsidP="00531438">
      <w:pPr>
        <w:pStyle w:val="BodyText20"/>
      </w:pPr>
    </w:p>
    <w:p w14:paraId="0681CC1F" w14:textId="77777777" w:rsidR="0040040A" w:rsidRDefault="0040040A" w:rsidP="00531438">
      <w:pPr>
        <w:pStyle w:val="BodyText20"/>
      </w:pPr>
    </w:p>
    <w:p w14:paraId="3C807064" w14:textId="77777777" w:rsidR="0040040A" w:rsidRDefault="0040040A" w:rsidP="00531438">
      <w:pPr>
        <w:pStyle w:val="BodyText20"/>
      </w:pPr>
    </w:p>
    <w:p w14:paraId="26648FD6" w14:textId="77777777" w:rsidR="0040040A" w:rsidRDefault="0040040A" w:rsidP="00531438">
      <w:pPr>
        <w:pStyle w:val="BodyText20"/>
      </w:pPr>
    </w:p>
    <w:p w14:paraId="7AEEC09B" w14:textId="77777777" w:rsidR="0040040A" w:rsidRDefault="0040040A" w:rsidP="00531438">
      <w:pPr>
        <w:pStyle w:val="BodyText20"/>
      </w:pPr>
    </w:p>
    <w:p w14:paraId="345FFF88" w14:textId="77777777" w:rsidR="0040040A" w:rsidRDefault="0040040A" w:rsidP="00531438">
      <w:pPr>
        <w:pStyle w:val="BodyText20"/>
      </w:pPr>
    </w:p>
    <w:p w14:paraId="61DADCBF" w14:textId="77777777" w:rsidR="0040040A" w:rsidRDefault="0040040A" w:rsidP="00531438">
      <w:pPr>
        <w:pStyle w:val="BodyText20"/>
      </w:pPr>
    </w:p>
    <w:p w14:paraId="24536B26" w14:textId="77777777" w:rsidR="0040040A" w:rsidRDefault="0040040A" w:rsidP="00531438">
      <w:pPr>
        <w:pStyle w:val="BodyText20"/>
      </w:pPr>
    </w:p>
    <w:p w14:paraId="2F424987" w14:textId="77777777" w:rsidR="0040040A" w:rsidRDefault="0040040A" w:rsidP="00531438">
      <w:pPr>
        <w:pStyle w:val="BodyText20"/>
      </w:pPr>
    </w:p>
    <w:p w14:paraId="1D0B86C7" w14:textId="77777777" w:rsidR="0040040A" w:rsidRDefault="0040040A" w:rsidP="00531438">
      <w:pPr>
        <w:pStyle w:val="BodyText20"/>
      </w:pPr>
    </w:p>
    <w:p w14:paraId="5E3E45C0" w14:textId="77777777" w:rsidR="0040040A" w:rsidRDefault="0040040A" w:rsidP="00531438">
      <w:pPr>
        <w:pStyle w:val="BodyText20"/>
      </w:pPr>
    </w:p>
    <w:p w14:paraId="1606BF34" w14:textId="77777777" w:rsidR="0040040A" w:rsidRPr="00531438" w:rsidRDefault="0040040A" w:rsidP="00531438">
      <w:pPr>
        <w:pStyle w:val="BodyText20"/>
      </w:pPr>
    </w:p>
    <w:p w14:paraId="1BE1E950" w14:textId="77777777" w:rsidR="00531438" w:rsidRPr="00531438" w:rsidRDefault="00531438" w:rsidP="00531438">
      <w:pPr>
        <w:pStyle w:val="BodyText20"/>
      </w:pPr>
    </w:p>
    <w:p w14:paraId="44C0571D" w14:textId="77777777" w:rsidR="00531438" w:rsidRPr="00531438" w:rsidRDefault="00531438" w:rsidP="00531438">
      <w:pPr>
        <w:pStyle w:val="BodyText20"/>
      </w:pPr>
    </w:p>
    <w:p w14:paraId="21DABE17" w14:textId="77777777" w:rsidR="00531438" w:rsidRPr="00531438" w:rsidRDefault="00531438" w:rsidP="00531438">
      <w:pPr>
        <w:pStyle w:val="BodyText20"/>
      </w:pPr>
    </w:p>
    <w:p w14:paraId="5FBB47ED" w14:textId="77777777" w:rsidR="00531438" w:rsidRDefault="00531438" w:rsidP="00531438">
      <w:pPr>
        <w:pStyle w:val="BodyText20"/>
      </w:pPr>
    </w:p>
    <w:p w14:paraId="2EC34B8E" w14:textId="77777777" w:rsidR="00BD7ABF" w:rsidRDefault="00BD7ABF" w:rsidP="00531438">
      <w:pPr>
        <w:pStyle w:val="BodyText20"/>
      </w:pPr>
    </w:p>
    <w:p w14:paraId="1536551D" w14:textId="77777777" w:rsidR="00BD7ABF" w:rsidRDefault="00BD7ABF" w:rsidP="00531438">
      <w:pPr>
        <w:pStyle w:val="BodyText20"/>
      </w:pPr>
    </w:p>
    <w:p w14:paraId="606BFACC" w14:textId="77777777" w:rsidR="0001372C" w:rsidRDefault="0001372C" w:rsidP="00531438">
      <w:pPr>
        <w:pStyle w:val="BodyText20"/>
      </w:pPr>
    </w:p>
    <w:p w14:paraId="298145F8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8"/>
    </w:p>
    <w:bookmarkStart w:id="69" w:name="_Toc33605929" w:displacedByCustomXml="next"/>
    <w:bookmarkStart w:id="70" w:name="_Toc32485226" w:displacedByCustomXml="next"/>
    <w:bookmarkStart w:id="71" w:name="_Toc32485178" w:displacedByCustomXml="next"/>
    <w:bookmarkStart w:id="72" w:name="_Toc32478498" w:displacedByCustomXml="next"/>
    <w:bookmarkStart w:id="73" w:name="_Toc31988934" w:displacedByCustomXml="next"/>
    <w:bookmarkStart w:id="74" w:name="_Toc34858062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5F65F71C" w14:textId="77777777" w:rsidR="000B0CE4" w:rsidRDefault="000B0CE4" w:rsidP="000B0CE4">
          <w:pPr>
            <w:pStyle w:val="TableNames"/>
          </w:pPr>
          <w:r>
            <w:t>Contents</w:t>
          </w:r>
          <w:bookmarkEnd w:id="74"/>
          <w:bookmarkEnd w:id="73"/>
          <w:bookmarkEnd w:id="72"/>
          <w:bookmarkEnd w:id="71"/>
          <w:bookmarkEnd w:id="70"/>
          <w:bookmarkEnd w:id="69"/>
        </w:p>
        <w:p w14:paraId="096E3FDE" w14:textId="73709945" w:rsidR="0049289C" w:rsidRDefault="000B0CE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34858061" w:history="1">
            <w:r w:rsidR="0049289C" w:rsidRPr="005700A5">
              <w:rPr>
                <w:rStyle w:val="Hyperlink"/>
                <w:noProof/>
              </w:rPr>
              <w:t>Document Change History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_Toc34858061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3D46F3">
              <w:rPr>
                <w:noProof/>
                <w:webHidden/>
              </w:rPr>
              <w:t>i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6594CF49" w14:textId="135BF774" w:rsidR="0049289C" w:rsidRDefault="00606D90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858062" w:history="1">
            <w:r w:rsidR="0049289C" w:rsidRPr="005700A5">
              <w:rPr>
                <w:rStyle w:val="Hyperlink"/>
                <w:noProof/>
              </w:rPr>
              <w:t>Contents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_Toc34858062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3D46F3">
              <w:rPr>
                <w:noProof/>
                <w:webHidden/>
              </w:rPr>
              <w:t>ii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18E100BC" w14:textId="50E20AFD" w:rsidR="0049289C" w:rsidRDefault="00606D90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858063" w:history="1">
            <w:r w:rsidR="0049289C" w:rsidRPr="005700A5">
              <w:rPr>
                <w:rStyle w:val="Hyperlink"/>
                <w:noProof/>
              </w:rPr>
              <w:t>Figures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_Toc34858063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3D46F3">
              <w:rPr>
                <w:noProof/>
                <w:webHidden/>
              </w:rPr>
              <w:t>iii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0AE5DE47" w14:textId="5E822742" w:rsidR="0049289C" w:rsidRDefault="00606D90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858064" w:history="1">
            <w:r w:rsidR="0049289C" w:rsidRPr="005700A5">
              <w:rPr>
                <w:rStyle w:val="Hyperlink"/>
                <w:noProof/>
              </w:rPr>
              <w:t>1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Overview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_Toc34858064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3D46F3">
              <w:rPr>
                <w:noProof/>
                <w:webHidden/>
              </w:rPr>
              <w:t>1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2F8D0330" w14:textId="36980A2D" w:rsidR="0049289C" w:rsidRDefault="00606D9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65" w:history="1">
            <w:r w:rsidR="0049289C" w:rsidRPr="005700A5">
              <w:rPr>
                <w:rStyle w:val="Hyperlink"/>
                <w:noProof/>
              </w:rPr>
              <w:t>1.1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Scope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_Toc34858065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3D46F3">
              <w:rPr>
                <w:noProof/>
                <w:webHidden/>
              </w:rPr>
              <w:t>1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4FC02785" w14:textId="6B6781E9" w:rsidR="0049289C" w:rsidRDefault="00606D9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66" w:history="1">
            <w:r w:rsidR="0049289C" w:rsidRPr="005700A5">
              <w:rPr>
                <w:rStyle w:val="Hyperlink"/>
                <w:noProof/>
              </w:rPr>
              <w:t>1.2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Acronyms &amp; Abbreviations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_Toc34858066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3D46F3">
              <w:rPr>
                <w:noProof/>
                <w:webHidden/>
              </w:rPr>
              <w:t>1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19B9066A" w14:textId="13A7F18B" w:rsidR="0049289C" w:rsidRDefault="00606D9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67" w:history="1">
            <w:r w:rsidR="0049289C" w:rsidRPr="005700A5">
              <w:rPr>
                <w:rStyle w:val="Hyperlink"/>
                <w:noProof/>
              </w:rPr>
              <w:t>1.3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Conventions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_Toc34858067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3D46F3">
              <w:rPr>
                <w:noProof/>
                <w:webHidden/>
              </w:rPr>
              <w:t>1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6A37D5F7" w14:textId="2F0A79E7" w:rsidR="0049289C" w:rsidRDefault="00606D90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858068" w:history="1">
            <w:r w:rsidR="0049289C" w:rsidRPr="005700A5">
              <w:rPr>
                <w:rStyle w:val="Hyperlink"/>
                <w:noProof/>
              </w:rPr>
              <w:t>2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TRC  Operations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_Toc34858068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3D46F3">
              <w:rPr>
                <w:noProof/>
                <w:webHidden/>
              </w:rPr>
              <w:t>2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7B184D2D" w14:textId="745051CF" w:rsidR="0049289C" w:rsidRDefault="00606D9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69" w:history="1">
            <w:r w:rsidR="0049289C" w:rsidRPr="005700A5">
              <w:rPr>
                <w:rStyle w:val="Hyperlink"/>
                <w:noProof/>
              </w:rPr>
              <w:t>2.1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Application Overview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_Toc34858069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3D46F3">
              <w:rPr>
                <w:noProof/>
                <w:webHidden/>
              </w:rPr>
              <w:t>2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6E55BF7D" w14:textId="0C539D9B" w:rsidR="0049289C" w:rsidRDefault="00606D9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70" w:history="1">
            <w:r w:rsidR="0049289C" w:rsidRPr="005700A5">
              <w:rPr>
                <w:rStyle w:val="Hyperlink"/>
                <w:noProof/>
              </w:rPr>
              <w:t>2.2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Logging into the Application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_Toc34858070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3D46F3">
              <w:rPr>
                <w:noProof/>
                <w:webHidden/>
              </w:rPr>
              <w:t>2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6AA02042" w14:textId="58542A6C" w:rsidR="0049289C" w:rsidRDefault="00606D9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71" w:history="1">
            <w:r w:rsidR="0049289C" w:rsidRPr="005700A5">
              <w:rPr>
                <w:rStyle w:val="Hyperlink"/>
                <w:noProof/>
              </w:rPr>
              <w:t>2.3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Application User Interface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_Toc34858071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3D46F3">
              <w:rPr>
                <w:noProof/>
                <w:webHidden/>
              </w:rPr>
              <w:t>8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1C027BF0" w14:textId="19984C17" w:rsidR="0049289C" w:rsidRDefault="00606D90">
          <w:pPr>
            <w:pStyle w:val="TOC3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34858072" w:history="1">
            <w:r w:rsidR="0049289C" w:rsidRPr="005700A5">
              <w:rPr>
                <w:rStyle w:val="Hyperlink"/>
                <w:noProof/>
              </w:rPr>
              <w:t>2.3.1</w:t>
            </w:r>
            <w:r w:rsidR="0049289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Dashboard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_Toc34858072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3D46F3">
              <w:rPr>
                <w:noProof/>
                <w:webHidden/>
              </w:rPr>
              <w:t>11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2659789C" w14:textId="1511F934" w:rsidR="0049289C" w:rsidRDefault="00606D9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73" w:history="1">
            <w:r w:rsidR="0049289C" w:rsidRPr="005700A5">
              <w:rPr>
                <w:rStyle w:val="Hyperlink"/>
                <w:noProof/>
              </w:rPr>
              <w:t>2.4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Manage Type Approval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_Toc34858073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3D46F3">
              <w:rPr>
                <w:noProof/>
                <w:webHidden/>
              </w:rPr>
              <w:t>14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5174CB04" w14:textId="173D1745" w:rsidR="0049289C" w:rsidRDefault="00606D9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74" w:history="1">
            <w:r w:rsidR="0049289C" w:rsidRPr="005700A5">
              <w:rPr>
                <w:rStyle w:val="Hyperlink"/>
                <w:noProof/>
              </w:rPr>
              <w:t>2.5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Edit Type Approved Devices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_Toc34858074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3D46F3">
              <w:rPr>
                <w:noProof/>
                <w:webHidden/>
              </w:rPr>
              <w:t>19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089D4A33" w14:textId="606711BC" w:rsidR="0049289C" w:rsidRDefault="00606D9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75" w:history="1">
            <w:r w:rsidR="0049289C" w:rsidRPr="005700A5">
              <w:rPr>
                <w:rStyle w:val="Hyperlink"/>
                <w:noProof/>
              </w:rPr>
              <w:t>2.6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Filter Type Approval Requests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_Toc34858075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3D46F3">
              <w:rPr>
                <w:noProof/>
                <w:webHidden/>
              </w:rPr>
              <w:t>20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15342FAA" w14:textId="0A13F7D6" w:rsidR="0049289C" w:rsidRDefault="00606D9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76" w:history="1">
            <w:r w:rsidR="0049289C" w:rsidRPr="005700A5">
              <w:rPr>
                <w:rStyle w:val="Hyperlink"/>
                <w:noProof/>
              </w:rPr>
              <w:t>2.7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Export Type Approved Devices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_Toc34858076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3D46F3">
              <w:rPr>
                <w:noProof/>
                <w:webHidden/>
              </w:rPr>
              <w:t>21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0E155BE3" w14:textId="0E5CC481" w:rsidR="0049289C" w:rsidRDefault="00606D9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77" w:history="1">
            <w:r w:rsidR="0049289C" w:rsidRPr="005700A5">
              <w:rPr>
                <w:rStyle w:val="Hyperlink"/>
                <w:noProof/>
              </w:rPr>
              <w:t>2.8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Grievance Management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_Toc34858077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3D46F3">
              <w:rPr>
                <w:noProof/>
                <w:webHidden/>
              </w:rPr>
              <w:t>22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6472BFBF" w14:textId="369365FC" w:rsidR="0049289C" w:rsidRDefault="00606D9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78" w:history="1">
            <w:r w:rsidR="0049289C" w:rsidRPr="005700A5">
              <w:rPr>
                <w:rStyle w:val="Hyperlink"/>
                <w:noProof/>
              </w:rPr>
              <w:t>2.9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Filter Grievances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_Toc34858078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3D46F3">
              <w:rPr>
                <w:noProof/>
                <w:webHidden/>
              </w:rPr>
              <w:t>25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2132E9A4" w14:textId="05998355" w:rsidR="0049289C" w:rsidRDefault="00606D90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79" w:history="1">
            <w:r w:rsidR="0049289C" w:rsidRPr="005700A5">
              <w:rPr>
                <w:rStyle w:val="Hyperlink"/>
                <w:noProof/>
              </w:rPr>
              <w:t>2.10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 xml:space="preserve">    </w:t>
            </w:r>
            <w:r w:rsidR="0049289C" w:rsidRPr="005700A5">
              <w:rPr>
                <w:rStyle w:val="Hyperlink"/>
                <w:noProof/>
              </w:rPr>
              <w:t>Export Grievances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_Toc34858079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3D46F3">
              <w:rPr>
                <w:noProof/>
                <w:webHidden/>
              </w:rPr>
              <w:t>27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1D63D48F" w14:textId="3939F798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19DE3D7B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7DE94EC1" w14:textId="77777777" w:rsidR="002631E4" w:rsidRPr="002631E4" w:rsidRDefault="002631E4" w:rsidP="003C7ABF">
      <w:pPr>
        <w:pStyle w:val="TOC1"/>
      </w:pPr>
    </w:p>
    <w:p w14:paraId="7A7F2F5B" w14:textId="77777777" w:rsidR="006755C2" w:rsidRDefault="006755C2" w:rsidP="0001372C">
      <w:pPr>
        <w:pStyle w:val="TableNames"/>
      </w:pPr>
      <w:bookmarkStart w:id="75" w:name="_Toc354993235"/>
      <w:bookmarkStart w:id="76" w:name="_Toc354994307"/>
      <w:bookmarkStart w:id="77" w:name="_Toc385937349"/>
      <w:bookmarkStart w:id="78" w:name="_Toc386724015"/>
      <w:bookmarkStart w:id="79" w:name="_Toc387651074"/>
      <w:bookmarkStart w:id="80" w:name="_Toc389744745"/>
      <w:bookmarkStart w:id="81" w:name="_Toc389841232"/>
      <w:bookmarkStart w:id="82" w:name="_Toc390091309"/>
      <w:bookmarkStart w:id="83" w:name="_Toc390091902"/>
      <w:bookmarkStart w:id="84" w:name="_Toc390092073"/>
      <w:bookmarkStart w:id="85" w:name="_Toc392664617"/>
      <w:bookmarkStart w:id="86" w:name="_Toc393985735"/>
      <w:bookmarkStart w:id="87" w:name="_Toc395257990"/>
      <w:bookmarkStart w:id="88" w:name="_Toc395277602"/>
      <w:bookmarkStart w:id="89" w:name="_Toc395345884"/>
      <w:bookmarkStart w:id="90" w:name="_Toc395346386"/>
      <w:bookmarkStart w:id="91" w:name="_Toc395539092"/>
      <w:bookmarkStart w:id="92" w:name="_Toc395597823"/>
      <w:bookmarkStart w:id="93" w:name="_Toc395598052"/>
      <w:bookmarkStart w:id="94" w:name="_Toc395598301"/>
      <w:bookmarkStart w:id="95" w:name="_Toc395600354"/>
      <w:bookmarkStart w:id="96" w:name="_Toc395713689"/>
      <w:bookmarkStart w:id="97" w:name="_Toc398654255"/>
      <w:bookmarkStart w:id="98" w:name="_Toc399322646"/>
      <w:bookmarkStart w:id="99" w:name="_Toc402788473"/>
      <w:bookmarkStart w:id="100" w:name="_Toc406498748"/>
      <w:bookmarkStart w:id="101" w:name="_Toc406669275"/>
      <w:bookmarkStart w:id="102" w:name="_Toc407109270"/>
      <w:bookmarkStart w:id="103" w:name="_Toc408930299"/>
      <w:bookmarkStart w:id="104" w:name="_Toc408930528"/>
      <w:bookmarkStart w:id="105" w:name="_Toc409003658"/>
      <w:bookmarkStart w:id="106" w:name="_Toc409003729"/>
      <w:bookmarkStart w:id="107" w:name="_Toc409003769"/>
      <w:bookmarkStart w:id="108" w:name="_Toc409004077"/>
      <w:bookmarkStart w:id="109" w:name="_Toc409540865"/>
      <w:bookmarkStart w:id="110" w:name="_Toc409780156"/>
      <w:bookmarkStart w:id="111" w:name="_Toc410059044"/>
      <w:bookmarkStart w:id="112" w:name="_Toc410380746"/>
      <w:bookmarkStart w:id="113" w:name="_Toc410394432"/>
      <w:bookmarkStart w:id="114" w:name="_Toc410403360"/>
      <w:bookmarkStart w:id="115" w:name="_Toc410834273"/>
      <w:bookmarkStart w:id="116" w:name="_Toc411523915"/>
      <w:bookmarkStart w:id="117" w:name="_Toc414375661"/>
      <w:bookmarkStart w:id="118" w:name="_Toc414543162"/>
      <w:bookmarkStart w:id="119" w:name="_Toc414868278"/>
      <w:bookmarkStart w:id="120" w:name="_Toc416703720"/>
      <w:bookmarkStart w:id="121" w:name="_Toc416703830"/>
      <w:bookmarkStart w:id="122" w:name="_Toc418250453"/>
      <w:bookmarkStart w:id="123" w:name="_Toc418606565"/>
      <w:bookmarkStart w:id="124" w:name="_Toc420937620"/>
      <w:bookmarkStart w:id="125" w:name="_Toc421114950"/>
      <w:bookmarkStart w:id="126" w:name="_Toc31537551"/>
      <w:bookmarkStart w:id="127" w:name="_Toc31556091"/>
      <w:bookmarkStart w:id="128" w:name="_Toc31624680"/>
      <w:bookmarkStart w:id="129" w:name="_Toc31633664"/>
      <w:bookmarkStart w:id="130" w:name="_Toc31884131"/>
      <w:bookmarkStart w:id="131" w:name="_Toc31898964"/>
      <w:bookmarkStart w:id="132" w:name="_Toc31899947"/>
      <w:bookmarkStart w:id="133" w:name="_Toc31900098"/>
      <w:bookmarkStart w:id="134" w:name="_Toc31900165"/>
      <w:bookmarkStart w:id="135" w:name="_Toc31900209"/>
      <w:bookmarkStart w:id="136" w:name="_Toc31900287"/>
      <w:bookmarkStart w:id="137" w:name="_Toc31961534"/>
      <w:bookmarkStart w:id="138" w:name="_Toc31988935"/>
      <w:bookmarkStart w:id="139" w:name="_Toc32478499"/>
      <w:bookmarkStart w:id="140" w:name="_Toc32485179"/>
      <w:bookmarkStart w:id="141" w:name="_Toc32485227"/>
      <w:bookmarkStart w:id="142" w:name="_Toc33605930"/>
      <w:bookmarkStart w:id="143" w:name="_Toc34858063"/>
      <w:r>
        <w:t>Figures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14:paraId="6A5E43B6" w14:textId="639E87DB" w:rsidR="00C338F3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hyperlink w:anchor="_Toc34858371" w:history="1">
        <w:r w:rsidR="00C338F3" w:rsidRPr="00F56239">
          <w:rPr>
            <w:rStyle w:val="Hyperlink"/>
            <w:noProof/>
          </w:rPr>
          <w:t>Figure 1: CEIR Home Page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_Toc34858371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2</w:t>
        </w:r>
        <w:r w:rsidR="00C338F3">
          <w:rPr>
            <w:noProof/>
            <w:webHidden/>
          </w:rPr>
          <w:fldChar w:fldCharType="end"/>
        </w:r>
      </w:hyperlink>
    </w:p>
    <w:p w14:paraId="3D588DCF" w14:textId="414B9546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72" w:history="1">
        <w:r w:rsidR="00C338F3" w:rsidRPr="00F56239">
          <w:rPr>
            <w:rStyle w:val="Hyperlink"/>
            <w:noProof/>
          </w:rPr>
          <w:t>Figure 2: TRC Registration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_Toc34858372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3</w:t>
        </w:r>
        <w:r w:rsidR="00C338F3">
          <w:rPr>
            <w:noProof/>
            <w:webHidden/>
          </w:rPr>
          <w:fldChar w:fldCharType="end"/>
        </w:r>
      </w:hyperlink>
    </w:p>
    <w:p w14:paraId="09451F3C" w14:textId="26F713AE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73" w:history="1">
        <w:r w:rsidR="00C338F3" w:rsidRPr="00F56239">
          <w:rPr>
            <w:rStyle w:val="Hyperlink"/>
            <w:noProof/>
          </w:rPr>
          <w:t>Figure 3: Verify OTP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_Toc34858373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5</w:t>
        </w:r>
        <w:r w:rsidR="00C338F3">
          <w:rPr>
            <w:noProof/>
            <w:webHidden/>
          </w:rPr>
          <w:fldChar w:fldCharType="end"/>
        </w:r>
      </w:hyperlink>
    </w:p>
    <w:p w14:paraId="3BCBFCE4" w14:textId="6872216D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74" w:history="1">
        <w:r w:rsidR="00C338F3" w:rsidRPr="00F56239">
          <w:rPr>
            <w:rStyle w:val="Hyperlink"/>
            <w:noProof/>
          </w:rPr>
          <w:t>Figure 4: Enter OTP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_Toc34858374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5</w:t>
        </w:r>
        <w:r w:rsidR="00C338F3">
          <w:rPr>
            <w:noProof/>
            <w:webHidden/>
          </w:rPr>
          <w:fldChar w:fldCharType="end"/>
        </w:r>
      </w:hyperlink>
    </w:p>
    <w:p w14:paraId="1BB1843B" w14:textId="2EC13E4E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75" w:history="1">
        <w:r w:rsidR="00C338F3" w:rsidRPr="00F56239">
          <w:rPr>
            <w:rStyle w:val="Hyperlink"/>
            <w:noProof/>
          </w:rPr>
          <w:t>Figure 5: Login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_Toc34858375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6</w:t>
        </w:r>
        <w:r w:rsidR="00C338F3">
          <w:rPr>
            <w:noProof/>
            <w:webHidden/>
          </w:rPr>
          <w:fldChar w:fldCharType="end"/>
        </w:r>
      </w:hyperlink>
    </w:p>
    <w:p w14:paraId="042A9744" w14:textId="3A04DF81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76" w:history="1">
        <w:r w:rsidR="00C338F3" w:rsidRPr="00F56239">
          <w:rPr>
            <w:rStyle w:val="Hyperlink"/>
            <w:noProof/>
          </w:rPr>
          <w:t>Figure 6: Home Page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_Toc34858376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7</w:t>
        </w:r>
        <w:r w:rsidR="00C338F3">
          <w:rPr>
            <w:noProof/>
            <w:webHidden/>
          </w:rPr>
          <w:fldChar w:fldCharType="end"/>
        </w:r>
      </w:hyperlink>
    </w:p>
    <w:p w14:paraId="70F9B848" w14:textId="4198F54A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77" w:history="1">
        <w:r w:rsidR="00C338F3" w:rsidRPr="00F56239">
          <w:rPr>
            <w:rStyle w:val="Hyperlink"/>
            <w:noProof/>
          </w:rPr>
          <w:t>Figure 7: Forgot Password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_Toc34858377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7</w:t>
        </w:r>
        <w:r w:rsidR="00C338F3">
          <w:rPr>
            <w:noProof/>
            <w:webHidden/>
          </w:rPr>
          <w:fldChar w:fldCharType="end"/>
        </w:r>
      </w:hyperlink>
    </w:p>
    <w:p w14:paraId="371FA548" w14:textId="3AFB064B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78" w:history="1">
        <w:r w:rsidR="00C338F3" w:rsidRPr="00F56239">
          <w:rPr>
            <w:rStyle w:val="Hyperlink"/>
            <w:noProof/>
          </w:rPr>
          <w:t>Figure 8: Set New Password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_Toc34858378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8</w:t>
        </w:r>
        <w:r w:rsidR="00C338F3">
          <w:rPr>
            <w:noProof/>
            <w:webHidden/>
          </w:rPr>
          <w:fldChar w:fldCharType="end"/>
        </w:r>
      </w:hyperlink>
    </w:p>
    <w:p w14:paraId="54149033" w14:textId="1F2E17CB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79" w:history="1">
        <w:r w:rsidR="00C338F3" w:rsidRPr="00F56239">
          <w:rPr>
            <w:rStyle w:val="Hyperlink"/>
            <w:noProof/>
          </w:rPr>
          <w:t>Figure 9: Home Page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_Toc34858379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8</w:t>
        </w:r>
        <w:r w:rsidR="00C338F3">
          <w:rPr>
            <w:noProof/>
            <w:webHidden/>
          </w:rPr>
          <w:fldChar w:fldCharType="end"/>
        </w:r>
      </w:hyperlink>
    </w:p>
    <w:p w14:paraId="33ECD496" w14:textId="0C5F248E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80" w:history="1">
        <w:r w:rsidR="00C338F3" w:rsidRPr="00F56239">
          <w:rPr>
            <w:rStyle w:val="Hyperlink"/>
            <w:noProof/>
          </w:rPr>
          <w:t>Figure 10: Edit Information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_Toc34858380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10</w:t>
        </w:r>
        <w:r w:rsidR="00C338F3">
          <w:rPr>
            <w:noProof/>
            <w:webHidden/>
          </w:rPr>
          <w:fldChar w:fldCharType="end"/>
        </w:r>
      </w:hyperlink>
    </w:p>
    <w:p w14:paraId="1FA45317" w14:textId="50EDF61F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81" w:history="1">
        <w:r w:rsidR="00C338F3" w:rsidRPr="00F56239">
          <w:rPr>
            <w:rStyle w:val="Hyperlink"/>
            <w:noProof/>
          </w:rPr>
          <w:t>Figure 11: Change Password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_Toc34858381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10</w:t>
        </w:r>
        <w:r w:rsidR="00C338F3">
          <w:rPr>
            <w:noProof/>
            <w:webHidden/>
          </w:rPr>
          <w:fldChar w:fldCharType="end"/>
        </w:r>
      </w:hyperlink>
    </w:p>
    <w:p w14:paraId="7E144F9A" w14:textId="507FD4AA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82" w:history="1">
        <w:r w:rsidR="00C338F3" w:rsidRPr="00F56239">
          <w:rPr>
            <w:rStyle w:val="Hyperlink"/>
            <w:noProof/>
          </w:rPr>
          <w:t>Figure 12: Manage Account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_Toc34858382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11</w:t>
        </w:r>
        <w:r w:rsidR="00C338F3">
          <w:rPr>
            <w:noProof/>
            <w:webHidden/>
          </w:rPr>
          <w:fldChar w:fldCharType="end"/>
        </w:r>
      </w:hyperlink>
    </w:p>
    <w:p w14:paraId="6C3EB443" w14:textId="67A8213C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83" w:history="1">
        <w:r w:rsidR="00C338F3" w:rsidRPr="00F56239">
          <w:rPr>
            <w:rStyle w:val="Hyperlink"/>
            <w:noProof/>
          </w:rPr>
          <w:t>Figure 13: Home Page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_Toc34858383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11</w:t>
        </w:r>
        <w:r w:rsidR="00C338F3">
          <w:rPr>
            <w:noProof/>
            <w:webHidden/>
          </w:rPr>
          <w:fldChar w:fldCharType="end"/>
        </w:r>
      </w:hyperlink>
    </w:p>
    <w:p w14:paraId="3C966F24" w14:textId="56E68EA3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84" w:history="1">
        <w:r w:rsidR="00C338F3" w:rsidRPr="00F56239">
          <w:rPr>
            <w:rStyle w:val="Hyperlink"/>
            <w:noProof/>
          </w:rPr>
          <w:t>Figure 14: Grievance Management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_Toc34858384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12</w:t>
        </w:r>
        <w:r w:rsidR="00C338F3">
          <w:rPr>
            <w:noProof/>
            <w:webHidden/>
          </w:rPr>
          <w:fldChar w:fldCharType="end"/>
        </w:r>
      </w:hyperlink>
    </w:p>
    <w:p w14:paraId="72329B35" w14:textId="67634CB3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85" w:history="1">
        <w:r w:rsidR="00C338F3" w:rsidRPr="00F56239">
          <w:rPr>
            <w:rStyle w:val="Hyperlink"/>
            <w:noProof/>
          </w:rPr>
          <w:t>Figure 15: Manage Type-Approved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_Toc34858385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13</w:t>
        </w:r>
        <w:r w:rsidR="00C338F3">
          <w:rPr>
            <w:noProof/>
            <w:webHidden/>
          </w:rPr>
          <w:fldChar w:fldCharType="end"/>
        </w:r>
      </w:hyperlink>
    </w:p>
    <w:p w14:paraId="1A792602" w14:textId="0F571A1D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86" w:history="1">
        <w:r w:rsidR="00C338F3" w:rsidRPr="00F56239">
          <w:rPr>
            <w:rStyle w:val="Hyperlink"/>
            <w:noProof/>
          </w:rPr>
          <w:t>Figure 16: Notifications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_Toc34858386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13</w:t>
        </w:r>
        <w:r w:rsidR="00C338F3">
          <w:rPr>
            <w:noProof/>
            <w:webHidden/>
          </w:rPr>
          <w:fldChar w:fldCharType="end"/>
        </w:r>
      </w:hyperlink>
    </w:p>
    <w:p w14:paraId="34B3E7FB" w14:textId="3717D0B6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87" w:history="1">
        <w:r w:rsidR="00C338F3" w:rsidRPr="00F56239">
          <w:rPr>
            <w:rStyle w:val="Hyperlink"/>
            <w:noProof/>
          </w:rPr>
          <w:t>Figure 17: Home Page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_Toc34858387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15</w:t>
        </w:r>
        <w:r w:rsidR="00C338F3">
          <w:rPr>
            <w:noProof/>
            <w:webHidden/>
          </w:rPr>
          <w:fldChar w:fldCharType="end"/>
        </w:r>
      </w:hyperlink>
    </w:p>
    <w:p w14:paraId="74D74612" w14:textId="7339A054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88" w:history="1">
        <w:r w:rsidR="00C338F3" w:rsidRPr="00F56239">
          <w:rPr>
            <w:rStyle w:val="Hyperlink"/>
            <w:noProof/>
          </w:rPr>
          <w:t>Figure 18: Manage Type-Approved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_Toc34858388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15</w:t>
        </w:r>
        <w:r w:rsidR="00C338F3">
          <w:rPr>
            <w:noProof/>
            <w:webHidden/>
          </w:rPr>
          <w:fldChar w:fldCharType="end"/>
        </w:r>
      </w:hyperlink>
    </w:p>
    <w:p w14:paraId="01A82218" w14:textId="2241CC2A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89" w:history="1">
        <w:r w:rsidR="00C338F3" w:rsidRPr="00F56239">
          <w:rPr>
            <w:rStyle w:val="Hyperlink"/>
            <w:noProof/>
          </w:rPr>
          <w:t>Figure 19: Type-Approved Devices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_Toc34858389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16</w:t>
        </w:r>
        <w:r w:rsidR="00C338F3">
          <w:rPr>
            <w:noProof/>
            <w:webHidden/>
          </w:rPr>
          <w:fldChar w:fldCharType="end"/>
        </w:r>
      </w:hyperlink>
    </w:p>
    <w:p w14:paraId="2A30A872" w14:textId="70B7C814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90" w:history="1">
        <w:r w:rsidR="00C338F3" w:rsidRPr="00F56239">
          <w:rPr>
            <w:rStyle w:val="Hyperlink"/>
            <w:noProof/>
          </w:rPr>
          <w:t>Figure 20: Manage Type-Approved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_Toc34858390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17</w:t>
        </w:r>
        <w:r w:rsidR="00C338F3">
          <w:rPr>
            <w:noProof/>
            <w:webHidden/>
          </w:rPr>
          <w:fldChar w:fldCharType="end"/>
        </w:r>
      </w:hyperlink>
    </w:p>
    <w:p w14:paraId="27BAD9F6" w14:textId="337DBDCB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91" w:history="1">
        <w:r w:rsidR="00C338F3" w:rsidRPr="00F56239">
          <w:rPr>
            <w:rStyle w:val="Hyperlink"/>
            <w:noProof/>
          </w:rPr>
          <w:t>Figure 21: Manage Type-Approved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_Toc34858391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19</w:t>
        </w:r>
        <w:r w:rsidR="00C338F3">
          <w:rPr>
            <w:noProof/>
            <w:webHidden/>
          </w:rPr>
          <w:fldChar w:fldCharType="end"/>
        </w:r>
      </w:hyperlink>
    </w:p>
    <w:p w14:paraId="4648685A" w14:textId="27E38A21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92" w:history="1">
        <w:r w:rsidR="00C338F3" w:rsidRPr="00F56239">
          <w:rPr>
            <w:rStyle w:val="Hyperlink"/>
            <w:noProof/>
          </w:rPr>
          <w:t>Figure 22: Update Report Type-Approve Devices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_Toc34858392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19</w:t>
        </w:r>
        <w:r w:rsidR="00C338F3">
          <w:rPr>
            <w:noProof/>
            <w:webHidden/>
          </w:rPr>
          <w:fldChar w:fldCharType="end"/>
        </w:r>
      </w:hyperlink>
    </w:p>
    <w:p w14:paraId="62D82CCE" w14:textId="549D25BF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93" w:history="1">
        <w:r w:rsidR="00C338F3" w:rsidRPr="00F56239">
          <w:rPr>
            <w:rStyle w:val="Hyperlink"/>
            <w:noProof/>
          </w:rPr>
          <w:t>Figure 23: Filter Type Approval Requests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_Toc34858393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20</w:t>
        </w:r>
        <w:r w:rsidR="00C338F3">
          <w:rPr>
            <w:noProof/>
            <w:webHidden/>
          </w:rPr>
          <w:fldChar w:fldCharType="end"/>
        </w:r>
      </w:hyperlink>
    </w:p>
    <w:p w14:paraId="1A3BD6C5" w14:textId="2F2E8BFC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94" w:history="1">
        <w:r w:rsidR="00C338F3" w:rsidRPr="00F56239">
          <w:rPr>
            <w:rStyle w:val="Hyperlink"/>
            <w:noProof/>
          </w:rPr>
          <w:t>Figure 25: Export Type Approval Requests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_Toc34858394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21</w:t>
        </w:r>
        <w:r w:rsidR="00C338F3">
          <w:rPr>
            <w:noProof/>
            <w:webHidden/>
          </w:rPr>
          <w:fldChar w:fldCharType="end"/>
        </w:r>
      </w:hyperlink>
    </w:p>
    <w:p w14:paraId="04AB07AE" w14:textId="1CFC9361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95" w:history="1">
        <w:r w:rsidR="00C338F3" w:rsidRPr="00F56239">
          <w:rPr>
            <w:rStyle w:val="Hyperlink"/>
            <w:noProof/>
          </w:rPr>
          <w:t>Figure 26: Open or Save Exported File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_Toc34858395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21</w:t>
        </w:r>
        <w:r w:rsidR="00C338F3">
          <w:rPr>
            <w:noProof/>
            <w:webHidden/>
          </w:rPr>
          <w:fldChar w:fldCharType="end"/>
        </w:r>
      </w:hyperlink>
    </w:p>
    <w:p w14:paraId="305255F5" w14:textId="6B3DC1F0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96" w:history="1">
        <w:r w:rsidR="00C338F3" w:rsidRPr="00F56239">
          <w:rPr>
            <w:rStyle w:val="Hyperlink"/>
            <w:noProof/>
          </w:rPr>
          <w:t>Figure 27: Exported Type Approval Requests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_Toc34858396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21</w:t>
        </w:r>
        <w:r w:rsidR="00C338F3">
          <w:rPr>
            <w:noProof/>
            <w:webHidden/>
          </w:rPr>
          <w:fldChar w:fldCharType="end"/>
        </w:r>
      </w:hyperlink>
    </w:p>
    <w:p w14:paraId="61B8773C" w14:textId="075E768C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97" w:history="1">
        <w:r w:rsidR="00C338F3" w:rsidRPr="00F56239">
          <w:rPr>
            <w:rStyle w:val="Hyperlink"/>
            <w:noProof/>
          </w:rPr>
          <w:t>Figure 28: Home Page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_Toc34858397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22</w:t>
        </w:r>
        <w:r w:rsidR="00C338F3">
          <w:rPr>
            <w:noProof/>
            <w:webHidden/>
          </w:rPr>
          <w:fldChar w:fldCharType="end"/>
        </w:r>
      </w:hyperlink>
    </w:p>
    <w:p w14:paraId="7CC333D3" w14:textId="091BD244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98" w:history="1">
        <w:r w:rsidR="00C338F3" w:rsidRPr="00F56239">
          <w:rPr>
            <w:rStyle w:val="Hyperlink"/>
            <w:noProof/>
          </w:rPr>
          <w:t>Figure 29: Grievance Management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_Toc34858398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23</w:t>
        </w:r>
        <w:r w:rsidR="00C338F3">
          <w:rPr>
            <w:noProof/>
            <w:webHidden/>
          </w:rPr>
          <w:fldChar w:fldCharType="end"/>
        </w:r>
      </w:hyperlink>
    </w:p>
    <w:p w14:paraId="67A82F98" w14:textId="3A296956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99" w:history="1">
        <w:r w:rsidR="00C338F3" w:rsidRPr="00F56239">
          <w:rPr>
            <w:rStyle w:val="Hyperlink"/>
            <w:noProof/>
          </w:rPr>
          <w:t>Figure 30: Report Grievance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_Toc34858399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23</w:t>
        </w:r>
        <w:r w:rsidR="00C338F3">
          <w:rPr>
            <w:noProof/>
            <w:webHidden/>
          </w:rPr>
          <w:fldChar w:fldCharType="end"/>
        </w:r>
      </w:hyperlink>
    </w:p>
    <w:p w14:paraId="3A36C37E" w14:textId="58CAF972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400" w:history="1">
        <w:r w:rsidR="00C338F3" w:rsidRPr="00F56239">
          <w:rPr>
            <w:rStyle w:val="Hyperlink"/>
            <w:noProof/>
          </w:rPr>
          <w:t>Figure 31: Grievance Management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_Toc34858400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24</w:t>
        </w:r>
        <w:r w:rsidR="00C338F3">
          <w:rPr>
            <w:noProof/>
            <w:webHidden/>
          </w:rPr>
          <w:fldChar w:fldCharType="end"/>
        </w:r>
      </w:hyperlink>
    </w:p>
    <w:p w14:paraId="61F69A7A" w14:textId="42FB513C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401" w:history="1">
        <w:r w:rsidR="00C338F3" w:rsidRPr="00F56239">
          <w:rPr>
            <w:rStyle w:val="Hyperlink"/>
            <w:noProof/>
          </w:rPr>
          <w:t>Figure 32: Filter Grievances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_Toc34858401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26</w:t>
        </w:r>
        <w:r w:rsidR="00C338F3">
          <w:rPr>
            <w:noProof/>
            <w:webHidden/>
          </w:rPr>
          <w:fldChar w:fldCharType="end"/>
        </w:r>
      </w:hyperlink>
    </w:p>
    <w:p w14:paraId="4C913521" w14:textId="43851736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402" w:history="1">
        <w:r w:rsidR="00C338F3" w:rsidRPr="00F56239">
          <w:rPr>
            <w:rStyle w:val="Hyperlink"/>
            <w:noProof/>
          </w:rPr>
          <w:t>Figure 33: Filtered Grievances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_Toc34858402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26</w:t>
        </w:r>
        <w:r w:rsidR="00C338F3">
          <w:rPr>
            <w:noProof/>
            <w:webHidden/>
          </w:rPr>
          <w:fldChar w:fldCharType="end"/>
        </w:r>
      </w:hyperlink>
    </w:p>
    <w:p w14:paraId="79B001A9" w14:textId="7BF9F62C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403" w:history="1">
        <w:r w:rsidR="00C338F3" w:rsidRPr="00F56239">
          <w:rPr>
            <w:rStyle w:val="Hyperlink"/>
            <w:noProof/>
          </w:rPr>
          <w:t>Figure 34: Grievance Management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_Toc34858403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27</w:t>
        </w:r>
        <w:r w:rsidR="00C338F3">
          <w:rPr>
            <w:noProof/>
            <w:webHidden/>
          </w:rPr>
          <w:fldChar w:fldCharType="end"/>
        </w:r>
      </w:hyperlink>
    </w:p>
    <w:p w14:paraId="703CA5F4" w14:textId="459121F6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404" w:history="1">
        <w:r w:rsidR="00C338F3" w:rsidRPr="00F56239">
          <w:rPr>
            <w:rStyle w:val="Hyperlink"/>
            <w:noProof/>
          </w:rPr>
          <w:t>Figure 35: Open or Save Exported Grievance File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_Toc34858404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27</w:t>
        </w:r>
        <w:r w:rsidR="00C338F3">
          <w:rPr>
            <w:noProof/>
            <w:webHidden/>
          </w:rPr>
          <w:fldChar w:fldCharType="end"/>
        </w:r>
      </w:hyperlink>
    </w:p>
    <w:p w14:paraId="61B781B1" w14:textId="3F8D1336" w:rsidR="00C338F3" w:rsidRDefault="00606D9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405" w:history="1">
        <w:r w:rsidR="00C338F3" w:rsidRPr="00F56239">
          <w:rPr>
            <w:rStyle w:val="Hyperlink"/>
            <w:noProof/>
          </w:rPr>
          <w:t>Figure 36: Exported Grievances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_Toc34858405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3D46F3">
          <w:rPr>
            <w:noProof/>
            <w:webHidden/>
          </w:rPr>
          <w:t>27</w:t>
        </w:r>
        <w:r w:rsidR="00C338F3">
          <w:rPr>
            <w:noProof/>
            <w:webHidden/>
          </w:rPr>
          <w:fldChar w:fldCharType="end"/>
        </w:r>
      </w:hyperlink>
    </w:p>
    <w:p w14:paraId="706EA437" w14:textId="57F74D79" w:rsidR="006755C2" w:rsidRDefault="00D239B5">
      <w:pPr>
        <w:pStyle w:val="TableofFigures"/>
      </w:pPr>
      <w:r>
        <w:fldChar w:fldCharType="end"/>
      </w:r>
    </w:p>
    <w:p w14:paraId="5F9EB2A3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6637FD57" w14:textId="77777777" w:rsidR="006755C2" w:rsidRPr="002A39C9" w:rsidRDefault="009F2B34" w:rsidP="002A39C9">
      <w:pPr>
        <w:pStyle w:val="Heading1"/>
      </w:pPr>
      <w:bookmarkStart w:id="144" w:name="_Document_Overview"/>
      <w:bookmarkStart w:id="145" w:name="h11"/>
      <w:bookmarkStart w:id="146" w:name="_Scope"/>
      <w:bookmarkStart w:id="147" w:name="_References"/>
      <w:bookmarkStart w:id="148" w:name="_Introduction"/>
      <w:bookmarkStart w:id="149" w:name="_Operations"/>
      <w:bookmarkStart w:id="150" w:name="_Web_Operations"/>
      <w:bookmarkStart w:id="151" w:name="_Toc31900099"/>
      <w:bookmarkStart w:id="152" w:name="_Toc31900166"/>
      <w:bookmarkStart w:id="153" w:name="_Toc31900210"/>
      <w:bookmarkStart w:id="154" w:name="_Toc31900288"/>
      <w:bookmarkStart w:id="155" w:name="_Toc34858064"/>
      <w:bookmarkEnd w:id="144"/>
      <w:bookmarkEnd w:id="145"/>
      <w:bookmarkEnd w:id="146"/>
      <w:bookmarkEnd w:id="147"/>
      <w:bookmarkEnd w:id="148"/>
      <w:bookmarkEnd w:id="149"/>
      <w:bookmarkEnd w:id="150"/>
      <w:r w:rsidRPr="002A39C9">
        <w:lastRenderedPageBreak/>
        <w:t>Overview</w:t>
      </w:r>
      <w:bookmarkEnd w:id="151"/>
      <w:bookmarkEnd w:id="152"/>
      <w:bookmarkEnd w:id="153"/>
      <w:bookmarkEnd w:id="154"/>
      <w:bookmarkEnd w:id="155"/>
    </w:p>
    <w:p w14:paraId="0CFEE28D" w14:textId="77777777" w:rsidR="00AF7107" w:rsidRDefault="00384430" w:rsidP="004D34E8">
      <w:pPr>
        <w:pStyle w:val="Heading2"/>
      </w:pPr>
      <w:bookmarkStart w:id="156" w:name="_Toc34858065"/>
      <w:r>
        <w:t>Scope</w:t>
      </w:r>
      <w:bookmarkEnd w:id="156"/>
    </w:p>
    <w:p w14:paraId="2945FCF0" w14:textId="0FD6B809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7E235C">
        <w:t>TRC</w:t>
      </w:r>
      <w:r w:rsidRPr="00EE5A16">
        <w:t xml:space="preserve">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7E235C">
        <w:t>report</w:t>
      </w:r>
      <w:r w:rsidRPr="00EE5A16">
        <w:t xml:space="preserve"> </w:t>
      </w:r>
      <w:r w:rsidR="007E235C">
        <w:t>Type approved devices</w:t>
      </w:r>
      <w:r w:rsidR="00512666">
        <w:t xml:space="preserve"> </w:t>
      </w:r>
      <w:r w:rsidRPr="00EE5A16">
        <w:t>and report grievances.</w:t>
      </w:r>
    </w:p>
    <w:p w14:paraId="7D054220" w14:textId="77777777" w:rsidR="00084397" w:rsidRDefault="00084397" w:rsidP="004D6E91">
      <w:pPr>
        <w:pStyle w:val="Heading2"/>
      </w:pPr>
      <w:bookmarkStart w:id="157" w:name="_Toc34858066"/>
      <w:r>
        <w:t>Acronyms</w:t>
      </w:r>
      <w:r w:rsidR="00384430">
        <w:t xml:space="preserve"> &amp; Abbreviations</w:t>
      </w:r>
      <w:bookmarkEnd w:id="157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58B8EBD0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DC6B5A4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5B3343B2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 xml:space="preserve">Full </w:t>
            </w:r>
            <w:proofErr w:type="spellStart"/>
            <w:r>
              <w:rPr>
                <w:b/>
                <w:bCs/>
                <w:color w:val="FFFFFF" w:themeColor="background1"/>
                <w:lang w:val="fr-FR"/>
              </w:rPr>
              <w:t>Form</w:t>
            </w:r>
            <w:proofErr w:type="spellEnd"/>
          </w:p>
        </w:tc>
      </w:tr>
      <w:tr w:rsidR="00084397" w:rsidRPr="003D50EC" w14:paraId="12192DDA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93B76D5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094AB548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3E59D76B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B00BB7D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ESN</w:t>
            </w:r>
          </w:p>
        </w:tc>
        <w:tc>
          <w:tcPr>
            <w:tcW w:w="4979" w:type="dxa"/>
            <w:shd w:val="clear" w:color="auto" w:fill="auto"/>
          </w:tcPr>
          <w:p w14:paraId="1625AC90" w14:textId="77777777" w:rsidR="00084397" w:rsidRPr="0040040A" w:rsidRDefault="00084397" w:rsidP="00686143">
            <w:pPr>
              <w:pStyle w:val="BodyText2"/>
            </w:pPr>
            <w:r>
              <w:t>Electronic Serial Number</w:t>
            </w:r>
          </w:p>
        </w:tc>
      </w:tr>
      <w:tr w:rsidR="00084397" w:rsidRPr="003D50EC" w14:paraId="667BF3AB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7AA0C2D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71A1C7D4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3566C339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C3FD770" w14:textId="77777777" w:rsidR="00084397" w:rsidRPr="00B708C5" w:rsidRDefault="00084397" w:rsidP="00686143">
            <w:pPr>
              <w:pStyle w:val="BodyText2"/>
            </w:pPr>
            <w:r>
              <w:t>MEID</w:t>
            </w:r>
          </w:p>
        </w:tc>
        <w:tc>
          <w:tcPr>
            <w:tcW w:w="4979" w:type="dxa"/>
            <w:shd w:val="clear" w:color="auto" w:fill="auto"/>
          </w:tcPr>
          <w:p w14:paraId="7838C83D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Mobile Equipment Identifier</w:t>
            </w:r>
          </w:p>
        </w:tc>
      </w:tr>
      <w:tr w:rsidR="00084397" w:rsidRPr="003D50EC" w14:paraId="5967129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25C2D4F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6543141A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  <w:tr w:rsidR="00F854B3" w:rsidRPr="003D50EC" w14:paraId="51BC3D64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2403ECF" w14:textId="77777777" w:rsidR="00F854B3" w:rsidRDefault="00F854B3" w:rsidP="00686143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55B667E2" w14:textId="77777777" w:rsidR="00F854B3" w:rsidRDefault="00F854B3" w:rsidP="00686143">
            <w:pPr>
              <w:pStyle w:val="BodyText2"/>
            </w:pPr>
            <w:r>
              <w:t>Type Allocation Code</w:t>
            </w:r>
          </w:p>
        </w:tc>
      </w:tr>
      <w:tr w:rsidR="00271258" w:rsidRPr="003D50EC" w14:paraId="0F03C9E3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D8BFB92" w14:textId="77777777" w:rsidR="00271258" w:rsidRDefault="00271258" w:rsidP="00686143">
            <w:pPr>
              <w:pStyle w:val="BodyText2"/>
            </w:pPr>
            <w:r>
              <w:t>TRC</w:t>
            </w:r>
          </w:p>
        </w:tc>
        <w:tc>
          <w:tcPr>
            <w:tcW w:w="4979" w:type="dxa"/>
            <w:shd w:val="clear" w:color="auto" w:fill="auto"/>
          </w:tcPr>
          <w:p w14:paraId="3E3EEC80" w14:textId="77777777" w:rsidR="00271258" w:rsidRDefault="00271258" w:rsidP="00686143">
            <w:pPr>
              <w:pStyle w:val="BodyText2"/>
            </w:pPr>
            <w:r w:rsidRPr="00271258">
              <w:t>Telecommunication Regulator of Cambodia</w:t>
            </w:r>
          </w:p>
        </w:tc>
      </w:tr>
    </w:tbl>
    <w:p w14:paraId="1F64C5B6" w14:textId="77777777" w:rsidR="00191AE2" w:rsidRDefault="00191AE2" w:rsidP="00191AE2">
      <w:pPr>
        <w:pStyle w:val="BodyText2"/>
        <w:ind w:left="360"/>
      </w:pPr>
    </w:p>
    <w:p w14:paraId="78018C17" w14:textId="77777777" w:rsidR="00384430" w:rsidRDefault="00384430" w:rsidP="004D3E67">
      <w:pPr>
        <w:pStyle w:val="Heading2"/>
      </w:pPr>
      <w:bookmarkStart w:id="158" w:name="_Toc34858067"/>
      <w:r>
        <w:t>Conventions</w:t>
      </w:r>
      <w:bookmarkEnd w:id="158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7FBFB470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6E68384D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2F44DC2F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210C072D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87A23D2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00BD284D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73BFD2EF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0A126B1B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57BFB06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6059FF6D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files, sections, paths, and</w:t>
            </w:r>
          </w:p>
          <w:p w14:paraId="77A8E82A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25DF7EDB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1B28D1A3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FA3B296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46072525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07FF21DA" w14:textId="77777777" w:rsidR="00A90D32" w:rsidRDefault="009A50CC" w:rsidP="004D6E91">
      <w:pPr>
        <w:pStyle w:val="Heading1"/>
      </w:pPr>
      <w:bookmarkStart w:id="159" w:name="_Toc34858068"/>
      <w:proofErr w:type="gramStart"/>
      <w:r>
        <w:lastRenderedPageBreak/>
        <w:t xml:space="preserve">TRC </w:t>
      </w:r>
      <w:r w:rsidR="00384430">
        <w:t xml:space="preserve"> Operations</w:t>
      </w:r>
      <w:bookmarkEnd w:id="159"/>
      <w:proofErr w:type="gramEnd"/>
    </w:p>
    <w:p w14:paraId="61C24E2F" w14:textId="77777777" w:rsidR="003F3870" w:rsidRPr="003F3870" w:rsidRDefault="003F3870" w:rsidP="003F3870"/>
    <w:p w14:paraId="763E3E6F" w14:textId="77777777" w:rsidR="00384430" w:rsidRPr="002A39C9" w:rsidRDefault="00384430" w:rsidP="00384430">
      <w:pPr>
        <w:pStyle w:val="Heading2"/>
      </w:pPr>
      <w:bookmarkStart w:id="160" w:name="_Toc34858069"/>
      <w:r w:rsidRPr="002A39C9">
        <w:t>Application Overview</w:t>
      </w:r>
      <w:bookmarkEnd w:id="160"/>
    </w:p>
    <w:p w14:paraId="63B30189" w14:textId="1FAD8B20" w:rsidR="00384430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7E235C">
        <w:t>TRC</w:t>
      </w:r>
      <w:r>
        <w:t xml:space="preserve"> Portal </w:t>
      </w:r>
      <w:r w:rsidRPr="00EE5A16">
        <w:t xml:space="preserve">application is used to </w:t>
      </w:r>
      <w:r w:rsidR="007E235C">
        <w:t xml:space="preserve">report type approved </w:t>
      </w:r>
      <w:r w:rsidRPr="00EE5A16">
        <w:t xml:space="preserve">SIM-based devices that are imported in Cambodia. </w:t>
      </w:r>
      <w:r w:rsidR="00F854B3">
        <w:t xml:space="preserve">Registration of </w:t>
      </w:r>
      <w:r w:rsidR="007E235C">
        <w:t xml:space="preserve">TAC of </w:t>
      </w:r>
      <w:r w:rsidR="00F854B3">
        <w:t>all the imported devices</w:t>
      </w:r>
      <w:r w:rsidRPr="00EE5A16">
        <w:t xml:space="preserve"> ensures </w:t>
      </w:r>
      <w:r w:rsidR="007E235C">
        <w:t xml:space="preserve">that legal </w:t>
      </w:r>
      <w:r w:rsidRPr="00EE5A16">
        <w:t xml:space="preserve">devices are made available for sale in the market. </w:t>
      </w:r>
      <w:r w:rsidR="00271258">
        <w:t xml:space="preserve"> </w:t>
      </w:r>
    </w:p>
    <w:p w14:paraId="654ECB92" w14:textId="0D801BFD" w:rsidR="00384430" w:rsidRPr="00EE5A16" w:rsidRDefault="007E235C" w:rsidP="00384430">
      <w:pPr>
        <w:pStyle w:val="BodyText2"/>
      </w:pPr>
      <w:r>
        <w:t>TRC</w:t>
      </w:r>
      <w:r w:rsidR="00384430" w:rsidRPr="00EE5A16">
        <w:t xml:space="preserve"> perform the following tasks:</w:t>
      </w:r>
    </w:p>
    <w:p w14:paraId="492A222E" w14:textId="49D91498" w:rsidR="007E235C" w:rsidRPr="00EE5A16" w:rsidRDefault="007E235C" w:rsidP="007E235C">
      <w:pPr>
        <w:pStyle w:val="BodyText2"/>
        <w:numPr>
          <w:ilvl w:val="0"/>
          <w:numId w:val="24"/>
        </w:numPr>
      </w:pPr>
      <w:r>
        <w:t>Report type approval certificates for the imported devices</w:t>
      </w:r>
    </w:p>
    <w:p w14:paraId="024B67CA" w14:textId="27F7E6DC" w:rsidR="00E66A36" w:rsidRDefault="00384430" w:rsidP="007E235C">
      <w:pPr>
        <w:pStyle w:val="BodyText2"/>
        <w:ind w:left="720"/>
      </w:pPr>
      <w:r w:rsidRPr="00EE5A16">
        <w:t>Report grievances</w:t>
      </w:r>
    </w:p>
    <w:p w14:paraId="21D96223" w14:textId="77777777" w:rsidR="00E66A36" w:rsidRDefault="00E66A36" w:rsidP="004D3E67">
      <w:pPr>
        <w:pStyle w:val="BodyText2"/>
      </w:pPr>
    </w:p>
    <w:p w14:paraId="2B96A392" w14:textId="77777777" w:rsidR="00384430" w:rsidRDefault="00384430" w:rsidP="004D3E67">
      <w:pPr>
        <w:pStyle w:val="Heading2"/>
      </w:pPr>
      <w:bookmarkStart w:id="161" w:name="_Toc34858070"/>
      <w:r>
        <w:t>Logging into the Application</w:t>
      </w:r>
      <w:bookmarkEnd w:id="161"/>
    </w:p>
    <w:p w14:paraId="4D0DF420" w14:textId="6C603F04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9A50CC">
        <w:t xml:space="preserve">TRC </w:t>
      </w:r>
      <w:r w:rsidR="00F854B3">
        <w:t>must</w:t>
      </w:r>
      <w:r>
        <w:t xml:space="preserve"> register in the application.</w:t>
      </w:r>
    </w:p>
    <w:p w14:paraId="2B5B5288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6979FC40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07CF2315" w14:textId="77777777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6B187A04" wp14:editId="250DEA29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818B76" w14:textId="77777777" w:rsidR="0036447D" w:rsidRPr="0036447D" w:rsidRDefault="00584DC9" w:rsidP="007E53B8">
      <w:pPr>
        <w:pStyle w:val="FigureCaption"/>
      </w:pPr>
      <w:bookmarkStart w:id="162" w:name="_Toc34858371"/>
      <w:r>
        <w:t>Figure 1: CEIR Home Page</w:t>
      </w:r>
      <w:bookmarkEnd w:id="162"/>
    </w:p>
    <w:p w14:paraId="74CFF57F" w14:textId="4AD6F14D" w:rsidR="00A7041F" w:rsidRDefault="000330B6" w:rsidP="00DC39E0">
      <w:pPr>
        <w:pStyle w:val="BodyText2"/>
        <w:numPr>
          <w:ilvl w:val="0"/>
          <w:numId w:val="3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2F401BF" wp14:editId="467A6E70">
                <wp:simplePos x="0" y="0"/>
                <wp:positionH relativeFrom="column">
                  <wp:posOffset>2309115</wp:posOffset>
                </wp:positionH>
                <wp:positionV relativeFrom="paragraph">
                  <wp:posOffset>289305</wp:posOffset>
                </wp:positionV>
                <wp:extent cx="1101359" cy="1843038"/>
                <wp:effectExtent l="0" t="0" r="22860" b="241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359" cy="1843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A580FC" id="Rectangle 16" o:spid="_x0000_s1026" style="position:absolute;margin-left:181.8pt;margin-top:22.8pt;width:86.7pt;height:145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" filled="f" strokecolor="black [3213]" strokeweight="1pt"/>
            </w:pict>
          </mc:Fallback>
        </mc:AlternateContent>
      </w:r>
      <w:r w:rsidR="00A7041F">
        <w:t xml:space="preserve">Select </w:t>
      </w:r>
      <w:r w:rsidR="00E90ADA">
        <w:rPr>
          <w:b/>
          <w:bCs/>
        </w:rPr>
        <w:t xml:space="preserve">TRC </w:t>
      </w:r>
      <w:r w:rsidR="00E90ADA">
        <w:t>form</w:t>
      </w:r>
      <w:r w:rsidR="00A7041F">
        <w:t xml:space="preserve"> the </w:t>
      </w:r>
      <w:r w:rsidR="00A7041F" w:rsidRPr="00A62CA8">
        <w:rPr>
          <w:b/>
          <w:bCs/>
        </w:rPr>
        <w:t xml:space="preserve">Registration </w:t>
      </w:r>
      <w:r w:rsidR="00A7041F">
        <w:t>list.</w:t>
      </w:r>
    </w:p>
    <w:p w14:paraId="4ABFB81A" w14:textId="72051931" w:rsidR="00CA51DD" w:rsidRDefault="0077516F" w:rsidP="007E235C">
      <w:pPr>
        <w:pStyle w:val="BodyText2"/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1DCE05E" wp14:editId="057FAB7B">
                <wp:simplePos x="0" y="0"/>
                <wp:positionH relativeFrom="column">
                  <wp:posOffset>2667333</wp:posOffset>
                </wp:positionH>
                <wp:positionV relativeFrom="paragraph">
                  <wp:posOffset>3456</wp:posOffset>
                </wp:positionV>
                <wp:extent cx="730577" cy="207351"/>
                <wp:effectExtent l="0" t="0" r="12700" b="2159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577" cy="20735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97474" id="Rectangle 50" o:spid="_x0000_s1026" style="position:absolute;margin-left:210.05pt;margin-top:.25pt;width:57.55pt;height:16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" filled="f" strokecolor="#ffc000 [3207]" strokeweight="2pt"/>
            </w:pict>
          </mc:Fallback>
        </mc:AlternateContent>
      </w:r>
      <w:r w:rsidR="000330B6">
        <w:rPr>
          <w:noProof/>
        </w:rPr>
        <w:drawing>
          <wp:inline distT="0" distB="0" distL="0" distR="0" wp14:anchorId="48A46177" wp14:editId="5F200BD8">
            <wp:extent cx="1097159" cy="183832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7768" cy="185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A718" w14:textId="77777777" w:rsidR="00CA51DD" w:rsidRDefault="00CA51DD" w:rsidP="00822F6F">
      <w:pPr>
        <w:pStyle w:val="BodyText2"/>
        <w:ind w:left="720"/>
      </w:pPr>
    </w:p>
    <w:p w14:paraId="724521E7" w14:textId="23CF4556" w:rsidR="00A7041F" w:rsidRDefault="008C6254" w:rsidP="00BC6975">
      <w:pPr>
        <w:pStyle w:val="BodyText2"/>
        <w:ind w:left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371CF8" wp14:editId="376AC845">
                <wp:simplePos x="0" y="0"/>
                <wp:positionH relativeFrom="column">
                  <wp:posOffset>98530</wp:posOffset>
                </wp:positionH>
                <wp:positionV relativeFrom="paragraph">
                  <wp:posOffset>227671</wp:posOffset>
                </wp:positionV>
                <wp:extent cx="5269230" cy="6561056"/>
                <wp:effectExtent l="0" t="0" r="2667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230" cy="65610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CA959" id="Rectangle 13" o:spid="_x0000_s1026" style="position:absolute;margin-left:7.75pt;margin-top:17.95pt;width:414.9pt;height:516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" filled="f" strokecolor="black [3213]" strokeweight="1pt"/>
            </w:pict>
          </mc:Fallback>
        </mc:AlternateContent>
      </w:r>
      <w:r w:rsidR="00E66A36">
        <w:t xml:space="preserve">The </w:t>
      </w:r>
      <w:r w:rsidR="007E235C">
        <w:rPr>
          <w:b/>
          <w:bCs/>
        </w:rPr>
        <w:t>TRC</w:t>
      </w:r>
      <w:r w:rsidR="00E66A36" w:rsidRPr="00E66A36">
        <w:rPr>
          <w:b/>
          <w:bCs/>
        </w:rPr>
        <w:t xml:space="preserve"> Registration</w:t>
      </w:r>
      <w:r w:rsidR="00E66A36">
        <w:t xml:space="preserve"> page appears</w:t>
      </w:r>
      <w:r w:rsidR="00A7041F">
        <w:t>.</w:t>
      </w:r>
      <w:r w:rsidR="00F854B3">
        <w:t xml:space="preserve"> The </w:t>
      </w:r>
      <w:r w:rsidR="007E235C">
        <w:t>TRC</w:t>
      </w:r>
      <w:r w:rsidR="00F854B3">
        <w:t xml:space="preserve"> needs to fill in the following information.</w:t>
      </w:r>
    </w:p>
    <w:p w14:paraId="6132811E" w14:textId="636138DC" w:rsidR="00B970E2" w:rsidRDefault="00084D6C" w:rsidP="00084D6C">
      <w:pPr>
        <w:pStyle w:val="BodyText2"/>
        <w:ind w:left="142"/>
        <w:jc w:val="center"/>
      </w:pPr>
      <w:r>
        <w:rPr>
          <w:noProof/>
        </w:rPr>
        <w:drawing>
          <wp:inline distT="0" distB="0" distL="0" distR="0" wp14:anchorId="546B1264" wp14:editId="42905D12">
            <wp:extent cx="5278755" cy="3432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E4567" wp14:editId="4A3C621C">
            <wp:extent cx="5278755" cy="2967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52CF" w14:textId="792BF926" w:rsidR="00CA51DD" w:rsidRDefault="00CA51DD" w:rsidP="007E53B8">
      <w:pPr>
        <w:pStyle w:val="FigureCaption"/>
      </w:pPr>
      <w:bookmarkStart w:id="163" w:name="_Toc34858372"/>
      <w:r>
        <w:t xml:space="preserve">Figure 2: </w:t>
      </w:r>
      <w:r w:rsidR="0086455E">
        <w:t>TRC Registration</w:t>
      </w:r>
      <w:bookmarkEnd w:id="163"/>
      <w:r>
        <w:t xml:space="preserve"> </w:t>
      </w:r>
    </w:p>
    <w:p w14:paraId="60C5B327" w14:textId="77777777" w:rsidR="00A90D32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1B76C4D9" w14:textId="77777777" w:rsidR="008462CB" w:rsidRDefault="008462CB" w:rsidP="00DC39E0">
      <w:pPr>
        <w:pStyle w:val="BodyText2"/>
        <w:numPr>
          <w:ilvl w:val="0"/>
          <w:numId w:val="35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366A7EF7" w14:textId="77777777" w:rsidR="00A7041F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Last Name</w:t>
      </w:r>
      <w:r w:rsidR="00A7041F">
        <w:t xml:space="preserve">: Enter </w:t>
      </w:r>
      <w:r w:rsidR="00D4751F">
        <w:t>the</w:t>
      </w:r>
      <w:r w:rsidR="00A7041F">
        <w:t xml:space="preserve"> last name.</w:t>
      </w:r>
    </w:p>
    <w:p w14:paraId="7D9551D7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A7041F" w:rsidRPr="00A62CA8">
        <w:rPr>
          <w:b/>
          <w:bCs/>
        </w:rPr>
        <w:t>Email</w:t>
      </w:r>
      <w:r w:rsidR="00A7041F">
        <w:t xml:space="preserve">: Enter </w:t>
      </w:r>
      <w:r w:rsidR="00B36078">
        <w:t xml:space="preserve">the </w:t>
      </w:r>
      <w:r w:rsidR="00A7041F">
        <w:t>mail ID.</w:t>
      </w:r>
      <w:r w:rsidR="00956603">
        <w:t xml:space="preserve"> </w:t>
      </w:r>
      <w:r w:rsidR="004140E9">
        <w:t>This mail ID would be used for communication.</w:t>
      </w:r>
    </w:p>
    <w:p w14:paraId="6471B26B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Phone</w:t>
      </w:r>
      <w:r w:rsidR="00A7041F">
        <w:t xml:space="preserve">: Enter </w:t>
      </w:r>
      <w:r w:rsidR="00B36078">
        <w:t xml:space="preserve">the </w:t>
      </w:r>
      <w:r w:rsidR="00A7041F">
        <w:t>contact n</w:t>
      </w:r>
      <w:r w:rsidR="002F199A">
        <w:t>umber</w:t>
      </w:r>
      <w:r w:rsidR="004140E9">
        <w:t>. This number would be used to send notifications.</w:t>
      </w:r>
    </w:p>
    <w:p w14:paraId="78D6A2E3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Address</w:t>
      </w:r>
      <w:r w:rsidR="00A7041F">
        <w:t xml:space="preserve">: Enter </w:t>
      </w:r>
      <w:r w:rsidR="00B36078">
        <w:t xml:space="preserve">the </w:t>
      </w:r>
      <w:r w:rsidR="009A50CC">
        <w:t xml:space="preserve">TRC </w:t>
      </w:r>
      <w:r w:rsidR="00B36078">
        <w:t>’s</w:t>
      </w:r>
      <w:r w:rsidR="00956603">
        <w:t xml:space="preserve"> address:</w:t>
      </w:r>
    </w:p>
    <w:p w14:paraId="5D33CD82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Street Number</w:t>
      </w:r>
    </w:p>
    <w:p w14:paraId="275FD58F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Village</w:t>
      </w:r>
    </w:p>
    <w:p w14:paraId="2290A6EB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Locality</w:t>
      </w:r>
    </w:p>
    <w:p w14:paraId="2260424A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District</w:t>
      </w:r>
    </w:p>
    <w:p w14:paraId="61DBDE35" w14:textId="77777777" w:rsidR="00A7041F" w:rsidRPr="004A4EC7" w:rsidRDefault="00A7041F" w:rsidP="00DC39E0">
      <w:pPr>
        <w:pStyle w:val="BodyText2"/>
        <w:numPr>
          <w:ilvl w:val="1"/>
          <w:numId w:val="35"/>
        </w:numPr>
      </w:pPr>
      <w:r w:rsidRPr="004A4EC7">
        <w:t>Commune</w:t>
      </w:r>
    </w:p>
    <w:p w14:paraId="4AE8827A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Province</w:t>
      </w:r>
    </w:p>
    <w:p w14:paraId="54E25963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Country</w:t>
      </w:r>
    </w:p>
    <w:p w14:paraId="3C378A3C" w14:textId="39127285" w:rsidR="00406F15" w:rsidRPr="00406F15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406F15" w:rsidRPr="00406F15">
        <w:rPr>
          <w:b/>
          <w:bCs/>
        </w:rPr>
        <w:t>National ID</w:t>
      </w:r>
      <w:r w:rsidR="00406F15">
        <w:t>: Enter national ID.</w:t>
      </w:r>
    </w:p>
    <w:p w14:paraId="2433592D" w14:textId="518A69F2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 w:rsidRPr="00406F15">
        <w:rPr>
          <w:b/>
          <w:bCs/>
        </w:rPr>
        <w:t>Upload National ID</w:t>
      </w:r>
      <w:r>
        <w:rPr>
          <w:b/>
          <w:bCs/>
        </w:rPr>
        <w:t xml:space="preserve">: </w:t>
      </w:r>
      <w:r w:rsidRPr="00406F15">
        <w:rPr>
          <w:bCs/>
        </w:rPr>
        <w:t xml:space="preserve">Upload National ID </w:t>
      </w:r>
      <w:r>
        <w:rPr>
          <w:bCs/>
        </w:rPr>
        <w:t xml:space="preserve">file </w:t>
      </w:r>
    </w:p>
    <w:p w14:paraId="5982DBFF" w14:textId="4159FC78" w:rsidR="00406F15" w:rsidRDefault="00406F15" w:rsidP="00406F15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 w:rsidRPr="00406F15">
        <w:rPr>
          <w:b/>
          <w:bCs/>
        </w:rPr>
        <w:t xml:space="preserve">Upload </w:t>
      </w:r>
      <w:r>
        <w:rPr>
          <w:b/>
          <w:bCs/>
        </w:rPr>
        <w:t xml:space="preserve">Photo: </w:t>
      </w:r>
      <w:r w:rsidRPr="00406F15">
        <w:rPr>
          <w:bCs/>
        </w:rPr>
        <w:t xml:space="preserve">Upload </w:t>
      </w:r>
      <w:r>
        <w:rPr>
          <w:bCs/>
        </w:rPr>
        <w:t>Photo</w:t>
      </w:r>
      <w:r w:rsidRPr="00406F15">
        <w:rPr>
          <w:bCs/>
        </w:rPr>
        <w:t xml:space="preserve"> </w:t>
      </w:r>
      <w:r>
        <w:rPr>
          <w:bCs/>
        </w:rPr>
        <w:t>file</w:t>
      </w:r>
    </w:p>
    <w:p w14:paraId="72784A20" w14:textId="0953754B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Employee ID: </w:t>
      </w:r>
      <w:r>
        <w:t>Enter employee ID.</w:t>
      </w:r>
    </w:p>
    <w:p w14:paraId="2A431B7A" w14:textId="56A2AC05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Upload ID Card: </w:t>
      </w:r>
      <w:r w:rsidRPr="00406F15">
        <w:rPr>
          <w:bCs/>
        </w:rPr>
        <w:t xml:space="preserve">Upload </w:t>
      </w:r>
      <w:r>
        <w:rPr>
          <w:bCs/>
        </w:rPr>
        <w:t>Official</w:t>
      </w:r>
      <w:r w:rsidRPr="00406F15">
        <w:rPr>
          <w:bCs/>
        </w:rPr>
        <w:t xml:space="preserve"> ID </w:t>
      </w:r>
      <w:r>
        <w:rPr>
          <w:bCs/>
        </w:rPr>
        <w:t>Card file</w:t>
      </w:r>
    </w:p>
    <w:p w14:paraId="726F6AAD" w14:textId="3436EE1E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Nature of Employment: </w:t>
      </w:r>
      <w:r>
        <w:t>Select nature of Employment.</w:t>
      </w:r>
    </w:p>
    <w:p w14:paraId="6F879E31" w14:textId="3B1DD37F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Designation and Title: </w:t>
      </w:r>
      <w:r>
        <w:t>Enter designation/Title of Reporting Authority in your organization.</w:t>
      </w:r>
    </w:p>
    <w:p w14:paraId="083AAE5B" w14:textId="75F12AAC" w:rsidR="00406F15" w:rsidRPr="00406F15" w:rsidRDefault="00406F15" w:rsidP="00406F15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Reporting Authority Name: </w:t>
      </w:r>
      <w:r>
        <w:t>Enter name of Reporting Authority in your organization.</w:t>
      </w:r>
    </w:p>
    <w:p w14:paraId="0A9D4BCD" w14:textId="27022CDA" w:rsidR="00406F15" w:rsidRPr="00406F15" w:rsidRDefault="00406F15" w:rsidP="00406F15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>Reporting Authority Email ID:</w:t>
      </w:r>
      <w:r w:rsidRPr="00406F15">
        <w:t xml:space="preserve"> </w:t>
      </w:r>
      <w:r>
        <w:t>Enter e-mail ID of</w:t>
      </w:r>
      <w:r w:rsidR="0086455E">
        <w:t xml:space="preserve"> </w:t>
      </w:r>
      <w:r>
        <w:t>Reporting Authority in your organization.</w:t>
      </w:r>
    </w:p>
    <w:p w14:paraId="546218D9" w14:textId="3ACE756B" w:rsidR="00406F15" w:rsidRPr="00406F15" w:rsidRDefault="00406F15" w:rsidP="00406F15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>Reporting Authority Contact Number:</w:t>
      </w:r>
      <w:r w:rsidRPr="00406F15">
        <w:t xml:space="preserve"> </w:t>
      </w:r>
      <w:r>
        <w:t>Enter contact number of Reporting Authority in your organization.</w:t>
      </w:r>
    </w:p>
    <w:p w14:paraId="241C929D" w14:textId="1D7B680F" w:rsidR="000242DB" w:rsidRDefault="00406F15" w:rsidP="000242DB">
      <w:pPr>
        <w:pStyle w:val="BodyText2"/>
        <w:numPr>
          <w:ilvl w:val="0"/>
          <w:numId w:val="35"/>
        </w:numPr>
      </w:pPr>
      <w:r>
        <w:rPr>
          <w:b/>
          <w:bCs/>
          <w:color w:val="FF0000"/>
        </w:rPr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 xml:space="preserve">to log into the CEIR </w:t>
      </w:r>
      <w:r w:rsidR="009A50CC">
        <w:t xml:space="preserve">TRC </w:t>
      </w:r>
      <w:r w:rsidR="00956603">
        <w:t>Portal application.</w:t>
      </w:r>
      <w:r w:rsidR="00C57342">
        <w:t xml:space="preserve"> </w:t>
      </w:r>
    </w:p>
    <w:p w14:paraId="7731457B" w14:textId="77777777" w:rsidR="00A7041F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0242DB" w:rsidRPr="000242DB">
        <w:rPr>
          <w:b/>
          <w:bCs/>
        </w:rPr>
        <w:t xml:space="preserve">Confirm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38438595" w14:textId="0997A64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</w:t>
      </w:r>
      <w:r w:rsidR="00406F15">
        <w:t>TRC</w:t>
      </w:r>
      <w:r w:rsidR="004140E9">
        <w:t xml:space="preserve"> forgets the password</w:t>
      </w:r>
      <w:r w:rsidR="00E40E9F">
        <w:t>. In such a situation,</w:t>
      </w:r>
      <w:r w:rsidR="00E66A36">
        <w:t xml:space="preserve"> the system requires identification </w:t>
      </w:r>
      <w:r w:rsidR="00E40E9F">
        <w:t xml:space="preserve">to authenticate the </w:t>
      </w:r>
      <w:r w:rsidR="00406F15">
        <w:t>TRC</w:t>
      </w:r>
      <w:r w:rsidR="004140E9">
        <w:t xml:space="preserve">. </w:t>
      </w:r>
      <w:r w:rsidR="00E40E9F">
        <w:t xml:space="preserve">These security questions are used for authentication of the </w:t>
      </w:r>
      <w:r w:rsidR="00406F15">
        <w:t>TRC</w:t>
      </w:r>
      <w:r w:rsidR="004140E9">
        <w:t>.</w:t>
      </w:r>
    </w:p>
    <w:p w14:paraId="11686F63" w14:textId="19D2AF50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 that the </w:t>
      </w:r>
      <w:r w:rsidR="009A50CC">
        <w:t xml:space="preserve">TRC </w:t>
      </w:r>
      <w:r w:rsidR="004140E9">
        <w:t>is not a robot.</w:t>
      </w:r>
      <w:r w:rsidR="00DB0909">
        <w:t xml:space="preserve"> </w:t>
      </w:r>
    </w:p>
    <w:p w14:paraId="6E85DCAA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14:paraId="206F4C56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68D04C57" w14:textId="23BCC171" w:rsidR="00DB0909" w:rsidRDefault="00DB0909" w:rsidP="00A90D32">
      <w:pPr>
        <w:pStyle w:val="BodyText2"/>
      </w:pPr>
      <w:r>
        <w:t xml:space="preserve">An OTP is sent to the </w:t>
      </w:r>
      <w:r w:rsidR="009A50CC">
        <w:t xml:space="preserve">TRC </w:t>
      </w:r>
      <w:r w:rsidR="0000542C">
        <w:t>personnel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1A0DA24A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59B00E6E" wp14:editId="52267158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7771" cy="145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7ADF4" w14:textId="77777777" w:rsidR="00CA51DD" w:rsidRDefault="00CA51DD" w:rsidP="007E53B8">
      <w:pPr>
        <w:pStyle w:val="FigureCaption"/>
      </w:pPr>
      <w:bookmarkStart w:id="164" w:name="_Toc34858373"/>
      <w:r>
        <w:t>Figure 3: Verify OTP</w:t>
      </w:r>
      <w:bookmarkEnd w:id="164"/>
    </w:p>
    <w:p w14:paraId="5F791E8A" w14:textId="45965F11" w:rsidR="00B32FEA" w:rsidRDefault="00DB0909" w:rsidP="00A90D32">
      <w:pPr>
        <w:pStyle w:val="BodyText2"/>
      </w:pPr>
      <w:r>
        <w:t xml:space="preserve">The </w:t>
      </w:r>
      <w:r w:rsidR="00406F15">
        <w:t>TRC</w:t>
      </w:r>
      <w:r w:rsidR="005B0DA8">
        <w:t xml:space="preserve"> personnel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4495771D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27D71F94" wp14:editId="02E325BE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76B5A" w14:textId="77777777" w:rsidR="00CA51DD" w:rsidRDefault="00CA51DD" w:rsidP="007E53B8">
      <w:pPr>
        <w:pStyle w:val="FigureCaption"/>
      </w:pPr>
      <w:bookmarkStart w:id="165" w:name="_Toc34858374"/>
      <w:r>
        <w:t>Figure 4: Enter OTP</w:t>
      </w:r>
      <w:bookmarkEnd w:id="165"/>
    </w:p>
    <w:p w14:paraId="78AE3109" w14:textId="77777777" w:rsidR="0077516F" w:rsidRDefault="0077516F" w:rsidP="00CA51DD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4D9C2233" w14:textId="77777777" w:rsidR="00CA51DD" w:rsidRDefault="00CA51DD" w:rsidP="00CA51DD">
      <w:pPr>
        <w:pStyle w:val="BodyText2"/>
      </w:pPr>
      <w:r>
        <w:t xml:space="preserve">If the two OTPs match, the following message appears. </w:t>
      </w:r>
      <w:r w:rsidR="0077516F">
        <w:t xml:space="preserve">If the OTPs do not match, click </w:t>
      </w:r>
      <w:r w:rsidR="0077516F" w:rsidRPr="0077516F">
        <w:rPr>
          <w:b/>
          <w:bCs/>
        </w:rPr>
        <w:t>Resend OTP</w:t>
      </w:r>
      <w:r w:rsidR="0077516F">
        <w:t>. The two OTPs are resent</w:t>
      </w:r>
      <w:r w:rsidR="003F3870">
        <w:t>, one to the contact number and the other to the mail account</w:t>
      </w:r>
      <w:r w:rsidR="0077516F">
        <w:t>.</w:t>
      </w:r>
    </w:p>
    <w:p w14:paraId="79D8E926" w14:textId="77777777" w:rsidR="00CA51DD" w:rsidRDefault="00CA51DD" w:rsidP="0036447D">
      <w:pPr>
        <w:pStyle w:val="BodyText2"/>
        <w:jc w:val="center"/>
      </w:pPr>
      <w:r>
        <w:rPr>
          <w:noProof/>
        </w:rPr>
        <w:drawing>
          <wp:inline distT="0" distB="0" distL="0" distR="0" wp14:anchorId="5F2BAD9B" wp14:editId="29B00D5F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542DB" w14:textId="1E7BFF7C" w:rsidR="00DB0909" w:rsidRDefault="00E40E9F" w:rsidP="00A90D32">
      <w:pPr>
        <w:pStyle w:val="BodyText2"/>
      </w:pPr>
      <w:r>
        <w:lastRenderedPageBreak/>
        <w:t>After the OTPs are verified successfully, t</w:t>
      </w:r>
      <w:r w:rsidR="00CA51DD">
        <w:t xml:space="preserve">he registration request is sent to the CEIR administrator.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 xml:space="preserve">. After approval from the CEIR administrator, a mail containing </w:t>
      </w:r>
      <w:r w:rsidR="0028775B">
        <w:t xml:space="preserve">the </w:t>
      </w:r>
      <w:r w:rsidR="009A50CC">
        <w:t>TRC</w:t>
      </w:r>
      <w:r w:rsidR="0028775B">
        <w:t>’s</w:t>
      </w:r>
      <w:r w:rsidR="00DB0909">
        <w:t xml:space="preserve"> registration ID is sent to the </w:t>
      </w:r>
      <w:r w:rsidR="009A50CC">
        <w:t xml:space="preserve">TRC </w:t>
      </w:r>
      <w:r w:rsidR="00DB0909">
        <w:t xml:space="preserve">’s mail </w:t>
      </w:r>
      <w:r w:rsidR="004140E9">
        <w:t>account</w:t>
      </w:r>
      <w:r w:rsidR="00DB0909">
        <w:t xml:space="preserve">. This registration ID is </w:t>
      </w:r>
      <w:r>
        <w:t xml:space="preserve">a unique automatically generated ID. This ID is </w:t>
      </w:r>
      <w:r w:rsidR="00DB0909">
        <w:t>the login username for access to the CEIR</w:t>
      </w:r>
      <w:r w:rsidR="00C90C35">
        <w:t xml:space="preserve"> </w:t>
      </w:r>
      <w:r w:rsidR="00406F15">
        <w:t>TRC</w:t>
      </w:r>
      <w:r w:rsidR="00C90C35">
        <w:t xml:space="preserve"> Portal application.</w:t>
      </w:r>
    </w:p>
    <w:p w14:paraId="5A927C56" w14:textId="77777777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40B8D299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0D740BE1" w14:textId="362AB2D9" w:rsidR="00A90D32" w:rsidRDefault="00A90D32" w:rsidP="00DC39E0">
      <w:pPr>
        <w:pStyle w:val="BodyText2"/>
        <w:numPr>
          <w:ilvl w:val="0"/>
          <w:numId w:val="26"/>
        </w:numPr>
      </w:pPr>
      <w:r>
        <w:t xml:space="preserve">Open the browser and enter the </w:t>
      </w:r>
      <w:r w:rsidR="000242DB">
        <w:t xml:space="preserve">CEIR </w:t>
      </w:r>
      <w:r w:rsidR="009A50CC">
        <w:t xml:space="preserve">TRC </w:t>
      </w:r>
      <w:r w:rsidR="000242DB">
        <w:t xml:space="preserve">Portal </w:t>
      </w:r>
      <w:r>
        <w:t>URL in the address bar. The login screen appears.</w:t>
      </w:r>
    </w:p>
    <w:p w14:paraId="37F8777A" w14:textId="77777777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1FDBBDE" wp14:editId="5E1D22FE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5BFAE" id="Rectangle 52" o:spid="_x0000_s1026" style="position:absolute;margin-left:264.15pt;margin-top:175.35pt;width:53.85pt;height:1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D440F8" wp14:editId="4FCD23A3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414EC" id="Rectangle 51" o:spid="_x0000_s1026" style="position:absolute;margin-left:237.05pt;margin-top:2pt;width:81.95pt;height:24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0BDD113D" wp14:editId="3AEB0FA7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C5AC3" w14:textId="77777777" w:rsidR="00C63B19" w:rsidRDefault="00C63B19" w:rsidP="007E53B8">
      <w:pPr>
        <w:pStyle w:val="FigureCaption"/>
      </w:pPr>
      <w:bookmarkStart w:id="166" w:name="_Toc34858375"/>
      <w:r>
        <w:t xml:space="preserve">Figure </w:t>
      </w:r>
      <w:r w:rsidR="00E33E46">
        <w:t>5</w:t>
      </w:r>
      <w:r>
        <w:t>: Login</w:t>
      </w:r>
      <w:bookmarkEnd w:id="166"/>
    </w:p>
    <w:p w14:paraId="3F02C3B5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681ABA90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66C43FE0" wp14:editId="11D355C9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40EE9" w14:textId="77777777" w:rsidR="00A90D32" w:rsidRDefault="00BD7ABF" w:rsidP="00DC39E0">
      <w:pPr>
        <w:pStyle w:val="BodyText2"/>
        <w:numPr>
          <w:ilvl w:val="0"/>
          <w:numId w:val="26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536CF05D" w14:textId="3C725F29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9A50CC">
        <w:t xml:space="preserve">TRC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The registration ID is a unique ID that is automatically generated by the </w:t>
      </w:r>
      <w:r w:rsidR="00933CA4" w:rsidRPr="00933CA4">
        <w:lastRenderedPageBreak/>
        <w:t>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the </w:t>
      </w:r>
      <w:r w:rsidR="009A50CC">
        <w:t xml:space="preserve">TRC </w:t>
      </w:r>
      <w:r w:rsidR="00933CA4" w:rsidRPr="00933CA4">
        <w:t>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406F15">
        <w:rPr>
          <w:i/>
          <w:iCs/>
        </w:rPr>
        <w:t>TRC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14:paraId="154DF2F5" w14:textId="77777777" w:rsidR="00A90D32" w:rsidRDefault="00A90D32" w:rsidP="00DC39E0">
      <w:pPr>
        <w:pStyle w:val="BodyText2"/>
        <w:numPr>
          <w:ilvl w:val="0"/>
          <w:numId w:val="26"/>
        </w:numPr>
      </w:pPr>
      <w:r>
        <w:t>Enter the captcha.</w:t>
      </w:r>
    </w:p>
    <w:p w14:paraId="6A6E6C4E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293DDB3B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451039AE" w14:textId="3F243D16" w:rsidR="00391A42" w:rsidRDefault="00300A88" w:rsidP="00E40E9F">
      <w:pPr>
        <w:pStyle w:val="BodyText2"/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C4844DD" wp14:editId="43B12782">
                <wp:simplePos x="0" y="0"/>
                <wp:positionH relativeFrom="column">
                  <wp:posOffset>287066</wp:posOffset>
                </wp:positionH>
                <wp:positionV relativeFrom="paragraph">
                  <wp:posOffset>289436</wp:posOffset>
                </wp:positionV>
                <wp:extent cx="4972318" cy="2257719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318" cy="22577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C7E7D5" id="Rectangle 18" o:spid="_x0000_s1026" style="position:absolute;margin-left:22.6pt;margin-top:22.8pt;width:391.5pt;height:177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" filled="f" strokecolor="black [3213]" strokeweight="1pt"/>
            </w:pict>
          </mc:Fallback>
        </mc:AlternateContent>
      </w:r>
      <w:r w:rsidR="00A90D32">
        <w:t xml:space="preserve">On entering correct information, the application </w:t>
      </w:r>
      <w:r w:rsidR="004463DD">
        <w:t>H</w:t>
      </w:r>
      <w:r w:rsidR="000249E9">
        <w:t>ome page appears</w:t>
      </w:r>
      <w:r w:rsidR="00A90D32">
        <w:t xml:space="preserve">. </w:t>
      </w:r>
    </w:p>
    <w:p w14:paraId="1A819A7C" w14:textId="3A0E67EC" w:rsidR="00391A42" w:rsidRDefault="00300A88" w:rsidP="00E40E9F">
      <w:pPr>
        <w:pStyle w:val="BodyText2"/>
        <w:ind w:left="432"/>
        <w:jc w:val="center"/>
      </w:pPr>
      <w:r w:rsidRPr="00300A88">
        <w:rPr>
          <w:noProof/>
        </w:rPr>
        <w:drawing>
          <wp:inline distT="0" distB="0" distL="0" distR="0" wp14:anchorId="55B58F65" wp14:editId="352639AF">
            <wp:extent cx="4967925" cy="2245815"/>
            <wp:effectExtent l="0" t="0" r="4445" b="2540"/>
            <wp:docPr id="1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3586922-B11C-4CDE-B241-68ECDC6C45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3586922-B11C-4CDE-B241-68ECDC6C45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4580" cy="224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4B74" w14:textId="77777777" w:rsidR="00C63B19" w:rsidRDefault="00C63B19" w:rsidP="007E53B8">
      <w:pPr>
        <w:pStyle w:val="FigureCaption"/>
      </w:pPr>
      <w:bookmarkStart w:id="167" w:name="_Toc34858376"/>
      <w:r>
        <w:t xml:space="preserve">Figure </w:t>
      </w:r>
      <w:r w:rsidR="00E33E46">
        <w:t>6</w:t>
      </w:r>
      <w:r>
        <w:t>: Home Page</w:t>
      </w:r>
      <w:bookmarkEnd w:id="167"/>
    </w:p>
    <w:p w14:paraId="012B9B21" w14:textId="0AB97034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9A50CC">
        <w:t xml:space="preserve">TRC </w:t>
      </w:r>
      <w:r>
        <w:t>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00EAE961" w14:textId="77777777" w:rsidR="004359B0" w:rsidRDefault="004359B0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1CD95F4E" wp14:editId="5A2A029C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7DE0B" w14:textId="77777777" w:rsidR="00C63B19" w:rsidRDefault="00C63B19" w:rsidP="007E53B8">
      <w:pPr>
        <w:pStyle w:val="FigureCaption"/>
      </w:pPr>
      <w:bookmarkStart w:id="168" w:name="_Toc34858377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168"/>
    </w:p>
    <w:p w14:paraId="7BDE2CFC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1570C11A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21ACB82C" w14:textId="77777777" w:rsidR="00A90D32" w:rsidRDefault="00A90D32" w:rsidP="00DC39E0">
      <w:pPr>
        <w:pStyle w:val="BodyText2"/>
        <w:numPr>
          <w:ilvl w:val="0"/>
          <w:numId w:val="27"/>
        </w:numPr>
      </w:pPr>
      <w:r>
        <w:lastRenderedPageBreak/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7A222C86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0C1307E5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51228F5E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18B2FB42" wp14:editId="255DCBA0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2E550" w14:textId="77777777" w:rsidR="00E33E46" w:rsidRDefault="00E33E46" w:rsidP="007E53B8">
      <w:pPr>
        <w:pStyle w:val="FigureCaption"/>
      </w:pPr>
      <w:bookmarkStart w:id="169" w:name="_Toc34858378"/>
      <w:r>
        <w:t xml:space="preserve">Figure 8: </w:t>
      </w:r>
      <w:r w:rsidR="008B4625">
        <w:t>Set New</w:t>
      </w:r>
      <w:r>
        <w:t xml:space="preserve"> Password</w:t>
      </w:r>
      <w:bookmarkEnd w:id="169"/>
    </w:p>
    <w:p w14:paraId="5C83F192" w14:textId="77777777" w:rsidR="00ED2357" w:rsidRDefault="00ED2357" w:rsidP="007F7176">
      <w:pPr>
        <w:pStyle w:val="BodyText2"/>
        <w:numPr>
          <w:ilvl w:val="0"/>
          <w:numId w:val="27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1A5978E4" wp14:editId="757F8C68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4CD76121" w14:textId="77777777" w:rsidR="00ED2357" w:rsidRDefault="00ED2357" w:rsidP="00ED2357">
      <w:pPr>
        <w:pStyle w:val="BodyText2"/>
        <w:numPr>
          <w:ilvl w:val="0"/>
          <w:numId w:val="27"/>
        </w:numPr>
      </w:pPr>
      <w:r>
        <w:t>Re-enter the password.</w:t>
      </w:r>
    </w:p>
    <w:p w14:paraId="72DD369F" w14:textId="126E7DB5" w:rsidR="00F5488A" w:rsidRDefault="00ED2357" w:rsidP="00A90D32">
      <w:pPr>
        <w:pStyle w:val="BodyText2"/>
        <w:numPr>
          <w:ilvl w:val="0"/>
          <w:numId w:val="27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14:paraId="2B8562D5" w14:textId="77777777" w:rsidR="00FB08E2" w:rsidRDefault="00FB08E2" w:rsidP="002A39C9">
      <w:pPr>
        <w:pStyle w:val="Heading2"/>
      </w:pPr>
      <w:bookmarkStart w:id="170" w:name="_Toc31900103"/>
      <w:bookmarkStart w:id="171" w:name="_Toc31900170"/>
      <w:bookmarkStart w:id="172" w:name="_Toc31900292"/>
      <w:bookmarkStart w:id="173" w:name="_Toc34858071"/>
      <w:r>
        <w:t>Application User Interface</w:t>
      </w:r>
      <w:bookmarkEnd w:id="170"/>
      <w:bookmarkEnd w:id="171"/>
      <w:bookmarkEnd w:id="172"/>
      <w:bookmarkEnd w:id="173"/>
    </w:p>
    <w:p w14:paraId="372D3C9A" w14:textId="78337000" w:rsidR="000249E9" w:rsidRPr="000249E9" w:rsidRDefault="00300A88" w:rsidP="000249E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85C9A19" wp14:editId="22F8767A">
                <wp:simplePos x="0" y="0"/>
                <wp:positionH relativeFrom="column">
                  <wp:posOffset>-5165</wp:posOffset>
                </wp:positionH>
                <wp:positionV relativeFrom="paragraph">
                  <wp:posOffset>290175</wp:posOffset>
                </wp:positionV>
                <wp:extent cx="5283468" cy="2391044"/>
                <wp:effectExtent l="0" t="0" r="1270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468" cy="23910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51E04C" id="Rectangle 20" o:spid="_x0000_s1026" style="position:absolute;margin-left:-.4pt;margin-top:22.85pt;width:416pt;height:188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" filled="f" strokecolor="black [3213]" strokeweight="1pt"/>
            </w:pict>
          </mc:Fallback>
        </mc:AlternateContent>
      </w:r>
      <w:r w:rsidR="00C47287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93A59DB" wp14:editId="57A2DA79">
                <wp:simplePos x="0" y="0"/>
                <wp:positionH relativeFrom="column">
                  <wp:posOffset>4192905</wp:posOffset>
                </wp:positionH>
                <wp:positionV relativeFrom="paragraph">
                  <wp:posOffset>282575</wp:posOffset>
                </wp:positionV>
                <wp:extent cx="1087755" cy="190500"/>
                <wp:effectExtent l="0" t="0" r="1714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4D2D1" id="Rectangle 10" o:spid="_x0000_s1026" style="position:absolute;margin-left:330.15pt;margin-top:22.25pt;width:85.65pt;height: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" filled="f" strokecolor="#ffc000 [3207]" strokeweight="2pt"/>
            </w:pict>
          </mc:Fallback>
        </mc:AlternateContent>
      </w:r>
      <w:r w:rsidR="000249E9">
        <w:t>On logging into the application successfully, the</w:t>
      </w:r>
      <w:r w:rsidR="00E1361A">
        <w:t xml:space="preserve"> CEIR </w:t>
      </w:r>
      <w:r w:rsidR="009A50CC">
        <w:t xml:space="preserve">TRC </w:t>
      </w:r>
      <w:r w:rsidR="00E1361A">
        <w:t>Portal</w:t>
      </w:r>
      <w:r w:rsidR="000249E9">
        <w:t xml:space="preserve"> Home page appears.</w:t>
      </w:r>
    </w:p>
    <w:p w14:paraId="5D7AB4C3" w14:textId="00B12998" w:rsidR="00E43EFE" w:rsidRDefault="00300A88" w:rsidP="00956603">
      <w:pPr>
        <w:pStyle w:val="BodyText2"/>
        <w:jc w:val="center"/>
      </w:pPr>
      <w:r w:rsidRPr="00300A88">
        <w:rPr>
          <w:noProof/>
        </w:rPr>
        <w:drawing>
          <wp:inline distT="0" distB="0" distL="0" distR="0" wp14:anchorId="27955941" wp14:editId="255FCF47">
            <wp:extent cx="5278755" cy="2386330"/>
            <wp:effectExtent l="0" t="0" r="0" b="0"/>
            <wp:docPr id="1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3586922-B11C-4CDE-B241-68ECDC6C45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3586922-B11C-4CDE-B241-68ECDC6C45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8E5B" w14:textId="77777777" w:rsidR="005271B7" w:rsidRDefault="005271B7" w:rsidP="007E53B8">
      <w:pPr>
        <w:pStyle w:val="FigureCaption"/>
      </w:pPr>
      <w:bookmarkStart w:id="174" w:name="_Toc34858379"/>
      <w:r>
        <w:t xml:space="preserve">Figure </w:t>
      </w:r>
      <w:r w:rsidR="00E33E46">
        <w:t>9</w:t>
      </w:r>
      <w:r>
        <w:t>: Home Page</w:t>
      </w:r>
      <w:bookmarkEnd w:id="174"/>
    </w:p>
    <w:p w14:paraId="03E31A05" w14:textId="77777777" w:rsidR="003F3870" w:rsidRDefault="003F3870" w:rsidP="00FB08E2">
      <w:pPr>
        <w:pStyle w:val="BodyText2"/>
      </w:pPr>
      <w:r>
        <w:lastRenderedPageBreak/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3A69E6F1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0BCD7D14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65440D5A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7EC13286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54BC300C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67652CD1" wp14:editId="2F753ACC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30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528C0F74" w14:textId="77777777" w:rsidR="00FB08E2" w:rsidRPr="00FA4F7A" w:rsidRDefault="00FB08E2" w:rsidP="00DC39E0">
      <w:pPr>
        <w:pStyle w:val="BodyText2"/>
        <w:numPr>
          <w:ilvl w:val="0"/>
          <w:numId w:val="19"/>
        </w:numPr>
      </w:pPr>
      <w:r w:rsidRPr="00FA4F7A">
        <w:rPr>
          <w:b/>
          <w:bCs/>
        </w:rPr>
        <w:t>Home</w:t>
      </w:r>
      <w:r w:rsidRPr="00FA4F7A">
        <w:t xml:space="preserve">: </w:t>
      </w:r>
      <w:r w:rsidR="00643EDD" w:rsidRPr="00FA4F7A">
        <w:t xml:space="preserve">Click on it to go </w:t>
      </w:r>
      <w:r w:rsidRPr="00FA4F7A">
        <w:t xml:space="preserve">to the </w:t>
      </w:r>
      <w:r w:rsidR="00C75711" w:rsidRPr="00FA4F7A">
        <w:rPr>
          <w:b/>
          <w:bCs/>
        </w:rPr>
        <w:t>DMC</w:t>
      </w:r>
      <w:r w:rsidRPr="00FA4F7A">
        <w:rPr>
          <w:b/>
          <w:bCs/>
        </w:rPr>
        <w:t xml:space="preserve"> </w:t>
      </w:r>
      <w:r w:rsidR="009E7D5B" w:rsidRPr="00FA4F7A">
        <w:rPr>
          <w:b/>
          <w:bCs/>
        </w:rPr>
        <w:t>H</w:t>
      </w:r>
      <w:r w:rsidR="00BD7ABF" w:rsidRPr="00FA4F7A">
        <w:rPr>
          <w:b/>
          <w:bCs/>
        </w:rPr>
        <w:t>ome</w:t>
      </w:r>
      <w:r w:rsidRPr="00FA4F7A">
        <w:rPr>
          <w:b/>
          <w:bCs/>
        </w:rPr>
        <w:t xml:space="preserve"> </w:t>
      </w:r>
      <w:r w:rsidR="00E1361A" w:rsidRPr="00FA4F7A">
        <w:rPr>
          <w:b/>
          <w:bCs/>
        </w:rPr>
        <w:t>P</w:t>
      </w:r>
      <w:r w:rsidR="009E7D5B" w:rsidRPr="00FA4F7A">
        <w:rPr>
          <w:b/>
          <w:bCs/>
        </w:rPr>
        <w:t>ortal</w:t>
      </w:r>
      <w:r w:rsidR="009E7D5B" w:rsidRPr="00FA4F7A">
        <w:t xml:space="preserve"> </w:t>
      </w:r>
      <w:r w:rsidRPr="00FA4F7A">
        <w:t>page.</w:t>
      </w:r>
    </w:p>
    <w:p w14:paraId="6239BFD6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3F5D7B07" wp14:editId="004589FF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5C8167C1" w14:textId="77777777" w:rsidR="00FB08E2" w:rsidRDefault="00A65CC7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06CBB5EF" wp14:editId="500F5170">
            <wp:extent cx="1633713" cy="1304438"/>
            <wp:effectExtent l="19050" t="19050" r="24130" b="1016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fi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713" cy="1304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765058" w14:textId="77777777" w:rsidR="00FB08E2" w:rsidRDefault="005A582E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w:drawing>
          <wp:inline distT="0" distB="0" distL="0" distR="0" wp14:anchorId="76B42611" wp14:editId="78255CC6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Pr="00933CA4">
        <w:t>(</w:t>
      </w:r>
      <w:r w:rsidR="00FB08E2" w:rsidRPr="00A15427">
        <w:rPr>
          <w:b/>
          <w:bCs/>
        </w:rPr>
        <w:t>Edit Info</w:t>
      </w:r>
      <w:r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34F53C20" w14:textId="05B5AD22" w:rsidR="00FB08E2" w:rsidRDefault="00300A88" w:rsidP="009E7898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25BFA6C7" wp14:editId="156667FC">
            <wp:extent cx="3747155" cy="2759097"/>
            <wp:effectExtent l="0" t="0" r="571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219" t="18941"/>
                    <a:stretch/>
                  </pic:blipFill>
                  <pic:spPr bwMode="auto">
                    <a:xfrm>
                      <a:off x="0" y="0"/>
                      <a:ext cx="3760162" cy="2768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070B7" w14:textId="77777777" w:rsidR="005271B7" w:rsidRDefault="005A582E" w:rsidP="007E53B8">
      <w:pPr>
        <w:pStyle w:val="FigureCaption"/>
      </w:pPr>
      <w:r>
        <w:lastRenderedPageBreak/>
        <w:t xml:space="preserve">       </w:t>
      </w:r>
      <w:bookmarkStart w:id="175" w:name="_Toc34858380"/>
      <w:r w:rsidR="005271B7">
        <w:t xml:space="preserve">Figure </w:t>
      </w:r>
      <w:r w:rsidR="00E33E46">
        <w:t>10</w:t>
      </w:r>
      <w:r w:rsidR="005271B7">
        <w:t>: Edit Information</w:t>
      </w:r>
      <w:bookmarkEnd w:id="175"/>
    </w:p>
    <w:p w14:paraId="74C0F531" w14:textId="77777777" w:rsidR="00FF11C2" w:rsidRDefault="00AD346F" w:rsidP="00913D88">
      <w:pPr>
        <w:pStyle w:val="BodyText2"/>
        <w:numPr>
          <w:ilvl w:val="0"/>
          <w:numId w:val="21"/>
        </w:numPr>
      </w:pPr>
      <w:r>
        <w:t>Make the required changes.</w:t>
      </w:r>
    </w:p>
    <w:p w14:paraId="298B5B67" w14:textId="77777777" w:rsidR="00AD346F" w:rsidRDefault="00AD346F" w:rsidP="00913D88">
      <w:pPr>
        <w:pStyle w:val="BodyText2"/>
        <w:numPr>
          <w:ilvl w:val="0"/>
          <w:numId w:val="21"/>
        </w:numPr>
      </w:pPr>
      <w:r>
        <w:t xml:space="preserve">Click </w:t>
      </w:r>
      <w:r w:rsidRPr="00ED2357">
        <w:rPr>
          <w:b/>
          <w:bCs/>
        </w:rPr>
        <w:t>Submit</w:t>
      </w:r>
      <w:r>
        <w:t xml:space="preserve"> to save the changes.</w:t>
      </w:r>
    </w:p>
    <w:p w14:paraId="623E48F8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3F4A17BF" wp14:editId="187DC4CB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0A824809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2BF36163" wp14:editId="32EBCAF0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23100" w14:textId="77777777" w:rsidR="005271B7" w:rsidRDefault="00FF11C2" w:rsidP="007E53B8">
      <w:pPr>
        <w:pStyle w:val="FigureCaption"/>
      </w:pPr>
      <w:r>
        <w:t xml:space="preserve">    </w:t>
      </w:r>
      <w:bookmarkStart w:id="176" w:name="_Toc34858381"/>
      <w:r w:rsidR="005271B7">
        <w:t xml:space="preserve">Figure </w:t>
      </w:r>
      <w:r w:rsidR="00E33E46">
        <w:t>11</w:t>
      </w:r>
      <w:r w:rsidR="005271B7">
        <w:t>: Change Password</w:t>
      </w:r>
      <w:bookmarkEnd w:id="176"/>
    </w:p>
    <w:p w14:paraId="2BEE9B87" w14:textId="77777777" w:rsidR="00643EDD" w:rsidRDefault="00A15427" w:rsidP="009C1BC0">
      <w:pPr>
        <w:pStyle w:val="BodyText2"/>
        <w:numPr>
          <w:ilvl w:val="0"/>
          <w:numId w:val="48"/>
        </w:numPr>
      </w:pPr>
      <w:r w:rsidRPr="00310E7E">
        <w:rPr>
          <w:b/>
          <w:bCs/>
        </w:rPr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1AD526F7" wp14:editId="7E449A08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7BD14B4D" w14:textId="77777777" w:rsidR="000242DB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2742D132" w14:textId="77777777" w:rsidR="00643EDD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49602755" w14:textId="77777777" w:rsidR="00643EDD" w:rsidRDefault="00643EDD" w:rsidP="009C1BC0">
      <w:pPr>
        <w:pStyle w:val="BodyText2"/>
        <w:numPr>
          <w:ilvl w:val="0"/>
          <w:numId w:val="48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08D1BC40" w14:textId="77777777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28D62FFA" wp14:editId="3BFB4218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9A50CC">
        <w:t xml:space="preserve">TRC </w:t>
      </w:r>
      <w:proofErr w:type="spellStart"/>
      <w:r w:rsidR="00D27262" w:rsidRPr="00E40E9F">
        <w:t>s can</w:t>
      </w:r>
      <w:proofErr w:type="spellEnd"/>
      <w:r w:rsidR="00D27262" w:rsidRPr="00E40E9F">
        <w:t xml:space="preserve"> deactivate their account or disable/enable their account.</w:t>
      </w:r>
      <w:r w:rsidR="00FB08E2" w:rsidRPr="00E40E9F">
        <w:t xml:space="preserve"> </w:t>
      </w:r>
    </w:p>
    <w:p w14:paraId="712FAAF4" w14:textId="72D1FC4C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9A50CC">
        <w:t xml:space="preserve">TRC </w:t>
      </w:r>
      <w:r w:rsidR="00ED2357" w:rsidRPr="00E40E9F">
        <w:t>’s</w:t>
      </w:r>
      <w:r w:rsidRPr="00E40E9F">
        <w:t xml:space="preserve"> account. Once </w:t>
      </w:r>
      <w:r w:rsidR="00ED2357" w:rsidRPr="00E40E9F">
        <w:t xml:space="preserve">the </w:t>
      </w:r>
      <w:r w:rsidR="009A50CC">
        <w:t xml:space="preserve">TRC </w:t>
      </w:r>
      <w:r w:rsidR="00ED2357" w:rsidRPr="00E40E9F">
        <w:t xml:space="preserve">’s </w:t>
      </w:r>
      <w:r w:rsidRPr="00E40E9F">
        <w:t xml:space="preserve">account is deleted, </w:t>
      </w:r>
      <w:r w:rsidR="00D27262" w:rsidRPr="00E40E9F">
        <w:t xml:space="preserve">the </w:t>
      </w:r>
      <w:r w:rsidR="009A50CC">
        <w:t xml:space="preserve">TRC </w:t>
      </w:r>
      <w:r w:rsidR="00D27262" w:rsidRPr="00E40E9F">
        <w:t>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administrator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560655">
        <w:t>TRC</w:t>
      </w:r>
      <w:r w:rsidR="00D27262" w:rsidRPr="00E40E9F">
        <w:t xml:space="preserve"> can use the same login username and password to log into the application.</w:t>
      </w:r>
    </w:p>
    <w:p w14:paraId="4CBE4C53" w14:textId="7CC8F0D2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9A50CC">
        <w:t xml:space="preserve">TRC </w:t>
      </w:r>
      <w:r>
        <w:t>s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>
        <w:t xml:space="preserve">the </w:t>
      </w:r>
      <w:r w:rsidR="009A50CC">
        <w:t xml:space="preserve">TRC </w:t>
      </w:r>
      <w:r w:rsidR="00FB08E2">
        <w:t>can enable it using the same menu.</w:t>
      </w:r>
    </w:p>
    <w:p w14:paraId="3B82E564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lastRenderedPageBreak/>
        <w:drawing>
          <wp:inline distT="0" distB="0" distL="0" distR="0" wp14:anchorId="31235601" wp14:editId="33A7428D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A713FB" w14:textId="77777777" w:rsidR="005271B7" w:rsidRDefault="005271B7" w:rsidP="007E53B8">
      <w:pPr>
        <w:pStyle w:val="FigureCaption"/>
      </w:pPr>
      <w:bookmarkStart w:id="177" w:name="_Toc34858382"/>
      <w:r>
        <w:t xml:space="preserve">Figure </w:t>
      </w:r>
      <w:r w:rsidR="00E33E46">
        <w:t>12</w:t>
      </w:r>
      <w:r>
        <w:t>: Manage Account</w:t>
      </w:r>
      <w:bookmarkEnd w:id="177"/>
    </w:p>
    <w:p w14:paraId="4FB6582D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2161A7F1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14:paraId="3A748A1D" w14:textId="77777777" w:rsidR="00431476" w:rsidRDefault="00431476" w:rsidP="00431476">
      <w:pPr>
        <w:pStyle w:val="BodyText2"/>
        <w:ind w:left="864"/>
      </w:pPr>
    </w:p>
    <w:p w14:paraId="23E351E7" w14:textId="77777777" w:rsidR="00166A7A" w:rsidRDefault="00D51954" w:rsidP="003F3870">
      <w:pPr>
        <w:pStyle w:val="Heading3"/>
      </w:pPr>
      <w:bookmarkStart w:id="178" w:name="_Toc34858072"/>
      <w:r>
        <w:t>Dashboard</w:t>
      </w:r>
      <w:bookmarkEnd w:id="178"/>
    </w:p>
    <w:p w14:paraId="62C9DCD0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45230DF9" w14:textId="77777777" w:rsidR="00916401" w:rsidRDefault="00916401" w:rsidP="00F726BF">
      <w:pPr>
        <w:pStyle w:val="BodyText2"/>
        <w:numPr>
          <w:ilvl w:val="0"/>
          <w:numId w:val="20"/>
        </w:numPr>
      </w:pPr>
      <w:r>
        <w:t>Type Approved</w:t>
      </w:r>
      <w:r w:rsidR="00431476">
        <w:t xml:space="preserve"> Requests</w:t>
      </w:r>
    </w:p>
    <w:p w14:paraId="6CDBD1D6" w14:textId="37E08373" w:rsidR="00F726BF" w:rsidRDefault="00C8294B" w:rsidP="00F726BF">
      <w:pPr>
        <w:pStyle w:val="BodyText2"/>
        <w:numPr>
          <w:ilvl w:val="0"/>
          <w:numId w:val="2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B1F9FA8" wp14:editId="3C9D8EA4">
                <wp:simplePos x="0" y="0"/>
                <wp:positionH relativeFrom="column">
                  <wp:posOffset>178658</wp:posOffset>
                </wp:positionH>
                <wp:positionV relativeFrom="paragraph">
                  <wp:posOffset>295255</wp:posOffset>
                </wp:positionV>
                <wp:extent cx="5269583" cy="2395757"/>
                <wp:effectExtent l="0" t="0" r="26670" b="241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583" cy="23957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465773" id="Rectangle 27" o:spid="_x0000_s1026" style="position:absolute;margin-left:14.05pt;margin-top:23.25pt;width:414.95pt;height:188.6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" filled="f" strokecolor="black [3213]" strokeweight="1pt"/>
            </w:pict>
          </mc:Fallback>
        </mc:AlternateContent>
      </w:r>
      <w:r w:rsidR="00F726BF">
        <w:t>Grievances</w:t>
      </w:r>
    </w:p>
    <w:p w14:paraId="480DEA6A" w14:textId="096A1837" w:rsidR="00916401" w:rsidRDefault="00C8294B" w:rsidP="00C8294B">
      <w:pPr>
        <w:pStyle w:val="BodyText2"/>
        <w:ind w:left="284"/>
        <w:jc w:val="center"/>
        <w:rPr>
          <w:b/>
          <w:bCs/>
        </w:rPr>
      </w:pPr>
      <w:r w:rsidRPr="00C8294B">
        <w:rPr>
          <w:b/>
          <w:bCs/>
          <w:noProof/>
        </w:rPr>
        <w:drawing>
          <wp:inline distT="0" distB="0" distL="0" distR="0" wp14:anchorId="462FBBAA" wp14:editId="202C164D">
            <wp:extent cx="5278755" cy="2386330"/>
            <wp:effectExtent l="0" t="0" r="0" b="0"/>
            <wp:docPr id="2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3586922-B11C-4CDE-B241-68ECDC6C45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3586922-B11C-4CDE-B241-68ECDC6C45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BF18" w14:textId="77777777" w:rsidR="00530228" w:rsidRDefault="00530228" w:rsidP="00530228">
      <w:pPr>
        <w:pStyle w:val="FigureCaption"/>
      </w:pPr>
      <w:bookmarkStart w:id="179" w:name="_Toc34858383"/>
      <w:r>
        <w:t>Figure 1</w:t>
      </w:r>
      <w:r w:rsidR="00A14FF0">
        <w:t>3</w:t>
      </w:r>
      <w:r>
        <w:t>: Home Page</w:t>
      </w:r>
      <w:bookmarkEnd w:id="179"/>
    </w:p>
    <w:p w14:paraId="4E2E045E" w14:textId="77777777" w:rsidR="000864CB" w:rsidRDefault="000864CB" w:rsidP="00F726BF">
      <w:pPr>
        <w:pStyle w:val="BodyText2"/>
        <w:rPr>
          <w:b/>
          <w:bCs/>
        </w:rPr>
      </w:pPr>
    </w:p>
    <w:p w14:paraId="48740AA3" w14:textId="77777777" w:rsidR="000864CB" w:rsidRDefault="000864CB" w:rsidP="00F726BF">
      <w:pPr>
        <w:pStyle w:val="BodyText2"/>
        <w:rPr>
          <w:b/>
          <w:bCs/>
        </w:rPr>
      </w:pPr>
    </w:p>
    <w:p w14:paraId="047391D5" w14:textId="77777777" w:rsidR="000864CB" w:rsidRDefault="000864CB" w:rsidP="00F726BF">
      <w:pPr>
        <w:pStyle w:val="BodyText2"/>
        <w:rPr>
          <w:b/>
          <w:bCs/>
        </w:rPr>
      </w:pPr>
    </w:p>
    <w:p w14:paraId="17F1B5A2" w14:textId="77777777" w:rsidR="000864CB" w:rsidRDefault="000864CB" w:rsidP="00F726BF">
      <w:pPr>
        <w:pStyle w:val="BodyText2"/>
        <w:rPr>
          <w:b/>
          <w:bCs/>
        </w:rPr>
      </w:pPr>
    </w:p>
    <w:p w14:paraId="3FA1D076" w14:textId="77777777" w:rsidR="000864CB" w:rsidRDefault="000864CB" w:rsidP="00F726BF">
      <w:pPr>
        <w:pStyle w:val="BodyText2"/>
        <w:rPr>
          <w:b/>
          <w:bCs/>
        </w:rPr>
      </w:pPr>
    </w:p>
    <w:p w14:paraId="00F38C62" w14:textId="2ED1BF3A" w:rsidR="00557EE3" w:rsidRPr="007B6A3B" w:rsidRDefault="00557EE3" w:rsidP="00F726BF">
      <w:pPr>
        <w:pStyle w:val="BodyText2"/>
        <w:rPr>
          <w:b/>
          <w:bCs/>
        </w:rPr>
      </w:pPr>
      <w:r w:rsidRPr="007B6A3B">
        <w:rPr>
          <w:b/>
          <w:bCs/>
        </w:rPr>
        <w:lastRenderedPageBreak/>
        <w:t>Grievances</w:t>
      </w:r>
    </w:p>
    <w:p w14:paraId="1A5D3D35" w14:textId="77777777" w:rsidR="00557EE3" w:rsidRDefault="00557EE3" w:rsidP="00F726BF">
      <w:pPr>
        <w:pStyle w:val="BodyText2"/>
      </w:pPr>
      <w:r>
        <w:t xml:space="preserve">The box displays </w:t>
      </w:r>
      <w:r w:rsidR="007B6A3B">
        <w:t>the total number</w:t>
      </w:r>
      <w:r>
        <w:t xml:space="preserve"> of grievances that are open.</w:t>
      </w:r>
    </w:p>
    <w:p w14:paraId="0601D72D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6D0DC15E" wp14:editId="43C03466">
            <wp:extent cx="1447619" cy="1342857"/>
            <wp:effectExtent l="19050" t="19050" r="19685" b="10160"/>
            <wp:docPr id="283" name="Picture 2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Grievanc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88BD1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3FA713A2" wp14:editId="07A8FAE2">
            <wp:extent cx="116958" cy="1169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rPr>
          <w:b/>
          <w:bCs/>
        </w:rPr>
        <w:t xml:space="preserve"> </w:t>
      </w:r>
      <w:r w:rsidR="00C21818">
        <w:rPr>
          <w:b/>
          <w:bCs/>
        </w:rPr>
        <w:t>(</w:t>
      </w:r>
      <w:r w:rsidR="00C21818" w:rsidRPr="00470C5C">
        <w:rPr>
          <w:b/>
          <w:bCs/>
        </w:rPr>
        <w:t>View</w:t>
      </w:r>
      <w:r w:rsidR="00C21818">
        <w:rPr>
          <w:b/>
          <w:bCs/>
        </w:rPr>
        <w:t>)</w:t>
      </w:r>
      <w:r>
        <w:t xml:space="preserve"> to access the </w:t>
      </w:r>
      <w:r w:rsidRPr="007B6A3B">
        <w:rPr>
          <w:b/>
          <w:bCs/>
        </w:rPr>
        <w:t>Grievance Management</w:t>
      </w:r>
      <w:r>
        <w:t xml:space="preserve"> dashboard.</w:t>
      </w:r>
      <w:r w:rsidR="007B6A3B">
        <w:t xml:space="preserve"> Refer to </w:t>
      </w:r>
      <w:r w:rsidR="007B6A3B">
        <w:rPr>
          <w:i/>
          <w:iCs/>
        </w:rPr>
        <w:t xml:space="preserve">Grievance </w:t>
      </w:r>
      <w:r w:rsidR="007B6A3B" w:rsidRPr="007B6A3B">
        <w:rPr>
          <w:i/>
          <w:iCs/>
        </w:rPr>
        <w:t>Management</w:t>
      </w:r>
      <w:r w:rsidR="007B6A3B">
        <w:t xml:space="preserve"> for more information.</w:t>
      </w:r>
    </w:p>
    <w:p w14:paraId="50087E12" w14:textId="159168D8" w:rsidR="00A01F25" w:rsidRDefault="00560143" w:rsidP="00A01F25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66FF0F4" wp14:editId="242B1BA7">
                <wp:simplePos x="0" y="0"/>
                <wp:positionH relativeFrom="column">
                  <wp:posOffset>230505</wp:posOffset>
                </wp:positionH>
                <wp:positionV relativeFrom="paragraph">
                  <wp:posOffset>195</wp:posOffset>
                </wp:positionV>
                <wp:extent cx="4803824" cy="2176145"/>
                <wp:effectExtent l="0" t="0" r="15875" b="1460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3824" cy="2176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E6DF5D" id="Rectangle 30" o:spid="_x0000_s1026" style="position:absolute;margin-left:18.15pt;margin-top:0;width:378.25pt;height:171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A106E5B" wp14:editId="73A10630">
            <wp:extent cx="4797083" cy="217638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6828" cy="21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5004" w14:textId="799470D7" w:rsidR="00431476" w:rsidRDefault="00530228" w:rsidP="00530228">
      <w:pPr>
        <w:pStyle w:val="FigureCaption"/>
        <w:rPr>
          <w:b w:val="0"/>
          <w:bCs w:val="0"/>
        </w:rPr>
      </w:pPr>
      <w:bookmarkStart w:id="180" w:name="_Toc34858384"/>
      <w:r>
        <w:t>Figure 1</w:t>
      </w:r>
      <w:r w:rsidR="004675B6">
        <w:t>4</w:t>
      </w:r>
      <w:r>
        <w:t>: Grievance Management</w:t>
      </w:r>
      <w:bookmarkEnd w:id="180"/>
    </w:p>
    <w:p w14:paraId="5BDF98F2" w14:textId="77777777" w:rsidR="003F3870" w:rsidRPr="00420908" w:rsidRDefault="003F3870" w:rsidP="003F3870">
      <w:pPr>
        <w:pStyle w:val="BodyText2"/>
        <w:rPr>
          <w:b/>
          <w:bCs/>
        </w:rPr>
      </w:pPr>
      <w:r w:rsidRPr="00420908">
        <w:rPr>
          <w:b/>
          <w:bCs/>
        </w:rPr>
        <w:t>Type Approv</w:t>
      </w:r>
      <w:r>
        <w:rPr>
          <w:b/>
          <w:bCs/>
        </w:rPr>
        <w:t>ed</w:t>
      </w:r>
    </w:p>
    <w:p w14:paraId="2BFB608B" w14:textId="77777777" w:rsidR="003F3870" w:rsidRDefault="003F3870" w:rsidP="003F3870">
      <w:pPr>
        <w:pStyle w:val="BodyText2"/>
      </w:pPr>
      <w:r>
        <w:t>The box displays the total number of type approv</w:t>
      </w:r>
      <w:r w:rsidR="0059323A">
        <w:t>al</w:t>
      </w:r>
      <w:r>
        <w:t xml:space="preserve"> requests that are pending for approval.</w:t>
      </w:r>
    </w:p>
    <w:p w14:paraId="65B38C29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79661788" wp14:editId="5CA1B0D8">
            <wp:extent cx="1447619" cy="1342857"/>
            <wp:effectExtent l="19050" t="19050" r="19685" b="10160"/>
            <wp:docPr id="285" name="Picture 28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type approved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4EEAA" w14:textId="77777777" w:rsidR="003F3870" w:rsidRPr="00F726BF" w:rsidRDefault="003F3870" w:rsidP="003F3870">
      <w:pPr>
        <w:pStyle w:val="BodyText2"/>
      </w:pPr>
      <w:r>
        <w:t xml:space="preserve">Click </w:t>
      </w:r>
      <w:r w:rsidR="00C21818">
        <w:rPr>
          <w:noProof/>
        </w:rPr>
        <w:drawing>
          <wp:inline distT="0" distB="0" distL="0" distR="0" wp14:anchorId="420A32CC" wp14:editId="1C4B9E45">
            <wp:extent cx="116958" cy="11695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(</w:t>
      </w:r>
      <w:r w:rsidRPr="00C21818">
        <w:rPr>
          <w:b/>
          <w:bCs/>
        </w:rPr>
        <w:t>View</w:t>
      </w:r>
      <w:r w:rsidR="00C21818">
        <w:t>)</w:t>
      </w:r>
      <w:r>
        <w:t xml:space="preserve"> to access the </w:t>
      </w:r>
      <w:r w:rsidRPr="005A582E">
        <w:rPr>
          <w:b/>
          <w:bCs/>
        </w:rPr>
        <w:t>Manage Type-Approved</w:t>
      </w:r>
      <w:r>
        <w:t xml:space="preserve"> dashboard. Refer to </w:t>
      </w:r>
      <w:r w:rsidRPr="00C21818">
        <w:rPr>
          <w:i/>
          <w:iCs/>
        </w:rPr>
        <w:t>Type Approval Management</w:t>
      </w:r>
      <w:r>
        <w:t xml:space="preserve"> for more information.</w:t>
      </w:r>
    </w:p>
    <w:p w14:paraId="2214CD92" w14:textId="0849CAC9" w:rsidR="003F3870" w:rsidRDefault="00560143" w:rsidP="008F1020">
      <w:pPr>
        <w:pStyle w:val="BodyText2"/>
        <w:jc w:val="center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1F536BF" wp14:editId="6096F097">
                <wp:simplePos x="0" y="0"/>
                <wp:positionH relativeFrom="column">
                  <wp:posOffset>160167</wp:posOffset>
                </wp:positionH>
                <wp:positionV relativeFrom="paragraph">
                  <wp:posOffset>-4738</wp:posOffset>
                </wp:positionV>
                <wp:extent cx="4953000" cy="2066339"/>
                <wp:effectExtent l="0" t="0" r="19050" b="10160"/>
                <wp:wrapNone/>
                <wp:docPr id="448" name="Rectangl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20663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E1DD80" id="Rectangle 448" o:spid="_x0000_s1026" style="position:absolute;margin-left:12.6pt;margin-top:-.35pt;width:390pt;height:162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A97DEC3" wp14:editId="2FFD5D1A">
            <wp:extent cx="4953116" cy="205950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0439" cy="206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1D67" w14:textId="4CBE9445" w:rsidR="00530228" w:rsidRDefault="00530228" w:rsidP="00E40E9F">
      <w:pPr>
        <w:pStyle w:val="FigureCaption"/>
        <w:rPr>
          <w:b w:val="0"/>
          <w:bCs w:val="0"/>
        </w:rPr>
      </w:pPr>
      <w:bookmarkStart w:id="181" w:name="_Toc34858385"/>
      <w:r>
        <w:t>Figure 1</w:t>
      </w:r>
      <w:r w:rsidR="004675B6">
        <w:t>5</w:t>
      </w:r>
      <w:r>
        <w:t>: Manage Type-Approved</w:t>
      </w:r>
      <w:bookmarkEnd w:id="181"/>
    </w:p>
    <w:p w14:paraId="0AC74FDF" w14:textId="77777777" w:rsidR="002C6FF5" w:rsidRDefault="002C6FF5" w:rsidP="00F726BF">
      <w:pPr>
        <w:pStyle w:val="BodyText2"/>
        <w:rPr>
          <w:b/>
          <w:bCs/>
        </w:rPr>
      </w:pPr>
    </w:p>
    <w:p w14:paraId="41FC4E56" w14:textId="51281C02" w:rsidR="00557EE3" w:rsidRPr="00470C5C" w:rsidRDefault="00557EE3" w:rsidP="00F726BF">
      <w:pPr>
        <w:pStyle w:val="BodyText2"/>
        <w:rPr>
          <w:b/>
          <w:bCs/>
        </w:rPr>
      </w:pPr>
      <w:r w:rsidRPr="00470C5C">
        <w:rPr>
          <w:b/>
          <w:bCs/>
        </w:rPr>
        <w:t>Notification Information</w:t>
      </w:r>
    </w:p>
    <w:p w14:paraId="07560A2B" w14:textId="7C7CA5AD" w:rsidR="007B6A3B" w:rsidRDefault="008D3FF2" w:rsidP="00F726BF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4ECDBF3" wp14:editId="76418618">
                <wp:simplePos x="0" y="0"/>
                <wp:positionH relativeFrom="column">
                  <wp:posOffset>-15680</wp:posOffset>
                </wp:positionH>
                <wp:positionV relativeFrom="paragraph">
                  <wp:posOffset>288583</wp:posOffset>
                </wp:positionV>
                <wp:extent cx="5655213" cy="1420837"/>
                <wp:effectExtent l="0" t="0" r="22225" b="27305"/>
                <wp:wrapNone/>
                <wp:docPr id="454" name="Rectangl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5213" cy="14208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4328EA" id="Rectangle 454" o:spid="_x0000_s1026" style="position:absolute;margin-left:-1.25pt;margin-top:22.7pt;width:445.3pt;height:111.9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" filled="f" strokecolor="black [3213]" strokeweight="1pt"/>
            </w:pict>
          </mc:Fallback>
        </mc:AlternateContent>
      </w:r>
      <w:r w:rsidR="00557EE3">
        <w:t xml:space="preserve">This section displays </w:t>
      </w:r>
      <w:r w:rsidR="005A582E">
        <w:t xml:space="preserve">the </w:t>
      </w:r>
      <w:r w:rsidR="00557EE3">
        <w:t>t</w:t>
      </w:r>
      <w:r w:rsidR="009D4C47">
        <w:t xml:space="preserve">en </w:t>
      </w:r>
      <w:r w:rsidR="005A582E">
        <w:t xml:space="preserve">most </w:t>
      </w:r>
      <w:r w:rsidR="009D4C47">
        <w:t>recent notifications.</w:t>
      </w:r>
      <w:r w:rsidR="00470C5C">
        <w:t xml:space="preserve"> </w:t>
      </w:r>
    </w:p>
    <w:p w14:paraId="0AD0CDB2" w14:textId="52DB8DBF" w:rsidR="00B0500E" w:rsidRDefault="008D3FF2" w:rsidP="00B0500E">
      <w:pPr>
        <w:pStyle w:val="BodyText2"/>
        <w:jc w:val="center"/>
      </w:pPr>
      <w:r>
        <w:rPr>
          <w:noProof/>
        </w:rPr>
        <w:drawing>
          <wp:inline distT="0" distB="0" distL="0" distR="0" wp14:anchorId="15DE0F73" wp14:editId="4BD9B419">
            <wp:extent cx="5634111" cy="1422591"/>
            <wp:effectExtent l="0" t="0" r="5080" b="635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47428" cy="142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D061" w14:textId="47513B0B" w:rsidR="00530228" w:rsidRDefault="00530228" w:rsidP="00530228">
      <w:pPr>
        <w:pStyle w:val="FigureCaption"/>
      </w:pPr>
      <w:bookmarkStart w:id="182" w:name="_Toc34858386"/>
      <w:r>
        <w:t>Figure 1</w:t>
      </w:r>
      <w:r w:rsidR="004675B6">
        <w:t>6</w:t>
      </w:r>
      <w:r>
        <w:t xml:space="preserve">: </w:t>
      </w:r>
      <w:r w:rsidR="008D3FF2">
        <w:t>Notifications</w:t>
      </w:r>
      <w:bookmarkEnd w:id="182"/>
    </w:p>
    <w:p w14:paraId="6799BAE1" w14:textId="77777777" w:rsidR="00557EE3" w:rsidRDefault="00014FC3" w:rsidP="00F726BF">
      <w:pPr>
        <w:pStyle w:val="BodyText2"/>
      </w:pPr>
      <w:r>
        <w:t>N</w:t>
      </w:r>
      <w:r w:rsidR="00470C5C">
        <w:t>otifications are of two types.</w:t>
      </w:r>
    </w:p>
    <w:p w14:paraId="0FA338EF" w14:textId="43CB9E9A" w:rsidR="00470C5C" w:rsidRDefault="00470C5C" w:rsidP="009C1BC0">
      <w:pPr>
        <w:pStyle w:val="BodyText2"/>
        <w:numPr>
          <w:ilvl w:val="0"/>
          <w:numId w:val="49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9A50CC">
        <w:t xml:space="preserve">TRC </w:t>
      </w:r>
      <w:r w:rsidR="00014FC3">
        <w:t>about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13F53D96" wp14:editId="42486E20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03CBF195" w14:textId="77777777" w:rsidR="00014FC3" w:rsidRDefault="00014FC3" w:rsidP="00014FC3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6FB588CE" wp14:editId="224E361B">
            <wp:extent cx="5278755" cy="314325"/>
            <wp:effectExtent l="19050" t="19050" r="17145" b="2857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Messagewithinactiveview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FA2EB" w14:textId="2DD8732D" w:rsidR="009D4C47" w:rsidRDefault="00470C5C" w:rsidP="00F854B3">
      <w:pPr>
        <w:pStyle w:val="BodyText2"/>
        <w:numPr>
          <w:ilvl w:val="0"/>
          <w:numId w:val="49"/>
        </w:numPr>
      </w:pPr>
      <w:r>
        <w:t>Notification</w:t>
      </w:r>
      <w:r w:rsidR="00821D65">
        <w:t xml:space="preserve">s that require some action by the </w:t>
      </w:r>
      <w:r w:rsidR="00560655">
        <w:t>TRC</w:t>
      </w:r>
      <w:r w:rsidR="00821D65">
        <w:t>.</w:t>
      </w:r>
      <w:r w:rsidR="00AB30EC">
        <w:t xml:space="preserve"> For example, a notification about the </w:t>
      </w:r>
      <w:r w:rsidR="00560655">
        <w:t>type approval request</w:t>
      </w:r>
      <w:r w:rsidR="00AB30EC">
        <w:t xml:space="preserve"> approval or reje</w:t>
      </w:r>
      <w:r w:rsidR="00560655">
        <w:t>ction by the CEIR administrator</w:t>
      </w:r>
      <w:r w:rsidR="007B6A3B">
        <w:t xml:space="preserve"> </w:t>
      </w:r>
      <w:r w:rsidR="00AB30EC">
        <w:t xml:space="preserve">requires the </w:t>
      </w:r>
      <w:r w:rsidR="0085772B">
        <w:t>TRC to</w:t>
      </w:r>
      <w:r w:rsidR="0049367B">
        <w:t xml:space="preserve"> </w:t>
      </w:r>
      <w:r w:rsidR="007B6A3B">
        <w:t xml:space="preserve">take some action such as fix the errors in the </w:t>
      </w:r>
      <w:r w:rsidR="00560655">
        <w:t>type approval request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2D7E799C" wp14:editId="680C1A4E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335A0ADD" wp14:editId="205F82AD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>the relevant page of the notification</w:t>
      </w:r>
      <w:r w:rsidR="009D4C47">
        <w:t>.</w:t>
      </w:r>
    </w:p>
    <w:p w14:paraId="0719D748" w14:textId="77777777" w:rsidR="009C6976" w:rsidRDefault="00014FC3" w:rsidP="007E274A">
      <w:pPr>
        <w:pStyle w:val="BodyText2"/>
        <w:ind w:left="360"/>
        <w:jc w:val="center"/>
      </w:pPr>
      <w:r>
        <w:rPr>
          <w:noProof/>
        </w:rPr>
        <w:lastRenderedPageBreak/>
        <w:drawing>
          <wp:inline distT="0" distB="0" distL="0" distR="0" wp14:anchorId="0B24D7C8" wp14:editId="1F76B839">
            <wp:extent cx="5278755" cy="337185"/>
            <wp:effectExtent l="19050" t="19050" r="17145" b="2476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Messagewithactiveview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4AAB2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01F5115C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31A7ADB8" w14:textId="002DDE4A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Transaction ID</w:t>
      </w:r>
      <w:r>
        <w:t xml:space="preserve">: Transaction ID of the type approval request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9A50CC">
        <w:t xml:space="preserve">TRC </w:t>
      </w:r>
      <w:r w:rsidR="0071493D">
        <w:t>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08C047A3" w14:textId="235BE53B" w:rsidR="0071493D" w:rsidRDefault="0071493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if the notification is for a </w:t>
      </w:r>
      <w:r w:rsidR="00560655">
        <w:t>type approval request</w:t>
      </w:r>
      <w:r>
        <w:t xml:space="preserve">, the </w:t>
      </w:r>
      <w:r w:rsidR="0059323A">
        <w:t>feature</w:t>
      </w:r>
      <w:r>
        <w:t xml:space="preserve"> name </w:t>
      </w:r>
      <w:r w:rsidR="00560655">
        <w:rPr>
          <w:b/>
          <w:bCs/>
        </w:rPr>
        <w:t>Type Approval</w:t>
      </w:r>
      <w:r w:rsidRPr="00014FC3">
        <w:rPr>
          <w:b/>
          <w:bCs/>
        </w:rPr>
        <w:t xml:space="preserve"> </w:t>
      </w:r>
      <w:r w:rsidR="00560655">
        <w:t>is shown</w:t>
      </w:r>
      <w:r>
        <w:t xml:space="preserve">. The </w:t>
      </w:r>
      <w:r w:rsidR="0059323A">
        <w:t>feature</w:t>
      </w:r>
      <w:r>
        <w:t xml:space="preserve"> name is the one shown in the left panel of the Home page.</w:t>
      </w:r>
    </w:p>
    <w:p w14:paraId="5388EFE3" w14:textId="77777777" w:rsidR="006B34FD" w:rsidRDefault="006B34F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4767AFBB" w14:textId="77777777" w:rsidR="006B34FD" w:rsidRDefault="006B34FD" w:rsidP="003B46E0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28862EC3" wp14:editId="3EBCB054">
            <wp:extent cx="5278755" cy="347345"/>
            <wp:effectExtent l="19050" t="19050" r="17145" b="1460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mess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47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CD71B9" w14:textId="1775D264" w:rsidR="006B34FD" w:rsidRDefault="006B34FD" w:rsidP="00976ADF">
      <w:pPr>
        <w:pStyle w:val="BodyText2"/>
        <w:numPr>
          <w:ilvl w:val="0"/>
          <w:numId w:val="54"/>
        </w:numPr>
      </w:pPr>
      <w:r w:rsidRPr="00902BA9">
        <w:rPr>
          <w:b/>
          <w:bCs/>
        </w:rPr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67C556E9" wp14:editId="18A42507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9A50CC">
        <w:t xml:space="preserve">TRC </w:t>
      </w:r>
      <w:r>
        <w:t>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6C2D4519" wp14:editId="1FC0BBD5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3790A96A" w14:textId="77777777" w:rsidR="00C62D95" w:rsidRDefault="00C62D95" w:rsidP="007E274A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3FF295A6" wp14:editId="5863CEC8">
            <wp:extent cx="5278755" cy="314325"/>
            <wp:effectExtent l="19050" t="19050" r="17145" b="2857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Messagewithinactiveview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00DDE" w14:textId="77777777" w:rsidR="002F1DAF" w:rsidRDefault="002F1DAF" w:rsidP="007E274A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800A175" wp14:editId="1B3EADF8">
            <wp:extent cx="5278755" cy="337185"/>
            <wp:effectExtent l="19050" t="19050" r="17145" b="2476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Messagewithactiveview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E9B32" w14:textId="77777777" w:rsidR="003559A3" w:rsidRDefault="003559A3" w:rsidP="003559A3">
      <w:pPr>
        <w:pStyle w:val="BodyText2"/>
      </w:pPr>
    </w:p>
    <w:p w14:paraId="2BC495D9" w14:textId="6A63B816" w:rsidR="003559A3" w:rsidRDefault="00037799" w:rsidP="003559A3">
      <w:pPr>
        <w:pStyle w:val="Heading2"/>
      </w:pPr>
      <w:bookmarkStart w:id="183" w:name="_Toc34858073"/>
      <w:r>
        <w:t xml:space="preserve">Manage </w:t>
      </w:r>
      <w:r w:rsidR="003559A3">
        <w:t>Type Approval</w:t>
      </w:r>
      <w:bookmarkEnd w:id="183"/>
      <w:r w:rsidR="003559A3">
        <w:t xml:space="preserve"> </w:t>
      </w:r>
    </w:p>
    <w:p w14:paraId="2FB560A7" w14:textId="77777777" w:rsidR="003559A3" w:rsidRDefault="003559A3" w:rsidP="003559A3">
      <w:pPr>
        <w:pStyle w:val="BodyText2"/>
      </w:pPr>
      <w:r>
        <w:t>TRC issues a TAC (Type Allocation Code) approval certificate to the importer in response to their request to seek permission to import certain type of devices from the TRC (</w:t>
      </w:r>
      <w:r w:rsidRPr="00923F72">
        <w:t>Telecommunication Regulator of Cambodia</w:t>
      </w:r>
      <w:r>
        <w:t>)</w:t>
      </w:r>
      <w:r w:rsidRPr="00923F72">
        <w:t xml:space="preserve"> </w:t>
      </w:r>
      <w:r>
        <w:t xml:space="preserve">when purchasing a consignment. The TAC approval certificate is required for each unique TAC. </w:t>
      </w:r>
    </w:p>
    <w:p w14:paraId="5C49B0B2" w14:textId="77777777" w:rsidR="003559A3" w:rsidRDefault="003559A3" w:rsidP="003559A3">
      <w:pPr>
        <w:pStyle w:val="NoteHeading"/>
      </w:pPr>
      <w:r>
        <w:t xml:space="preserve">TAC refers to the first eight alphanumeric characters of the device IMEI/MEID. </w:t>
      </w:r>
    </w:p>
    <w:p w14:paraId="120C8830" w14:textId="77777777" w:rsidR="003559A3" w:rsidRPr="00560655" w:rsidRDefault="003559A3" w:rsidP="003559A3">
      <w:pPr>
        <w:pStyle w:val="BodyText2"/>
      </w:pPr>
    </w:p>
    <w:p w14:paraId="05D16605" w14:textId="77777777" w:rsidR="003559A3" w:rsidRDefault="003559A3" w:rsidP="003559A3">
      <w:pPr>
        <w:pStyle w:val="BodyText2"/>
      </w:pPr>
      <w:r>
        <w:t xml:space="preserve">Consider a situation in which a TRC is approving a request that has Apple mobile devices: i10 and i9. There would be two TAC approval certificates required, one for the i10s and the other for i9s. </w:t>
      </w:r>
    </w:p>
    <w:p w14:paraId="4D43735B" w14:textId="77777777" w:rsidR="003559A3" w:rsidRDefault="003559A3" w:rsidP="003559A3">
      <w:pPr>
        <w:pStyle w:val="BodyText2"/>
      </w:pPr>
      <w:r>
        <w:t>The TAC approval certificate is required for clearance at customs.</w:t>
      </w:r>
    </w:p>
    <w:p w14:paraId="2FAD43F9" w14:textId="77777777" w:rsidR="003559A3" w:rsidRDefault="003559A3" w:rsidP="003559A3">
      <w:pPr>
        <w:pStyle w:val="BodyText2"/>
      </w:pPr>
      <w:r>
        <w:lastRenderedPageBreak/>
        <w:t>The type approval request goes through the following review stages:</w:t>
      </w:r>
    </w:p>
    <w:p w14:paraId="25158019" w14:textId="77777777" w:rsidR="003559A3" w:rsidRDefault="003559A3" w:rsidP="003559A3">
      <w:pPr>
        <w:pStyle w:val="BodyText2"/>
        <w:numPr>
          <w:ilvl w:val="0"/>
          <w:numId w:val="52"/>
        </w:numPr>
      </w:pPr>
      <w:r>
        <w:t>TRC uploads the request details.</w:t>
      </w:r>
    </w:p>
    <w:p w14:paraId="44E0145A" w14:textId="77777777" w:rsidR="003559A3" w:rsidRDefault="003559A3" w:rsidP="003559A3">
      <w:pPr>
        <w:pStyle w:val="BodyText2"/>
        <w:numPr>
          <w:ilvl w:val="0"/>
          <w:numId w:val="52"/>
        </w:numPr>
      </w:pPr>
      <w:r>
        <w:t>The request is processed and made available to the CEIR administrator.</w:t>
      </w:r>
    </w:p>
    <w:p w14:paraId="63798F4B" w14:textId="77777777" w:rsidR="003559A3" w:rsidRDefault="003559A3" w:rsidP="003559A3">
      <w:pPr>
        <w:pStyle w:val="BodyText2"/>
        <w:numPr>
          <w:ilvl w:val="0"/>
          <w:numId w:val="52"/>
        </w:numPr>
      </w:pPr>
      <w:r>
        <w:t>The CEIR administrator may approve or reject the request.</w:t>
      </w:r>
    </w:p>
    <w:p w14:paraId="497B1ED7" w14:textId="77777777" w:rsidR="003559A3" w:rsidRDefault="003559A3" w:rsidP="003559A3">
      <w:pPr>
        <w:pStyle w:val="BodyText2"/>
        <w:numPr>
          <w:ilvl w:val="0"/>
          <w:numId w:val="52"/>
        </w:numPr>
      </w:pPr>
      <w:r>
        <w:t>If rejected, the TRC can withdraw the request. The entire cycle is then repeated until it is approved.</w:t>
      </w:r>
    </w:p>
    <w:p w14:paraId="135AFBD8" w14:textId="77777777" w:rsidR="003559A3" w:rsidRPr="00F544BA" w:rsidRDefault="003559A3" w:rsidP="003559A3">
      <w:pPr>
        <w:pStyle w:val="BodyText2"/>
        <w:rPr>
          <w:u w:val="single"/>
        </w:rPr>
      </w:pPr>
      <w:r w:rsidRPr="00F544BA">
        <w:rPr>
          <w:u w:val="single"/>
        </w:rPr>
        <w:t>To upload t</w:t>
      </w:r>
      <w:r>
        <w:rPr>
          <w:u w:val="single"/>
        </w:rPr>
        <w:t>ype approved device details</w:t>
      </w:r>
      <w:r w:rsidRPr="00F544BA">
        <w:rPr>
          <w:u w:val="single"/>
        </w:rPr>
        <w:t>:</w:t>
      </w:r>
    </w:p>
    <w:p w14:paraId="247C49DD" w14:textId="649EC6AC" w:rsidR="003559A3" w:rsidRDefault="00704A9D" w:rsidP="003559A3">
      <w:pPr>
        <w:pStyle w:val="BodyText2"/>
        <w:numPr>
          <w:ilvl w:val="0"/>
          <w:numId w:val="5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38A148" wp14:editId="377D5CC3">
                <wp:simplePos x="0" y="0"/>
                <wp:positionH relativeFrom="column">
                  <wp:posOffset>-1612</wp:posOffset>
                </wp:positionH>
                <wp:positionV relativeFrom="paragraph">
                  <wp:posOffset>291416</wp:posOffset>
                </wp:positionV>
                <wp:extent cx="5278755" cy="2393364"/>
                <wp:effectExtent l="0" t="0" r="17145" b="26035"/>
                <wp:wrapNone/>
                <wp:docPr id="457" name="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3933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3B288C" id="Rectangle 457" o:spid="_x0000_s1026" style="position:absolute;margin-left:-.15pt;margin-top:22.95pt;width:415.65pt;height:188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" filled="f" strokecolor="black [3213]" strokeweight="1pt"/>
            </w:pict>
          </mc:Fallback>
        </mc:AlternateContent>
      </w:r>
      <w:r w:rsidR="003559A3">
        <w:t xml:space="preserve">Select </w:t>
      </w:r>
      <w:r w:rsidR="003559A3" w:rsidRPr="00F731AF">
        <w:rPr>
          <w:b/>
          <w:bCs/>
        </w:rPr>
        <w:t>Manage Type Approv</w:t>
      </w:r>
      <w:r w:rsidR="003559A3">
        <w:rPr>
          <w:b/>
          <w:bCs/>
        </w:rPr>
        <w:t>al</w:t>
      </w:r>
      <w:r w:rsidR="003559A3">
        <w:t xml:space="preserve"> in the left panel.</w:t>
      </w:r>
    </w:p>
    <w:p w14:paraId="4F2A6632" w14:textId="19E979B8" w:rsidR="003559A3" w:rsidRDefault="003559A3" w:rsidP="003559A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8D330CC" wp14:editId="17D33962">
                <wp:simplePos x="0" y="0"/>
                <wp:positionH relativeFrom="column">
                  <wp:posOffset>12455</wp:posOffset>
                </wp:positionH>
                <wp:positionV relativeFrom="paragraph">
                  <wp:posOffset>601052</wp:posOffset>
                </wp:positionV>
                <wp:extent cx="682283" cy="140677"/>
                <wp:effectExtent l="0" t="0" r="22860" b="12065"/>
                <wp:wrapNone/>
                <wp:docPr id="460" name="Rectangle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283" cy="14067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117894" w14:textId="77777777" w:rsidR="00C338F3" w:rsidRDefault="00C338F3" w:rsidP="003559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330CC" id="Rectangle 460" o:spid="_x0000_s1030" style="position:absolute;left:0;text-align:left;margin-left:1pt;margin-top:47.35pt;width:53.7pt;height:11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" filled="f" strokecolor="#ffc000 [3207]" strokeweight="2pt">
                <v:textbox>
                  <w:txbxContent>
                    <w:p w14:paraId="4D117894" w14:textId="77777777" w:rsidR="00C338F3" w:rsidRDefault="00C338F3" w:rsidP="003559A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04A9D" w:rsidRPr="00704A9D">
        <w:rPr>
          <w:noProof/>
        </w:rPr>
        <w:drawing>
          <wp:inline distT="0" distB="0" distL="0" distR="0" wp14:anchorId="2CEF4A9C" wp14:editId="2FB418DB">
            <wp:extent cx="5278755" cy="2386330"/>
            <wp:effectExtent l="0" t="0" r="0" b="0"/>
            <wp:docPr id="45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3586922-B11C-4CDE-B241-68ECDC6C45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3586922-B11C-4CDE-B241-68ECDC6C45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6DDF" w14:textId="47E5E476" w:rsidR="003559A3" w:rsidRDefault="003559A3" w:rsidP="003559A3">
      <w:pPr>
        <w:pStyle w:val="FigureCaption"/>
      </w:pPr>
      <w:bookmarkStart w:id="184" w:name="_Toc34858387"/>
      <w:r>
        <w:t xml:space="preserve">Figure </w:t>
      </w:r>
      <w:r w:rsidR="0046593F">
        <w:t>17</w:t>
      </w:r>
      <w:r>
        <w:t>: Home Page</w:t>
      </w:r>
      <w:bookmarkEnd w:id="184"/>
    </w:p>
    <w:p w14:paraId="77472F7B" w14:textId="77777777" w:rsidR="00704A9D" w:rsidRDefault="00704A9D" w:rsidP="003559A3">
      <w:pPr>
        <w:pStyle w:val="BodyText2"/>
      </w:pPr>
    </w:p>
    <w:p w14:paraId="43EACF2E" w14:textId="74FF200A" w:rsidR="003559A3" w:rsidRDefault="00A559A6" w:rsidP="003559A3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A7D1677" wp14:editId="54410461">
                <wp:simplePos x="0" y="0"/>
                <wp:positionH relativeFrom="column">
                  <wp:posOffset>-8646</wp:posOffset>
                </wp:positionH>
                <wp:positionV relativeFrom="paragraph">
                  <wp:posOffset>285848</wp:posOffset>
                </wp:positionV>
                <wp:extent cx="5296486" cy="2201594"/>
                <wp:effectExtent l="0" t="0" r="19050" b="27305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6486" cy="2201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CD21E9" id="Rectangle 463" o:spid="_x0000_s1026" style="position:absolute;margin-left:-.7pt;margin-top:22.5pt;width:417.05pt;height:173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" filled="f" strokecolor="black [3213]" strokeweight="1pt"/>
            </w:pict>
          </mc:Fallback>
        </mc:AlternateContent>
      </w:r>
      <w:r w:rsidR="003559A3">
        <w:t xml:space="preserve">The </w:t>
      </w:r>
      <w:r w:rsidR="003559A3" w:rsidRPr="00F731AF">
        <w:rPr>
          <w:b/>
          <w:bCs/>
        </w:rPr>
        <w:t>Manage Type-Approved</w:t>
      </w:r>
      <w:r w:rsidR="003559A3">
        <w:t xml:space="preserve"> dashboard appears.</w:t>
      </w:r>
    </w:p>
    <w:p w14:paraId="221AE6EA" w14:textId="67A11273" w:rsidR="003559A3" w:rsidRDefault="003559A3" w:rsidP="003559A3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C14BE1" wp14:editId="78E19561">
                <wp:simplePos x="0" y="0"/>
                <wp:positionH relativeFrom="column">
                  <wp:posOffset>4471914</wp:posOffset>
                </wp:positionH>
                <wp:positionV relativeFrom="paragraph">
                  <wp:posOffset>208622</wp:posOffset>
                </wp:positionV>
                <wp:extent cx="724486" cy="147369"/>
                <wp:effectExtent l="0" t="0" r="19050" b="2413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486" cy="1473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4BAB12" w14:textId="77777777" w:rsidR="00C338F3" w:rsidRDefault="00C338F3" w:rsidP="003559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14BE1" id="Rectangle 56" o:spid="_x0000_s1031" style="position:absolute;left:0;text-align:left;margin-left:352.1pt;margin-top:16.45pt;width:57.05pt;height:11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" filled="f" strokecolor="#ffc000 [3207]" strokeweight="2pt">
                <v:textbox>
                  <w:txbxContent>
                    <w:p w14:paraId="324BAB12" w14:textId="77777777" w:rsidR="00C338F3" w:rsidRDefault="00C338F3" w:rsidP="003559A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04A9D">
        <w:rPr>
          <w:noProof/>
        </w:rPr>
        <w:drawing>
          <wp:inline distT="0" distB="0" distL="0" distR="0" wp14:anchorId="294DABE8" wp14:editId="08E7A787">
            <wp:extent cx="5278755" cy="2194900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9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5241" w14:textId="6B3878A3" w:rsidR="003559A3" w:rsidRDefault="003559A3" w:rsidP="003559A3">
      <w:pPr>
        <w:pStyle w:val="FigureCaption"/>
      </w:pPr>
      <w:bookmarkStart w:id="185" w:name="_Toc34858388"/>
      <w:r w:rsidRPr="007C2AB5">
        <w:t>Figure 1</w:t>
      </w:r>
      <w:r w:rsidR="005A3333">
        <w:t>8</w:t>
      </w:r>
      <w:r w:rsidRPr="007C2AB5">
        <w:t>: Manage Type-Approved</w:t>
      </w:r>
      <w:bookmarkEnd w:id="185"/>
    </w:p>
    <w:p w14:paraId="4F75911B" w14:textId="267853B4" w:rsidR="003559A3" w:rsidRDefault="00A559A6" w:rsidP="003559A3">
      <w:pPr>
        <w:pStyle w:val="BodyText2"/>
        <w:numPr>
          <w:ilvl w:val="0"/>
          <w:numId w:val="50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12FECD1" wp14:editId="3097E3BB">
                <wp:simplePos x="0" y="0"/>
                <wp:positionH relativeFrom="column">
                  <wp:posOffset>174234</wp:posOffset>
                </wp:positionH>
                <wp:positionV relativeFrom="paragraph">
                  <wp:posOffset>508733</wp:posOffset>
                </wp:positionV>
                <wp:extent cx="5275385" cy="2229729"/>
                <wp:effectExtent l="0" t="0" r="20955" b="18415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385" cy="2229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92746C" id="Rectangle 465" o:spid="_x0000_s1026" style="position:absolute;margin-left:13.7pt;margin-top:40.05pt;width:415.4pt;height:175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" filled="f" strokecolor="black [3213]" strokeweight="1pt"/>
            </w:pict>
          </mc:Fallback>
        </mc:AlternateContent>
      </w:r>
      <w:r w:rsidR="003559A3">
        <w:t xml:space="preserve">Click </w:t>
      </w:r>
      <w:r w:rsidR="003559A3" w:rsidRPr="00F731AF">
        <w:rPr>
          <w:b/>
          <w:bCs/>
        </w:rPr>
        <w:t>Report Type</w:t>
      </w:r>
      <w:r w:rsidR="003559A3">
        <w:rPr>
          <w:b/>
          <w:bCs/>
        </w:rPr>
        <w:t>-</w:t>
      </w:r>
      <w:r w:rsidR="003559A3" w:rsidRPr="00F731AF">
        <w:rPr>
          <w:b/>
          <w:bCs/>
        </w:rPr>
        <w:t>Approved Devices</w:t>
      </w:r>
      <w:r w:rsidR="003559A3">
        <w:rPr>
          <w:b/>
          <w:bCs/>
        </w:rPr>
        <w:t xml:space="preserve"> </w:t>
      </w:r>
      <w:r w:rsidR="003559A3">
        <w:t xml:space="preserve">(seen on the top right corner of the page). The </w:t>
      </w:r>
      <w:r w:rsidR="003559A3" w:rsidRPr="000F2A8D">
        <w:rPr>
          <w:b/>
          <w:bCs/>
        </w:rPr>
        <w:t>Type-Approved Devices</w:t>
      </w:r>
      <w:r w:rsidR="003559A3">
        <w:t xml:space="preserve"> page appears.</w:t>
      </w:r>
    </w:p>
    <w:p w14:paraId="6C4C9EA2" w14:textId="23AC7DCA" w:rsidR="003559A3" w:rsidRDefault="00A559A6" w:rsidP="00A559A6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2B627890" wp14:editId="6F7FE54F">
            <wp:extent cx="5278755" cy="2232915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A749" w14:textId="182765AA" w:rsidR="003559A3" w:rsidRDefault="003559A3" w:rsidP="003559A3">
      <w:pPr>
        <w:pStyle w:val="FigureCaption"/>
      </w:pPr>
      <w:bookmarkStart w:id="186" w:name="_Toc34858389"/>
      <w:r>
        <w:t xml:space="preserve">Figure </w:t>
      </w:r>
      <w:r w:rsidR="002C4085">
        <w:t>19</w:t>
      </w:r>
      <w:r>
        <w:t>: Type-Approved Devices</w:t>
      </w:r>
      <w:bookmarkEnd w:id="186"/>
    </w:p>
    <w:p w14:paraId="7A146DDD" w14:textId="77777777" w:rsidR="003559A3" w:rsidRDefault="003559A3" w:rsidP="003559A3">
      <w:pPr>
        <w:pStyle w:val="BodyText2"/>
        <w:numPr>
          <w:ilvl w:val="0"/>
          <w:numId w:val="50"/>
        </w:numPr>
      </w:pPr>
      <w:r>
        <w:t>Enter the following information:</w:t>
      </w:r>
    </w:p>
    <w:p w14:paraId="7CC7A906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Trademark</w:t>
      </w:r>
      <w:r>
        <w:t>: Enter the trademark of the product.</w:t>
      </w:r>
    </w:p>
    <w:p w14:paraId="12AC4132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Product Name</w:t>
      </w:r>
      <w:r>
        <w:t>: Select the product company from the list.</w:t>
      </w:r>
    </w:p>
    <w:p w14:paraId="754DD1EF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Model Number</w:t>
      </w:r>
      <w:r>
        <w:t>: Select the model number of the product.</w:t>
      </w:r>
    </w:p>
    <w:p w14:paraId="457BB58F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Country</w:t>
      </w:r>
      <w:r>
        <w:t>: Select the country from where the device is imported.</w:t>
      </w:r>
    </w:p>
    <w:p w14:paraId="35F112FB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Frequency Range</w:t>
      </w:r>
      <w:r>
        <w:t>: Enter the frequency range supported by the device.</w:t>
      </w:r>
    </w:p>
    <w:p w14:paraId="7C71ED77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TAC</w:t>
      </w:r>
      <w:r>
        <w:t>: Enter the code of the device.</w:t>
      </w:r>
    </w:p>
    <w:p w14:paraId="39AFD69B" w14:textId="77777777" w:rsidR="003559A3" w:rsidRDefault="003559A3" w:rsidP="003559A3">
      <w:pPr>
        <w:pStyle w:val="BodyText2"/>
        <w:numPr>
          <w:ilvl w:val="1"/>
          <w:numId w:val="50"/>
        </w:numPr>
      </w:pPr>
      <w:r w:rsidRPr="00113715">
        <w:rPr>
          <w:b/>
          <w:bCs/>
        </w:rPr>
        <w:t>Document Type</w:t>
      </w:r>
      <w:r>
        <w:t>: Select the type of document being uploaded. TRC s are required to upload three documents:</w:t>
      </w:r>
    </w:p>
    <w:p w14:paraId="29C8D333" w14:textId="77777777" w:rsidR="003559A3" w:rsidRDefault="003559A3" w:rsidP="003559A3">
      <w:pPr>
        <w:pStyle w:val="BodyText2"/>
        <w:numPr>
          <w:ilvl w:val="2"/>
          <w:numId w:val="58"/>
        </w:numPr>
      </w:pPr>
      <w:r w:rsidRPr="000F2A8D">
        <w:t>Technical Specifications</w:t>
      </w:r>
      <w:r>
        <w:t>: This document has all the technical specifications of the device.</w:t>
      </w:r>
    </w:p>
    <w:p w14:paraId="185B0BAB" w14:textId="77777777" w:rsidR="003559A3" w:rsidRDefault="003559A3" w:rsidP="003559A3">
      <w:pPr>
        <w:pStyle w:val="BodyText2"/>
        <w:numPr>
          <w:ilvl w:val="2"/>
          <w:numId w:val="58"/>
        </w:numPr>
      </w:pPr>
      <w:r w:rsidRPr="000F2A8D">
        <w:t>Performance Report</w:t>
      </w:r>
      <w:r>
        <w:t>: This document has the performance details of the device.</w:t>
      </w:r>
    </w:p>
    <w:p w14:paraId="77DB652D" w14:textId="77777777" w:rsidR="003559A3" w:rsidRDefault="003559A3" w:rsidP="003559A3">
      <w:pPr>
        <w:pStyle w:val="BodyText2"/>
        <w:numPr>
          <w:ilvl w:val="2"/>
          <w:numId w:val="58"/>
        </w:numPr>
      </w:pPr>
      <w:r w:rsidRPr="000F2A8D">
        <w:t>TAC Approval Certificate</w:t>
      </w:r>
      <w:r>
        <w:t>: This is the approval certificate issued by the supplier.</w:t>
      </w:r>
    </w:p>
    <w:p w14:paraId="36C5692F" w14:textId="77777777" w:rsidR="003559A3" w:rsidRDefault="003559A3" w:rsidP="003559A3">
      <w:pPr>
        <w:pStyle w:val="BodyText2"/>
        <w:numPr>
          <w:ilvl w:val="1"/>
          <w:numId w:val="50"/>
        </w:numPr>
      </w:pPr>
      <w:r w:rsidRPr="00113715">
        <w:rPr>
          <w:b/>
          <w:bCs/>
        </w:rPr>
        <w:t>Upload Supporting Document</w:t>
      </w:r>
      <w:r>
        <w:t xml:space="preserve">: Click </w:t>
      </w:r>
      <w:r w:rsidRPr="00113715">
        <w:rPr>
          <w:b/>
          <w:bCs/>
        </w:rPr>
        <w:t>Select File</w:t>
      </w:r>
      <w:r>
        <w:t xml:space="preserve"> to upload the document.</w:t>
      </w:r>
    </w:p>
    <w:p w14:paraId="4E60F109" w14:textId="77777777" w:rsidR="003559A3" w:rsidRDefault="003559A3" w:rsidP="003559A3">
      <w:pPr>
        <w:pStyle w:val="BodyText2"/>
        <w:numPr>
          <w:ilvl w:val="1"/>
          <w:numId w:val="50"/>
        </w:numPr>
      </w:pPr>
      <w:r>
        <w:t xml:space="preserve">Click </w:t>
      </w:r>
      <w:r w:rsidRPr="00113715">
        <w:rPr>
          <w:b/>
          <w:bCs/>
        </w:rPr>
        <w:t>+Add More Files</w:t>
      </w:r>
      <w:r>
        <w:t xml:space="preserve"> to upload more documents. This adds another set of </w:t>
      </w:r>
      <w:r w:rsidRPr="00113715">
        <w:rPr>
          <w:b/>
          <w:bCs/>
        </w:rPr>
        <w:t>Document Type</w:t>
      </w:r>
      <w:r>
        <w:t xml:space="preserve"> and </w:t>
      </w:r>
      <w:r w:rsidRPr="00113715">
        <w:rPr>
          <w:b/>
          <w:bCs/>
        </w:rPr>
        <w:t>Upload Supporting Document</w:t>
      </w:r>
      <w:r>
        <w:t xml:space="preserve">. </w:t>
      </w:r>
    </w:p>
    <w:p w14:paraId="780BD29D" w14:textId="77777777" w:rsidR="003559A3" w:rsidRDefault="003559A3" w:rsidP="003559A3">
      <w:pPr>
        <w:pStyle w:val="BodyText2"/>
        <w:numPr>
          <w:ilvl w:val="0"/>
          <w:numId w:val="50"/>
        </w:numPr>
      </w:pPr>
      <w:r>
        <w:t xml:space="preserve">Click </w:t>
      </w:r>
      <w:r w:rsidRPr="00113715">
        <w:rPr>
          <w:b/>
          <w:bCs/>
        </w:rPr>
        <w:t>Submit</w:t>
      </w:r>
      <w:r>
        <w:t>.</w:t>
      </w:r>
    </w:p>
    <w:p w14:paraId="789BC3E6" w14:textId="77777777" w:rsidR="003559A3" w:rsidRDefault="003559A3" w:rsidP="003559A3">
      <w:pPr>
        <w:pStyle w:val="BodyText2"/>
      </w:pPr>
      <w:r>
        <w:lastRenderedPageBreak/>
        <w:t>The type approval request is added, and a transaction ID is assigned to it.</w:t>
      </w:r>
    </w:p>
    <w:p w14:paraId="0AB739EE" w14:textId="76447BC7" w:rsidR="003559A3" w:rsidRDefault="00553F3A" w:rsidP="003559A3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C4D756F" wp14:editId="6AC78706">
                <wp:simplePos x="0" y="0"/>
                <wp:positionH relativeFrom="column">
                  <wp:posOffset>-1612</wp:posOffset>
                </wp:positionH>
                <wp:positionV relativeFrom="paragraph">
                  <wp:posOffset>283796</wp:posOffset>
                </wp:positionV>
                <wp:extent cx="5278755" cy="2062578"/>
                <wp:effectExtent l="0" t="0" r="17145" b="1397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0625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061E0C" id="Rectangle 468" o:spid="_x0000_s1026" style="position:absolute;margin-left:-.15pt;margin-top:22.35pt;width:415.65pt;height:162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" filled="f" strokecolor="black [3213]" strokeweight="1pt"/>
            </w:pict>
          </mc:Fallback>
        </mc:AlternateContent>
      </w:r>
      <w:r w:rsidR="003559A3">
        <w:t xml:space="preserve">The details appear on top of the </w:t>
      </w:r>
      <w:r w:rsidR="003559A3">
        <w:rPr>
          <w:b/>
          <w:bCs/>
        </w:rPr>
        <w:t>Manage Type- approved</w:t>
      </w:r>
      <w:r w:rsidR="003559A3">
        <w:t xml:space="preserve"> page.</w:t>
      </w:r>
    </w:p>
    <w:p w14:paraId="32361E2D" w14:textId="456132B4" w:rsidR="003559A3" w:rsidRDefault="00553F3A" w:rsidP="003559A3">
      <w:pPr>
        <w:pStyle w:val="BodyText2"/>
        <w:jc w:val="center"/>
      </w:pPr>
      <w:r>
        <w:rPr>
          <w:noProof/>
        </w:rPr>
        <w:drawing>
          <wp:inline distT="0" distB="0" distL="0" distR="0" wp14:anchorId="3CE2F164" wp14:editId="2A3AEF3C">
            <wp:extent cx="5278291" cy="2041476"/>
            <wp:effectExtent l="0" t="0" r="0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80443" cy="204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7F75" w14:textId="2C520E26" w:rsidR="003559A3" w:rsidRDefault="003559A3" w:rsidP="003559A3">
      <w:pPr>
        <w:pStyle w:val="FigureCaption"/>
      </w:pPr>
      <w:bookmarkStart w:id="187" w:name="_Toc34858390"/>
      <w:r>
        <w:t xml:space="preserve">Figure </w:t>
      </w:r>
      <w:r w:rsidR="00BA11EA">
        <w:t>20</w:t>
      </w:r>
      <w:r>
        <w:t>: Manage Type-Approved</w:t>
      </w:r>
      <w:bookmarkEnd w:id="187"/>
    </w:p>
    <w:p w14:paraId="1C96A6EA" w14:textId="77777777" w:rsidR="003559A3" w:rsidRDefault="003559A3" w:rsidP="003559A3">
      <w:pPr>
        <w:pStyle w:val="BodyText2"/>
        <w:ind w:left="360"/>
      </w:pPr>
      <w:r>
        <w:t>The following columns are seen on the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3559A3" w:rsidRPr="003D50EC" w14:paraId="4A5EF128" w14:textId="77777777" w:rsidTr="00084D6C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5A8E18B4" w14:textId="77777777" w:rsidR="003559A3" w:rsidRPr="0001372C" w:rsidRDefault="003559A3" w:rsidP="00084D6C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185685FD" w14:textId="77777777" w:rsidR="003559A3" w:rsidRPr="0001372C" w:rsidRDefault="003559A3" w:rsidP="00084D6C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3559A3" w:rsidRPr="003D50EC" w14:paraId="0DE5D30A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75678DA" w14:textId="77777777" w:rsidR="003559A3" w:rsidRPr="007C2AB5" w:rsidRDefault="003559A3" w:rsidP="00084D6C">
            <w:pPr>
              <w:pStyle w:val="ListBullet1"/>
              <w:numPr>
                <w:ilvl w:val="0"/>
                <w:numId w:val="0"/>
              </w:numPr>
            </w:pPr>
            <w:r w:rsidRPr="007C2AB5">
              <w:t>Creation On</w:t>
            </w:r>
          </w:p>
        </w:tc>
        <w:tc>
          <w:tcPr>
            <w:tcW w:w="4979" w:type="dxa"/>
            <w:shd w:val="clear" w:color="auto" w:fill="auto"/>
          </w:tcPr>
          <w:p w14:paraId="0B671D90" w14:textId="77777777" w:rsidR="003559A3" w:rsidRPr="00B708C5" w:rsidRDefault="003559A3" w:rsidP="00084D6C">
            <w:pPr>
              <w:pStyle w:val="ListBullet1"/>
              <w:numPr>
                <w:ilvl w:val="0"/>
                <w:numId w:val="0"/>
              </w:numPr>
              <w:rPr>
                <w:rFonts w:ascii="Arial Unicode MS" w:hAnsi="Arial Unicode MS" w:cs="Arial Unicode MS"/>
                <w:sz w:val="18"/>
              </w:rPr>
            </w:pPr>
            <w:r w:rsidRPr="00E1489F">
              <w:t xml:space="preserve">Date of </w:t>
            </w:r>
            <w:r>
              <w:t>adding type approval request.</w:t>
            </w:r>
          </w:p>
        </w:tc>
      </w:tr>
      <w:tr w:rsidR="003559A3" w:rsidRPr="003D50EC" w14:paraId="183785A2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4DDE32D" w14:textId="77777777" w:rsidR="003559A3" w:rsidRDefault="003559A3" w:rsidP="00084D6C">
            <w:pPr>
              <w:pStyle w:val="ListBullet1"/>
              <w:numPr>
                <w:ilvl w:val="0"/>
                <w:numId w:val="0"/>
              </w:numPr>
            </w:pPr>
            <w:r>
              <w:t>Trademark</w:t>
            </w:r>
          </w:p>
        </w:tc>
        <w:tc>
          <w:tcPr>
            <w:tcW w:w="4979" w:type="dxa"/>
            <w:shd w:val="clear" w:color="auto" w:fill="auto"/>
          </w:tcPr>
          <w:p w14:paraId="0F610633" w14:textId="77777777" w:rsidR="003559A3" w:rsidRDefault="003559A3" w:rsidP="00084D6C">
            <w:pPr>
              <w:pStyle w:val="BodyText2"/>
            </w:pPr>
            <w:r>
              <w:t>Trademark name</w:t>
            </w:r>
          </w:p>
        </w:tc>
      </w:tr>
      <w:tr w:rsidR="003559A3" w:rsidRPr="003D50EC" w14:paraId="1E49109C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50E46AF" w14:textId="77777777" w:rsidR="003559A3" w:rsidRPr="00B708C5" w:rsidRDefault="003559A3" w:rsidP="00084D6C">
            <w:pPr>
              <w:pStyle w:val="BodyText2"/>
            </w:pPr>
            <w:r>
              <w:t>Product Name</w:t>
            </w:r>
          </w:p>
        </w:tc>
        <w:tc>
          <w:tcPr>
            <w:tcW w:w="4979" w:type="dxa"/>
            <w:shd w:val="clear" w:color="auto" w:fill="auto"/>
          </w:tcPr>
          <w:p w14:paraId="2FBA6F35" w14:textId="77777777" w:rsidR="003559A3" w:rsidRPr="00B708C5" w:rsidRDefault="003559A3" w:rsidP="00084D6C">
            <w:pPr>
              <w:pStyle w:val="ListBullet1"/>
              <w:numPr>
                <w:ilvl w:val="0"/>
                <w:numId w:val="0"/>
              </w:numPr>
              <w:rPr>
                <w:rFonts w:ascii="Arial Unicode MS" w:hAnsi="Arial Unicode MS" w:cs="Arial Unicode MS"/>
                <w:sz w:val="18"/>
              </w:rPr>
            </w:pPr>
            <w:r w:rsidRPr="00542432">
              <w:t>Name of the device</w:t>
            </w:r>
          </w:p>
        </w:tc>
      </w:tr>
      <w:tr w:rsidR="003559A3" w:rsidRPr="003D50EC" w14:paraId="293D2DA6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40EE7AB" w14:textId="77777777" w:rsidR="003559A3" w:rsidRDefault="003559A3" w:rsidP="00084D6C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7ADA7165" w14:textId="77777777" w:rsidR="003559A3" w:rsidRDefault="003559A3" w:rsidP="00084D6C">
            <w:pPr>
              <w:pStyle w:val="BodyText2"/>
            </w:pPr>
            <w:r>
              <w:t>Transaction ID assigned to the request.</w:t>
            </w:r>
          </w:p>
        </w:tc>
      </w:tr>
      <w:tr w:rsidR="003559A3" w:rsidRPr="003D50EC" w14:paraId="32DE16E2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B0CF9D2" w14:textId="77777777" w:rsidR="003559A3" w:rsidRPr="003D50EC" w:rsidRDefault="003559A3" w:rsidP="00084D6C">
            <w:pPr>
              <w:pStyle w:val="BodyText2"/>
            </w:pPr>
            <w:r>
              <w:t>Model Number</w:t>
            </w:r>
          </w:p>
        </w:tc>
        <w:tc>
          <w:tcPr>
            <w:tcW w:w="4979" w:type="dxa"/>
            <w:shd w:val="clear" w:color="auto" w:fill="auto"/>
          </w:tcPr>
          <w:p w14:paraId="2BD8AFD4" w14:textId="77777777" w:rsidR="003559A3" w:rsidRPr="003D50EC" w:rsidRDefault="003559A3" w:rsidP="00084D6C">
            <w:pPr>
              <w:pStyle w:val="ListBullet1"/>
              <w:numPr>
                <w:ilvl w:val="0"/>
                <w:numId w:val="0"/>
              </w:numPr>
              <w:rPr>
                <w:rFonts w:ascii="Arial Unicode MS" w:hAnsi="Arial Unicode MS"/>
                <w:sz w:val="18"/>
              </w:rPr>
            </w:pPr>
            <w:r w:rsidRPr="00E1489F">
              <w:t>Model number of the device.</w:t>
            </w:r>
          </w:p>
        </w:tc>
      </w:tr>
      <w:tr w:rsidR="003559A3" w:rsidRPr="003D50EC" w14:paraId="23A783E2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D209ECB" w14:textId="77777777" w:rsidR="003559A3" w:rsidRPr="003D50EC" w:rsidRDefault="003559A3" w:rsidP="00084D6C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t>Country</w:t>
            </w:r>
          </w:p>
        </w:tc>
        <w:tc>
          <w:tcPr>
            <w:tcW w:w="4979" w:type="dxa"/>
            <w:shd w:val="clear" w:color="auto" w:fill="auto"/>
          </w:tcPr>
          <w:p w14:paraId="3778782F" w14:textId="77777777" w:rsidR="003559A3" w:rsidRPr="003D50EC" w:rsidRDefault="003559A3" w:rsidP="00084D6C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>Country from where the device has been imported.</w:t>
            </w:r>
          </w:p>
        </w:tc>
      </w:tr>
      <w:tr w:rsidR="003559A3" w:rsidRPr="003D50EC" w14:paraId="01A09F2F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C7B42A6" w14:textId="77777777" w:rsidR="003559A3" w:rsidRDefault="003559A3" w:rsidP="00084D6C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4FB8DA6E" w14:textId="77777777" w:rsidR="003559A3" w:rsidRDefault="003559A3" w:rsidP="00084D6C">
            <w:pPr>
              <w:pStyle w:val="BodyText2"/>
            </w:pPr>
            <w:r>
              <w:t>Type allocation code of the device.</w:t>
            </w:r>
          </w:p>
        </w:tc>
      </w:tr>
      <w:tr w:rsidR="003559A3" w:rsidRPr="003D50EC" w14:paraId="60109E32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A076CCC" w14:textId="77777777" w:rsidR="003559A3" w:rsidRPr="007C2AB5" w:rsidRDefault="003559A3" w:rsidP="00084D6C">
            <w:pPr>
              <w:pStyle w:val="BodyText2"/>
            </w:pPr>
            <w:r w:rsidRPr="007C2AB5">
              <w:t>Status</w:t>
            </w:r>
          </w:p>
        </w:tc>
        <w:tc>
          <w:tcPr>
            <w:tcW w:w="4979" w:type="dxa"/>
            <w:shd w:val="clear" w:color="auto" w:fill="auto"/>
          </w:tcPr>
          <w:p w14:paraId="59E593B8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>New: This is the status assigned to the type approval request.</w:t>
            </w:r>
          </w:p>
          <w:p w14:paraId="5760D55E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>Processing: The request is processed internally.</w:t>
            </w:r>
          </w:p>
          <w:p w14:paraId="38E65F4D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>Rejected by System</w:t>
            </w:r>
            <w:r>
              <w:t>: The request is rejected by the system if there is an error in the type approval request.</w:t>
            </w:r>
          </w:p>
          <w:p w14:paraId="78E2D2E1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lastRenderedPageBreak/>
              <w:t>Approval Pending by CEIR Authority: After the processing is done, the type approval request sent for approval to the CEIR administrator.</w:t>
            </w:r>
          </w:p>
          <w:p w14:paraId="30C0EDA3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>Approved by CEIR Admin: The CEIR administrator approves the request.</w:t>
            </w:r>
          </w:p>
          <w:p w14:paraId="74694F44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>Rejected by CEIR Admin: The CEIR administrator rejects the request.</w:t>
            </w:r>
          </w:p>
          <w:p w14:paraId="0712E7BB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>Withdrawn by CEIR Admin: The CEIR administrator can withdraw the type approval request.</w:t>
            </w:r>
          </w:p>
          <w:p w14:paraId="7B50A681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 xml:space="preserve">Withdrawn by User: The </w:t>
            </w:r>
            <w:r>
              <w:t>TRC</w:t>
            </w:r>
            <w:r w:rsidRPr="007C2AB5">
              <w:t xml:space="preserve"> can withdraw the type approval request. </w:t>
            </w:r>
          </w:p>
        </w:tc>
      </w:tr>
      <w:tr w:rsidR="003559A3" w:rsidRPr="003D50EC" w14:paraId="2CEBE0D4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891BD67" w14:textId="77777777" w:rsidR="003559A3" w:rsidRDefault="003559A3" w:rsidP="00084D6C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4979" w:type="dxa"/>
            <w:shd w:val="clear" w:color="auto" w:fill="auto"/>
          </w:tcPr>
          <w:p w14:paraId="0A1BFF13" w14:textId="77777777" w:rsidR="003559A3" w:rsidRDefault="003559A3" w:rsidP="00084D6C">
            <w:pPr>
              <w:pStyle w:val="BodyText2"/>
            </w:pPr>
            <w:r>
              <w:t>This displays different actions that can be performed on the type approval request.</w:t>
            </w:r>
          </w:p>
          <w:p w14:paraId="6F1529AE" w14:textId="77777777" w:rsidR="003559A3" w:rsidRDefault="003559A3" w:rsidP="00084D6C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2D20AF41" wp14:editId="59F02834">
                  <wp:extent cx="167640" cy="167640"/>
                  <wp:effectExtent l="0" t="0" r="3810" b="3810"/>
                  <wp:docPr id="268" name="Picture 26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view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9995" cy="17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type approval request.</w:t>
            </w:r>
          </w:p>
          <w:p w14:paraId="19ECF7BE" w14:textId="77777777" w:rsidR="003559A3" w:rsidRDefault="003559A3" w:rsidP="00084D6C">
            <w:pPr>
              <w:pStyle w:val="BodyText2"/>
              <w:numPr>
                <w:ilvl w:val="0"/>
                <w:numId w:val="25"/>
              </w:numPr>
            </w:pPr>
            <w:r>
              <w:t xml:space="preserve">Edit </w:t>
            </w:r>
            <w:r>
              <w:rPr>
                <w:noProof/>
              </w:rPr>
              <w:drawing>
                <wp:inline distT="0" distB="0" distL="0" distR="0" wp14:anchorId="6D4339B1" wp14:editId="47091D3B">
                  <wp:extent cx="136800" cy="136800"/>
                  <wp:effectExtent l="0" t="0" r="0" b="0"/>
                  <wp:docPr id="60" name="Picture 60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change the type approval request.</w:t>
            </w:r>
          </w:p>
          <w:p w14:paraId="32E8ED7F" w14:textId="77777777" w:rsidR="003559A3" w:rsidRDefault="003559A3" w:rsidP="00084D6C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3B349DC" wp14:editId="50254633">
                  <wp:extent cx="185681" cy="185681"/>
                  <wp:effectExtent l="0" t="0" r="5080" b="508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delete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delete the type approval request.</w:t>
            </w:r>
          </w:p>
        </w:tc>
      </w:tr>
    </w:tbl>
    <w:p w14:paraId="701CE7A0" w14:textId="62A6F510" w:rsidR="003559A3" w:rsidRDefault="003559A3" w:rsidP="003559A3">
      <w:pPr>
        <w:pStyle w:val="BodyText2"/>
      </w:pPr>
    </w:p>
    <w:p w14:paraId="3A14418D" w14:textId="362396CA" w:rsidR="00D22D65" w:rsidRDefault="00D22D65" w:rsidP="003559A3">
      <w:pPr>
        <w:pStyle w:val="BodyText2"/>
      </w:pPr>
    </w:p>
    <w:p w14:paraId="0E5C91B0" w14:textId="3EE3967D" w:rsidR="00D22D65" w:rsidRDefault="00D22D65" w:rsidP="003559A3">
      <w:pPr>
        <w:pStyle w:val="BodyText2"/>
      </w:pPr>
    </w:p>
    <w:p w14:paraId="3C110A69" w14:textId="321FA400" w:rsidR="00D22D65" w:rsidRDefault="00D22D65" w:rsidP="003559A3">
      <w:pPr>
        <w:pStyle w:val="BodyText2"/>
      </w:pPr>
    </w:p>
    <w:p w14:paraId="02E36048" w14:textId="59AEBB1A" w:rsidR="00D22D65" w:rsidRDefault="00D22D65" w:rsidP="003559A3">
      <w:pPr>
        <w:pStyle w:val="BodyText2"/>
      </w:pPr>
    </w:p>
    <w:p w14:paraId="1F4CAEBC" w14:textId="00CA8C3F" w:rsidR="00D22D65" w:rsidRDefault="00D22D65" w:rsidP="003559A3">
      <w:pPr>
        <w:pStyle w:val="BodyText2"/>
      </w:pPr>
    </w:p>
    <w:p w14:paraId="75730382" w14:textId="2E9BBA05" w:rsidR="00D22D65" w:rsidRDefault="00D22D65" w:rsidP="003559A3">
      <w:pPr>
        <w:pStyle w:val="BodyText2"/>
      </w:pPr>
    </w:p>
    <w:p w14:paraId="273C0E49" w14:textId="77777777" w:rsidR="00D22D65" w:rsidRDefault="00D22D65" w:rsidP="003559A3">
      <w:pPr>
        <w:pStyle w:val="BodyText2"/>
      </w:pPr>
    </w:p>
    <w:p w14:paraId="1FEED153" w14:textId="77777777" w:rsidR="003559A3" w:rsidRDefault="003559A3" w:rsidP="003559A3">
      <w:pPr>
        <w:pStyle w:val="Heading2"/>
      </w:pPr>
      <w:bookmarkStart w:id="188" w:name="_Toc34858074"/>
      <w:r>
        <w:lastRenderedPageBreak/>
        <w:t>Edit Type Approved Devices</w:t>
      </w:r>
      <w:bookmarkEnd w:id="188"/>
    </w:p>
    <w:p w14:paraId="27E11BB8" w14:textId="77777777" w:rsidR="003559A3" w:rsidRDefault="003559A3" w:rsidP="003559A3">
      <w:pPr>
        <w:pStyle w:val="BodyText2"/>
      </w:pPr>
      <w:r>
        <w:t>TRC s can modify the type approval request details.</w:t>
      </w:r>
    </w:p>
    <w:p w14:paraId="01F12F06" w14:textId="77777777" w:rsidR="003559A3" w:rsidRPr="000A33ED" w:rsidRDefault="003559A3" w:rsidP="003559A3">
      <w:pPr>
        <w:pStyle w:val="BodyText2"/>
        <w:rPr>
          <w:u w:val="single"/>
        </w:rPr>
      </w:pPr>
      <w:r w:rsidRPr="000A33ED">
        <w:rPr>
          <w:u w:val="single"/>
        </w:rPr>
        <w:t xml:space="preserve">To </w:t>
      </w:r>
      <w:r>
        <w:rPr>
          <w:u w:val="single"/>
        </w:rPr>
        <w:t>modify type approval request</w:t>
      </w:r>
      <w:r w:rsidRPr="000A33ED">
        <w:rPr>
          <w:u w:val="single"/>
        </w:rPr>
        <w:t>:</w:t>
      </w:r>
    </w:p>
    <w:p w14:paraId="1CA5B01B" w14:textId="77777777" w:rsidR="003559A3" w:rsidRDefault="003559A3" w:rsidP="003559A3">
      <w:pPr>
        <w:pStyle w:val="BodyText2"/>
        <w:numPr>
          <w:ilvl w:val="0"/>
          <w:numId w:val="38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>
        <w:rPr>
          <w:b/>
          <w:bCs/>
          <w:noProof/>
        </w:rPr>
        <w:drawing>
          <wp:inline distT="0" distB="0" distL="0" distR="0" wp14:anchorId="41030518" wp14:editId="2BE73925">
            <wp:extent cx="120948" cy="120948"/>
            <wp:effectExtent l="0" t="0" r="0" b="0"/>
            <wp:docPr id="62" name="Picture 6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 </w:t>
      </w:r>
      <w:r w:rsidRPr="00166A7A">
        <w:t xml:space="preserve">against the </w:t>
      </w:r>
      <w:r>
        <w:t>e</w:t>
      </w:r>
      <w:r w:rsidRPr="00166A7A">
        <w:t>ntry</w:t>
      </w:r>
      <w:r>
        <w:t xml:space="preserve"> to be modified</w:t>
      </w:r>
      <w:r w:rsidRPr="00166A7A">
        <w:t>.</w:t>
      </w:r>
      <w:r>
        <w:t xml:space="preserve"> </w:t>
      </w:r>
    </w:p>
    <w:p w14:paraId="1B61B4C2" w14:textId="508B5E96" w:rsidR="003559A3" w:rsidRDefault="00D22D65" w:rsidP="00D22D65">
      <w:pPr>
        <w:pStyle w:val="BodyText2"/>
        <w:ind w:left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DB88340" wp14:editId="16E82382">
                <wp:simplePos x="0" y="0"/>
                <wp:positionH relativeFrom="column">
                  <wp:posOffset>89828</wp:posOffset>
                </wp:positionH>
                <wp:positionV relativeFrom="paragraph">
                  <wp:posOffset>-4738</wp:posOffset>
                </wp:positionV>
                <wp:extent cx="5278755" cy="2046849"/>
                <wp:effectExtent l="0" t="0" r="17145" b="10795"/>
                <wp:wrapNone/>
                <wp:docPr id="471" name="Rectangl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0468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71D330" id="Rectangle 471" o:spid="_x0000_s1026" style="position:absolute;margin-left:7.05pt;margin-top:-.35pt;width:415.65pt;height:161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" filled="f" strokecolor="black [3213]" strokeweight="1pt"/>
            </w:pict>
          </mc:Fallback>
        </mc:AlternateContent>
      </w:r>
      <w:r w:rsidR="003559A3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0880898" wp14:editId="7F239399">
                <wp:simplePos x="0" y="0"/>
                <wp:positionH relativeFrom="column">
                  <wp:posOffset>4851742</wp:posOffset>
                </wp:positionH>
                <wp:positionV relativeFrom="paragraph">
                  <wp:posOffset>740850</wp:posOffset>
                </wp:positionV>
                <wp:extent cx="154745" cy="1069144"/>
                <wp:effectExtent l="0" t="0" r="17145" b="1714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45" cy="106914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1096E" id="Rectangle 15" o:spid="_x0000_s1026" style="position:absolute;margin-left:382.05pt;margin-top:58.35pt;width:12.2pt;height:84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FAAA04E" wp14:editId="6752CE7B">
            <wp:extent cx="5278755" cy="2048690"/>
            <wp:effectExtent l="0" t="0" r="0" b="889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42C2" w14:textId="4C81268D" w:rsidR="003559A3" w:rsidRDefault="003559A3" w:rsidP="003559A3">
      <w:pPr>
        <w:pStyle w:val="FigureCaption"/>
      </w:pPr>
      <w:r>
        <w:t xml:space="preserve">                            </w:t>
      </w:r>
      <w:bookmarkStart w:id="189" w:name="_Toc34858391"/>
      <w:r>
        <w:t xml:space="preserve">Figure </w:t>
      </w:r>
      <w:r w:rsidR="00BA11EA">
        <w:t>21</w:t>
      </w:r>
      <w:r>
        <w:t>: Manage Type-Approved</w:t>
      </w:r>
      <w:bookmarkEnd w:id="189"/>
    </w:p>
    <w:p w14:paraId="7CD2ABA2" w14:textId="77777777" w:rsidR="004C5A78" w:rsidRDefault="004C5A78" w:rsidP="003559A3">
      <w:pPr>
        <w:pStyle w:val="BodyText2"/>
        <w:ind w:left="567"/>
      </w:pPr>
    </w:p>
    <w:p w14:paraId="1BEF5106" w14:textId="5C4C7934" w:rsidR="003559A3" w:rsidRDefault="003559A3" w:rsidP="004C5A78">
      <w:pPr>
        <w:pStyle w:val="BodyText2"/>
        <w:ind w:left="142"/>
      </w:pPr>
      <w:r>
        <w:t xml:space="preserve">The </w:t>
      </w:r>
      <w:r w:rsidRPr="002234A2">
        <w:rPr>
          <w:b/>
          <w:bCs/>
        </w:rPr>
        <w:t>Update Report Type-Approve Devices</w:t>
      </w:r>
      <w:r>
        <w:t xml:space="preserve"> page appears.</w:t>
      </w:r>
    </w:p>
    <w:p w14:paraId="47041E7C" w14:textId="77777777" w:rsidR="003559A3" w:rsidRDefault="003559A3" w:rsidP="00171532">
      <w:pPr>
        <w:pStyle w:val="BodyText2"/>
        <w:ind w:left="142"/>
        <w:jc w:val="center"/>
      </w:pPr>
      <w:r>
        <w:rPr>
          <w:noProof/>
        </w:rPr>
        <w:drawing>
          <wp:inline distT="0" distB="0" distL="0" distR="0" wp14:anchorId="42BE3065" wp14:editId="15537BBE">
            <wp:extent cx="5278755" cy="2881630"/>
            <wp:effectExtent l="19050" t="19050" r="17145" b="13970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reportypeapproveddevices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24395" w14:textId="4CF61436" w:rsidR="003559A3" w:rsidRDefault="003559A3" w:rsidP="003559A3">
      <w:pPr>
        <w:pStyle w:val="FigureCaption"/>
      </w:pPr>
      <w:r>
        <w:t xml:space="preserve">                                 </w:t>
      </w:r>
      <w:bookmarkStart w:id="190" w:name="_Toc34858392"/>
      <w:r>
        <w:t xml:space="preserve">Figure </w:t>
      </w:r>
      <w:r w:rsidR="00BA11EA">
        <w:t>22</w:t>
      </w:r>
      <w:r>
        <w:t xml:space="preserve">: </w:t>
      </w:r>
      <w:r w:rsidRPr="002234A2">
        <w:t>Update Report Type-Approve Devices</w:t>
      </w:r>
      <w:bookmarkEnd w:id="190"/>
      <w:r>
        <w:t xml:space="preserve"> </w:t>
      </w:r>
    </w:p>
    <w:p w14:paraId="4BB75803" w14:textId="77777777" w:rsidR="003559A3" w:rsidRDefault="003559A3" w:rsidP="003559A3">
      <w:pPr>
        <w:pStyle w:val="BodyText2"/>
        <w:numPr>
          <w:ilvl w:val="0"/>
          <w:numId w:val="38"/>
        </w:numPr>
      </w:pPr>
      <w:r>
        <w:t>Make the required changes.</w:t>
      </w:r>
    </w:p>
    <w:p w14:paraId="53B83D5C" w14:textId="77777777" w:rsidR="003559A3" w:rsidRDefault="003559A3" w:rsidP="003559A3">
      <w:pPr>
        <w:pStyle w:val="BodyText2"/>
        <w:numPr>
          <w:ilvl w:val="0"/>
          <w:numId w:val="38"/>
        </w:numPr>
      </w:pPr>
      <w:r>
        <w:t xml:space="preserve">Click </w:t>
      </w:r>
      <w:r w:rsidRPr="00054A1F">
        <w:rPr>
          <w:b/>
          <w:bCs/>
        </w:rPr>
        <w:t>UPDATE</w:t>
      </w:r>
      <w:r>
        <w:t>.</w:t>
      </w:r>
    </w:p>
    <w:p w14:paraId="2E309AC9" w14:textId="77777777" w:rsidR="003559A3" w:rsidRDefault="003559A3" w:rsidP="003559A3">
      <w:pPr>
        <w:pStyle w:val="Heading2"/>
      </w:pPr>
      <w:bookmarkStart w:id="191" w:name="_Toc34858075"/>
      <w:r>
        <w:lastRenderedPageBreak/>
        <w:t>Filter Type Approval Requests</w:t>
      </w:r>
      <w:bookmarkEnd w:id="191"/>
    </w:p>
    <w:p w14:paraId="19AEDFC6" w14:textId="77777777" w:rsidR="003559A3" w:rsidRDefault="003559A3" w:rsidP="003559A3">
      <w:pPr>
        <w:pStyle w:val="BodyText2"/>
      </w:pPr>
      <w:r>
        <w:t>TRC can view specific type approval requests after defining specific values in the listed fields. For example, the TRC can view a device of a given TAC or a record if its transaction ID is known.</w:t>
      </w:r>
    </w:p>
    <w:p w14:paraId="31EDAAF6" w14:textId="28FF7458" w:rsidR="003559A3" w:rsidRDefault="0085512D" w:rsidP="003559A3">
      <w:pPr>
        <w:pStyle w:val="BodyText2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B1F1202" wp14:editId="3DB162B3">
                <wp:simplePos x="0" y="0"/>
                <wp:positionH relativeFrom="column">
                  <wp:posOffset>-8646</wp:posOffset>
                </wp:positionH>
                <wp:positionV relativeFrom="paragraph">
                  <wp:posOffset>285701</wp:posOffset>
                </wp:positionV>
                <wp:extent cx="5285789" cy="2055446"/>
                <wp:effectExtent l="0" t="0" r="10160" b="21590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789" cy="20554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A490C" id="Rectangle 473" o:spid="_x0000_s1026" style="position:absolute;margin-left:-.7pt;margin-top:22.5pt;width:416.2pt;height:161.8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" filled="f" strokecolor="black [3213]" strokeweight="1pt"/>
            </w:pict>
          </mc:Fallback>
        </mc:AlternateContent>
      </w:r>
      <w:r w:rsidR="003559A3">
        <w:rPr>
          <w:u w:val="single"/>
        </w:rPr>
        <w:t>To view specific type approval requests</w:t>
      </w:r>
      <w:r w:rsidR="003559A3" w:rsidRPr="009251E2">
        <w:rPr>
          <w:u w:val="single"/>
        </w:rPr>
        <w:t>:</w:t>
      </w:r>
    </w:p>
    <w:p w14:paraId="05C4668E" w14:textId="4C7953DE" w:rsidR="003559A3" w:rsidRDefault="0085512D" w:rsidP="003559A3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BEF4D3" wp14:editId="6FB0BB05">
                <wp:simplePos x="0" y="0"/>
                <wp:positionH relativeFrom="column">
                  <wp:posOffset>4274967</wp:posOffset>
                </wp:positionH>
                <wp:positionV relativeFrom="paragraph">
                  <wp:posOffset>194408</wp:posOffset>
                </wp:positionV>
                <wp:extent cx="393895" cy="267286"/>
                <wp:effectExtent l="0" t="0" r="25400" b="1905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5" cy="26728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2DF0E" id="Rectangle 141" o:spid="_x0000_s1026" style="position:absolute;margin-left:336.6pt;margin-top:15.3pt;width:31pt;height:21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F34336B" wp14:editId="5E86E20A">
                <wp:simplePos x="0" y="0"/>
                <wp:positionH relativeFrom="column">
                  <wp:posOffset>86018</wp:posOffset>
                </wp:positionH>
                <wp:positionV relativeFrom="paragraph">
                  <wp:posOffset>194456</wp:posOffset>
                </wp:positionV>
                <wp:extent cx="4181475" cy="257810"/>
                <wp:effectExtent l="0" t="0" r="28575" b="2794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1475" cy="2578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8F90B" id="Rectangle 155" o:spid="_x0000_s1026" style="position:absolute;margin-left:6.75pt;margin-top:15.3pt;width:329.25pt;height:20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759025B" wp14:editId="4FF518B4">
            <wp:extent cx="5278755" cy="2048690"/>
            <wp:effectExtent l="0" t="0" r="0" b="889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F820" w14:textId="71803494" w:rsidR="003559A3" w:rsidRPr="009251E2" w:rsidRDefault="003559A3" w:rsidP="003559A3">
      <w:pPr>
        <w:pStyle w:val="FigureCaption"/>
        <w:rPr>
          <w:u w:val="single"/>
        </w:rPr>
      </w:pPr>
      <w:r>
        <w:t xml:space="preserve">                 </w:t>
      </w:r>
      <w:bookmarkStart w:id="192" w:name="_Toc34858393"/>
      <w:r w:rsidRPr="006659F6">
        <w:t xml:space="preserve">Figure </w:t>
      </w:r>
      <w:r w:rsidR="00BA11EA">
        <w:t>23</w:t>
      </w:r>
      <w:r w:rsidRPr="006659F6">
        <w:t xml:space="preserve">: </w:t>
      </w:r>
      <w:r>
        <w:t xml:space="preserve">Filter </w:t>
      </w:r>
      <w:r w:rsidRPr="006659F6">
        <w:t>Type</w:t>
      </w:r>
      <w:r>
        <w:t xml:space="preserve"> </w:t>
      </w:r>
      <w:r w:rsidRPr="006659F6">
        <w:t>Approv</w:t>
      </w:r>
      <w:r>
        <w:t>al Requests</w:t>
      </w:r>
      <w:bookmarkEnd w:id="192"/>
    </w:p>
    <w:p w14:paraId="1FA1D9B7" w14:textId="77777777" w:rsidR="003559A3" w:rsidRDefault="003559A3" w:rsidP="003559A3">
      <w:pPr>
        <w:pStyle w:val="BodyText2"/>
        <w:numPr>
          <w:ilvl w:val="0"/>
          <w:numId w:val="32"/>
        </w:numPr>
      </w:pPr>
      <w:r>
        <w:t>Enter the required value in one or more of the listed fields:</w:t>
      </w:r>
    </w:p>
    <w:p w14:paraId="1F29FF26" w14:textId="77777777" w:rsidR="003559A3" w:rsidRPr="001267E7" w:rsidRDefault="003559A3" w:rsidP="003559A3">
      <w:pPr>
        <w:pStyle w:val="BodyText2"/>
        <w:numPr>
          <w:ilvl w:val="0"/>
          <w:numId w:val="23"/>
        </w:numPr>
      </w:pPr>
      <w:r>
        <w:rPr>
          <w:b/>
          <w:bCs/>
        </w:rPr>
        <w:t>Start Date and End Date</w:t>
      </w:r>
      <w:r w:rsidRPr="00054A1F">
        <w:t xml:space="preserve">: This refers to the period of </w:t>
      </w:r>
      <w:r>
        <w:t>adding type requests in the system</w:t>
      </w:r>
      <w:r w:rsidRPr="001267E7">
        <w:t xml:space="preserve">. </w:t>
      </w:r>
    </w:p>
    <w:p w14:paraId="292E1B17" w14:textId="77777777" w:rsidR="003559A3" w:rsidRPr="001267E7" w:rsidRDefault="003559A3" w:rsidP="003559A3">
      <w:pPr>
        <w:pStyle w:val="BodyText2"/>
        <w:numPr>
          <w:ilvl w:val="0"/>
          <w:numId w:val="23"/>
        </w:numPr>
      </w:pPr>
      <w:r w:rsidRPr="001267E7">
        <w:rPr>
          <w:b/>
          <w:bCs/>
        </w:rPr>
        <w:t>Transaction ID</w:t>
      </w:r>
      <w:r w:rsidRPr="001267E7">
        <w:t xml:space="preserve">: Each </w:t>
      </w:r>
      <w:r>
        <w:t>type approval request is assigned a unique transaction ID</w:t>
      </w:r>
      <w:r w:rsidRPr="001267E7">
        <w:t>.</w:t>
      </w:r>
      <w:r>
        <w:t xml:space="preserve"> </w:t>
      </w:r>
    </w:p>
    <w:p w14:paraId="68D2035D" w14:textId="77777777" w:rsidR="003559A3" w:rsidRDefault="003559A3" w:rsidP="003559A3">
      <w:pPr>
        <w:pStyle w:val="BodyText2"/>
        <w:numPr>
          <w:ilvl w:val="0"/>
          <w:numId w:val="23"/>
        </w:numPr>
      </w:pPr>
      <w:r>
        <w:rPr>
          <w:b/>
          <w:bCs/>
        </w:rPr>
        <w:t>TAC</w:t>
      </w:r>
      <w:r>
        <w:t>: This is the TAC assigned to the device.</w:t>
      </w:r>
    </w:p>
    <w:p w14:paraId="5BD807F6" w14:textId="77777777" w:rsidR="003559A3" w:rsidRDefault="003559A3" w:rsidP="003559A3">
      <w:pPr>
        <w:pStyle w:val="BodyText2"/>
        <w:numPr>
          <w:ilvl w:val="0"/>
          <w:numId w:val="23"/>
        </w:numPr>
      </w:pPr>
      <w:r>
        <w:rPr>
          <w:b/>
          <w:bCs/>
        </w:rPr>
        <w:t>Status</w:t>
      </w:r>
      <w:r w:rsidRPr="001B4EF8">
        <w:t>:</w:t>
      </w:r>
      <w:r>
        <w:t xml:space="preserve"> Status of the type approval request.</w:t>
      </w:r>
    </w:p>
    <w:p w14:paraId="09B647E8" w14:textId="77777777" w:rsidR="003559A3" w:rsidRDefault="003559A3" w:rsidP="003559A3">
      <w:pPr>
        <w:pStyle w:val="BodyText2"/>
        <w:numPr>
          <w:ilvl w:val="0"/>
          <w:numId w:val="32"/>
        </w:numPr>
      </w:pPr>
      <w:r>
        <w:t xml:space="preserve">Click </w:t>
      </w:r>
      <w:r w:rsidRPr="00054A1F">
        <w:rPr>
          <w:b/>
          <w:bCs/>
        </w:rPr>
        <w:t>FILTER</w:t>
      </w:r>
      <w:r>
        <w:t>.</w:t>
      </w:r>
    </w:p>
    <w:p w14:paraId="72CCBE0B" w14:textId="3867C58F" w:rsidR="003559A3" w:rsidRDefault="008A36B7" w:rsidP="0016159B">
      <w:pPr>
        <w:pStyle w:val="BodyText2"/>
        <w:ind w:lef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6BF89DA" wp14:editId="114EE2F6">
                <wp:simplePos x="0" y="0"/>
                <wp:positionH relativeFrom="margin">
                  <wp:posOffset>315644</wp:posOffset>
                </wp:positionH>
                <wp:positionV relativeFrom="paragraph">
                  <wp:posOffset>214630</wp:posOffset>
                </wp:positionV>
                <wp:extent cx="4823460" cy="1864946"/>
                <wp:effectExtent l="0" t="0" r="15240" b="21590"/>
                <wp:wrapNone/>
                <wp:docPr id="475" name="Rectangl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3460" cy="18649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4E20D" id="Rectangle 475" o:spid="_x0000_s1026" style="position:absolute;margin-left:24.85pt;margin-top:16.9pt;width:379.8pt;height:146.8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" filled="f" strokecolor="black [3213]" strokeweight="1pt">
                <w10:wrap anchorx="margin"/>
              </v:rect>
            </w:pict>
          </mc:Fallback>
        </mc:AlternateContent>
      </w:r>
      <w:r w:rsidR="003559A3">
        <w:t>The type approval requests that match the specified values are shown in the dashboard.</w:t>
      </w:r>
      <w:r>
        <w:rPr>
          <w:noProof/>
        </w:rPr>
        <w:drawing>
          <wp:inline distT="0" distB="0" distL="0" distR="0" wp14:anchorId="4C8E852E" wp14:editId="7C7238D7">
            <wp:extent cx="4823807" cy="1872124"/>
            <wp:effectExtent l="0" t="0" r="0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8272" cy="188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9A3" w:rsidRPr="0016159B">
        <w:rPr>
          <w:rFonts w:ascii="Arial Bold" w:eastAsia="Times New Roman" w:hAnsi="Arial Bold" w:cs="Arial"/>
          <w:b/>
          <w:bCs/>
          <w:sz w:val="18"/>
          <w:szCs w:val="20"/>
        </w:rPr>
        <w:t xml:space="preserve">Figure </w:t>
      </w:r>
      <w:r w:rsidR="00BA11EA">
        <w:rPr>
          <w:rFonts w:ascii="Arial Bold" w:eastAsia="Times New Roman" w:hAnsi="Arial Bold" w:cs="Arial"/>
          <w:b/>
          <w:bCs/>
          <w:sz w:val="18"/>
          <w:szCs w:val="20"/>
        </w:rPr>
        <w:t>24</w:t>
      </w:r>
      <w:r w:rsidR="003559A3" w:rsidRPr="0016159B">
        <w:rPr>
          <w:rFonts w:ascii="Arial Bold" w:eastAsia="Times New Roman" w:hAnsi="Arial Bold" w:cs="Arial"/>
          <w:b/>
          <w:bCs/>
          <w:sz w:val="18"/>
          <w:szCs w:val="20"/>
        </w:rPr>
        <w:t>: Filtered Type Approval Requests</w:t>
      </w:r>
    </w:p>
    <w:p w14:paraId="2718090A" w14:textId="77777777" w:rsidR="003559A3" w:rsidRDefault="003559A3" w:rsidP="003559A3">
      <w:pPr>
        <w:pStyle w:val="Heading2"/>
      </w:pPr>
      <w:bookmarkStart w:id="193" w:name="_Toc34858076"/>
      <w:r>
        <w:lastRenderedPageBreak/>
        <w:t>Export Type Approved Devices</w:t>
      </w:r>
      <w:bookmarkEnd w:id="193"/>
    </w:p>
    <w:p w14:paraId="601F7B07" w14:textId="77777777" w:rsidR="003559A3" w:rsidRDefault="003559A3" w:rsidP="003559A3">
      <w:pPr>
        <w:pStyle w:val="BodyText2"/>
      </w:pPr>
      <w:r>
        <w:t xml:space="preserve">All the uploaded type approval requests can be downloaded in a </w:t>
      </w:r>
      <w:r w:rsidRPr="00865F6C">
        <w:rPr>
          <w:b/>
          <w:bCs/>
        </w:rPr>
        <w:t>.csv</w:t>
      </w:r>
      <w:r>
        <w:t xml:space="preserve"> file. This is done using an export utility.</w:t>
      </w:r>
    </w:p>
    <w:p w14:paraId="32BFB6CD" w14:textId="77777777" w:rsidR="003559A3" w:rsidRPr="00F132A8" w:rsidRDefault="003559A3" w:rsidP="003559A3">
      <w:pPr>
        <w:pStyle w:val="BodyText2"/>
        <w:rPr>
          <w:u w:val="single"/>
        </w:rPr>
      </w:pPr>
      <w:r w:rsidRPr="00F132A8">
        <w:rPr>
          <w:u w:val="single"/>
        </w:rPr>
        <w:t xml:space="preserve">To export the </w:t>
      </w:r>
      <w:r>
        <w:rPr>
          <w:u w:val="single"/>
        </w:rPr>
        <w:t>type approval requests</w:t>
      </w:r>
      <w:r w:rsidRPr="00F132A8">
        <w:rPr>
          <w:u w:val="single"/>
        </w:rPr>
        <w:t>:</w:t>
      </w:r>
    </w:p>
    <w:p w14:paraId="7FD4A897" w14:textId="0E63A891" w:rsidR="003559A3" w:rsidRDefault="00A54580" w:rsidP="003559A3">
      <w:pPr>
        <w:pStyle w:val="BodyText2"/>
        <w:numPr>
          <w:ilvl w:val="0"/>
          <w:numId w:val="5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0468537" wp14:editId="7FFCAD25">
                <wp:simplePos x="0" y="0"/>
                <wp:positionH relativeFrom="column">
                  <wp:posOffset>223471</wp:posOffset>
                </wp:positionH>
                <wp:positionV relativeFrom="paragraph">
                  <wp:posOffset>286873</wp:posOffset>
                </wp:positionV>
                <wp:extent cx="5268351" cy="2055544"/>
                <wp:effectExtent l="0" t="0" r="27940" b="20955"/>
                <wp:wrapNone/>
                <wp:docPr id="477" name="Rectangl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351" cy="20555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E49E5F" id="Rectangle 477" o:spid="_x0000_s1026" style="position:absolute;margin-left:17.6pt;margin-top:22.6pt;width:414.85pt;height:161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" filled="f" strokecolor="black [3213]" strokeweight="1pt"/>
            </w:pict>
          </mc:Fallback>
        </mc:AlternateContent>
      </w:r>
      <w:r w:rsidR="003559A3">
        <w:t xml:space="preserve">Click </w:t>
      </w:r>
      <w:r w:rsidR="003559A3" w:rsidRPr="00054A1F">
        <w:rPr>
          <w:b/>
          <w:bCs/>
        </w:rPr>
        <w:t>Export</w:t>
      </w:r>
      <w:r w:rsidR="003559A3">
        <w:t xml:space="preserve"> (seen on the top right corner of the </w:t>
      </w:r>
      <w:r w:rsidR="003559A3">
        <w:rPr>
          <w:b/>
          <w:bCs/>
        </w:rPr>
        <w:t xml:space="preserve">Manage Type-Approved </w:t>
      </w:r>
      <w:r w:rsidR="003559A3">
        <w:t xml:space="preserve">page). </w:t>
      </w:r>
    </w:p>
    <w:p w14:paraId="1C54AC0F" w14:textId="25013071" w:rsidR="003559A3" w:rsidRDefault="003559A3" w:rsidP="003559A3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ABA87CA" wp14:editId="31C44085">
                <wp:simplePos x="0" y="0"/>
                <wp:positionH relativeFrom="column">
                  <wp:posOffset>5013179</wp:posOffset>
                </wp:positionH>
                <wp:positionV relativeFrom="paragraph">
                  <wp:posOffset>236806</wp:posOffset>
                </wp:positionV>
                <wp:extent cx="430306" cy="193638"/>
                <wp:effectExtent l="0" t="0" r="27305" b="16510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F780D" id="Rectangle 271" o:spid="_x0000_s1026" style="position:absolute;margin-left:394.75pt;margin-top:18.65pt;width:33.9pt;height:15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" filled="f" strokecolor="#ffc000 [3207]" strokeweight="2pt"/>
            </w:pict>
          </mc:Fallback>
        </mc:AlternateContent>
      </w:r>
      <w:r w:rsidR="00A54580">
        <w:rPr>
          <w:noProof/>
        </w:rPr>
        <w:drawing>
          <wp:inline distT="0" distB="0" distL="0" distR="0" wp14:anchorId="39AC1467" wp14:editId="3CCC9FE5">
            <wp:extent cx="5278755" cy="2048690"/>
            <wp:effectExtent l="0" t="0" r="0" b="889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7105" w14:textId="6B870C69" w:rsidR="003559A3" w:rsidRDefault="003559A3" w:rsidP="003559A3">
      <w:pPr>
        <w:pStyle w:val="FigureCaption"/>
      </w:pPr>
      <w:bookmarkStart w:id="194" w:name="_Toc34858394"/>
      <w:r w:rsidRPr="006659F6">
        <w:t xml:space="preserve">Figure </w:t>
      </w:r>
      <w:r w:rsidR="00BA11EA">
        <w:t>2</w:t>
      </w:r>
      <w:r>
        <w:t>5</w:t>
      </w:r>
      <w:r w:rsidRPr="006659F6">
        <w:t xml:space="preserve">: </w:t>
      </w:r>
      <w:r>
        <w:t xml:space="preserve">Export </w:t>
      </w:r>
      <w:r w:rsidRPr="006659F6">
        <w:t>Type</w:t>
      </w:r>
      <w:r>
        <w:t xml:space="preserve"> </w:t>
      </w:r>
      <w:r w:rsidRPr="006659F6">
        <w:t>Approv</w:t>
      </w:r>
      <w:r>
        <w:t>al Requests</w:t>
      </w:r>
      <w:bookmarkEnd w:id="194"/>
    </w:p>
    <w:p w14:paraId="3D51C826" w14:textId="77777777" w:rsidR="003559A3" w:rsidRDefault="003559A3" w:rsidP="003559A3">
      <w:pPr>
        <w:pStyle w:val="BodyText2"/>
      </w:pPr>
      <w:r>
        <w:t xml:space="preserve">The following page appears. </w:t>
      </w:r>
    </w:p>
    <w:p w14:paraId="0578330C" w14:textId="77777777" w:rsidR="003559A3" w:rsidRDefault="003559A3" w:rsidP="003559A3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662CE2FD" wp14:editId="630CF546">
            <wp:extent cx="2903689" cy="2155871"/>
            <wp:effectExtent l="19050" t="19050" r="11430" b="15875"/>
            <wp:docPr id="157" name="Picture 1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Export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7710" cy="2166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B13A5" w14:textId="793DC821" w:rsidR="003559A3" w:rsidRDefault="003559A3" w:rsidP="003559A3">
      <w:pPr>
        <w:pStyle w:val="FigureCaption"/>
        <w:jc w:val="left"/>
      </w:pPr>
      <w:r>
        <w:t xml:space="preserve">                                                  </w:t>
      </w:r>
      <w:bookmarkStart w:id="195" w:name="_Toc34858395"/>
      <w:r>
        <w:t xml:space="preserve">Figure </w:t>
      </w:r>
      <w:r w:rsidR="00BA11EA">
        <w:t>26</w:t>
      </w:r>
      <w:r>
        <w:t>: Open or Save Exported File</w:t>
      </w:r>
      <w:bookmarkEnd w:id="195"/>
      <w:r>
        <w:t xml:space="preserve"> </w:t>
      </w:r>
    </w:p>
    <w:p w14:paraId="2E3D9B4D" w14:textId="77777777" w:rsidR="003559A3" w:rsidRDefault="003559A3" w:rsidP="003559A3">
      <w:pPr>
        <w:pStyle w:val="BodyText2"/>
        <w:numPr>
          <w:ilvl w:val="0"/>
          <w:numId w:val="55"/>
        </w:numPr>
      </w:pPr>
      <w:r>
        <w:t xml:space="preserve">Click </w:t>
      </w:r>
      <w:r w:rsidRPr="006C5568">
        <w:rPr>
          <w:b/>
          <w:bCs/>
          <w:u w:val="single"/>
        </w:rPr>
        <w:t>O</w:t>
      </w:r>
      <w:r w:rsidRPr="006C5568">
        <w:rPr>
          <w:b/>
          <w:bCs/>
        </w:rPr>
        <w:t>pen with</w:t>
      </w:r>
      <w:r>
        <w:t xml:space="preserve"> to view the file. The file opens as an Excel file.</w:t>
      </w:r>
    </w:p>
    <w:p w14:paraId="0C7BA447" w14:textId="77777777" w:rsidR="003559A3" w:rsidRDefault="003559A3" w:rsidP="003559A3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032A77D1" wp14:editId="0F434A4C">
            <wp:extent cx="5278755" cy="548005"/>
            <wp:effectExtent l="19050" t="19050" r="17145" b="23495"/>
            <wp:docPr id="54" name="Picture 5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ACexportedfil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48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5A0052" w14:textId="51C8BF97" w:rsidR="003559A3" w:rsidRDefault="003559A3" w:rsidP="003559A3">
      <w:pPr>
        <w:pStyle w:val="FigureCaption"/>
      </w:pPr>
      <w:r w:rsidRPr="00E34D32">
        <w:t xml:space="preserve">                 </w:t>
      </w:r>
      <w:bookmarkStart w:id="196" w:name="_Toc34858396"/>
      <w:r w:rsidRPr="00E34D32">
        <w:t xml:space="preserve">Figure </w:t>
      </w:r>
      <w:r w:rsidR="00BA11EA">
        <w:t>27</w:t>
      </w:r>
      <w:r w:rsidRPr="00E34D32">
        <w:t>: Exported Type Approval Requests</w:t>
      </w:r>
      <w:bookmarkEnd w:id="196"/>
    </w:p>
    <w:p w14:paraId="39E0C6A1" w14:textId="1200BD1E" w:rsidR="00976ADF" w:rsidRDefault="003559A3" w:rsidP="003559A3">
      <w:pPr>
        <w:pStyle w:val="BodyText2"/>
      </w:pPr>
      <w:r>
        <w:lastRenderedPageBreak/>
        <w:t xml:space="preserve">Users can export filtered data as well. To do this, filter the type approval requests and then export the filtered data. Refer to </w:t>
      </w:r>
      <w:r w:rsidRPr="00865F6C">
        <w:rPr>
          <w:i/>
          <w:iCs/>
        </w:rPr>
        <w:t xml:space="preserve">Filter </w:t>
      </w:r>
      <w:r>
        <w:rPr>
          <w:i/>
          <w:iCs/>
        </w:rPr>
        <w:t>Type Approval Requests</w:t>
      </w:r>
      <w:r>
        <w:t xml:space="preserve"> for information and then export the filtered data</w:t>
      </w:r>
    </w:p>
    <w:p w14:paraId="7F30E52D" w14:textId="4C4519EF" w:rsidR="008C008C" w:rsidRDefault="003559A3" w:rsidP="000B0CE4">
      <w:pPr>
        <w:pStyle w:val="Heading2"/>
      </w:pPr>
      <w:bookmarkStart w:id="197" w:name="_Toc34858077"/>
      <w:r>
        <w:t>G</w:t>
      </w:r>
      <w:r w:rsidR="000B0CE4">
        <w:t>rievance Management</w:t>
      </w:r>
      <w:bookmarkEnd w:id="197"/>
    </w:p>
    <w:p w14:paraId="11D4F59F" w14:textId="20CD2583" w:rsidR="00CC4FBE" w:rsidRDefault="00560655" w:rsidP="000B0CE4">
      <w:pPr>
        <w:pStyle w:val="BodyText2"/>
      </w:pPr>
      <w:r>
        <w:t>TRC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the registration feature is not working or there </w:t>
      </w:r>
      <w:r w:rsidR="00C54724">
        <w:t>could be</w:t>
      </w:r>
      <w:r w:rsidR="000B0CE4">
        <w:t xml:space="preserve"> a problem in </w:t>
      </w:r>
      <w:r>
        <w:t>reporting the type approval</w:t>
      </w:r>
      <w:r w:rsidR="000B0CE4">
        <w:t xml:space="preserve"> </w:t>
      </w:r>
      <w:r>
        <w:t>request</w:t>
      </w:r>
      <w:r w:rsidR="000B0CE4">
        <w:t xml:space="preserve">. </w:t>
      </w:r>
    </w:p>
    <w:p w14:paraId="31DF9B6C" w14:textId="116FC284" w:rsidR="000B0CE4" w:rsidRDefault="00687E23" w:rsidP="000B0CE4">
      <w:pPr>
        <w:pStyle w:val="BodyText2"/>
      </w:pPr>
      <w:r>
        <w:t xml:space="preserve">When </w:t>
      </w:r>
      <w:r w:rsidR="00560655">
        <w:t xml:space="preserve">a </w:t>
      </w:r>
      <w:r w:rsidR="009A50CC">
        <w:t xml:space="preserve">TRC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6A5A3CB9" w14:textId="77777777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administrator.</w:t>
      </w:r>
      <w:r w:rsidR="00687E23">
        <w:t xml:space="preserve"> The notification appears on the CEIR administrator portal. A mail is also sent to the registered mail of the CEIR administrator.</w:t>
      </w:r>
    </w:p>
    <w:p w14:paraId="22D871C8" w14:textId="0785F129" w:rsidR="00CF6643" w:rsidRDefault="00CF6643" w:rsidP="00DC39E0">
      <w:pPr>
        <w:pStyle w:val="BodyText2"/>
        <w:numPr>
          <w:ilvl w:val="0"/>
          <w:numId w:val="41"/>
        </w:numPr>
      </w:pPr>
      <w:r>
        <w:t>The CEIR administrator 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9A50CC">
        <w:t xml:space="preserve">TRC </w:t>
      </w:r>
      <w:r w:rsidR="007379C0">
        <w:t>portal</w:t>
      </w:r>
      <w:r w:rsidR="00591A26">
        <w:t>,</w:t>
      </w:r>
      <w:r w:rsidR="007379C0">
        <w:t xml:space="preserve"> and the </w:t>
      </w:r>
      <w:r w:rsidR="009A50CC">
        <w:t xml:space="preserve">TRC </w:t>
      </w:r>
      <w:r w:rsidR="00591A26">
        <w:t xml:space="preserve">’s </w:t>
      </w:r>
      <w:r w:rsidR="007379C0">
        <w:t>registered mail ID</w:t>
      </w:r>
      <w:r>
        <w:t>.</w:t>
      </w:r>
      <w:r w:rsidR="00591A26">
        <w:t xml:space="preserve"> </w:t>
      </w:r>
    </w:p>
    <w:p w14:paraId="6491C0B3" w14:textId="77777777"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>The administrator closes the grievance.</w:t>
      </w:r>
    </w:p>
    <w:p w14:paraId="469A71F6" w14:textId="38817601" w:rsidR="00CF6643" w:rsidRPr="00CF6643" w:rsidRDefault="00C54724" w:rsidP="00CF6643">
      <w:pPr>
        <w:pStyle w:val="BodyText2"/>
      </w:pPr>
      <w:r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9A50CC">
        <w:t xml:space="preserve">TRC </w:t>
      </w:r>
      <w:r w:rsidR="00CF6643" w:rsidRPr="00CF6643">
        <w:t>for a specified period</w:t>
      </w:r>
      <w:r w:rsidR="00BC73C2">
        <w:t>.</w:t>
      </w:r>
    </w:p>
    <w:p w14:paraId="2E12C987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21CA0DBF" w14:textId="75A7853E" w:rsidR="006C5568" w:rsidRDefault="008C1363" w:rsidP="00DC39E0">
      <w:pPr>
        <w:pStyle w:val="BodyText2"/>
        <w:numPr>
          <w:ilvl w:val="0"/>
          <w:numId w:val="44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6AF871F" wp14:editId="19D7F2F0">
                <wp:simplePos x="0" y="0"/>
                <wp:positionH relativeFrom="column">
                  <wp:posOffset>230505</wp:posOffset>
                </wp:positionH>
                <wp:positionV relativeFrom="paragraph">
                  <wp:posOffset>294787</wp:posOffset>
                </wp:positionV>
                <wp:extent cx="5268351" cy="2386330"/>
                <wp:effectExtent l="0" t="0" r="27940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351" cy="2386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4335BE" id="Rectangle 46" o:spid="_x0000_s1026" style="position:absolute;margin-left:18.15pt;margin-top:23.2pt;width:414.85pt;height:187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" filled="f" strokecolor="black [3213]" strokeweight="1pt"/>
            </w:pict>
          </mc:Fallback>
        </mc:AlternateContent>
      </w:r>
      <w:r w:rsidR="00457F9E">
        <w:t xml:space="preserve">Select </w:t>
      </w:r>
      <w:r w:rsidR="00457F9E" w:rsidRPr="006C5568">
        <w:rPr>
          <w:b/>
          <w:bCs/>
        </w:rPr>
        <w:t>Grievance Management</w:t>
      </w:r>
      <w:r w:rsidR="00457F9E">
        <w:t xml:space="preserve"> in the left panel.</w:t>
      </w:r>
      <w:r w:rsidR="006C5568">
        <w:t xml:space="preserve"> </w:t>
      </w:r>
    </w:p>
    <w:p w14:paraId="5F7E19B9" w14:textId="3F585C7F" w:rsidR="006C5568" w:rsidRDefault="00941A7E" w:rsidP="000F2A8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EA4B9DE" wp14:editId="4762FFA3">
                <wp:simplePos x="0" y="0"/>
                <wp:positionH relativeFrom="column">
                  <wp:posOffset>265674</wp:posOffset>
                </wp:positionH>
                <wp:positionV relativeFrom="paragraph">
                  <wp:posOffset>477812</wp:posOffset>
                </wp:positionV>
                <wp:extent cx="689317" cy="126121"/>
                <wp:effectExtent l="0" t="0" r="15875" b="2667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317" cy="12612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3FBA1" id="Rectangle 259" o:spid="_x0000_s1026" style="position:absolute;margin-left:20.9pt;margin-top:37.6pt;width:54.3pt;height:9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" filled="f" strokecolor="#ffc000 [3207]" strokeweight="2pt"/>
            </w:pict>
          </mc:Fallback>
        </mc:AlternateContent>
      </w:r>
      <w:r w:rsidR="008C1363" w:rsidRPr="008C1363">
        <w:rPr>
          <w:noProof/>
        </w:rPr>
        <w:drawing>
          <wp:inline distT="0" distB="0" distL="0" distR="0" wp14:anchorId="3BE141B0" wp14:editId="73707593">
            <wp:extent cx="5278755" cy="2386330"/>
            <wp:effectExtent l="0" t="0" r="0" b="0"/>
            <wp:docPr id="4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3586922-B11C-4CDE-B241-68ECDC6C45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3586922-B11C-4CDE-B241-68ECDC6C45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B709" w14:textId="622BA5CF" w:rsidR="00045C43" w:rsidRDefault="00045C43" w:rsidP="007E53B8">
      <w:pPr>
        <w:pStyle w:val="FigureCaption"/>
      </w:pPr>
      <w:bookmarkStart w:id="198" w:name="_Toc34858397"/>
      <w:r>
        <w:t xml:space="preserve">Figure </w:t>
      </w:r>
      <w:r w:rsidR="00BA11EA">
        <w:t>28</w:t>
      </w:r>
      <w:r>
        <w:t xml:space="preserve">: </w:t>
      </w:r>
      <w:r w:rsidR="006659F6">
        <w:t>Home Page</w:t>
      </w:r>
      <w:bookmarkEnd w:id="198"/>
    </w:p>
    <w:p w14:paraId="62CF2CBD" w14:textId="77777777" w:rsidR="008C1363" w:rsidRDefault="008C1363" w:rsidP="008C1363">
      <w:pPr>
        <w:pStyle w:val="BodyText2"/>
        <w:ind w:left="360"/>
      </w:pPr>
    </w:p>
    <w:p w14:paraId="3A538C2B" w14:textId="3D3985CF" w:rsidR="00457F9E" w:rsidRDefault="003A2390" w:rsidP="003A2390">
      <w:pPr>
        <w:pStyle w:val="BodyText2"/>
        <w:numPr>
          <w:ilvl w:val="0"/>
          <w:numId w:val="44"/>
        </w:numPr>
        <w:ind w:left="360"/>
      </w:pPr>
      <w:r>
        <w:lastRenderedPageBreak/>
        <w:t xml:space="preserve">The </w:t>
      </w:r>
      <w:r w:rsidRPr="003A2390">
        <w:rPr>
          <w:b/>
          <w:bCs/>
        </w:rPr>
        <w:t>Grievance Management</w:t>
      </w:r>
      <w:r>
        <w:t xml:space="preserve"> page appears. </w:t>
      </w:r>
      <w:r w:rsidR="00457F9E">
        <w:t xml:space="preserve">Click </w:t>
      </w:r>
      <w:r w:rsidR="00457F9E" w:rsidRPr="005E388D">
        <w:rPr>
          <w:b/>
          <w:bCs/>
        </w:rPr>
        <w:t>Report Grievance</w:t>
      </w:r>
      <w:r w:rsidR="00457F9E">
        <w:t>.</w:t>
      </w:r>
    </w:p>
    <w:p w14:paraId="3235146E" w14:textId="454C59D6" w:rsidR="003A2390" w:rsidRDefault="008C1363" w:rsidP="003A2390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D1F3738" wp14:editId="3FD3D906">
                <wp:simplePos x="0" y="0"/>
                <wp:positionH relativeFrom="column">
                  <wp:posOffset>5422</wp:posOffset>
                </wp:positionH>
                <wp:positionV relativeFrom="paragraph">
                  <wp:posOffset>2296</wp:posOffset>
                </wp:positionV>
                <wp:extent cx="5271721" cy="2117090"/>
                <wp:effectExtent l="0" t="0" r="24765" b="1651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1721" cy="2117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E1CC72" id="Rectangle 59" o:spid="_x0000_s1026" style="position:absolute;margin-left:.45pt;margin-top:.2pt;width:415.1pt;height:166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7A88389" wp14:editId="07393C22">
            <wp:extent cx="5278755" cy="211770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8C63" w14:textId="4C584BA1" w:rsidR="003A2390" w:rsidRDefault="003A2390" w:rsidP="003A2390">
      <w:pPr>
        <w:pStyle w:val="FigureCaption"/>
      </w:pPr>
      <w:bookmarkStart w:id="199" w:name="_Toc34858398"/>
      <w:r>
        <w:t xml:space="preserve">Figure </w:t>
      </w:r>
      <w:r w:rsidR="00BA11EA">
        <w:t>29</w:t>
      </w:r>
      <w:r w:rsidR="00A14FF0">
        <w:t>:</w:t>
      </w:r>
      <w:r>
        <w:t xml:space="preserve"> Grievance Management</w:t>
      </w:r>
      <w:bookmarkEnd w:id="199"/>
    </w:p>
    <w:p w14:paraId="54DF964B" w14:textId="77777777" w:rsidR="003A2390" w:rsidRDefault="003A2390" w:rsidP="003A2390">
      <w:pPr>
        <w:pStyle w:val="BodyText2"/>
      </w:pPr>
      <w:r>
        <w:t xml:space="preserve">The </w:t>
      </w:r>
      <w:r w:rsidRPr="003A2390">
        <w:rPr>
          <w:b/>
          <w:bCs/>
        </w:rPr>
        <w:t>Report Grievance</w:t>
      </w:r>
      <w:r>
        <w:t xml:space="preserve"> page appears.</w:t>
      </w:r>
    </w:p>
    <w:p w14:paraId="20959D68" w14:textId="77777777" w:rsidR="00457F9E" w:rsidRDefault="000F16DA" w:rsidP="009E7898">
      <w:pPr>
        <w:pStyle w:val="BodyText2"/>
        <w:jc w:val="center"/>
      </w:pPr>
      <w:r>
        <w:rPr>
          <w:noProof/>
        </w:rPr>
        <w:drawing>
          <wp:inline distT="0" distB="0" distL="0" distR="0" wp14:anchorId="07AD632D" wp14:editId="21C257E4">
            <wp:extent cx="4721335" cy="1803229"/>
            <wp:effectExtent l="19050" t="19050" r="22225" b="26035"/>
            <wp:docPr id="194" name="Picture 1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Report grievanc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36640" cy="1809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C45050" w14:textId="0B9AEE94" w:rsidR="006C5568" w:rsidRDefault="00045C43" w:rsidP="007E53B8">
      <w:pPr>
        <w:pStyle w:val="FigureCaption"/>
      </w:pPr>
      <w:bookmarkStart w:id="200" w:name="_Toc34858399"/>
      <w:r>
        <w:t xml:space="preserve">Figure </w:t>
      </w:r>
      <w:r w:rsidR="00A14FF0">
        <w:t>3</w:t>
      </w:r>
      <w:r w:rsidR="00BA11EA">
        <w:t>0</w:t>
      </w:r>
      <w:r>
        <w:t>: Report Grievance</w:t>
      </w:r>
      <w:bookmarkEnd w:id="200"/>
    </w:p>
    <w:p w14:paraId="5449C303" w14:textId="77777777"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14:paraId="2CCB1B8A" w14:textId="54A29BF4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 xml:space="preserve">: Enter the transaction ID of the </w:t>
      </w:r>
      <w:r w:rsidR="00560655">
        <w:t>type approval request</w:t>
      </w:r>
      <w:r>
        <w:t xml:space="preserve"> if the grievance is related to a </w:t>
      </w:r>
      <w:r w:rsidR="00560655">
        <w:t xml:space="preserve">type approval request </w:t>
      </w:r>
    </w:p>
    <w:p w14:paraId="06EC419F" w14:textId="77777777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309E24FD" w14:textId="1A8C62C4" w:rsidR="00457F9E" w:rsidRDefault="00560655" w:rsidP="00DC39E0">
      <w:pPr>
        <w:pStyle w:val="BodyText2"/>
        <w:numPr>
          <w:ilvl w:val="0"/>
          <w:numId w:val="42"/>
        </w:numPr>
      </w:pPr>
      <w:r>
        <w:t>Type Approval Related</w:t>
      </w:r>
      <w:r w:rsidR="005E388D">
        <w:t xml:space="preserve">: </w:t>
      </w:r>
      <w:r>
        <w:t>Problem in reporting type approval request e</w:t>
      </w:r>
      <w:r w:rsidR="005E388D">
        <w:t>t</w:t>
      </w:r>
      <w:r>
        <w:t>c</w:t>
      </w:r>
      <w:r w:rsidR="005E388D">
        <w:t>.</w:t>
      </w:r>
    </w:p>
    <w:p w14:paraId="30D5BAD2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126CD931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74D4EA8A" w14:textId="77777777" w:rsidR="00457F9E" w:rsidRPr="003A2390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administrator to understand the problem in detail.</w:t>
      </w:r>
    </w:p>
    <w:p w14:paraId="2736A3C0" w14:textId="77777777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lastRenderedPageBreak/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7634BAB6" w14:textId="77777777" w:rsidR="00457F9E" w:rsidRDefault="00457F9E" w:rsidP="003A2390">
      <w:pPr>
        <w:pStyle w:val="BodyText2"/>
        <w:numPr>
          <w:ilvl w:val="0"/>
          <w:numId w:val="42"/>
        </w:numPr>
      </w:pPr>
      <w:r>
        <w:t xml:space="preserve">Passport </w:t>
      </w:r>
    </w:p>
    <w:p w14:paraId="5FEBE0A3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7715A541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NID</w:t>
      </w:r>
      <w:r w:rsidR="00045C43">
        <w:t xml:space="preserve"> (National ID)</w:t>
      </w:r>
    </w:p>
    <w:p w14:paraId="147198DD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14:paraId="65021FA3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1D84A9C0" w14:textId="77777777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0570F60F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599C3F9E" w14:textId="20632497" w:rsidR="00261090" w:rsidRDefault="00261090" w:rsidP="006C5568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="00560655" w:rsidRPr="00045C43">
        <w:rPr>
          <w:b/>
          <w:bCs/>
        </w:rPr>
        <w:t>Upload Supporting Document</w:t>
      </w:r>
      <w:r>
        <w:t>.</w:t>
      </w:r>
      <w:r w:rsidR="006B304F">
        <w:t xml:space="preserve"> </w:t>
      </w:r>
    </w:p>
    <w:p w14:paraId="5A4163A4" w14:textId="77777777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19988337" w14:textId="77777777"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  <w:r w:rsidR="003A2390">
        <w:t>The registered grievance appears on top of the dashboard.</w:t>
      </w:r>
    </w:p>
    <w:p w14:paraId="0AEE9965" w14:textId="1D6FF3AA" w:rsidR="00045C43" w:rsidRDefault="00EF2F62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AE37252" wp14:editId="3736E705">
                <wp:simplePos x="0" y="0"/>
                <wp:positionH relativeFrom="column">
                  <wp:posOffset>-8646</wp:posOffset>
                </wp:positionH>
                <wp:positionV relativeFrom="paragraph">
                  <wp:posOffset>488</wp:posOffset>
                </wp:positionV>
                <wp:extent cx="5285789" cy="2405576"/>
                <wp:effectExtent l="0" t="0" r="10160" b="13970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789" cy="24055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F67A3F" id="Rectangle 267" o:spid="_x0000_s1026" style="position:absolute;margin-left:-.7pt;margin-top:.05pt;width:416.2pt;height:189.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" filled="f" strokecolor="black [3213]" strokeweight="1pt"/>
            </w:pict>
          </mc:Fallback>
        </mc:AlternateContent>
      </w:r>
      <w:r w:rsidR="00941A7E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B2958D" wp14:editId="14F7C2A6">
                <wp:simplePos x="0" y="0"/>
                <wp:positionH relativeFrom="column">
                  <wp:posOffset>4725133</wp:posOffset>
                </wp:positionH>
                <wp:positionV relativeFrom="paragraph">
                  <wp:posOffset>1027430</wp:posOffset>
                </wp:positionV>
                <wp:extent cx="386861" cy="815584"/>
                <wp:effectExtent l="0" t="0" r="13335" b="2286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81558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7DA0E" id="Rectangle 260" o:spid="_x0000_s1026" style="position:absolute;margin-left:372.05pt;margin-top:80.9pt;width:30.45pt;height:64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5BB4C12" wp14:editId="350A1600">
            <wp:extent cx="5278755" cy="2394915"/>
            <wp:effectExtent l="0" t="0" r="0" b="571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64F2" w14:textId="40849067" w:rsidR="00045C43" w:rsidRDefault="00045C43" w:rsidP="007E53B8">
      <w:pPr>
        <w:pStyle w:val="FigureCaption"/>
      </w:pPr>
      <w:bookmarkStart w:id="201" w:name="_Toc34858400"/>
      <w:r>
        <w:t xml:space="preserve">Figure </w:t>
      </w:r>
      <w:r w:rsidR="00BA11EA">
        <w:t>31</w:t>
      </w:r>
      <w:r>
        <w:t>: Grievance Management</w:t>
      </w:r>
      <w:bookmarkEnd w:id="201"/>
    </w:p>
    <w:p w14:paraId="78508D06" w14:textId="77777777" w:rsidR="005E388D" w:rsidRDefault="005E388D" w:rsidP="000B0CE4">
      <w:pPr>
        <w:pStyle w:val="BodyText2"/>
      </w:pPr>
      <w:r>
        <w:t>For each grievance added,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757C8FEF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53F1BC9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2119CA8F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7DEB2675" w14:textId="77777777" w:rsidTr="00155A0E">
        <w:trPr>
          <w:trHeight w:val="407"/>
          <w:jc w:val="center"/>
        </w:trPr>
        <w:tc>
          <w:tcPr>
            <w:tcW w:w="2547" w:type="dxa"/>
            <w:shd w:val="clear" w:color="auto" w:fill="auto"/>
          </w:tcPr>
          <w:p w14:paraId="46AAC8AC" w14:textId="77777777" w:rsidR="005E388D" w:rsidRPr="00B708C5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Raised 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20E14A46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44927EED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12F5E33" w14:textId="77777777" w:rsidR="005E388D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Last Update Date</w:t>
            </w:r>
          </w:p>
        </w:tc>
        <w:tc>
          <w:tcPr>
            <w:tcW w:w="4979" w:type="dxa"/>
            <w:shd w:val="clear" w:color="auto" w:fill="auto"/>
          </w:tcPr>
          <w:p w14:paraId="513DA291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2C752096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31C134E" w14:textId="77777777" w:rsidR="005E388D" w:rsidRPr="00B708C5" w:rsidRDefault="005E388D" w:rsidP="006C5568">
            <w:pPr>
              <w:pStyle w:val="BodyText2"/>
            </w:pPr>
            <w:r>
              <w:lastRenderedPageBreak/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271D5C92" w14:textId="335ED932" w:rsidR="005E388D" w:rsidRPr="00B708C5" w:rsidRDefault="005E388D" w:rsidP="00560655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 xml:space="preserve">transaction ID of </w:t>
            </w:r>
            <w:r w:rsidR="00560655">
              <w:t>type approval request</w:t>
            </w:r>
            <w:r w:rsidR="007243D7">
              <w:t xml:space="preserve"> for which a grievance was raised.</w:t>
            </w:r>
          </w:p>
        </w:tc>
      </w:tr>
      <w:tr w:rsidR="005E388D" w:rsidRPr="003D50EC" w14:paraId="3D3F74F6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46FE247" w14:textId="77777777"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734871B7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5C597B7A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676E865" w14:textId="77777777"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5ABE3B2A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4EF0973E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7EE70F52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</w:t>
            </w:r>
            <w:r w:rsidR="00CC4FBE">
              <w:t>Authority</w:t>
            </w:r>
            <w:r>
              <w:t>: When a response is awaited from the CEIR administrator.</w:t>
            </w:r>
          </w:p>
          <w:p w14:paraId="0143A8EA" w14:textId="77777777" w:rsidR="005E388D" w:rsidRPr="009E2D4E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 xml:space="preserve">Pending with User: When a response is awaited from the </w:t>
            </w:r>
            <w:proofErr w:type="gramStart"/>
            <w:r w:rsidR="009A50CC">
              <w:t xml:space="preserve">TRC </w:t>
            </w:r>
            <w:r>
              <w:t>.</w:t>
            </w:r>
            <w:proofErr w:type="gramEnd"/>
          </w:p>
          <w:p w14:paraId="1BB3D0AF" w14:textId="77777777" w:rsidR="009E2D4E" w:rsidRPr="003D50EC" w:rsidRDefault="009E2D4E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administrator closes the grievance.</w:t>
            </w:r>
          </w:p>
        </w:tc>
      </w:tr>
      <w:tr w:rsidR="005E388D" w:rsidRPr="003D50EC" w14:paraId="2A96F41E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FE2DB9C" w14:textId="77777777" w:rsidR="005E388D" w:rsidRDefault="005E388D" w:rsidP="006C5568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6D0FE18F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154D2EC0" w14:textId="7698AB9B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4B74E37D" wp14:editId="5E4811F1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</w:t>
            </w:r>
            <w:r w:rsidR="00560655">
              <w:t>provided</w:t>
            </w:r>
            <w:r>
              <w:t xml:space="preserve"> by the CEIR administrator </w:t>
            </w:r>
            <w:r w:rsidR="00DA5D48">
              <w:t xml:space="preserve">or </w:t>
            </w:r>
            <w:r w:rsidR="00560655">
              <w:t>TRC</w:t>
            </w:r>
            <w:r w:rsidR="00DA5D48">
              <w:t>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4D0742B5" w14:textId="58BF1DCB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0DE53B19" wp14:editId="2E18DAD1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 xml:space="preserve">The </w:t>
            </w:r>
            <w:r w:rsidR="009A50CC">
              <w:t xml:space="preserve">TRC </w:t>
            </w:r>
            <w:r>
              <w:t>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7C1FFEFB" w14:textId="77777777" w:rsidR="005E388D" w:rsidRDefault="005E388D" w:rsidP="000B0CE4">
      <w:pPr>
        <w:pStyle w:val="BodyText2"/>
      </w:pPr>
    </w:p>
    <w:p w14:paraId="7285EC73" w14:textId="77777777" w:rsidR="00261090" w:rsidRDefault="007243D7" w:rsidP="007243D7">
      <w:pPr>
        <w:pStyle w:val="Heading2"/>
      </w:pPr>
      <w:bookmarkStart w:id="202" w:name="_Toc34858078"/>
      <w:r>
        <w:t>Filter Grievances</w:t>
      </w:r>
      <w:bookmarkEnd w:id="202"/>
    </w:p>
    <w:p w14:paraId="5F666021" w14:textId="6D341AFB" w:rsidR="000F2A8D" w:rsidRDefault="00976ADF" w:rsidP="000B0CE4">
      <w:pPr>
        <w:pStyle w:val="BodyText2"/>
      </w:pPr>
      <w:r>
        <w:t xml:space="preserve">The </w:t>
      </w:r>
      <w:r w:rsidR="009A50CC">
        <w:t xml:space="preserve">TRC </w:t>
      </w:r>
      <w:r w:rsidR="007243D7">
        <w:t xml:space="preserve">can </w:t>
      </w:r>
      <w:r w:rsidR="005132E3">
        <w:t>view selective</w:t>
      </w:r>
      <w:r w:rsidR="007243D7">
        <w:t xml:space="preserve"> grievances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 w:rsidR="00560655">
        <w:t>TRC</w:t>
      </w:r>
      <w:r>
        <w:t xml:space="preserve"> </w:t>
      </w:r>
      <w:r w:rsidR="007243D7">
        <w:t xml:space="preserve">can view only those grievances that are pending with the CEIR administrator. Similarly, </w:t>
      </w:r>
      <w:r w:rsidR="005132E3">
        <w:t>one</w:t>
      </w:r>
      <w:r w:rsidR="007243D7">
        <w:t xml:space="preserve"> can view only those grievances that are closed.</w:t>
      </w:r>
    </w:p>
    <w:p w14:paraId="7582AB60" w14:textId="77777777"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t>To filter grievances:</w:t>
      </w:r>
    </w:p>
    <w:p w14:paraId="30F57677" w14:textId="5D09284A" w:rsidR="00C54724" w:rsidRDefault="009C1DBD" w:rsidP="009E7898">
      <w:pPr>
        <w:pStyle w:val="BodyText2"/>
        <w:jc w:val="center"/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0EA2925" wp14:editId="381340FD">
                <wp:simplePos x="0" y="0"/>
                <wp:positionH relativeFrom="column">
                  <wp:posOffset>40005</wp:posOffset>
                </wp:positionH>
                <wp:positionV relativeFrom="paragraph">
                  <wp:posOffset>290292</wp:posOffset>
                </wp:positionV>
                <wp:extent cx="4206240" cy="247992"/>
                <wp:effectExtent l="0" t="0" r="22860" b="19050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0" cy="24799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A8116" id="Rectangle 261" o:spid="_x0000_s1026" style="position:absolute;margin-left:3.15pt;margin-top:22.85pt;width:331.2pt;height:19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A8F4844" wp14:editId="6A55D1DC">
                <wp:simplePos x="0" y="0"/>
                <wp:positionH relativeFrom="column">
                  <wp:posOffset>4267835</wp:posOffset>
                </wp:positionH>
                <wp:positionV relativeFrom="paragraph">
                  <wp:posOffset>289560</wp:posOffset>
                </wp:positionV>
                <wp:extent cx="414655" cy="247015"/>
                <wp:effectExtent l="0" t="0" r="23495" b="1968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55" cy="2470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1AB280" w14:textId="77777777" w:rsidR="00C338F3" w:rsidRDefault="00C338F3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F4844" id="Rectangle 262" o:spid="_x0000_s1032" style="position:absolute;left:0;text-align:left;margin-left:336.05pt;margin-top:22.8pt;width:32.65pt;height:19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" filled="f" strokecolor="#ffc000 [3207]" strokeweight="2pt">
                <v:textbox>
                  <w:txbxContent>
                    <w:p w14:paraId="141AB280" w14:textId="77777777" w:rsidR="00C338F3" w:rsidRDefault="00C338F3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64BD9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006F16C" wp14:editId="0B525F23">
                <wp:simplePos x="0" y="0"/>
                <wp:positionH relativeFrom="column">
                  <wp:posOffset>5422</wp:posOffset>
                </wp:positionH>
                <wp:positionV relativeFrom="paragraph">
                  <wp:posOffset>2296</wp:posOffset>
                </wp:positionV>
                <wp:extent cx="5271721" cy="2124221"/>
                <wp:effectExtent l="0" t="0" r="24765" b="28575"/>
                <wp:wrapNone/>
                <wp:docPr id="270" name="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1721" cy="2124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735E96" id="Rectangle 270" o:spid="_x0000_s1026" style="position:absolute;margin-left:.45pt;margin-top:.2pt;width:415.1pt;height:167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" filled="f" strokecolor="black [3213]" strokeweight="1pt"/>
            </w:pict>
          </mc:Fallback>
        </mc:AlternateContent>
      </w:r>
      <w:r w:rsidR="00D64BD9">
        <w:rPr>
          <w:noProof/>
        </w:rPr>
        <w:drawing>
          <wp:inline distT="0" distB="0" distL="0" distR="0" wp14:anchorId="3A7F3A3D" wp14:editId="4FE90E73">
            <wp:extent cx="5278755" cy="2117701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7EFB" w14:textId="5EE72156" w:rsidR="00045C43" w:rsidRPr="007243D7" w:rsidRDefault="00045C43" w:rsidP="007E53B8">
      <w:pPr>
        <w:pStyle w:val="FigureCaption"/>
        <w:rPr>
          <w:u w:val="single"/>
        </w:rPr>
      </w:pPr>
      <w:bookmarkStart w:id="203" w:name="_Toc34858401"/>
      <w:r>
        <w:t xml:space="preserve">Figure </w:t>
      </w:r>
      <w:r w:rsidR="00BA11EA">
        <w:t>32</w:t>
      </w:r>
      <w:r>
        <w:t>: Filter Grievances</w:t>
      </w:r>
      <w:bookmarkEnd w:id="203"/>
    </w:p>
    <w:p w14:paraId="33EA5586" w14:textId="77777777" w:rsidR="007243D7" w:rsidRDefault="007243D7" w:rsidP="00DC39E0">
      <w:pPr>
        <w:pStyle w:val="BodyText2"/>
        <w:numPr>
          <w:ilvl w:val="0"/>
          <w:numId w:val="46"/>
        </w:numPr>
      </w:pPr>
      <w:r>
        <w:t>Specify the required value in one or more of the fields listed:</w:t>
      </w:r>
    </w:p>
    <w:p w14:paraId="3FDFD690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>: Period of raising grievance</w:t>
      </w:r>
      <w:r w:rsidR="00045C43">
        <w:t>s</w:t>
      </w:r>
      <w:r>
        <w:t xml:space="preserve">. </w:t>
      </w:r>
    </w:p>
    <w:p w14:paraId="093726D6" w14:textId="1B45F65F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Transaction ID</w:t>
      </w:r>
      <w:r>
        <w:t xml:space="preserve">: This is the transaction ID of the </w:t>
      </w:r>
      <w:r w:rsidR="00560655">
        <w:t>type approval request</w:t>
      </w:r>
      <w:r>
        <w:t>.</w:t>
      </w:r>
    </w:p>
    <w:p w14:paraId="23D98F06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ID</w:t>
      </w:r>
      <w:r>
        <w:t>: This is the</w:t>
      </w:r>
      <w:r w:rsidR="001267E7">
        <w:t xml:space="preserve"> </w:t>
      </w:r>
      <w:r>
        <w:t xml:space="preserve">ID </w:t>
      </w:r>
      <w:r w:rsidR="001267E7">
        <w:t>assigned to</w:t>
      </w:r>
      <w:r>
        <w:t xml:space="preserve"> the grievance.</w:t>
      </w:r>
    </w:p>
    <w:p w14:paraId="6C50A441" w14:textId="77777777" w:rsidR="005A0E51" w:rsidRDefault="007243D7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Status</w:t>
      </w:r>
      <w:r>
        <w:t>: The status can be</w:t>
      </w:r>
      <w:r w:rsidR="001267E7">
        <w:t>:</w:t>
      </w:r>
      <w:r w:rsidR="007A1C59">
        <w:t xml:space="preserve"> </w:t>
      </w:r>
    </w:p>
    <w:p w14:paraId="6CBA51F7" w14:textId="77777777" w:rsidR="007243D7" w:rsidRDefault="007243D7" w:rsidP="005A0E51">
      <w:pPr>
        <w:pStyle w:val="BodyText2"/>
        <w:numPr>
          <w:ilvl w:val="1"/>
          <w:numId w:val="47"/>
        </w:numPr>
      </w:pPr>
      <w:r>
        <w:t>New</w:t>
      </w:r>
    </w:p>
    <w:p w14:paraId="42E7506A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Pending with CEIR Administrator</w:t>
      </w:r>
    </w:p>
    <w:p w14:paraId="3F04CAB3" w14:textId="77777777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</w:t>
      </w:r>
      <w:r w:rsidR="000040AB">
        <w:t>U</w:t>
      </w:r>
      <w:r>
        <w:t>ser</w:t>
      </w:r>
    </w:p>
    <w:p w14:paraId="35E106DA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Closed</w:t>
      </w:r>
    </w:p>
    <w:p w14:paraId="14D09A29" w14:textId="77777777" w:rsidR="007243D7" w:rsidRDefault="007243D7" w:rsidP="00DC39E0">
      <w:pPr>
        <w:pStyle w:val="BodyText2"/>
        <w:numPr>
          <w:ilvl w:val="0"/>
          <w:numId w:val="46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1D969564" w14:textId="69CF21A5" w:rsidR="007243D7" w:rsidRDefault="00286E71" w:rsidP="000B0CE4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A4A9FFE" wp14:editId="6FF3441A">
                <wp:simplePos x="0" y="0"/>
                <wp:positionH relativeFrom="column">
                  <wp:posOffset>-1612</wp:posOffset>
                </wp:positionH>
                <wp:positionV relativeFrom="paragraph">
                  <wp:posOffset>296154</wp:posOffset>
                </wp:positionV>
                <wp:extent cx="5268351" cy="1568450"/>
                <wp:effectExtent l="0" t="0" r="27940" b="12700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351" cy="156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D2B582" id="Rectangle 273" o:spid="_x0000_s1026" style="position:absolute;margin-left:-.15pt;margin-top:23.3pt;width:414.85pt;height:123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" filled="f" strokecolor="black [3213]" strokeweight="1pt"/>
            </w:pict>
          </mc:Fallback>
        </mc:AlternateContent>
      </w:r>
      <w:r w:rsidR="00045C43">
        <w:t>The filtered</w:t>
      </w:r>
      <w:r w:rsidR="007243D7">
        <w:t xml:space="preserve"> grievance</w:t>
      </w:r>
      <w:r w:rsidR="00045C43">
        <w:t>s</w:t>
      </w:r>
      <w:r w:rsidR="007243D7">
        <w:t xml:space="preserve"> are shown on the page.</w:t>
      </w:r>
    </w:p>
    <w:p w14:paraId="34EDD0CE" w14:textId="549461BF" w:rsidR="00045C43" w:rsidRDefault="00286E71" w:rsidP="00793FF2">
      <w:pPr>
        <w:pStyle w:val="BodyText2"/>
        <w:jc w:val="center"/>
      </w:pPr>
      <w:r>
        <w:rPr>
          <w:noProof/>
        </w:rPr>
        <w:drawing>
          <wp:inline distT="0" distB="0" distL="0" distR="0" wp14:anchorId="5B76B46D" wp14:editId="4CCFC075">
            <wp:extent cx="5278755" cy="156845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4083" w14:textId="597D0533" w:rsidR="00A951C6" w:rsidRPr="007243D7" w:rsidRDefault="00A951C6" w:rsidP="00A951C6">
      <w:pPr>
        <w:pStyle w:val="FigureCaption"/>
        <w:rPr>
          <w:u w:val="single"/>
        </w:rPr>
      </w:pPr>
      <w:bookmarkStart w:id="204" w:name="_Toc34858402"/>
      <w:r>
        <w:t xml:space="preserve">Figure </w:t>
      </w:r>
      <w:r w:rsidR="00BA11EA">
        <w:t>33</w:t>
      </w:r>
      <w:r>
        <w:t>: Filter</w:t>
      </w:r>
      <w:r w:rsidR="006659F6">
        <w:t>ed</w:t>
      </w:r>
      <w:r>
        <w:t xml:space="preserve"> Grievances</w:t>
      </w:r>
      <w:bookmarkEnd w:id="204"/>
    </w:p>
    <w:p w14:paraId="4767949E" w14:textId="77777777" w:rsidR="00A951C6" w:rsidRDefault="00A951C6" w:rsidP="00793FF2">
      <w:pPr>
        <w:pStyle w:val="BodyText2"/>
        <w:jc w:val="center"/>
      </w:pPr>
    </w:p>
    <w:p w14:paraId="6BBD3F9F" w14:textId="77777777" w:rsidR="007243D7" w:rsidRDefault="005937A5" w:rsidP="00045C43">
      <w:pPr>
        <w:pStyle w:val="Heading2"/>
      </w:pPr>
      <w:bookmarkStart w:id="205" w:name="_Toc34858079"/>
      <w:r>
        <w:lastRenderedPageBreak/>
        <w:t>Export</w:t>
      </w:r>
      <w:r w:rsidR="00045C43">
        <w:t xml:space="preserve"> Grievances</w:t>
      </w:r>
      <w:bookmarkEnd w:id="205"/>
    </w:p>
    <w:p w14:paraId="563EA8E0" w14:textId="77777777" w:rsidR="000040AB" w:rsidRDefault="00976ADF" w:rsidP="000040AB">
      <w:pPr>
        <w:pStyle w:val="BodyText2"/>
      </w:pPr>
      <w:r>
        <w:t>A</w:t>
      </w:r>
      <w:r w:rsidR="000040AB">
        <w:t xml:space="preserve">ll the uploaded </w:t>
      </w:r>
      <w:r w:rsidR="0070762E">
        <w:t>grievances</w:t>
      </w:r>
      <w:r w:rsidR="000040AB">
        <w:t xml:space="preserve"> </w:t>
      </w:r>
      <w:r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3CE18BCA" w14:textId="77777777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t>To export the grievances:</w:t>
      </w:r>
    </w:p>
    <w:p w14:paraId="33BCAC3C" w14:textId="783C7A82" w:rsidR="009915B5" w:rsidRDefault="008A0DF0" w:rsidP="00DC39E0">
      <w:pPr>
        <w:pStyle w:val="BodyText2"/>
        <w:numPr>
          <w:ilvl w:val="0"/>
          <w:numId w:val="4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334CF14" wp14:editId="6F63E618">
                <wp:simplePos x="0" y="0"/>
                <wp:positionH relativeFrom="column">
                  <wp:posOffset>181268</wp:posOffset>
                </wp:positionH>
                <wp:positionV relativeFrom="paragraph">
                  <wp:posOffset>293907</wp:posOffset>
                </wp:positionV>
                <wp:extent cx="5268351" cy="2117090"/>
                <wp:effectExtent l="0" t="0" r="27940" b="16510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351" cy="2117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0216C9" id="Rectangle 276" o:spid="_x0000_s1026" style="position:absolute;margin-left:14.25pt;margin-top:23.15pt;width:414.85pt;height:166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" filled="f" strokecolor="black [3213]" strokeweight="1pt"/>
            </w:pict>
          </mc:Fallback>
        </mc:AlternateContent>
      </w:r>
      <w:r w:rsidR="009915B5">
        <w:t xml:space="preserve">Click </w:t>
      </w:r>
      <w:r w:rsidR="009915B5" w:rsidRPr="00054A1F">
        <w:rPr>
          <w:b/>
          <w:bCs/>
        </w:rPr>
        <w:t>Export</w:t>
      </w:r>
      <w:r w:rsidR="009915B5">
        <w:t xml:space="preserve"> (seen on the top right corner of the </w:t>
      </w:r>
      <w:r w:rsidR="007A1C59">
        <w:rPr>
          <w:b/>
          <w:bCs/>
        </w:rPr>
        <w:t>Grievance</w:t>
      </w:r>
      <w:r w:rsidR="007A1C59" w:rsidRPr="00D60A13">
        <w:rPr>
          <w:b/>
          <w:bCs/>
        </w:rPr>
        <w:t xml:space="preserve"> </w:t>
      </w:r>
      <w:r w:rsidR="009915B5">
        <w:rPr>
          <w:b/>
          <w:bCs/>
        </w:rPr>
        <w:t xml:space="preserve">Management </w:t>
      </w:r>
      <w:r w:rsidR="009915B5">
        <w:t xml:space="preserve">page). </w:t>
      </w:r>
    </w:p>
    <w:p w14:paraId="68284A31" w14:textId="56A6B822" w:rsidR="00941A7E" w:rsidRDefault="00433290" w:rsidP="008A0DF0">
      <w:pPr>
        <w:pStyle w:val="BodyText2"/>
        <w:ind w:lef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C96E69A" wp14:editId="7B1607B4">
                <wp:simplePos x="0" y="0"/>
                <wp:positionH relativeFrom="column">
                  <wp:posOffset>4858336</wp:posOffset>
                </wp:positionH>
                <wp:positionV relativeFrom="paragraph">
                  <wp:posOffset>328979</wp:posOffset>
                </wp:positionV>
                <wp:extent cx="464233" cy="189914"/>
                <wp:effectExtent l="0" t="0" r="12065" b="19685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33" cy="1899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A9B1B5" w14:textId="77777777" w:rsidR="00C338F3" w:rsidRDefault="00C338F3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6E69A" id="Rectangle 265" o:spid="_x0000_s1033" style="position:absolute;left:0;text-align:left;margin-left:382.55pt;margin-top:25.9pt;width:36.55pt;height:14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" filled="f" strokecolor="#ffc000 [3207]" strokeweight="2pt">
                <v:textbox>
                  <w:txbxContent>
                    <w:p w14:paraId="7CA9B1B5" w14:textId="77777777" w:rsidR="00C338F3" w:rsidRDefault="00C338F3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61D04">
        <w:rPr>
          <w:noProof/>
        </w:rPr>
        <w:drawing>
          <wp:inline distT="0" distB="0" distL="0" distR="0" wp14:anchorId="54F2D74D" wp14:editId="3826B26C">
            <wp:extent cx="5278755" cy="2117701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362E" w14:textId="471A9AD2" w:rsidR="00E33E46" w:rsidRDefault="000F2A8D" w:rsidP="007E53B8">
      <w:pPr>
        <w:pStyle w:val="FigureCaption"/>
      </w:pPr>
      <w:r>
        <w:t xml:space="preserve">                                 </w:t>
      </w:r>
      <w:bookmarkStart w:id="206" w:name="_Toc34858403"/>
      <w:r w:rsidR="00E33E46">
        <w:t xml:space="preserve">Figure </w:t>
      </w:r>
      <w:r w:rsidR="00BA11EA">
        <w:t>3</w:t>
      </w:r>
      <w:r w:rsidR="00A14FF0">
        <w:t>4</w:t>
      </w:r>
      <w:r w:rsidR="00E33E46">
        <w:t>: Grievance Management</w:t>
      </w:r>
      <w:bookmarkEnd w:id="206"/>
    </w:p>
    <w:p w14:paraId="11510E52" w14:textId="77777777" w:rsidR="009915B5" w:rsidRDefault="009915B5" w:rsidP="009915B5">
      <w:pPr>
        <w:pStyle w:val="BodyText2"/>
        <w:ind w:left="360"/>
      </w:pPr>
      <w:r>
        <w:t xml:space="preserve">The following page appears. </w:t>
      </w:r>
    </w:p>
    <w:p w14:paraId="6D9F0F84" w14:textId="77777777" w:rsidR="009915B5" w:rsidRDefault="00D405A8" w:rsidP="009915B5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3201F851" wp14:editId="10A000F6">
            <wp:extent cx="2904132" cy="2144486"/>
            <wp:effectExtent l="19050" t="19050" r="10795" b="273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ievance dump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15201" cy="215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32FD8" w14:textId="284B771B" w:rsidR="009915B5" w:rsidRDefault="00976ADF" w:rsidP="007E53B8">
      <w:pPr>
        <w:pStyle w:val="FigureCaption"/>
      </w:pPr>
      <w:r>
        <w:t xml:space="preserve">  </w:t>
      </w:r>
      <w:bookmarkStart w:id="207" w:name="_Toc34858404"/>
      <w:r w:rsidR="009915B5" w:rsidRPr="00D405A8">
        <w:t xml:space="preserve">Figure </w:t>
      </w:r>
      <w:r w:rsidR="00BA11EA">
        <w:t>35</w:t>
      </w:r>
      <w:r w:rsidR="009915B5" w:rsidRPr="00D405A8">
        <w:t xml:space="preserve">: Open or Save </w:t>
      </w:r>
      <w:r w:rsidR="00045C43" w:rsidRPr="00D405A8">
        <w:t>Export</w:t>
      </w:r>
      <w:r w:rsidR="000F5679" w:rsidRPr="00D405A8">
        <w:t>ed Grievance</w:t>
      </w:r>
      <w:r w:rsidR="009915B5" w:rsidRPr="00D405A8">
        <w:t xml:space="preserve"> File</w:t>
      </w:r>
      <w:bookmarkEnd w:id="207"/>
      <w:r w:rsidR="009915B5">
        <w:t xml:space="preserve"> </w:t>
      </w:r>
    </w:p>
    <w:p w14:paraId="02EF32BC" w14:textId="77777777" w:rsidR="009915B5" w:rsidRDefault="009915B5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2D7A11CB" w14:textId="77777777" w:rsidR="0036447D" w:rsidRDefault="0036447D" w:rsidP="009915B5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6551A66C" wp14:editId="086A5AE6">
            <wp:extent cx="5278755" cy="640080"/>
            <wp:effectExtent l="19050" t="19050" r="17145" b="2667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ievanc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40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0954C4" w14:textId="135B9CD1" w:rsidR="009915B5" w:rsidRDefault="009915B5" w:rsidP="007E53B8">
      <w:pPr>
        <w:pStyle w:val="FigureCaption"/>
      </w:pPr>
      <w:bookmarkStart w:id="208" w:name="_Toc34858405"/>
      <w:r>
        <w:t xml:space="preserve">Figure </w:t>
      </w:r>
      <w:r w:rsidR="00BA11EA">
        <w:t>36</w:t>
      </w:r>
      <w:r>
        <w:t xml:space="preserve">: </w:t>
      </w:r>
      <w:r w:rsidR="000F5679">
        <w:t>Exported Grievances</w:t>
      </w:r>
      <w:bookmarkEnd w:id="208"/>
    </w:p>
    <w:p w14:paraId="6405C0A3" w14:textId="25267E81" w:rsidR="005937A5" w:rsidRDefault="0070762E" w:rsidP="003559A3">
      <w:pPr>
        <w:pStyle w:val="BodyText2"/>
      </w:pPr>
      <w:r>
        <w:lastRenderedPageBreak/>
        <w:t xml:space="preserve">Instead of exporting all the grievances, </w:t>
      </w:r>
      <w:r w:rsidR="009A50CC">
        <w:t xml:space="preserve">TRC </w:t>
      </w:r>
      <w:r w:rsidR="005132E3">
        <w:t>s</w:t>
      </w:r>
      <w:r>
        <w:t xml:space="preserve"> can </w:t>
      </w:r>
      <w:r w:rsidR="00225432">
        <w:t>export</w:t>
      </w:r>
      <w:r>
        <w:t xml:space="preserve">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</w:p>
    <w:sectPr w:rsidR="005937A5" w:rsidSect="00423854">
      <w:headerReference w:type="even" r:id="rId64"/>
      <w:headerReference w:type="first" r:id="rId65"/>
      <w:footerReference w:type="first" r:id="rId66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4E0363" w14:textId="77777777" w:rsidR="00606D90" w:rsidRDefault="00606D90">
      <w:r>
        <w:separator/>
      </w:r>
    </w:p>
    <w:p w14:paraId="7AE4F7E1" w14:textId="77777777" w:rsidR="00606D90" w:rsidRDefault="00606D90"/>
  </w:endnote>
  <w:endnote w:type="continuationSeparator" w:id="0">
    <w:p w14:paraId="3A1B68D1" w14:textId="77777777" w:rsidR="00606D90" w:rsidRDefault="00606D90">
      <w:r>
        <w:continuationSeparator/>
      </w:r>
    </w:p>
    <w:p w14:paraId="4890F616" w14:textId="77777777" w:rsidR="00606D90" w:rsidRDefault="00606D9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90CDCF" w14:textId="77777777" w:rsidR="00C338F3" w:rsidRPr="0089039A" w:rsidRDefault="00C338F3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DCF576" w14:textId="77777777" w:rsidR="00C338F3" w:rsidRPr="003912B1" w:rsidRDefault="00C338F3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>
      <w:rPr>
        <w:noProof/>
        <w:sz w:val="18"/>
        <w:szCs w:val="18"/>
      </w:rPr>
      <w:t>2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5DC1A1D5" w14:textId="77777777" w:rsidR="00C338F3" w:rsidRDefault="00C338F3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C7348" w14:textId="77777777" w:rsidR="00C338F3" w:rsidRDefault="00C338F3" w:rsidP="008E4210">
    <w:pPr>
      <w:pStyle w:val="Code"/>
    </w:pPr>
  </w:p>
  <w:p w14:paraId="694F8572" w14:textId="77777777" w:rsidR="00C338F3" w:rsidRPr="00805B5D" w:rsidRDefault="00C338F3" w:rsidP="008E4210">
    <w:pPr>
      <w:pStyle w:val="BodyText2"/>
    </w:pPr>
  </w:p>
  <w:p w14:paraId="2ABF481F" w14:textId="77777777" w:rsidR="00C338F3" w:rsidRPr="00FC40C3" w:rsidRDefault="00C338F3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EA4082" w14:textId="77777777" w:rsidR="00C338F3" w:rsidRPr="00531438" w:rsidRDefault="00C338F3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58BCF7" w14:textId="77777777" w:rsidR="00C338F3" w:rsidRDefault="00C338F3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3056296C" w14:textId="77777777" w:rsidR="00C338F3" w:rsidRPr="00A27E48" w:rsidRDefault="00C338F3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9F3591" w14:textId="77777777" w:rsidR="00606D90" w:rsidRDefault="00606D90">
      <w:r>
        <w:separator/>
      </w:r>
    </w:p>
    <w:p w14:paraId="25D6FDD4" w14:textId="77777777" w:rsidR="00606D90" w:rsidRDefault="00606D90"/>
  </w:footnote>
  <w:footnote w:type="continuationSeparator" w:id="0">
    <w:p w14:paraId="489E0E90" w14:textId="77777777" w:rsidR="00606D90" w:rsidRDefault="00606D90">
      <w:r>
        <w:continuationSeparator/>
      </w:r>
    </w:p>
    <w:p w14:paraId="72A17E28" w14:textId="77777777" w:rsidR="00606D90" w:rsidRDefault="00606D9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F00C1F" w14:textId="77777777" w:rsidR="00C338F3" w:rsidRDefault="00C338F3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2D137B1F" wp14:editId="5F672E06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70DE661" w14:textId="77777777" w:rsidR="00C338F3" w:rsidRDefault="00C338F3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4196E5" w14:textId="77777777" w:rsidR="00C338F3" w:rsidRDefault="00C338F3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145D8D40" wp14:editId="64008765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446C4AD" w14:textId="77777777" w:rsidR="00C338F3" w:rsidRDefault="00C338F3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TRC 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107DC8" w14:textId="77777777" w:rsidR="00C338F3" w:rsidRDefault="00C338F3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E6B6F" w14:textId="77777777" w:rsidR="00C338F3" w:rsidRDefault="00C338F3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035721E9" wp14:editId="40BC908E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1D02782C" wp14:editId="02C8E8A2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FCEEE2" w14:textId="77777777" w:rsidR="00C338F3" w:rsidRDefault="00C338F3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70914E9D" wp14:editId="1181CCFC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33654E89" w14:textId="77777777" w:rsidR="00C338F3" w:rsidRDefault="00C338F3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A57A89" w14:textId="77777777" w:rsidR="00C338F3" w:rsidRDefault="00C338F3">
    <w:r>
      <w:rPr>
        <w:noProof/>
      </w:rPr>
      <w:drawing>
        <wp:anchor distT="0" distB="0" distL="114300" distR="114300" simplePos="0" relativeHeight="251666432" behindDoc="1" locked="0" layoutInCell="1" allowOverlap="1" wp14:anchorId="3BA191F9" wp14:editId="4069E0AA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1A7004AD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76.35pt;height:76.35pt" o:bullet="t">
        <v:imagedata r:id="rId1" o:title="bullet"/>
      </v:shape>
    </w:pict>
  </w:numPicBullet>
  <w:numPicBullet w:numPicBulletId="1">
    <w:pict>
      <v:shape w14:anchorId="240ACE5D" id="_x0000_i1061" type="#_x0000_t75" alt="A close up of a logo&#10;&#10;Description automatically generated" style="width:48pt;height:43.65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7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8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2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6D0EEE"/>
    <w:multiLevelType w:val="hybridMultilevel"/>
    <w:tmpl w:val="0CAEC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5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49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1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2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8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2"/>
  </w:num>
  <w:num w:numId="3">
    <w:abstractNumId w:val="2"/>
  </w:num>
  <w:num w:numId="4">
    <w:abstractNumId w:val="31"/>
  </w:num>
  <w:num w:numId="5">
    <w:abstractNumId w:val="1"/>
  </w:num>
  <w:num w:numId="6">
    <w:abstractNumId w:val="10"/>
  </w:num>
  <w:num w:numId="7">
    <w:abstractNumId w:val="3"/>
  </w:num>
  <w:num w:numId="8">
    <w:abstractNumId w:val="50"/>
  </w:num>
  <w:num w:numId="9">
    <w:abstractNumId w:val="46"/>
  </w:num>
  <w:num w:numId="10">
    <w:abstractNumId w:val="9"/>
  </w:num>
  <w:num w:numId="11">
    <w:abstractNumId w:val="48"/>
  </w:num>
  <w:num w:numId="12">
    <w:abstractNumId w:val="27"/>
  </w:num>
  <w:num w:numId="13">
    <w:abstractNumId w:val="35"/>
  </w:num>
  <w:num w:numId="14">
    <w:abstractNumId w:val="30"/>
  </w:num>
  <w:num w:numId="15">
    <w:abstractNumId w:val="25"/>
  </w:num>
  <w:num w:numId="16">
    <w:abstractNumId w:val="33"/>
  </w:num>
  <w:num w:numId="17">
    <w:abstractNumId w:val="26"/>
  </w:num>
  <w:num w:numId="18">
    <w:abstractNumId w:val="52"/>
  </w:num>
  <w:num w:numId="19">
    <w:abstractNumId w:val="19"/>
  </w:num>
  <w:num w:numId="20">
    <w:abstractNumId w:val="54"/>
  </w:num>
  <w:num w:numId="21">
    <w:abstractNumId w:val="51"/>
  </w:num>
  <w:num w:numId="22">
    <w:abstractNumId w:val="8"/>
  </w:num>
  <w:num w:numId="23">
    <w:abstractNumId w:val="39"/>
  </w:num>
  <w:num w:numId="24">
    <w:abstractNumId w:val="47"/>
  </w:num>
  <w:num w:numId="25">
    <w:abstractNumId w:val="29"/>
  </w:num>
  <w:num w:numId="26">
    <w:abstractNumId w:val="21"/>
  </w:num>
  <w:num w:numId="27">
    <w:abstractNumId w:val="11"/>
  </w:num>
  <w:num w:numId="28">
    <w:abstractNumId w:val="7"/>
  </w:num>
  <w:num w:numId="29">
    <w:abstractNumId w:val="24"/>
  </w:num>
  <w:num w:numId="30">
    <w:abstractNumId w:val="4"/>
  </w:num>
  <w:num w:numId="31">
    <w:abstractNumId w:val="23"/>
  </w:num>
  <w:num w:numId="32">
    <w:abstractNumId w:val="12"/>
  </w:num>
  <w:num w:numId="33">
    <w:abstractNumId w:val="49"/>
  </w:num>
  <w:num w:numId="34">
    <w:abstractNumId w:val="20"/>
  </w:num>
  <w:num w:numId="35">
    <w:abstractNumId w:val="36"/>
  </w:num>
  <w:num w:numId="36">
    <w:abstractNumId w:val="44"/>
  </w:num>
  <w:num w:numId="37">
    <w:abstractNumId w:val="40"/>
  </w:num>
  <w:num w:numId="38">
    <w:abstractNumId w:val="58"/>
  </w:num>
  <w:num w:numId="39">
    <w:abstractNumId w:val="38"/>
  </w:num>
  <w:num w:numId="40">
    <w:abstractNumId w:val="5"/>
  </w:num>
  <w:num w:numId="41">
    <w:abstractNumId w:val="15"/>
  </w:num>
  <w:num w:numId="42">
    <w:abstractNumId w:val="17"/>
  </w:num>
  <w:num w:numId="43">
    <w:abstractNumId w:val="28"/>
  </w:num>
  <w:num w:numId="44">
    <w:abstractNumId w:val="55"/>
  </w:num>
  <w:num w:numId="45">
    <w:abstractNumId w:val="34"/>
  </w:num>
  <w:num w:numId="46">
    <w:abstractNumId w:val="18"/>
  </w:num>
  <w:num w:numId="47">
    <w:abstractNumId w:val="6"/>
  </w:num>
  <w:num w:numId="48">
    <w:abstractNumId w:val="43"/>
  </w:num>
  <w:num w:numId="49">
    <w:abstractNumId w:val="37"/>
  </w:num>
  <w:num w:numId="50">
    <w:abstractNumId w:val="53"/>
  </w:num>
  <w:num w:numId="51">
    <w:abstractNumId w:val="13"/>
  </w:num>
  <w:num w:numId="52">
    <w:abstractNumId w:val="56"/>
  </w:num>
  <w:num w:numId="53">
    <w:abstractNumId w:val="22"/>
  </w:num>
  <w:num w:numId="54">
    <w:abstractNumId w:val="41"/>
  </w:num>
  <w:num w:numId="55">
    <w:abstractNumId w:val="45"/>
  </w:num>
  <w:num w:numId="56">
    <w:abstractNumId w:val="14"/>
  </w:num>
  <w:num w:numId="57">
    <w:abstractNumId w:val="16"/>
  </w:num>
  <w:num w:numId="58">
    <w:abstractNumId w:val="32"/>
  </w:num>
  <w:num w:numId="59">
    <w:abstractNumId w:val="5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activeWritingStyle w:appName="MSWord" w:lang="fr-FR" w:vendorID="64" w:dllVersion="4096" w:nlCheck="1" w:checkStyle="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42C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0B6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AAC"/>
    <w:rsid w:val="00037600"/>
    <w:rsid w:val="00037799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4D6C"/>
    <w:rsid w:val="0008552B"/>
    <w:rsid w:val="000860F1"/>
    <w:rsid w:val="000864CB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92B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4A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A0E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59B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532"/>
    <w:rsid w:val="0017192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24A"/>
    <w:rsid w:val="00187698"/>
    <w:rsid w:val="001876DF"/>
    <w:rsid w:val="00187763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806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25F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89C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4F6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6E71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085"/>
    <w:rsid w:val="002C41A1"/>
    <w:rsid w:val="002C4B18"/>
    <w:rsid w:val="002C4F43"/>
    <w:rsid w:val="002C5F49"/>
    <w:rsid w:val="002C674B"/>
    <w:rsid w:val="002C675A"/>
    <w:rsid w:val="002C689B"/>
    <w:rsid w:val="002C6FF5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456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0A88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CF2"/>
    <w:rsid w:val="00345D9C"/>
    <w:rsid w:val="00345F1E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940"/>
    <w:rsid w:val="003559A3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10E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9E0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6F3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E0A93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15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3D9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3F"/>
    <w:rsid w:val="00465952"/>
    <w:rsid w:val="004662B9"/>
    <w:rsid w:val="004667FB"/>
    <w:rsid w:val="00466A00"/>
    <w:rsid w:val="00466BC3"/>
    <w:rsid w:val="0046727D"/>
    <w:rsid w:val="004675B6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89C"/>
    <w:rsid w:val="00492F14"/>
    <w:rsid w:val="0049367B"/>
    <w:rsid w:val="00493961"/>
    <w:rsid w:val="00493BE1"/>
    <w:rsid w:val="00493F36"/>
    <w:rsid w:val="00494063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A78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2E7"/>
    <w:rsid w:val="004E535A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3F3A"/>
    <w:rsid w:val="005540B1"/>
    <w:rsid w:val="00554212"/>
    <w:rsid w:val="0055441F"/>
    <w:rsid w:val="00554AB1"/>
    <w:rsid w:val="00554FD1"/>
    <w:rsid w:val="00555D55"/>
    <w:rsid w:val="005561D5"/>
    <w:rsid w:val="0055648C"/>
    <w:rsid w:val="0055686C"/>
    <w:rsid w:val="005576CA"/>
    <w:rsid w:val="00557A7B"/>
    <w:rsid w:val="00557B9E"/>
    <w:rsid w:val="00557EE3"/>
    <w:rsid w:val="005600DA"/>
    <w:rsid w:val="00560143"/>
    <w:rsid w:val="00560370"/>
    <w:rsid w:val="00560655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33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0DA8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6D90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D8A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4A4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6BB"/>
    <w:rsid w:val="00704A15"/>
    <w:rsid w:val="00704A9D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1D04"/>
    <w:rsid w:val="0076215A"/>
    <w:rsid w:val="007623D5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8F0"/>
    <w:rsid w:val="007B0A36"/>
    <w:rsid w:val="007B0A9E"/>
    <w:rsid w:val="007B0B50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5C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1BB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12D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72B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455E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0DF0"/>
    <w:rsid w:val="008A1010"/>
    <w:rsid w:val="008A11AC"/>
    <w:rsid w:val="008A1BF9"/>
    <w:rsid w:val="008A1FD3"/>
    <w:rsid w:val="008A25CA"/>
    <w:rsid w:val="008A2D4E"/>
    <w:rsid w:val="008A3310"/>
    <w:rsid w:val="008A36B7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363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54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3FF2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40F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0CC"/>
    <w:rsid w:val="009A552E"/>
    <w:rsid w:val="009A591C"/>
    <w:rsid w:val="009A5B7D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6F1"/>
    <w:rsid w:val="009C1BC0"/>
    <w:rsid w:val="009C1DBD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51C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4580"/>
    <w:rsid w:val="00A5518E"/>
    <w:rsid w:val="00A55519"/>
    <w:rsid w:val="00A559A6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DDE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7E5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467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BA6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1EA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6975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CFC"/>
    <w:rsid w:val="00BD515F"/>
    <w:rsid w:val="00BD5367"/>
    <w:rsid w:val="00BD55E0"/>
    <w:rsid w:val="00BD5A00"/>
    <w:rsid w:val="00BD5A0A"/>
    <w:rsid w:val="00BD5DEC"/>
    <w:rsid w:val="00BD639B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7FA"/>
    <w:rsid w:val="00BF212E"/>
    <w:rsid w:val="00BF2295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85D"/>
    <w:rsid w:val="00C00FFB"/>
    <w:rsid w:val="00C011DA"/>
    <w:rsid w:val="00C01421"/>
    <w:rsid w:val="00C02031"/>
    <w:rsid w:val="00C020CD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38F3"/>
    <w:rsid w:val="00C34888"/>
    <w:rsid w:val="00C34AD1"/>
    <w:rsid w:val="00C34B7E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94B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65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BD9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CD7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85A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58E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ADA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2F62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4A4D4B3"/>
  <w15:docId w15:val="{3F57FAAC-CEC6-4EBB-A35F-2A864B1A9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gi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5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eader" Target="header6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eader" Target="header5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gif"/><Relationship Id="rId33" Type="http://schemas.openxmlformats.org/officeDocument/2006/relationships/image" Target="media/image23.png"/><Relationship Id="rId38" Type="http://schemas.openxmlformats.org/officeDocument/2006/relationships/image" Target="media/image28.gif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45B6EE-BF9A-4C87-8AFF-AE235CD43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120</TotalTime>
  <Pages>32</Pages>
  <Words>3797</Words>
  <Characters>21649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25396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61</cp:revision>
  <cp:lastPrinted>2020-03-13T08:05:00Z</cp:lastPrinted>
  <dcterms:created xsi:type="dcterms:W3CDTF">2020-03-11T06:52:00Z</dcterms:created>
  <dcterms:modified xsi:type="dcterms:W3CDTF">2020-03-13T08:05:00Z</dcterms:modified>
</cp:coreProperties>
</file>