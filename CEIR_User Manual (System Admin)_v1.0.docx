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FB6608" w14:textId="77777777" w:rsidR="003C7ABF" w:rsidRPr="008758D2" w:rsidRDefault="00EE5F24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523BD3A" wp14:editId="671F1184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1931E" w14:textId="77777777" w:rsidR="0034637C" w:rsidRPr="003236E0" w:rsidRDefault="0034637C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System Admin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23BD3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85pt;margin-top:401.55pt;width:594.1pt;height:62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" filled="f" stroked="f">
                <v:textbox>
                  <w:txbxContent>
                    <w:p w14:paraId="3261931E" w14:textId="77777777" w:rsidR="0034637C" w:rsidRPr="003236E0" w:rsidRDefault="0034637C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System Admin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1.0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DEFDEAE" wp14:editId="663E7800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50C25C" w14:textId="77777777" w:rsidR="0034637C" w:rsidRDefault="0034637C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FDEAE" id="Rectangle 41" o:spid="_x0000_s1027" style="position:absolute;margin-left:-18.85pt;margin-top:401.15pt;width:646.7pt;height:62.5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whXh1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4650C25C" w14:textId="77777777" w:rsidR="0034637C" w:rsidRDefault="0034637C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058E7A16" wp14:editId="45EE488D">
                <wp:simplePos x="0" y="0"/>
                <wp:positionH relativeFrom="page">
                  <wp:posOffset>0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F27E9" w14:textId="77777777" w:rsidR="0034637C" w:rsidRPr="00B44664" w:rsidRDefault="0034637C" w:rsidP="00C328D5">
                            <w:pPr>
                              <w:pStyle w:val="ListParagraph"/>
                              <w:numPr>
                                <w:ilvl w:val="0"/>
                                <w:numId w:val="35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Central Equipment Identity Register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System Admine</w:t>
                            </w: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E7A16" id="_x0000_s1028" type="#_x0000_t202" style="position:absolute;margin-left:0;margin-top:230.55pt;width:594.1pt;height:132.85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" filled="f" stroked="f">
                <v:textbox>
                  <w:txbxContent>
                    <w:p w14:paraId="7D1F27E9" w14:textId="77777777" w:rsidR="0034637C" w:rsidRPr="00B44664" w:rsidRDefault="0034637C" w:rsidP="00C328D5">
                      <w:pPr>
                        <w:pStyle w:val="ListParagraph"/>
                        <w:numPr>
                          <w:ilvl w:val="0"/>
                          <w:numId w:val="35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Central Equipment Identity Register 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System Admine</w:t>
                      </w: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616229A7" wp14:editId="0DE4E31B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D86A3AE" w14:textId="77777777" w:rsidR="0034637C" w:rsidRDefault="0034637C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229A7" id="Rectangle 220" o:spid="_x0000_s1029" style="position:absolute;margin-left:0;margin-top:230.55pt;width:646.7pt;height:132.85pt;z-index: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6D86A3AE" w14:textId="77777777" w:rsidR="0034637C" w:rsidRDefault="0034637C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2B860E9C" w14:textId="77777777" w:rsidR="00241514" w:rsidRPr="00C70F9A" w:rsidRDefault="00241514" w:rsidP="00E00694">
      <w:pPr>
        <w:pStyle w:val="TableNames"/>
      </w:pPr>
      <w:bookmarkStart w:id="1" w:name="_Toc385937347"/>
      <w:bookmarkStart w:id="2" w:name="_Toc386724013"/>
      <w:bookmarkStart w:id="3" w:name="_Toc387651072"/>
      <w:bookmarkStart w:id="4" w:name="_Toc389744743"/>
      <w:bookmarkStart w:id="5" w:name="_Toc389841230"/>
      <w:bookmarkStart w:id="6" w:name="_Toc390091307"/>
      <w:bookmarkStart w:id="7" w:name="_Toc390091900"/>
      <w:bookmarkStart w:id="8" w:name="_Toc390092071"/>
      <w:bookmarkStart w:id="9" w:name="_Toc392664615"/>
      <w:bookmarkStart w:id="10" w:name="_Toc393985733"/>
      <w:bookmarkStart w:id="11" w:name="_Toc395257988"/>
      <w:bookmarkStart w:id="12" w:name="_Toc395277600"/>
      <w:bookmarkStart w:id="13" w:name="_Toc395345882"/>
      <w:bookmarkStart w:id="14" w:name="_Toc395346384"/>
      <w:bookmarkStart w:id="15" w:name="_Toc395539090"/>
      <w:bookmarkStart w:id="16" w:name="_Toc395597821"/>
      <w:bookmarkStart w:id="17" w:name="_Toc395598050"/>
      <w:bookmarkStart w:id="18" w:name="_Toc395598299"/>
      <w:bookmarkStart w:id="19" w:name="_Toc395600352"/>
      <w:bookmarkStart w:id="20" w:name="_Toc395713687"/>
      <w:bookmarkStart w:id="21" w:name="_Toc398654253"/>
      <w:bookmarkStart w:id="22" w:name="_Toc399322644"/>
      <w:bookmarkStart w:id="23" w:name="_Toc402788471"/>
      <w:bookmarkStart w:id="24" w:name="_Toc406498746"/>
      <w:bookmarkStart w:id="25" w:name="_Toc406669273"/>
      <w:bookmarkStart w:id="26" w:name="_Toc407109268"/>
      <w:bookmarkStart w:id="27" w:name="_Toc408930297"/>
      <w:bookmarkStart w:id="28" w:name="_Toc408930526"/>
      <w:bookmarkStart w:id="29" w:name="_Toc409003656"/>
      <w:bookmarkStart w:id="30" w:name="_Toc409003727"/>
      <w:bookmarkStart w:id="31" w:name="_Toc409003767"/>
      <w:bookmarkStart w:id="32" w:name="_Toc409004075"/>
      <w:bookmarkStart w:id="33" w:name="_Toc409540863"/>
      <w:bookmarkStart w:id="34" w:name="_Toc409780154"/>
      <w:bookmarkStart w:id="35" w:name="_Toc410059042"/>
      <w:bookmarkStart w:id="36" w:name="_Toc410380744"/>
      <w:bookmarkStart w:id="37" w:name="_Toc410394430"/>
      <w:bookmarkStart w:id="38" w:name="_Toc410403358"/>
      <w:bookmarkStart w:id="39" w:name="_Toc410834271"/>
      <w:bookmarkStart w:id="40" w:name="_Toc411523913"/>
      <w:bookmarkStart w:id="41" w:name="_Toc414375659"/>
      <w:bookmarkStart w:id="42" w:name="_Toc414543160"/>
      <w:bookmarkStart w:id="43" w:name="_Toc414868276"/>
      <w:bookmarkStart w:id="44" w:name="_Toc416703718"/>
      <w:bookmarkStart w:id="45" w:name="_Toc416703828"/>
      <w:bookmarkStart w:id="46" w:name="_Toc418250451"/>
      <w:bookmarkStart w:id="47" w:name="_Toc418606563"/>
      <w:bookmarkStart w:id="48" w:name="_Toc420937618"/>
      <w:bookmarkStart w:id="49" w:name="_Toc421114948"/>
      <w:bookmarkStart w:id="50" w:name="_Toc31537549"/>
      <w:bookmarkStart w:id="51" w:name="_Toc31556089"/>
      <w:bookmarkStart w:id="52" w:name="_Toc31633662"/>
      <w:bookmarkStart w:id="53" w:name="_Toc31884129"/>
      <w:bookmarkStart w:id="54" w:name="_Toc31898962"/>
      <w:bookmarkStart w:id="55" w:name="_Toc31899945"/>
      <w:bookmarkStart w:id="56" w:name="_Toc31900096"/>
      <w:bookmarkStart w:id="57" w:name="_Toc31900163"/>
      <w:bookmarkStart w:id="58" w:name="_Toc31900207"/>
      <w:bookmarkStart w:id="59" w:name="_Toc31900285"/>
      <w:bookmarkStart w:id="60" w:name="_Toc31961532"/>
      <w:bookmarkStart w:id="61" w:name="_Toc31988933"/>
      <w:bookmarkStart w:id="62" w:name="_Toc32478497"/>
      <w:bookmarkStart w:id="63" w:name="_Toc32485177"/>
      <w:bookmarkStart w:id="64" w:name="_Toc32485225"/>
      <w:bookmarkStart w:id="65" w:name="_Toc33605928"/>
      <w:bookmarkStart w:id="66" w:name="_Toc447111455"/>
      <w:bookmarkStart w:id="67" w:name="_Toc354994306"/>
      <w:r w:rsidRPr="00C70F9A">
        <w:lastRenderedPageBreak/>
        <w:t>Document Change History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50EB3802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744D0FA8" w14:textId="77777777" w:rsidTr="0001372C">
        <w:tc>
          <w:tcPr>
            <w:tcW w:w="2282" w:type="dxa"/>
            <w:shd w:val="clear" w:color="auto" w:fill="5B9BD5" w:themeFill="accent1"/>
          </w:tcPr>
          <w:p w14:paraId="6AD08D8D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5DD3387B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0B2AB402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004864BB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5A207956" w14:textId="77777777" w:rsidTr="0001372C">
        <w:tc>
          <w:tcPr>
            <w:tcW w:w="2282" w:type="dxa"/>
          </w:tcPr>
          <w:p w14:paraId="4B5E82F0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03D2106D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2CCCD3E8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48EA287F" w14:textId="77777777" w:rsidR="004F2CE7" w:rsidRPr="00BD7ABF" w:rsidRDefault="00BD7ABF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February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</w:tbl>
    <w:p w14:paraId="2ADBB2FB" w14:textId="77777777" w:rsidR="004F2CE7" w:rsidRDefault="004F2CE7" w:rsidP="00531438">
      <w:pPr>
        <w:pStyle w:val="BodyText20"/>
      </w:pPr>
    </w:p>
    <w:p w14:paraId="496E1FC0" w14:textId="77777777" w:rsidR="004F2CE7" w:rsidRPr="00531438" w:rsidRDefault="004F2CE7" w:rsidP="00531438">
      <w:pPr>
        <w:pStyle w:val="BodyText20"/>
      </w:pPr>
    </w:p>
    <w:p w14:paraId="20C4D70D" w14:textId="77777777" w:rsidR="00531438" w:rsidRPr="00531438" w:rsidRDefault="00531438" w:rsidP="00531438">
      <w:pPr>
        <w:pStyle w:val="BodyText20"/>
      </w:pPr>
    </w:p>
    <w:p w14:paraId="3A7AE072" w14:textId="77777777" w:rsidR="00531438" w:rsidRPr="00531438" w:rsidRDefault="00531438" w:rsidP="00531438">
      <w:pPr>
        <w:pStyle w:val="BodyText20"/>
      </w:pPr>
    </w:p>
    <w:p w14:paraId="17013D46" w14:textId="77777777" w:rsidR="00531438" w:rsidRPr="00531438" w:rsidRDefault="00531438" w:rsidP="00531438">
      <w:pPr>
        <w:pStyle w:val="BodyText20"/>
      </w:pPr>
    </w:p>
    <w:p w14:paraId="25986153" w14:textId="77777777" w:rsidR="00531438" w:rsidRPr="00531438" w:rsidRDefault="00531438" w:rsidP="00531438">
      <w:pPr>
        <w:pStyle w:val="BodyText20"/>
      </w:pPr>
    </w:p>
    <w:p w14:paraId="61DA7E26" w14:textId="77777777" w:rsidR="00531438" w:rsidRPr="00531438" w:rsidRDefault="00531438" w:rsidP="00531438">
      <w:pPr>
        <w:pStyle w:val="BodyText20"/>
      </w:pPr>
    </w:p>
    <w:p w14:paraId="16265F35" w14:textId="77777777" w:rsidR="00531438" w:rsidRPr="00531438" w:rsidRDefault="00531438" w:rsidP="00531438">
      <w:pPr>
        <w:pStyle w:val="BodyText20"/>
      </w:pPr>
    </w:p>
    <w:p w14:paraId="591F4134" w14:textId="77777777" w:rsidR="00531438" w:rsidRDefault="00531438" w:rsidP="00531438">
      <w:pPr>
        <w:pStyle w:val="BodyText20"/>
      </w:pPr>
    </w:p>
    <w:p w14:paraId="1F1556A3" w14:textId="77777777" w:rsidR="0040040A" w:rsidRDefault="0040040A" w:rsidP="00531438">
      <w:pPr>
        <w:pStyle w:val="BodyText20"/>
      </w:pPr>
    </w:p>
    <w:p w14:paraId="10A97087" w14:textId="77777777" w:rsidR="0040040A" w:rsidRDefault="0040040A" w:rsidP="00531438">
      <w:pPr>
        <w:pStyle w:val="BodyText20"/>
      </w:pPr>
    </w:p>
    <w:p w14:paraId="4F4E9F31" w14:textId="77777777" w:rsidR="0040040A" w:rsidRDefault="0040040A" w:rsidP="00531438">
      <w:pPr>
        <w:pStyle w:val="BodyText20"/>
      </w:pPr>
    </w:p>
    <w:p w14:paraId="163E04D4" w14:textId="77777777" w:rsidR="0040040A" w:rsidRDefault="0040040A" w:rsidP="00531438">
      <w:pPr>
        <w:pStyle w:val="BodyText20"/>
      </w:pPr>
    </w:p>
    <w:p w14:paraId="644BED50" w14:textId="77777777" w:rsidR="0040040A" w:rsidRDefault="0040040A" w:rsidP="00531438">
      <w:pPr>
        <w:pStyle w:val="BodyText20"/>
      </w:pPr>
    </w:p>
    <w:p w14:paraId="4FDC0E06" w14:textId="77777777" w:rsidR="0040040A" w:rsidRDefault="0040040A" w:rsidP="00531438">
      <w:pPr>
        <w:pStyle w:val="BodyText20"/>
      </w:pPr>
    </w:p>
    <w:p w14:paraId="4812CE9A" w14:textId="77777777" w:rsidR="0040040A" w:rsidRDefault="0040040A" w:rsidP="00531438">
      <w:pPr>
        <w:pStyle w:val="BodyText20"/>
      </w:pPr>
    </w:p>
    <w:p w14:paraId="148CBC4B" w14:textId="77777777" w:rsidR="0040040A" w:rsidRDefault="0040040A" w:rsidP="00531438">
      <w:pPr>
        <w:pStyle w:val="BodyText20"/>
      </w:pPr>
    </w:p>
    <w:p w14:paraId="7620549F" w14:textId="77777777" w:rsidR="0040040A" w:rsidRDefault="0040040A" w:rsidP="00531438">
      <w:pPr>
        <w:pStyle w:val="BodyText20"/>
      </w:pPr>
    </w:p>
    <w:p w14:paraId="515B4DA0" w14:textId="77777777" w:rsidR="0040040A" w:rsidRDefault="0040040A" w:rsidP="00531438">
      <w:pPr>
        <w:pStyle w:val="BodyText20"/>
      </w:pPr>
    </w:p>
    <w:p w14:paraId="36BDC253" w14:textId="77777777" w:rsidR="0040040A" w:rsidRDefault="0040040A" w:rsidP="00531438">
      <w:pPr>
        <w:pStyle w:val="BodyText20"/>
      </w:pPr>
    </w:p>
    <w:p w14:paraId="28D4C3C5" w14:textId="77777777" w:rsidR="0040040A" w:rsidRDefault="0040040A" w:rsidP="00531438">
      <w:pPr>
        <w:pStyle w:val="BodyText20"/>
      </w:pPr>
    </w:p>
    <w:p w14:paraId="05671956" w14:textId="77777777" w:rsidR="0040040A" w:rsidRDefault="0040040A" w:rsidP="00531438">
      <w:pPr>
        <w:pStyle w:val="BodyText20"/>
      </w:pPr>
    </w:p>
    <w:p w14:paraId="5F43B7A1" w14:textId="77777777" w:rsidR="0040040A" w:rsidRDefault="0040040A" w:rsidP="00531438">
      <w:pPr>
        <w:pStyle w:val="BodyText20"/>
      </w:pPr>
    </w:p>
    <w:p w14:paraId="43E88EF4" w14:textId="77777777" w:rsidR="0040040A" w:rsidRDefault="0040040A" w:rsidP="00531438">
      <w:pPr>
        <w:pStyle w:val="BodyText20"/>
      </w:pPr>
    </w:p>
    <w:p w14:paraId="4BC0FCF5" w14:textId="77777777" w:rsidR="0040040A" w:rsidRDefault="0040040A" w:rsidP="00531438">
      <w:pPr>
        <w:pStyle w:val="BodyText20"/>
      </w:pPr>
    </w:p>
    <w:p w14:paraId="45B5266F" w14:textId="77777777" w:rsidR="0040040A" w:rsidRDefault="0040040A" w:rsidP="00531438">
      <w:pPr>
        <w:pStyle w:val="BodyText20"/>
      </w:pPr>
    </w:p>
    <w:p w14:paraId="51904B96" w14:textId="77777777" w:rsidR="0040040A" w:rsidRDefault="0040040A" w:rsidP="00531438">
      <w:pPr>
        <w:pStyle w:val="BodyText20"/>
      </w:pPr>
    </w:p>
    <w:p w14:paraId="27B09C79" w14:textId="77777777" w:rsidR="0040040A" w:rsidRDefault="0040040A" w:rsidP="00531438">
      <w:pPr>
        <w:pStyle w:val="BodyText20"/>
      </w:pPr>
    </w:p>
    <w:p w14:paraId="3D6FA5C6" w14:textId="77777777" w:rsidR="0040040A" w:rsidRDefault="0040040A" w:rsidP="00531438">
      <w:pPr>
        <w:pStyle w:val="BodyText20"/>
      </w:pPr>
    </w:p>
    <w:p w14:paraId="7F377245" w14:textId="77777777" w:rsidR="0040040A" w:rsidRDefault="0040040A" w:rsidP="00531438">
      <w:pPr>
        <w:pStyle w:val="BodyText20"/>
      </w:pPr>
    </w:p>
    <w:p w14:paraId="0D27BD00" w14:textId="77777777" w:rsidR="0040040A" w:rsidRDefault="0040040A" w:rsidP="00531438">
      <w:pPr>
        <w:pStyle w:val="BodyText20"/>
      </w:pPr>
    </w:p>
    <w:p w14:paraId="488A6D42" w14:textId="77777777" w:rsidR="0040040A" w:rsidRDefault="0040040A" w:rsidP="00531438">
      <w:pPr>
        <w:pStyle w:val="BodyText20"/>
      </w:pPr>
    </w:p>
    <w:p w14:paraId="018E6907" w14:textId="77777777" w:rsidR="0040040A" w:rsidRPr="00531438" w:rsidRDefault="0040040A" w:rsidP="00531438">
      <w:pPr>
        <w:pStyle w:val="BodyText20"/>
      </w:pPr>
    </w:p>
    <w:p w14:paraId="4F5FE22C" w14:textId="77777777" w:rsidR="00531438" w:rsidRPr="00531438" w:rsidRDefault="00531438" w:rsidP="00531438">
      <w:pPr>
        <w:pStyle w:val="BodyText20"/>
      </w:pPr>
    </w:p>
    <w:p w14:paraId="2C748768" w14:textId="77777777" w:rsidR="00531438" w:rsidRPr="00531438" w:rsidRDefault="00531438" w:rsidP="00531438">
      <w:pPr>
        <w:pStyle w:val="BodyText20"/>
      </w:pPr>
    </w:p>
    <w:p w14:paraId="0D7B626C" w14:textId="77777777" w:rsidR="00531438" w:rsidRPr="00531438" w:rsidRDefault="00531438" w:rsidP="00531438">
      <w:pPr>
        <w:pStyle w:val="BodyText20"/>
      </w:pPr>
    </w:p>
    <w:p w14:paraId="517B8134" w14:textId="77777777" w:rsidR="00531438" w:rsidRDefault="00531438" w:rsidP="00531438">
      <w:pPr>
        <w:pStyle w:val="BodyText20"/>
      </w:pPr>
    </w:p>
    <w:p w14:paraId="0A189C08" w14:textId="77777777" w:rsidR="00BD7ABF" w:rsidRDefault="00BD7ABF" w:rsidP="00531438">
      <w:pPr>
        <w:pStyle w:val="BodyText20"/>
      </w:pPr>
    </w:p>
    <w:p w14:paraId="6D26A736" w14:textId="77777777" w:rsidR="00BD7ABF" w:rsidRDefault="00BD7ABF" w:rsidP="00531438">
      <w:pPr>
        <w:pStyle w:val="BodyText20"/>
      </w:pPr>
    </w:p>
    <w:p w14:paraId="7EE9A751" w14:textId="77777777" w:rsidR="0001372C" w:rsidRDefault="0001372C" w:rsidP="00531438">
      <w:pPr>
        <w:pStyle w:val="BodyText20"/>
      </w:pPr>
    </w:p>
    <w:p w14:paraId="64C4D36C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7"/>
    </w:p>
    <w:bookmarkStart w:id="68" w:name="_Toc31988934" w:displacedByCustomXml="next"/>
    <w:bookmarkStart w:id="69" w:name="_Toc32478498" w:displacedByCustomXml="next"/>
    <w:bookmarkStart w:id="70" w:name="_Toc32485178" w:displacedByCustomXml="next"/>
    <w:bookmarkStart w:id="71" w:name="_Toc32485226" w:displacedByCustomXml="next"/>
    <w:bookmarkStart w:id="72" w:name="_Toc33605929" w:displacedByCustomXml="next"/>
    <w:bookmarkStart w:id="73" w:name="_Toc447111456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6DEFBFF5" w14:textId="77777777" w:rsidR="000B0CE4" w:rsidRDefault="000B0CE4" w:rsidP="000B0CE4">
          <w:pPr>
            <w:pStyle w:val="TableNames"/>
          </w:pPr>
          <w:r>
            <w:t>Contents</w:t>
          </w:r>
          <w:bookmarkEnd w:id="73"/>
          <w:bookmarkEnd w:id="72"/>
          <w:bookmarkEnd w:id="71"/>
          <w:bookmarkEnd w:id="70"/>
          <w:bookmarkEnd w:id="69"/>
          <w:bookmarkEnd w:id="68"/>
        </w:p>
        <w:p w14:paraId="791BCF82" w14:textId="77777777" w:rsidR="00364AF0" w:rsidRDefault="000B0CE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  <w:r w:rsidR="00364AF0">
            <w:rPr>
              <w:noProof/>
            </w:rPr>
            <w:t>Document Change History</w:t>
          </w:r>
          <w:r w:rsidR="00364AF0">
            <w:rPr>
              <w:noProof/>
            </w:rPr>
            <w:tab/>
          </w:r>
          <w:r w:rsidR="00364AF0">
            <w:rPr>
              <w:noProof/>
            </w:rPr>
            <w:fldChar w:fldCharType="begin"/>
          </w:r>
          <w:r w:rsidR="00364AF0">
            <w:rPr>
              <w:noProof/>
            </w:rPr>
            <w:instrText xml:space="preserve"> PAGEREF _Toc447111455 \h </w:instrText>
          </w:r>
          <w:r w:rsidR="00364AF0">
            <w:rPr>
              <w:noProof/>
            </w:rPr>
          </w:r>
          <w:r w:rsidR="00364AF0">
            <w:rPr>
              <w:noProof/>
            </w:rPr>
            <w:fldChar w:fldCharType="separate"/>
          </w:r>
          <w:r w:rsidR="00364AF0">
            <w:rPr>
              <w:noProof/>
            </w:rPr>
            <w:t>i</w:t>
          </w:r>
          <w:r w:rsidR="00364AF0">
            <w:rPr>
              <w:noProof/>
            </w:rPr>
            <w:fldChar w:fldCharType="end"/>
          </w:r>
        </w:p>
        <w:p w14:paraId="3AF4B10D" w14:textId="77777777" w:rsidR="00364AF0" w:rsidRDefault="00364AF0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Contents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ii</w:t>
          </w:r>
          <w:r>
            <w:rPr>
              <w:noProof/>
            </w:rPr>
            <w:fldChar w:fldCharType="end"/>
          </w:r>
        </w:p>
        <w:p w14:paraId="58391F41" w14:textId="77777777" w:rsidR="00364AF0" w:rsidRDefault="00364AF0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Figures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iv</w:t>
          </w:r>
          <w:r>
            <w:rPr>
              <w:noProof/>
            </w:rPr>
            <w:fldChar w:fldCharType="end"/>
          </w:r>
        </w:p>
        <w:p w14:paraId="2270F128" w14:textId="77777777" w:rsidR="00364AF0" w:rsidRDefault="00364AF0">
          <w:pPr>
            <w:pStyle w:val="TOC1"/>
            <w:tabs>
              <w:tab w:val="left" w:pos="362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1</w:t>
          </w:r>
          <w:r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61E05EA0" w14:textId="77777777" w:rsidR="00364AF0" w:rsidRDefault="00364AF0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1.1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Scope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779B0AD2" w14:textId="77777777" w:rsidR="00364AF0" w:rsidRDefault="00364AF0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1.2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Acronyms &amp; Abbreviations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11FB0D4F" w14:textId="77777777" w:rsidR="00364AF0" w:rsidRDefault="00364AF0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1.3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Conventions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673A3C48" w14:textId="77777777" w:rsidR="00364AF0" w:rsidRDefault="00364AF0">
          <w:pPr>
            <w:pStyle w:val="TOC1"/>
            <w:tabs>
              <w:tab w:val="left" w:pos="362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</w:pPr>
          <w:r>
            <w:rPr>
              <w:noProof/>
            </w:rPr>
            <w:t>2</w:t>
          </w:r>
          <w:r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en-IN" w:eastAsia="ja-JP"/>
            </w:rPr>
            <w:tab/>
          </w:r>
          <w:r>
            <w:rPr>
              <w:noProof/>
            </w:rPr>
            <w:t>System Admin Operations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402772EB" w14:textId="77777777" w:rsidR="00364AF0" w:rsidRDefault="00364AF0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Application 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44707644" w14:textId="77777777" w:rsidR="00364AF0" w:rsidRDefault="00364AF0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2.2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Logging into the Application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975E0D4" w14:textId="77777777" w:rsidR="00364AF0" w:rsidRDefault="00364AF0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2.3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Application User Interface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A3EDB7D" w14:textId="77777777" w:rsidR="00364AF0" w:rsidRDefault="00364AF0">
          <w:pPr>
            <w:pStyle w:val="TOC3"/>
            <w:tabs>
              <w:tab w:val="left" w:pos="1125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2.3.1</w:t>
          </w:r>
          <w:r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Dashboard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8772646" w14:textId="77777777" w:rsidR="00364AF0" w:rsidRDefault="00364AF0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2.4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System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E04196F" w14:textId="77777777" w:rsidR="00364AF0" w:rsidRDefault="00364AF0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2.5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Edit Parameter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1E506E2D" w14:textId="77777777" w:rsidR="00364AF0" w:rsidRDefault="00364AF0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2.6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Filter Parameter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0E9F6654" w14:textId="77777777" w:rsidR="00364AF0" w:rsidRDefault="00364AF0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2.7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Message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14255DEA" w14:textId="77777777" w:rsidR="00364AF0" w:rsidRDefault="00364AF0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2.8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Edit Message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789092BA" w14:textId="77777777" w:rsidR="00364AF0" w:rsidRDefault="00364AF0">
          <w:pPr>
            <w:pStyle w:val="TOC2"/>
            <w:tabs>
              <w:tab w:val="left" w:pos="919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2.9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Filter Message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5D59D6AA" w14:textId="77777777" w:rsidR="00364AF0" w:rsidRDefault="00364AF0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2.10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Port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A8D2394" w14:textId="77777777" w:rsidR="00364AF0" w:rsidRDefault="00364AF0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2.11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Edit Port Parameters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739ACD36" w14:textId="77777777" w:rsidR="00364AF0" w:rsidRDefault="00364AF0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2.12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Filter Port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14BF98C4" w14:textId="77777777" w:rsidR="00364AF0" w:rsidRDefault="00364AF0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2.13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Field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15544C55" w14:textId="77777777" w:rsidR="00364AF0" w:rsidRDefault="00364AF0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2.14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Edit Field Parameters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5E010409" w14:textId="77777777" w:rsidR="00364AF0" w:rsidRDefault="00364AF0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2.15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Filter Field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6804BF15" w14:textId="77777777" w:rsidR="00364AF0" w:rsidRDefault="00364AF0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2.16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Modify Field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19238576" w14:textId="77777777" w:rsidR="00364AF0" w:rsidRDefault="00364AF0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2.17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Currency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02C3CAE0" w14:textId="77777777" w:rsidR="00364AF0" w:rsidRDefault="00364AF0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2.18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Edit Currency Parameters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2C4AA009" w14:textId="77777777" w:rsidR="00364AF0" w:rsidRDefault="00364AF0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2.19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Filter Currency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45EA36A3" w14:textId="77777777" w:rsidR="00364AF0" w:rsidRDefault="00364AF0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2.20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Add Currency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453EF2FE" w14:textId="77777777" w:rsidR="00364AF0" w:rsidRDefault="00364AF0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2.21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Annex 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1AFCC3B5" w14:textId="77777777" w:rsidR="00364AF0" w:rsidRDefault="00364AF0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2.22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Annex 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6DECAA87" w14:textId="77777777" w:rsidR="00364AF0" w:rsidRDefault="00364AF0">
          <w:pPr>
            <w:pStyle w:val="TOC2"/>
            <w:tabs>
              <w:tab w:val="left" w:pos="103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</w:pPr>
          <w:r>
            <w:rPr>
              <w:noProof/>
            </w:rPr>
            <w:t>2.23</w:t>
          </w:r>
          <w:r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IN" w:eastAsia="ja-JP"/>
            </w:rPr>
            <w:tab/>
          </w:r>
          <w:r>
            <w:rPr>
              <w:noProof/>
            </w:rPr>
            <w:t>Annex 3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_Toc447111486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72040361" w14:textId="77777777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lastRenderedPageBreak/>
            <w:fldChar w:fldCharType="end"/>
          </w:r>
        </w:p>
      </w:sdtContent>
    </w:sdt>
    <w:p w14:paraId="1F029D39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42564649" w14:textId="77777777" w:rsidR="002631E4" w:rsidRPr="002631E4" w:rsidRDefault="002631E4" w:rsidP="003C7ABF">
      <w:pPr>
        <w:pStyle w:val="TOC1"/>
      </w:pPr>
    </w:p>
    <w:p w14:paraId="02D3294D" w14:textId="77777777" w:rsidR="006755C2" w:rsidRDefault="006755C2" w:rsidP="0001372C">
      <w:pPr>
        <w:pStyle w:val="TableNames"/>
      </w:pPr>
      <w:bookmarkStart w:id="74" w:name="_Toc354993235"/>
      <w:bookmarkStart w:id="75" w:name="_Toc354994307"/>
      <w:bookmarkStart w:id="76" w:name="_Toc385937349"/>
      <w:bookmarkStart w:id="77" w:name="_Toc386724015"/>
      <w:bookmarkStart w:id="78" w:name="_Toc387651074"/>
      <w:bookmarkStart w:id="79" w:name="_Toc389744745"/>
      <w:bookmarkStart w:id="80" w:name="_Toc389841232"/>
      <w:bookmarkStart w:id="81" w:name="_Toc390091309"/>
      <w:bookmarkStart w:id="82" w:name="_Toc390091902"/>
      <w:bookmarkStart w:id="83" w:name="_Toc390092073"/>
      <w:bookmarkStart w:id="84" w:name="_Toc392664617"/>
      <w:bookmarkStart w:id="85" w:name="_Toc393985735"/>
      <w:bookmarkStart w:id="86" w:name="_Toc395257990"/>
      <w:bookmarkStart w:id="87" w:name="_Toc395277602"/>
      <w:bookmarkStart w:id="88" w:name="_Toc395345884"/>
      <w:bookmarkStart w:id="89" w:name="_Toc395346386"/>
      <w:bookmarkStart w:id="90" w:name="_Toc395539092"/>
      <w:bookmarkStart w:id="91" w:name="_Toc395597823"/>
      <w:bookmarkStart w:id="92" w:name="_Toc395598052"/>
      <w:bookmarkStart w:id="93" w:name="_Toc395598301"/>
      <w:bookmarkStart w:id="94" w:name="_Toc395600354"/>
      <w:bookmarkStart w:id="95" w:name="_Toc395713689"/>
      <w:bookmarkStart w:id="96" w:name="_Toc398654255"/>
      <w:bookmarkStart w:id="97" w:name="_Toc399322646"/>
      <w:bookmarkStart w:id="98" w:name="_Toc402788473"/>
      <w:bookmarkStart w:id="99" w:name="_Toc406498748"/>
      <w:bookmarkStart w:id="100" w:name="_Toc406669275"/>
      <w:bookmarkStart w:id="101" w:name="_Toc407109270"/>
      <w:bookmarkStart w:id="102" w:name="_Toc408930299"/>
      <w:bookmarkStart w:id="103" w:name="_Toc408930528"/>
      <w:bookmarkStart w:id="104" w:name="_Toc409003658"/>
      <w:bookmarkStart w:id="105" w:name="_Toc409003729"/>
      <w:bookmarkStart w:id="106" w:name="_Toc409003769"/>
      <w:bookmarkStart w:id="107" w:name="_Toc409004077"/>
      <w:bookmarkStart w:id="108" w:name="_Toc409540865"/>
      <w:bookmarkStart w:id="109" w:name="_Toc409780156"/>
      <w:bookmarkStart w:id="110" w:name="_Toc410059044"/>
      <w:bookmarkStart w:id="111" w:name="_Toc410380746"/>
      <w:bookmarkStart w:id="112" w:name="_Toc410394432"/>
      <w:bookmarkStart w:id="113" w:name="_Toc410403360"/>
      <w:bookmarkStart w:id="114" w:name="_Toc410834273"/>
      <w:bookmarkStart w:id="115" w:name="_Toc411523915"/>
      <w:bookmarkStart w:id="116" w:name="_Toc414375661"/>
      <w:bookmarkStart w:id="117" w:name="_Toc414543162"/>
      <w:bookmarkStart w:id="118" w:name="_Toc414868278"/>
      <w:bookmarkStart w:id="119" w:name="_Toc416703720"/>
      <w:bookmarkStart w:id="120" w:name="_Toc416703830"/>
      <w:bookmarkStart w:id="121" w:name="_Toc418250453"/>
      <w:bookmarkStart w:id="122" w:name="_Toc418606565"/>
      <w:bookmarkStart w:id="123" w:name="_Toc420937620"/>
      <w:bookmarkStart w:id="124" w:name="_Toc421114950"/>
      <w:bookmarkStart w:id="125" w:name="_Toc31537551"/>
      <w:bookmarkStart w:id="126" w:name="_Toc31556091"/>
      <w:bookmarkStart w:id="127" w:name="_Toc31624680"/>
      <w:bookmarkStart w:id="128" w:name="_Toc31633664"/>
      <w:bookmarkStart w:id="129" w:name="_Toc31884131"/>
      <w:bookmarkStart w:id="130" w:name="_Toc31898964"/>
      <w:bookmarkStart w:id="131" w:name="_Toc31899947"/>
      <w:bookmarkStart w:id="132" w:name="_Toc31900098"/>
      <w:bookmarkStart w:id="133" w:name="_Toc31900165"/>
      <w:bookmarkStart w:id="134" w:name="_Toc31900209"/>
      <w:bookmarkStart w:id="135" w:name="_Toc31900287"/>
      <w:bookmarkStart w:id="136" w:name="_Toc31961534"/>
      <w:bookmarkStart w:id="137" w:name="_Toc31988935"/>
      <w:bookmarkStart w:id="138" w:name="_Toc32478499"/>
      <w:bookmarkStart w:id="139" w:name="_Toc32485179"/>
      <w:bookmarkStart w:id="140" w:name="_Toc32485227"/>
      <w:bookmarkStart w:id="141" w:name="_Toc33605930"/>
      <w:bookmarkStart w:id="142" w:name="_Toc447111457"/>
      <w:r>
        <w:t>Figures</w:t>
      </w:r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50F0AC4F" w14:textId="77777777" w:rsidR="00364AF0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r w:rsidR="00364AF0">
        <w:rPr>
          <w:noProof/>
        </w:rPr>
        <w:t>Figure 5: Login</w:t>
      </w:r>
      <w:r w:rsidR="00364AF0">
        <w:rPr>
          <w:noProof/>
        </w:rPr>
        <w:tab/>
      </w:r>
      <w:r w:rsidR="00364AF0">
        <w:rPr>
          <w:noProof/>
        </w:rPr>
        <w:fldChar w:fldCharType="begin"/>
      </w:r>
      <w:r w:rsidR="00364AF0">
        <w:rPr>
          <w:noProof/>
        </w:rPr>
        <w:instrText xml:space="preserve"> PAGEREF _Toc447111487 \h </w:instrText>
      </w:r>
      <w:r w:rsidR="00364AF0">
        <w:rPr>
          <w:noProof/>
        </w:rPr>
      </w:r>
      <w:r w:rsidR="00364AF0">
        <w:rPr>
          <w:noProof/>
        </w:rPr>
        <w:fldChar w:fldCharType="separate"/>
      </w:r>
      <w:r w:rsidR="00364AF0">
        <w:rPr>
          <w:noProof/>
        </w:rPr>
        <w:t>3</w:t>
      </w:r>
      <w:r w:rsidR="00364AF0">
        <w:rPr>
          <w:noProof/>
        </w:rPr>
        <w:fldChar w:fldCharType="end"/>
      </w:r>
    </w:p>
    <w:p w14:paraId="3C0F2BB7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6: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_Toc447111488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D0CDD3B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7: Forgot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_Toc447111489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18FDA6D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8: Set New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6BB7810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9: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_Toc447111491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0F9F04E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10: Edit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_Toc447111492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F84A8CA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11: Change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_Toc447111493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F4C4006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12: Manage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_Toc447111494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B40FC93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13: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7265770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15: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_Toc447111496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4F53AD5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16: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_Toc447111497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EDEBA5F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18: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1A0A2CE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29: System Management – View All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_Toc447111499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A929FF1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34: System Management - Edit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60E91A2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36: System Management – Filter Option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7F5A65A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29: System Management – View All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_Toc447111502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5FBB4DF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34: Message Management - Edit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_Toc447111503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4569153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36: Message Management – Filter Option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811ED7A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29: Port Management – View All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2D0305E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34: Port Management - Edit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7DC7831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36: Port Management – Filter Option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FFBB4F6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29: Field Management – View All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65A0DF2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34: Field Management - Edit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7D5C8D2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36: Field Management – Filter Option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F85D3D6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36: Field Management – Filter Option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C1CB7BF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36: Field Management – Add Value Option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4C1EFBC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29: Currency Management – View All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F16AE81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34: Currency Management - Edit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4314EF9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36: Field Management – Filter Option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2AF8491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36: Field Management – Filter Option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27D8DEA" w14:textId="77777777" w:rsidR="00364AF0" w:rsidRDefault="00364AF0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36: Currency Management – Add Option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_Toc447111517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0DE25B1" w14:textId="77777777" w:rsidR="006755C2" w:rsidRDefault="00D239B5">
      <w:pPr>
        <w:pStyle w:val="TableofFigures"/>
      </w:pPr>
      <w:r>
        <w:fldChar w:fldCharType="end"/>
      </w:r>
    </w:p>
    <w:p w14:paraId="0558C72E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39DDD4F3" w14:textId="77777777" w:rsidR="006755C2" w:rsidRPr="002A39C9" w:rsidRDefault="009F2B34" w:rsidP="002A39C9">
      <w:pPr>
        <w:pStyle w:val="Heading1"/>
      </w:pPr>
      <w:bookmarkStart w:id="143" w:name="_Document_Overview"/>
      <w:bookmarkStart w:id="144" w:name="h11"/>
      <w:bookmarkStart w:id="145" w:name="_Scope"/>
      <w:bookmarkStart w:id="146" w:name="_References"/>
      <w:bookmarkStart w:id="147" w:name="_Introduction"/>
      <w:bookmarkStart w:id="148" w:name="_Operations"/>
      <w:bookmarkStart w:id="149" w:name="_Web_Operations"/>
      <w:bookmarkStart w:id="150" w:name="_Toc31900099"/>
      <w:bookmarkStart w:id="151" w:name="_Toc31900166"/>
      <w:bookmarkStart w:id="152" w:name="_Toc31900210"/>
      <w:bookmarkStart w:id="153" w:name="_Toc31900288"/>
      <w:bookmarkStart w:id="154" w:name="_Toc447111458"/>
      <w:bookmarkEnd w:id="143"/>
      <w:bookmarkEnd w:id="144"/>
      <w:bookmarkEnd w:id="145"/>
      <w:bookmarkEnd w:id="146"/>
      <w:bookmarkEnd w:id="147"/>
      <w:bookmarkEnd w:id="148"/>
      <w:bookmarkEnd w:id="149"/>
      <w:r w:rsidRPr="002A39C9">
        <w:lastRenderedPageBreak/>
        <w:t>Overview</w:t>
      </w:r>
      <w:bookmarkEnd w:id="150"/>
      <w:bookmarkEnd w:id="151"/>
      <w:bookmarkEnd w:id="152"/>
      <w:bookmarkEnd w:id="153"/>
      <w:bookmarkEnd w:id="154"/>
    </w:p>
    <w:p w14:paraId="0E3F52AF" w14:textId="77777777" w:rsidR="00AF7107" w:rsidRDefault="00384430" w:rsidP="004D34E8">
      <w:pPr>
        <w:pStyle w:val="Heading2"/>
      </w:pPr>
      <w:bookmarkStart w:id="155" w:name="_Toc447111459"/>
      <w:r>
        <w:t>Scope</w:t>
      </w:r>
      <w:bookmarkEnd w:id="155"/>
    </w:p>
    <w:p w14:paraId="2E53C656" w14:textId="77777777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B86583">
        <w:t>system admin to</w:t>
      </w:r>
      <w:r w:rsidRPr="00EE5A16">
        <w:t xml:space="preserve"> use</w:t>
      </w:r>
      <w:r w:rsidR="00B86583">
        <w:t xml:space="preserve"> and configure</w:t>
      </w:r>
      <w:r w:rsidRPr="00EE5A16">
        <w:t xml:space="preserve">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>application.</w:t>
      </w:r>
    </w:p>
    <w:p w14:paraId="5EECA503" w14:textId="77777777" w:rsidR="00084397" w:rsidRDefault="00084397" w:rsidP="004D6E91">
      <w:pPr>
        <w:pStyle w:val="Heading2"/>
      </w:pPr>
      <w:bookmarkStart w:id="156" w:name="_Toc447111460"/>
      <w:r>
        <w:t>Acronyms</w:t>
      </w:r>
      <w:r w:rsidR="00384430">
        <w:t xml:space="preserve"> &amp; Abbreviations</w:t>
      </w:r>
      <w:bookmarkEnd w:id="156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099E9A97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378340C7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4158E038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Full Form</w:t>
            </w:r>
          </w:p>
        </w:tc>
      </w:tr>
      <w:tr w:rsidR="00084397" w:rsidRPr="003D50EC" w14:paraId="684900C8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49D48F5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41049806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0B5DA36D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3AFFA5B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ESN</w:t>
            </w:r>
          </w:p>
        </w:tc>
        <w:tc>
          <w:tcPr>
            <w:tcW w:w="4979" w:type="dxa"/>
            <w:shd w:val="clear" w:color="auto" w:fill="auto"/>
          </w:tcPr>
          <w:p w14:paraId="21245F02" w14:textId="77777777" w:rsidR="00084397" w:rsidRPr="0040040A" w:rsidRDefault="00084397" w:rsidP="00686143">
            <w:pPr>
              <w:pStyle w:val="BodyText2"/>
            </w:pPr>
            <w:r>
              <w:t>Electronic Serial Number</w:t>
            </w:r>
          </w:p>
        </w:tc>
      </w:tr>
      <w:tr w:rsidR="00084397" w:rsidRPr="003D50EC" w14:paraId="3B8C22CE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2533BF4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6E2FD1AF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75FAAE85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A2018F9" w14:textId="77777777" w:rsidR="00084397" w:rsidRPr="00B708C5" w:rsidRDefault="00084397" w:rsidP="00686143">
            <w:pPr>
              <w:pStyle w:val="BodyText2"/>
            </w:pPr>
            <w:r>
              <w:t>MEID</w:t>
            </w:r>
          </w:p>
        </w:tc>
        <w:tc>
          <w:tcPr>
            <w:tcW w:w="4979" w:type="dxa"/>
            <w:shd w:val="clear" w:color="auto" w:fill="auto"/>
          </w:tcPr>
          <w:p w14:paraId="0C6ABDA9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Mobile Equipment Identifier</w:t>
            </w:r>
          </w:p>
        </w:tc>
      </w:tr>
      <w:tr w:rsidR="00084397" w:rsidRPr="003D50EC" w14:paraId="2AE83F4F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D061203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5CEDD3EE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  <w:tr w:rsidR="00F854B3" w:rsidRPr="003D50EC" w14:paraId="4B98E23E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AD1781E" w14:textId="77777777" w:rsidR="00F854B3" w:rsidRDefault="00F854B3" w:rsidP="00686143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40F9D623" w14:textId="77777777" w:rsidR="00F854B3" w:rsidRDefault="00F854B3" w:rsidP="00686143">
            <w:pPr>
              <w:pStyle w:val="BodyText2"/>
            </w:pPr>
            <w:r>
              <w:t>Type Allocation Code</w:t>
            </w:r>
          </w:p>
        </w:tc>
      </w:tr>
      <w:tr w:rsidR="00271258" w:rsidRPr="003D50EC" w14:paraId="39533C0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32C4315" w14:textId="77777777" w:rsidR="00271258" w:rsidRDefault="00271258" w:rsidP="00686143">
            <w:pPr>
              <w:pStyle w:val="BodyText2"/>
            </w:pPr>
            <w:r>
              <w:t>TRC</w:t>
            </w:r>
          </w:p>
        </w:tc>
        <w:tc>
          <w:tcPr>
            <w:tcW w:w="4979" w:type="dxa"/>
            <w:shd w:val="clear" w:color="auto" w:fill="auto"/>
          </w:tcPr>
          <w:p w14:paraId="14165F50" w14:textId="77777777" w:rsidR="00271258" w:rsidRDefault="00271258" w:rsidP="00686143">
            <w:pPr>
              <w:pStyle w:val="BodyText2"/>
            </w:pPr>
            <w:r w:rsidRPr="00271258">
              <w:t>Telecommunication Regulator of Cambodia</w:t>
            </w:r>
          </w:p>
        </w:tc>
      </w:tr>
    </w:tbl>
    <w:p w14:paraId="4931D831" w14:textId="77777777" w:rsidR="00191AE2" w:rsidRDefault="00191AE2" w:rsidP="00191AE2">
      <w:pPr>
        <w:pStyle w:val="BodyText2"/>
        <w:ind w:left="360"/>
      </w:pPr>
    </w:p>
    <w:p w14:paraId="183FA3E0" w14:textId="77777777" w:rsidR="00384430" w:rsidRDefault="00384430" w:rsidP="004D3E67">
      <w:pPr>
        <w:pStyle w:val="Heading2"/>
      </w:pPr>
      <w:bookmarkStart w:id="157" w:name="_Toc447111461"/>
      <w:r>
        <w:t>Conventions</w:t>
      </w:r>
      <w:bookmarkEnd w:id="157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102B8C32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5C7E7435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7A3CF90E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021DC0BA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1AE023F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3B9931E8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7F1C7768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2CBB72C7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4A77616F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60E1AC34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files, sections, paths, and</w:t>
            </w:r>
          </w:p>
          <w:p w14:paraId="4C981F4E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02F5DA11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5C311733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2E2F0367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5CA25F5B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6253E401" w14:textId="77777777" w:rsidR="00A90D32" w:rsidRDefault="00B86583" w:rsidP="004D6E91">
      <w:pPr>
        <w:pStyle w:val="Heading1"/>
      </w:pPr>
      <w:bookmarkStart w:id="158" w:name="_Toc447111462"/>
      <w:r>
        <w:t>System Admin</w:t>
      </w:r>
      <w:r w:rsidR="00384430">
        <w:t xml:space="preserve"> Operations</w:t>
      </w:r>
      <w:bookmarkEnd w:id="158"/>
    </w:p>
    <w:p w14:paraId="475EEA75" w14:textId="77777777" w:rsidR="003F3870" w:rsidRPr="003F3870" w:rsidRDefault="003F3870" w:rsidP="003F3870"/>
    <w:p w14:paraId="1F555A28" w14:textId="77777777" w:rsidR="00384430" w:rsidRPr="002A39C9" w:rsidRDefault="00384430" w:rsidP="00384430">
      <w:pPr>
        <w:pStyle w:val="Heading2"/>
      </w:pPr>
      <w:bookmarkStart w:id="159" w:name="_Toc447111463"/>
      <w:r w:rsidRPr="002A39C9">
        <w:t>Application Overview</w:t>
      </w:r>
      <w:bookmarkEnd w:id="159"/>
    </w:p>
    <w:p w14:paraId="2870673B" w14:textId="77777777" w:rsidR="00384430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B86583">
        <w:t>System Admin</w:t>
      </w:r>
      <w:r>
        <w:t xml:space="preserve"> Portal </w:t>
      </w:r>
      <w:r w:rsidRPr="00EE5A16">
        <w:t xml:space="preserve">is used to </w:t>
      </w:r>
      <w:r w:rsidR="00B86583">
        <w:t xml:space="preserve">use and configure the CEIR application </w:t>
      </w:r>
    </w:p>
    <w:p w14:paraId="7B350CD6" w14:textId="77777777" w:rsidR="00384430" w:rsidRPr="00EE5A16" w:rsidRDefault="00B86583" w:rsidP="00384430">
      <w:pPr>
        <w:pStyle w:val="BodyText2"/>
      </w:pPr>
      <w:r>
        <w:t>System Admin</w:t>
      </w:r>
      <w:r w:rsidR="00384430" w:rsidRPr="00EE5A16">
        <w:t>s perform the following tasks:</w:t>
      </w:r>
    </w:p>
    <w:p w14:paraId="3D3A55BE" w14:textId="77777777" w:rsidR="00B86583" w:rsidRDefault="00B86583" w:rsidP="00C328D5">
      <w:pPr>
        <w:pStyle w:val="BodyText2"/>
        <w:numPr>
          <w:ilvl w:val="0"/>
          <w:numId w:val="23"/>
        </w:numPr>
      </w:pPr>
      <w:r>
        <w:t>System Management</w:t>
      </w:r>
    </w:p>
    <w:p w14:paraId="01F8385D" w14:textId="77777777" w:rsidR="00B86583" w:rsidRDefault="00B86583" w:rsidP="00C328D5">
      <w:pPr>
        <w:pStyle w:val="BodyText2"/>
        <w:numPr>
          <w:ilvl w:val="0"/>
          <w:numId w:val="23"/>
        </w:numPr>
      </w:pPr>
      <w:r>
        <w:t>Message Management</w:t>
      </w:r>
    </w:p>
    <w:p w14:paraId="2A96EF33" w14:textId="77777777" w:rsidR="00B86583" w:rsidRDefault="00B86583" w:rsidP="00C328D5">
      <w:pPr>
        <w:pStyle w:val="BodyText2"/>
        <w:numPr>
          <w:ilvl w:val="0"/>
          <w:numId w:val="23"/>
        </w:numPr>
      </w:pPr>
      <w:r>
        <w:t>Policy Management</w:t>
      </w:r>
    </w:p>
    <w:p w14:paraId="7B633FD5" w14:textId="77777777" w:rsidR="00B86583" w:rsidRDefault="00B86583" w:rsidP="00C328D5">
      <w:pPr>
        <w:pStyle w:val="BodyText2"/>
        <w:numPr>
          <w:ilvl w:val="0"/>
          <w:numId w:val="23"/>
        </w:numPr>
      </w:pPr>
      <w:r>
        <w:t>Audit Management</w:t>
      </w:r>
    </w:p>
    <w:p w14:paraId="2994CA16" w14:textId="77777777" w:rsidR="00384430" w:rsidRDefault="00B86583" w:rsidP="00C328D5">
      <w:pPr>
        <w:pStyle w:val="BodyText2"/>
        <w:numPr>
          <w:ilvl w:val="0"/>
          <w:numId w:val="23"/>
        </w:numPr>
      </w:pPr>
      <w:r>
        <w:t>Field Management</w:t>
      </w:r>
    </w:p>
    <w:p w14:paraId="4C1983A3" w14:textId="77777777" w:rsidR="00B86583" w:rsidRDefault="00B86583" w:rsidP="00C328D5">
      <w:pPr>
        <w:pStyle w:val="BodyText2"/>
        <w:numPr>
          <w:ilvl w:val="0"/>
          <w:numId w:val="23"/>
        </w:numPr>
      </w:pPr>
      <w:r>
        <w:t>Port Management</w:t>
      </w:r>
    </w:p>
    <w:p w14:paraId="09DBCF4C" w14:textId="77777777" w:rsidR="00E66A36" w:rsidRDefault="00B86583" w:rsidP="00C328D5">
      <w:pPr>
        <w:pStyle w:val="BodyText2"/>
        <w:numPr>
          <w:ilvl w:val="0"/>
          <w:numId w:val="23"/>
        </w:numPr>
      </w:pPr>
      <w:r>
        <w:t>Currency Management</w:t>
      </w:r>
    </w:p>
    <w:p w14:paraId="50AC4A3C" w14:textId="77777777" w:rsidR="00384430" w:rsidRDefault="00384430" w:rsidP="004D3E67">
      <w:pPr>
        <w:pStyle w:val="Heading2"/>
      </w:pPr>
      <w:bookmarkStart w:id="160" w:name="_Toc447111464"/>
      <w:r>
        <w:t>Logging into the Application</w:t>
      </w:r>
      <w:bookmarkEnd w:id="160"/>
    </w:p>
    <w:p w14:paraId="7CA8BF67" w14:textId="77777777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B86583">
        <w:t>System Admin</w:t>
      </w:r>
      <w:r>
        <w:t xml:space="preserve"> </w:t>
      </w:r>
      <w:r w:rsidR="00F854B3">
        <w:t>must</w:t>
      </w:r>
      <w:r>
        <w:t xml:space="preserve"> register in the application.</w:t>
      </w:r>
    </w:p>
    <w:p w14:paraId="70C3C9ED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22267E83" w14:textId="77777777" w:rsidR="0077516F" w:rsidRDefault="00B86583" w:rsidP="00C90C35">
      <w:pPr>
        <w:pStyle w:val="BodyText2"/>
        <w:tabs>
          <w:tab w:val="left" w:pos="6203"/>
        </w:tabs>
      </w:pPr>
      <w:r>
        <w:t>As part of configuration, system admin login would be provided. The user name is system and password is system</w:t>
      </w:r>
      <w:r w:rsidR="00A90D32">
        <w:t>.</w:t>
      </w:r>
      <w:r>
        <w:t xml:space="preserve"> It is advised to change the password.</w:t>
      </w:r>
    </w:p>
    <w:p w14:paraId="39D03358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034E82F3" w14:textId="77777777" w:rsidR="00A90D32" w:rsidRDefault="00A90D32" w:rsidP="00C328D5">
      <w:pPr>
        <w:pStyle w:val="BodyText2"/>
        <w:numPr>
          <w:ilvl w:val="0"/>
          <w:numId w:val="25"/>
        </w:numPr>
      </w:pPr>
      <w:r>
        <w:t xml:space="preserve">Open the browser and enter the </w:t>
      </w:r>
      <w:r w:rsidR="000242DB">
        <w:t xml:space="preserve">CEIR </w:t>
      </w:r>
      <w:r w:rsidR="00B86583">
        <w:t>System Admin</w:t>
      </w:r>
      <w:r w:rsidR="000242DB">
        <w:t xml:space="preserve"> Portal </w:t>
      </w:r>
      <w:r>
        <w:t>URL in the address bar. The login screen appears.</w:t>
      </w:r>
    </w:p>
    <w:p w14:paraId="76025ECB" w14:textId="77777777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E94AD1" wp14:editId="30E7FCC2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A3818" id="Rectangle 52" o:spid="_x0000_s1026" style="position:absolute;margin-left:264.15pt;margin-top:175.35pt;width:53.85pt;height:1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ED8673B" wp14:editId="5EFD2A95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8A2D6" id="Rectangle 51" o:spid="_x0000_s1026" style="position:absolute;margin-left:237.05pt;margin-top:2pt;width:81.95pt;height:24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31578267" wp14:editId="05326EF5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B8CA1" w14:textId="77777777" w:rsidR="00C63B19" w:rsidRDefault="00C63B19" w:rsidP="007E53B8">
      <w:pPr>
        <w:pStyle w:val="FigureCaption"/>
      </w:pPr>
      <w:bookmarkStart w:id="161" w:name="_Toc447111487"/>
      <w:r>
        <w:t xml:space="preserve">Figure </w:t>
      </w:r>
      <w:r w:rsidR="00E33E46">
        <w:t>5</w:t>
      </w:r>
      <w:r>
        <w:t>: Login</w:t>
      </w:r>
      <w:bookmarkEnd w:id="161"/>
    </w:p>
    <w:p w14:paraId="744EE935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1255859A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7AD74FB1" wp14:editId="31193D53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3156C" w14:textId="77777777" w:rsidR="00A90D32" w:rsidRDefault="00BD7ABF" w:rsidP="00C328D5">
      <w:pPr>
        <w:pStyle w:val="BodyText2"/>
        <w:numPr>
          <w:ilvl w:val="0"/>
          <w:numId w:val="25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0989BE15" w14:textId="77777777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B86583">
        <w:t>System Admin</w:t>
      </w:r>
      <w:r w:rsidR="00933CA4" w:rsidRPr="00933CA4">
        <w:t xml:space="preserve"> </w:t>
      </w:r>
      <w:r w:rsidR="00A90D32" w:rsidRPr="00933CA4">
        <w:t>after successful registration</w:t>
      </w:r>
      <w:r w:rsidR="00933CA4" w:rsidRPr="00933CA4">
        <w:t xml:space="preserve"> in the system</w:t>
      </w:r>
      <w:r w:rsidR="004140E9" w:rsidRPr="00933CA4">
        <w:t>.</w:t>
      </w:r>
    </w:p>
    <w:p w14:paraId="044DEA33" w14:textId="77777777" w:rsidR="00A90D32" w:rsidRDefault="00A90D32" w:rsidP="00C328D5">
      <w:pPr>
        <w:pStyle w:val="BodyText2"/>
        <w:numPr>
          <w:ilvl w:val="0"/>
          <w:numId w:val="25"/>
        </w:numPr>
      </w:pPr>
      <w:r>
        <w:t>Enter the captcha.</w:t>
      </w:r>
    </w:p>
    <w:p w14:paraId="3C1E4D57" w14:textId="77777777" w:rsidR="00A90D32" w:rsidRDefault="00A90D32" w:rsidP="00C328D5">
      <w:pPr>
        <w:pStyle w:val="BodyText2"/>
        <w:numPr>
          <w:ilvl w:val="0"/>
          <w:numId w:val="25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7189DFE3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515F0D23" w14:textId="77777777" w:rsidR="00391A42" w:rsidRDefault="00A90D32" w:rsidP="00E40E9F">
      <w:pPr>
        <w:pStyle w:val="BodyText2"/>
        <w:ind w:left="432"/>
      </w:pPr>
      <w:r>
        <w:t xml:space="preserve">On entering correct information, the application </w:t>
      </w:r>
      <w:r w:rsidR="004463DD">
        <w:t>H</w:t>
      </w:r>
      <w:r w:rsidR="000249E9">
        <w:t>ome page appears</w:t>
      </w:r>
      <w:r>
        <w:t xml:space="preserve">. </w:t>
      </w:r>
    </w:p>
    <w:p w14:paraId="4687D35A" w14:textId="77777777" w:rsidR="00391A42" w:rsidRDefault="008D6E09" w:rsidP="00E40E9F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30527517" wp14:editId="6662C852">
            <wp:extent cx="5278755" cy="2367280"/>
            <wp:effectExtent l="19050" t="19050" r="17145" b="13970"/>
            <wp:docPr id="136" name="Picture 13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Dashboard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6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40327" w14:textId="77777777" w:rsidR="00C63B19" w:rsidRDefault="00C63B19" w:rsidP="007E53B8">
      <w:pPr>
        <w:pStyle w:val="FigureCaption"/>
      </w:pPr>
      <w:bookmarkStart w:id="162" w:name="_Toc447111488"/>
      <w:r>
        <w:t xml:space="preserve">Figure </w:t>
      </w:r>
      <w:r w:rsidR="00E33E46">
        <w:t>6</w:t>
      </w:r>
      <w:r>
        <w:t>: Home Page</w:t>
      </w:r>
      <w:bookmarkEnd w:id="162"/>
    </w:p>
    <w:p w14:paraId="71B9D8BD" w14:textId="77777777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B86583">
        <w:t>System Admin</w:t>
      </w:r>
      <w:r>
        <w:t xml:space="preserve"> 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01BCC83E" w14:textId="77777777" w:rsidR="004359B0" w:rsidRDefault="004359B0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76ABF13D" wp14:editId="3D52B03D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5AB67C" w14:textId="77777777" w:rsidR="00C63B19" w:rsidRDefault="00C63B19" w:rsidP="007E53B8">
      <w:pPr>
        <w:pStyle w:val="FigureCaption"/>
      </w:pPr>
      <w:bookmarkStart w:id="163" w:name="_Toc447111489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163"/>
    </w:p>
    <w:p w14:paraId="2D178339" w14:textId="77777777" w:rsidR="00A90D32" w:rsidRDefault="00A90D32" w:rsidP="00C328D5">
      <w:pPr>
        <w:pStyle w:val="BodyText2"/>
        <w:numPr>
          <w:ilvl w:val="0"/>
          <w:numId w:val="26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7A11F9D2" w14:textId="77777777" w:rsidR="00A90D32" w:rsidRDefault="00A90D32" w:rsidP="00C328D5">
      <w:pPr>
        <w:pStyle w:val="BodyText2"/>
        <w:numPr>
          <w:ilvl w:val="0"/>
          <w:numId w:val="26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1EA9DE82" w14:textId="77777777" w:rsidR="00A90D32" w:rsidRDefault="00A90D32" w:rsidP="00C328D5">
      <w:pPr>
        <w:pStyle w:val="BodyText2"/>
        <w:numPr>
          <w:ilvl w:val="0"/>
          <w:numId w:val="26"/>
        </w:numPr>
      </w:pPr>
      <w:r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75C9E662" w14:textId="77777777" w:rsidR="00A90D32" w:rsidRDefault="00A90D32" w:rsidP="00C328D5">
      <w:pPr>
        <w:pStyle w:val="BodyText2"/>
        <w:numPr>
          <w:ilvl w:val="0"/>
          <w:numId w:val="26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5D98308A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328B108D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283FF066" wp14:editId="37F64389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6B2B6" w14:textId="77777777" w:rsidR="00E33E46" w:rsidRDefault="00E33E46" w:rsidP="007E53B8">
      <w:pPr>
        <w:pStyle w:val="FigureCaption"/>
      </w:pPr>
      <w:bookmarkStart w:id="164" w:name="_Toc447111490"/>
      <w:r>
        <w:t xml:space="preserve">Figure 8: </w:t>
      </w:r>
      <w:r w:rsidR="008B4625">
        <w:t>Set New</w:t>
      </w:r>
      <w:r>
        <w:t xml:space="preserve"> Password</w:t>
      </w:r>
      <w:bookmarkEnd w:id="164"/>
    </w:p>
    <w:p w14:paraId="4802C084" w14:textId="77777777" w:rsidR="00ED2357" w:rsidRDefault="00ED2357" w:rsidP="00C328D5">
      <w:pPr>
        <w:pStyle w:val="BodyText2"/>
        <w:numPr>
          <w:ilvl w:val="0"/>
          <w:numId w:val="26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7D89A75F" wp14:editId="24E6E817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2CA05DF9" w14:textId="77777777" w:rsidR="00ED2357" w:rsidRDefault="00ED2357" w:rsidP="00C328D5">
      <w:pPr>
        <w:pStyle w:val="BodyText2"/>
        <w:numPr>
          <w:ilvl w:val="0"/>
          <w:numId w:val="26"/>
        </w:numPr>
      </w:pPr>
      <w:r>
        <w:t>Re-enter the password.</w:t>
      </w:r>
    </w:p>
    <w:p w14:paraId="1F41E104" w14:textId="77777777" w:rsidR="004140E9" w:rsidRDefault="00ED2357" w:rsidP="00C328D5">
      <w:pPr>
        <w:pStyle w:val="BodyText2"/>
        <w:numPr>
          <w:ilvl w:val="0"/>
          <w:numId w:val="26"/>
        </w:numPr>
      </w:pPr>
      <w:r>
        <w:t xml:space="preserve">Click </w:t>
      </w:r>
      <w:r w:rsidRPr="00ED2357">
        <w:rPr>
          <w:b/>
          <w:bCs/>
        </w:rPr>
        <w:t>Save</w:t>
      </w:r>
    </w:p>
    <w:p w14:paraId="3D621BD6" w14:textId="77777777" w:rsidR="00F5488A" w:rsidRDefault="00F5488A" w:rsidP="00A90D32">
      <w:pPr>
        <w:pStyle w:val="BodyText2"/>
      </w:pPr>
    </w:p>
    <w:p w14:paraId="77D2C239" w14:textId="77777777" w:rsidR="00FB08E2" w:rsidRDefault="00FB08E2" w:rsidP="002A39C9">
      <w:pPr>
        <w:pStyle w:val="Heading2"/>
      </w:pPr>
      <w:bookmarkStart w:id="165" w:name="_Toc31900103"/>
      <w:bookmarkStart w:id="166" w:name="_Toc31900170"/>
      <w:bookmarkStart w:id="167" w:name="_Toc31900292"/>
      <w:bookmarkStart w:id="168" w:name="_Toc447111465"/>
      <w:r>
        <w:t>Application User Interface</w:t>
      </w:r>
      <w:bookmarkEnd w:id="165"/>
      <w:bookmarkEnd w:id="166"/>
      <w:bookmarkEnd w:id="167"/>
      <w:bookmarkEnd w:id="168"/>
    </w:p>
    <w:p w14:paraId="6B71EA9B" w14:textId="77777777" w:rsidR="000249E9" w:rsidRPr="000249E9" w:rsidRDefault="00C47287" w:rsidP="000249E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628881" wp14:editId="641BA802">
                <wp:simplePos x="0" y="0"/>
                <wp:positionH relativeFrom="column">
                  <wp:posOffset>4192905</wp:posOffset>
                </wp:positionH>
                <wp:positionV relativeFrom="paragraph">
                  <wp:posOffset>282575</wp:posOffset>
                </wp:positionV>
                <wp:extent cx="1087755" cy="190500"/>
                <wp:effectExtent l="0" t="0" r="1714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67A0B" id="Rectangle 10" o:spid="_x0000_s1026" style="position:absolute;margin-left:330.15pt;margin-top:22.25pt;width:85.6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" filled="f" strokecolor="#ffc000 [3207]" strokeweight="2pt"/>
            </w:pict>
          </mc:Fallback>
        </mc:AlternateContent>
      </w:r>
      <w:r w:rsidR="000249E9">
        <w:t>On logging into the application successfully, the</w:t>
      </w:r>
      <w:r w:rsidR="00E1361A">
        <w:t xml:space="preserve"> CEIR </w:t>
      </w:r>
      <w:r w:rsidR="00B86583">
        <w:t>System Admin</w:t>
      </w:r>
      <w:r w:rsidR="00E1361A">
        <w:t xml:space="preserve"> Portal</w:t>
      </w:r>
      <w:r w:rsidR="000249E9">
        <w:t xml:space="preserve"> Home page appears.</w:t>
      </w:r>
    </w:p>
    <w:p w14:paraId="0C423DB7" w14:textId="77777777" w:rsidR="00E43EFE" w:rsidRDefault="00C47287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14094B31" wp14:editId="439650F2">
            <wp:extent cx="5278755" cy="2367280"/>
            <wp:effectExtent l="19050" t="19050" r="17145" b="13970"/>
            <wp:docPr id="453" name="Picture 45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Dashboard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6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63D44" w14:textId="77777777" w:rsidR="005271B7" w:rsidRDefault="005271B7" w:rsidP="007E53B8">
      <w:pPr>
        <w:pStyle w:val="FigureCaption"/>
      </w:pPr>
      <w:bookmarkStart w:id="169" w:name="_Toc447111491"/>
      <w:r>
        <w:t xml:space="preserve">Figure </w:t>
      </w:r>
      <w:r w:rsidR="00E33E46">
        <w:t>9</w:t>
      </w:r>
      <w:r>
        <w:t>: Home Page</w:t>
      </w:r>
      <w:bookmarkEnd w:id="169"/>
    </w:p>
    <w:p w14:paraId="75A944D9" w14:textId="77777777" w:rsidR="003F3870" w:rsidRDefault="003F3870" w:rsidP="00FB08E2">
      <w:pPr>
        <w:pStyle w:val="BodyText2"/>
      </w:pPr>
      <w:r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79C32F4A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4FFA30D4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4C301419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6B7FF02D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262DDA2C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78AC2BF4" wp14:editId="001F19E5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23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48178C25" w14:textId="77777777" w:rsidR="00FB08E2" w:rsidRPr="00FA4F7A" w:rsidRDefault="00FB08E2" w:rsidP="00DC39E0">
      <w:pPr>
        <w:pStyle w:val="BodyText2"/>
        <w:numPr>
          <w:ilvl w:val="0"/>
          <w:numId w:val="19"/>
        </w:numPr>
      </w:pPr>
      <w:r w:rsidRPr="00FA4F7A">
        <w:rPr>
          <w:b/>
          <w:bCs/>
        </w:rPr>
        <w:t>Home</w:t>
      </w:r>
      <w:r w:rsidRPr="00FA4F7A">
        <w:t xml:space="preserve">: </w:t>
      </w:r>
      <w:r w:rsidR="00643EDD" w:rsidRPr="00FA4F7A">
        <w:t xml:space="preserve">Click on it to go </w:t>
      </w:r>
      <w:r w:rsidRPr="00FA4F7A">
        <w:t xml:space="preserve">to the </w:t>
      </w:r>
      <w:r w:rsidR="00C75711" w:rsidRPr="00FA4F7A">
        <w:rPr>
          <w:b/>
          <w:bCs/>
        </w:rPr>
        <w:t>DMC</w:t>
      </w:r>
      <w:r w:rsidRPr="00FA4F7A">
        <w:rPr>
          <w:b/>
          <w:bCs/>
        </w:rPr>
        <w:t xml:space="preserve"> </w:t>
      </w:r>
      <w:r w:rsidR="009E7D5B" w:rsidRPr="00FA4F7A">
        <w:rPr>
          <w:b/>
          <w:bCs/>
        </w:rPr>
        <w:t>H</w:t>
      </w:r>
      <w:r w:rsidR="00BD7ABF" w:rsidRPr="00FA4F7A">
        <w:rPr>
          <w:b/>
          <w:bCs/>
        </w:rPr>
        <w:t>ome</w:t>
      </w:r>
      <w:r w:rsidRPr="00FA4F7A">
        <w:rPr>
          <w:b/>
          <w:bCs/>
        </w:rPr>
        <w:t xml:space="preserve"> </w:t>
      </w:r>
      <w:r w:rsidR="00E1361A" w:rsidRPr="00FA4F7A">
        <w:rPr>
          <w:b/>
          <w:bCs/>
        </w:rPr>
        <w:t>P</w:t>
      </w:r>
      <w:r w:rsidR="009E7D5B" w:rsidRPr="00FA4F7A">
        <w:rPr>
          <w:b/>
          <w:bCs/>
        </w:rPr>
        <w:t>ortal</w:t>
      </w:r>
      <w:r w:rsidR="009E7D5B" w:rsidRPr="00FA4F7A">
        <w:t xml:space="preserve"> </w:t>
      </w:r>
      <w:r w:rsidRPr="00FA4F7A">
        <w:t>page.</w:t>
      </w:r>
    </w:p>
    <w:p w14:paraId="4A685031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4431092F" wp14:editId="283A233F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1ED93F18" w14:textId="77777777" w:rsidR="00FB08E2" w:rsidRDefault="00A65CC7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59670193" wp14:editId="5FB44E80">
            <wp:extent cx="1633713" cy="1304438"/>
            <wp:effectExtent l="19050" t="19050" r="24130" b="1016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fi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713" cy="1304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646A6" w14:textId="77777777" w:rsidR="00FB08E2" w:rsidRDefault="005A582E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w:drawing>
          <wp:inline distT="0" distB="0" distL="0" distR="0" wp14:anchorId="23346622" wp14:editId="2C3EF3D4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Pr="00933CA4">
        <w:t>(</w:t>
      </w:r>
      <w:r w:rsidR="00FB08E2" w:rsidRPr="00A15427">
        <w:rPr>
          <w:b/>
          <w:bCs/>
        </w:rPr>
        <w:t>Edit Info</w:t>
      </w:r>
      <w:r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7BE11A5B" w14:textId="77777777" w:rsidR="00FB08E2" w:rsidRDefault="00AC6B06" w:rsidP="009E7898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061CDED1" wp14:editId="1C9CA064">
            <wp:extent cx="5519190" cy="3036121"/>
            <wp:effectExtent l="19050" t="19050" r="24765" b="12065"/>
            <wp:docPr id="135" name="Picture 1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Edit information1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339" cy="3048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BCFCEA" w14:textId="77777777" w:rsidR="005271B7" w:rsidRDefault="005A582E" w:rsidP="007E53B8">
      <w:pPr>
        <w:pStyle w:val="FigureCaption"/>
      </w:pPr>
      <w:r>
        <w:t xml:space="preserve">       </w:t>
      </w:r>
      <w:bookmarkStart w:id="170" w:name="_Toc447111492"/>
      <w:r w:rsidR="005271B7">
        <w:t xml:space="preserve">Figure </w:t>
      </w:r>
      <w:r w:rsidR="00E33E46">
        <w:t>10</w:t>
      </w:r>
      <w:r w:rsidR="005271B7">
        <w:t>: Edit Information</w:t>
      </w:r>
      <w:bookmarkEnd w:id="170"/>
    </w:p>
    <w:p w14:paraId="3E3F4731" w14:textId="77777777" w:rsidR="00FF11C2" w:rsidRDefault="00AD346F" w:rsidP="00913D88">
      <w:pPr>
        <w:pStyle w:val="BodyText2"/>
        <w:numPr>
          <w:ilvl w:val="0"/>
          <w:numId w:val="21"/>
        </w:numPr>
      </w:pPr>
      <w:r>
        <w:t>Make the required changes.</w:t>
      </w:r>
    </w:p>
    <w:p w14:paraId="1C9B06C2" w14:textId="77777777" w:rsidR="00AD346F" w:rsidRDefault="00AD346F" w:rsidP="00913D88">
      <w:pPr>
        <w:pStyle w:val="BodyText2"/>
        <w:numPr>
          <w:ilvl w:val="0"/>
          <w:numId w:val="21"/>
        </w:numPr>
      </w:pPr>
      <w:r>
        <w:t xml:space="preserve">Click </w:t>
      </w:r>
      <w:r w:rsidRPr="00ED2357">
        <w:rPr>
          <w:b/>
          <w:bCs/>
        </w:rPr>
        <w:t>Submit</w:t>
      </w:r>
      <w:r>
        <w:t xml:space="preserve"> to save the changes.</w:t>
      </w:r>
    </w:p>
    <w:p w14:paraId="025EFFCC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3FC1D31A" wp14:editId="09CC5DD2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1187D4E2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0037FECF" wp14:editId="7F37038B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E962E" w14:textId="77777777" w:rsidR="005271B7" w:rsidRDefault="00FF11C2" w:rsidP="007E53B8">
      <w:pPr>
        <w:pStyle w:val="FigureCaption"/>
      </w:pPr>
      <w:r>
        <w:t xml:space="preserve">    </w:t>
      </w:r>
      <w:bookmarkStart w:id="171" w:name="_Toc447111493"/>
      <w:r w:rsidR="005271B7">
        <w:t xml:space="preserve">Figure </w:t>
      </w:r>
      <w:r w:rsidR="00E33E46">
        <w:t>11</w:t>
      </w:r>
      <w:r w:rsidR="005271B7">
        <w:t>: Change Password</w:t>
      </w:r>
      <w:bookmarkEnd w:id="171"/>
    </w:p>
    <w:p w14:paraId="1BD43669" w14:textId="77777777" w:rsidR="00643EDD" w:rsidRDefault="00A15427" w:rsidP="00C328D5">
      <w:pPr>
        <w:pStyle w:val="BodyText2"/>
        <w:numPr>
          <w:ilvl w:val="0"/>
          <w:numId w:val="31"/>
        </w:numPr>
      </w:pPr>
      <w:r w:rsidRPr="00310E7E">
        <w:rPr>
          <w:b/>
          <w:bCs/>
        </w:rPr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7C8FDC1D" wp14:editId="35FC2D10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37380980" w14:textId="77777777" w:rsidR="000242DB" w:rsidRDefault="00A15427" w:rsidP="00C328D5">
      <w:pPr>
        <w:pStyle w:val="BodyText2"/>
        <w:numPr>
          <w:ilvl w:val="0"/>
          <w:numId w:val="31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7BD1458B" w14:textId="77777777" w:rsidR="00643EDD" w:rsidRDefault="00A15427" w:rsidP="00C328D5">
      <w:pPr>
        <w:pStyle w:val="BodyText2"/>
        <w:numPr>
          <w:ilvl w:val="0"/>
          <w:numId w:val="31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2665E1BB" w14:textId="77777777" w:rsidR="00643EDD" w:rsidRDefault="00643EDD" w:rsidP="00C328D5">
      <w:pPr>
        <w:pStyle w:val="BodyText2"/>
        <w:numPr>
          <w:ilvl w:val="0"/>
          <w:numId w:val="31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2D917CB4" w14:textId="77777777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26598147" wp14:editId="52C138B0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B86583">
        <w:t>System Admin</w:t>
      </w:r>
      <w:r w:rsidR="00D27262" w:rsidRPr="00E40E9F">
        <w:t>s can deactivate their account or disable/enable their account.</w:t>
      </w:r>
      <w:r w:rsidR="00FB08E2" w:rsidRPr="00E40E9F">
        <w:t xml:space="preserve"> </w:t>
      </w:r>
    </w:p>
    <w:p w14:paraId="4169E0F4" w14:textId="77777777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B86583">
        <w:t>System Admin</w:t>
      </w:r>
      <w:r w:rsidR="00ED2357" w:rsidRPr="00E40E9F">
        <w:t>’s</w:t>
      </w:r>
      <w:r w:rsidRPr="00E40E9F">
        <w:t xml:space="preserve"> account. Once </w:t>
      </w:r>
      <w:r w:rsidR="00ED2357" w:rsidRPr="00E40E9F">
        <w:t xml:space="preserve">the </w:t>
      </w:r>
      <w:r w:rsidR="00B86583">
        <w:t>System Admin</w:t>
      </w:r>
      <w:r w:rsidR="00ED2357" w:rsidRPr="00E40E9F">
        <w:t xml:space="preserve">’s </w:t>
      </w:r>
      <w:r w:rsidRPr="00E40E9F">
        <w:t xml:space="preserve">account is deleted, </w:t>
      </w:r>
      <w:r w:rsidR="00D27262" w:rsidRPr="00E40E9F">
        <w:t xml:space="preserve">the </w:t>
      </w:r>
      <w:r w:rsidR="00B86583">
        <w:t>System Admin</w:t>
      </w:r>
      <w:r w:rsidR="00D27262" w:rsidRPr="00E40E9F">
        <w:t xml:space="preserve"> 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administrator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B86583">
        <w:t>System Admin</w:t>
      </w:r>
      <w:r w:rsidR="00D27262" w:rsidRPr="00E40E9F">
        <w:t xml:space="preserve"> can use the same login username and password to log into the application.</w:t>
      </w:r>
    </w:p>
    <w:p w14:paraId="15E7C922" w14:textId="77777777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B86583">
        <w:t>System Admin</w:t>
      </w:r>
      <w:r>
        <w:t>s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>
        <w:t xml:space="preserve">the </w:t>
      </w:r>
      <w:r w:rsidR="00B86583">
        <w:t>System Admin</w:t>
      </w:r>
      <w:r w:rsidR="00FB08E2">
        <w:t xml:space="preserve"> can enable it using the same menu.</w:t>
      </w:r>
    </w:p>
    <w:p w14:paraId="781BE4AE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drawing>
          <wp:inline distT="0" distB="0" distL="0" distR="0" wp14:anchorId="59A8A51B" wp14:editId="35D2EF9A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0E46A" w14:textId="77777777" w:rsidR="005271B7" w:rsidRDefault="005271B7" w:rsidP="007E53B8">
      <w:pPr>
        <w:pStyle w:val="FigureCaption"/>
      </w:pPr>
      <w:bookmarkStart w:id="172" w:name="_Toc447111494"/>
      <w:r>
        <w:t xml:space="preserve">Figure </w:t>
      </w:r>
      <w:r w:rsidR="00E33E46">
        <w:t>12</w:t>
      </w:r>
      <w:r>
        <w:t>: Manage Account</w:t>
      </w:r>
      <w:bookmarkEnd w:id="172"/>
    </w:p>
    <w:p w14:paraId="45E7A46D" w14:textId="77777777" w:rsidR="00A15427" w:rsidRDefault="00A15427" w:rsidP="00C328D5">
      <w:pPr>
        <w:pStyle w:val="BodyText2"/>
        <w:numPr>
          <w:ilvl w:val="0"/>
          <w:numId w:val="27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629BD558" w14:textId="77777777" w:rsidR="00A15427" w:rsidRDefault="00A15427" w:rsidP="00C328D5">
      <w:pPr>
        <w:pStyle w:val="BodyText2"/>
        <w:numPr>
          <w:ilvl w:val="0"/>
          <w:numId w:val="27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14:paraId="0F547274" w14:textId="77777777" w:rsidR="00431476" w:rsidRDefault="00431476" w:rsidP="00431476">
      <w:pPr>
        <w:pStyle w:val="BodyText2"/>
        <w:ind w:left="864"/>
      </w:pPr>
    </w:p>
    <w:p w14:paraId="35B78BAE" w14:textId="77777777" w:rsidR="00166A7A" w:rsidRDefault="00D51954" w:rsidP="003F3870">
      <w:pPr>
        <w:pStyle w:val="Heading3"/>
      </w:pPr>
      <w:bookmarkStart w:id="173" w:name="_Toc447111466"/>
      <w:r>
        <w:t>Dashboard</w:t>
      </w:r>
      <w:bookmarkEnd w:id="173"/>
    </w:p>
    <w:p w14:paraId="5D766D3F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2349FE54" w14:textId="77777777" w:rsidR="00F726BF" w:rsidRDefault="00B86583" w:rsidP="00F726BF">
      <w:pPr>
        <w:pStyle w:val="BodyText2"/>
        <w:numPr>
          <w:ilvl w:val="0"/>
          <w:numId w:val="20"/>
        </w:numPr>
      </w:pPr>
      <w:r>
        <w:t>Alert/Notifications</w:t>
      </w:r>
    </w:p>
    <w:p w14:paraId="68AE9A54" w14:textId="77777777" w:rsidR="00916401" w:rsidRDefault="008D6E09" w:rsidP="00916401">
      <w:pPr>
        <w:pStyle w:val="BodyText2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3EA4E8" wp14:editId="164960CE">
            <wp:extent cx="5278755" cy="2367280"/>
            <wp:effectExtent l="19050" t="19050" r="17145" b="13970"/>
            <wp:docPr id="142" name="Picture 14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Dashboard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6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3831A" w14:textId="77777777" w:rsidR="00530228" w:rsidRDefault="00530228" w:rsidP="00530228">
      <w:pPr>
        <w:pStyle w:val="FigureCaption"/>
      </w:pPr>
      <w:bookmarkStart w:id="174" w:name="_Toc447111495"/>
      <w:r>
        <w:t>Figure 1</w:t>
      </w:r>
      <w:r w:rsidR="00A14FF0">
        <w:t>3</w:t>
      </w:r>
      <w:r>
        <w:t>: Home Page</w:t>
      </w:r>
      <w:bookmarkEnd w:id="174"/>
    </w:p>
    <w:p w14:paraId="3DA93637" w14:textId="77777777" w:rsidR="005F76EA" w:rsidRDefault="005F76EA" w:rsidP="005F76EA">
      <w:pPr>
        <w:pStyle w:val="BodyText2"/>
        <w:jc w:val="center"/>
        <w:rPr>
          <w:b/>
          <w:bCs/>
        </w:rPr>
      </w:pPr>
    </w:p>
    <w:p w14:paraId="1F91B78C" w14:textId="77777777" w:rsid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Stock</w:t>
      </w:r>
    </w:p>
    <w:p w14:paraId="343B27FD" w14:textId="77777777" w:rsidR="00F726BF" w:rsidRDefault="00F726BF" w:rsidP="00F726BF">
      <w:pPr>
        <w:pStyle w:val="BodyText2"/>
      </w:pPr>
      <w:r w:rsidRPr="007B6A3B">
        <w:t xml:space="preserve">The stock box displays the </w:t>
      </w:r>
      <w:r w:rsidR="00557EE3" w:rsidRPr="007B6A3B">
        <w:t xml:space="preserve">total number </w:t>
      </w:r>
      <w:r w:rsidR="00470C5C" w:rsidRPr="007B6A3B">
        <w:t xml:space="preserve">stock </w:t>
      </w:r>
      <w:r w:rsidR="007B6A3B">
        <w:t>entries</w:t>
      </w:r>
      <w:r w:rsidR="00470C5C" w:rsidRPr="007B6A3B">
        <w:t xml:space="preserve"> pending </w:t>
      </w:r>
      <w:r w:rsidR="007E274A">
        <w:t>approval</w:t>
      </w:r>
      <w:r w:rsidR="00557EE3" w:rsidRPr="007B6A3B">
        <w:t>.</w:t>
      </w:r>
    </w:p>
    <w:p w14:paraId="5C79DC3E" w14:textId="77777777" w:rsidR="00240E3F" w:rsidRDefault="000763AF" w:rsidP="000763AF">
      <w:pPr>
        <w:pStyle w:val="BodyText2"/>
        <w:jc w:val="center"/>
      </w:pPr>
      <w:r>
        <w:rPr>
          <w:noProof/>
        </w:rPr>
        <w:drawing>
          <wp:inline distT="0" distB="0" distL="0" distR="0" wp14:anchorId="18137084" wp14:editId="3CD03BD7">
            <wp:extent cx="1447619" cy="1342857"/>
            <wp:effectExtent l="19050" t="19050" r="19685" b="10160"/>
            <wp:docPr id="279" name="Picture 2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tock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30D5D" w14:textId="77777777" w:rsidR="00557EE3" w:rsidRDefault="00557EE3" w:rsidP="00F726BF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1B947050" wp14:editId="28A5724C">
            <wp:extent cx="116958" cy="116958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</w:t>
      </w:r>
      <w:r w:rsidR="003F3870">
        <w:t>(</w:t>
      </w:r>
      <w:r w:rsidR="003F3870" w:rsidRPr="00470C5C">
        <w:rPr>
          <w:b/>
          <w:bCs/>
        </w:rPr>
        <w:t>View</w:t>
      </w:r>
      <w:r w:rsidR="003F3870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722496A1" w14:textId="77777777" w:rsidR="00AE6395" w:rsidRDefault="00AE6395" w:rsidP="00AE6395">
      <w:pPr>
        <w:pStyle w:val="BodyText2"/>
        <w:jc w:val="center"/>
      </w:pPr>
      <w:r>
        <w:rPr>
          <w:noProof/>
        </w:rPr>
        <w:drawing>
          <wp:inline distT="0" distB="0" distL="0" distR="0" wp14:anchorId="6E1EA127" wp14:editId="28194350">
            <wp:extent cx="5680001" cy="1380202"/>
            <wp:effectExtent l="19050" t="19050" r="16510" b="10795"/>
            <wp:docPr id="282" name="Picture 28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tock managemen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3914" cy="1383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B38345" w14:textId="77777777" w:rsidR="00431476" w:rsidRDefault="0059323A" w:rsidP="00530228">
      <w:pPr>
        <w:pStyle w:val="FigureCaption"/>
        <w:rPr>
          <w:b w:val="0"/>
          <w:bCs w:val="0"/>
        </w:rPr>
      </w:pPr>
      <w:r>
        <w:t xml:space="preserve">                          </w:t>
      </w:r>
      <w:bookmarkStart w:id="175" w:name="_Toc447111496"/>
      <w:r w:rsidR="00530228">
        <w:t>Figure 1</w:t>
      </w:r>
      <w:r w:rsidR="00A14FF0">
        <w:t>5</w:t>
      </w:r>
      <w:r w:rsidR="00530228">
        <w:t>: Stock Management</w:t>
      </w:r>
      <w:bookmarkEnd w:id="175"/>
    </w:p>
    <w:p w14:paraId="01BFAD63" w14:textId="77777777" w:rsidR="00557EE3" w:rsidRPr="00557EE3" w:rsidRDefault="00557EE3" w:rsidP="00F726BF">
      <w:pPr>
        <w:pStyle w:val="BodyText2"/>
        <w:rPr>
          <w:b/>
          <w:bCs/>
        </w:rPr>
      </w:pPr>
      <w:r w:rsidRPr="00557EE3">
        <w:rPr>
          <w:b/>
          <w:bCs/>
        </w:rPr>
        <w:t>Total Devices Waiting for Upload</w:t>
      </w:r>
    </w:p>
    <w:p w14:paraId="316B4EBD" w14:textId="77777777" w:rsidR="00557EE3" w:rsidRDefault="00557EE3" w:rsidP="00F726BF">
      <w:pPr>
        <w:pStyle w:val="BodyText2"/>
      </w:pPr>
      <w:r>
        <w:t xml:space="preserve">The box displays the total number of devices </w:t>
      </w:r>
      <w:r w:rsidR="00431476">
        <w:t>(</w:t>
      </w:r>
      <w:r w:rsidR="0059323A">
        <w:t xml:space="preserve">IMEIs/MEIDs/ESNs </w:t>
      </w:r>
      <w:r w:rsidR="007B6A3B">
        <w:t>in stock</w:t>
      </w:r>
      <w:r w:rsidR="00431476">
        <w:t>)</w:t>
      </w:r>
      <w:r w:rsidR="007B6A3B">
        <w:t xml:space="preserve"> </w:t>
      </w:r>
      <w:r>
        <w:t xml:space="preserve">pending for upload. </w:t>
      </w:r>
    </w:p>
    <w:p w14:paraId="7CB8683B" w14:textId="77777777" w:rsidR="00AE6395" w:rsidRDefault="00AE6395" w:rsidP="00AE6395">
      <w:pPr>
        <w:pStyle w:val="BodyText2"/>
        <w:jc w:val="center"/>
      </w:pPr>
      <w:r>
        <w:rPr>
          <w:noProof/>
        </w:rPr>
        <w:drawing>
          <wp:inline distT="0" distB="0" distL="0" distR="0" wp14:anchorId="6C382E80" wp14:editId="425CC78E">
            <wp:extent cx="1447619" cy="1342857"/>
            <wp:effectExtent l="19050" t="19050" r="19685" b="10160"/>
            <wp:docPr id="280" name="Picture 2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totaldeviceswaitingfor uploa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3A07F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7C607184" wp14:editId="1AEFDA7A">
            <wp:extent cx="116958" cy="116958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t xml:space="preserve"> </w:t>
      </w:r>
      <w:r w:rsidR="00C21818">
        <w:t>(</w:t>
      </w:r>
      <w:r w:rsidR="003F3870" w:rsidRPr="00470C5C">
        <w:rPr>
          <w:b/>
          <w:bCs/>
        </w:rPr>
        <w:t>View</w:t>
      </w:r>
      <w:r w:rsidR="00C21818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59B11083" w14:textId="77777777" w:rsidR="00557EE3" w:rsidRPr="007B6A3B" w:rsidRDefault="00557EE3" w:rsidP="00F726BF">
      <w:pPr>
        <w:pStyle w:val="BodyText2"/>
        <w:rPr>
          <w:b/>
          <w:bCs/>
        </w:rPr>
      </w:pPr>
      <w:r w:rsidRPr="007B6A3B">
        <w:rPr>
          <w:b/>
          <w:bCs/>
        </w:rPr>
        <w:t>Grievances</w:t>
      </w:r>
    </w:p>
    <w:p w14:paraId="78D34C66" w14:textId="77777777" w:rsidR="00557EE3" w:rsidRDefault="00557EE3" w:rsidP="00F726BF">
      <w:pPr>
        <w:pStyle w:val="BodyText2"/>
      </w:pPr>
      <w:r>
        <w:t xml:space="preserve">The box displays </w:t>
      </w:r>
      <w:r w:rsidR="007B6A3B">
        <w:t>the total number</w:t>
      </w:r>
      <w:r>
        <w:t xml:space="preserve"> of grievances that are open.</w:t>
      </w:r>
    </w:p>
    <w:p w14:paraId="5D26EAF3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7E9D482B" wp14:editId="72E68F41">
            <wp:extent cx="1447619" cy="1342857"/>
            <wp:effectExtent l="19050" t="19050" r="19685" b="10160"/>
            <wp:docPr id="283" name="Picture 2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Grievanc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05CE5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1212B7B6" wp14:editId="731E87C6">
            <wp:extent cx="116958" cy="1169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rPr>
          <w:b/>
          <w:bCs/>
        </w:rPr>
        <w:t xml:space="preserve"> </w:t>
      </w:r>
      <w:r w:rsidR="00C21818">
        <w:rPr>
          <w:b/>
          <w:bCs/>
        </w:rPr>
        <w:t>(</w:t>
      </w:r>
      <w:r w:rsidR="00C21818" w:rsidRPr="00470C5C">
        <w:rPr>
          <w:b/>
          <w:bCs/>
        </w:rPr>
        <w:t>View</w:t>
      </w:r>
      <w:r w:rsidR="00C21818">
        <w:rPr>
          <w:b/>
          <w:bCs/>
        </w:rPr>
        <w:t>)</w:t>
      </w:r>
      <w:r>
        <w:t xml:space="preserve"> to access the </w:t>
      </w:r>
      <w:r w:rsidRPr="007B6A3B">
        <w:rPr>
          <w:b/>
          <w:bCs/>
        </w:rPr>
        <w:t>Grievance Management</w:t>
      </w:r>
      <w:r>
        <w:t xml:space="preserve"> dashboard.</w:t>
      </w:r>
      <w:r w:rsidR="007B6A3B">
        <w:t xml:space="preserve"> Refer to </w:t>
      </w:r>
      <w:r w:rsidR="007B6A3B">
        <w:rPr>
          <w:i/>
          <w:iCs/>
        </w:rPr>
        <w:t xml:space="preserve">Grievance </w:t>
      </w:r>
      <w:r w:rsidR="007B6A3B" w:rsidRPr="007B6A3B">
        <w:rPr>
          <w:i/>
          <w:iCs/>
        </w:rPr>
        <w:t>Management</w:t>
      </w:r>
      <w:r w:rsidR="007B6A3B">
        <w:t xml:space="preserve"> for more information.</w:t>
      </w:r>
    </w:p>
    <w:p w14:paraId="43C89741" w14:textId="77777777" w:rsidR="00A01F25" w:rsidRDefault="00A01F25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754B9BC8" wp14:editId="70A43460">
            <wp:extent cx="5594940" cy="1386452"/>
            <wp:effectExtent l="19050" t="19050" r="25400" b="23495"/>
            <wp:docPr id="284" name="Picture 28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grievance managemen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4227" cy="1388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F7F32" w14:textId="77777777" w:rsidR="00431476" w:rsidRDefault="00530228" w:rsidP="00530228">
      <w:pPr>
        <w:pStyle w:val="FigureCaption"/>
        <w:rPr>
          <w:b w:val="0"/>
          <w:bCs w:val="0"/>
        </w:rPr>
      </w:pPr>
      <w:bookmarkStart w:id="176" w:name="_Toc447111497"/>
      <w:r>
        <w:t>Figure 1</w:t>
      </w:r>
      <w:r w:rsidR="00A14FF0">
        <w:t>6</w:t>
      </w:r>
      <w:r>
        <w:t>: Grievance Management</w:t>
      </w:r>
      <w:bookmarkEnd w:id="176"/>
    </w:p>
    <w:p w14:paraId="479F47D4" w14:textId="77777777" w:rsidR="00530228" w:rsidRDefault="00530228" w:rsidP="008F1020">
      <w:pPr>
        <w:pStyle w:val="BodyText2"/>
        <w:jc w:val="center"/>
        <w:rPr>
          <w:b/>
          <w:bCs/>
        </w:rPr>
      </w:pPr>
    </w:p>
    <w:p w14:paraId="44935F5E" w14:textId="77777777" w:rsidR="00557EE3" w:rsidRPr="00470C5C" w:rsidRDefault="00557EE3" w:rsidP="00F726BF">
      <w:pPr>
        <w:pStyle w:val="BodyText2"/>
        <w:rPr>
          <w:b/>
          <w:bCs/>
        </w:rPr>
      </w:pPr>
      <w:r w:rsidRPr="00470C5C">
        <w:rPr>
          <w:b/>
          <w:bCs/>
        </w:rPr>
        <w:t>Notification Information</w:t>
      </w:r>
    </w:p>
    <w:p w14:paraId="64BE65CC" w14:textId="77777777" w:rsidR="007B6A3B" w:rsidRDefault="00557EE3" w:rsidP="00F726BF">
      <w:pPr>
        <w:pStyle w:val="BodyText2"/>
      </w:pPr>
      <w:r>
        <w:t xml:space="preserve">This section displays </w:t>
      </w:r>
      <w:r w:rsidR="005A582E">
        <w:t xml:space="preserve">the </w:t>
      </w:r>
      <w:r>
        <w:t>t</w:t>
      </w:r>
      <w:r w:rsidR="009D4C47">
        <w:t xml:space="preserve">en </w:t>
      </w:r>
      <w:r w:rsidR="005A582E">
        <w:t xml:space="preserve">most </w:t>
      </w:r>
      <w:r w:rsidR="009D4C47">
        <w:t>recent notifications.</w:t>
      </w:r>
      <w:r w:rsidR="00470C5C">
        <w:t xml:space="preserve"> </w:t>
      </w:r>
    </w:p>
    <w:p w14:paraId="77543C57" w14:textId="77777777" w:rsidR="00B0500E" w:rsidRDefault="00B0500E" w:rsidP="00B0500E">
      <w:pPr>
        <w:pStyle w:val="BodyText2"/>
        <w:jc w:val="center"/>
      </w:pPr>
      <w:r>
        <w:rPr>
          <w:noProof/>
        </w:rPr>
        <w:drawing>
          <wp:inline distT="0" distB="0" distL="0" distR="0" wp14:anchorId="667A364B" wp14:editId="7981B8FA">
            <wp:extent cx="5836653" cy="1692791"/>
            <wp:effectExtent l="19050" t="19050" r="12065" b="22225"/>
            <wp:docPr id="286" name="Picture 2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NOTIFICATION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51108" cy="1696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BD1C2" w14:textId="77777777" w:rsidR="00530228" w:rsidRDefault="00530228" w:rsidP="00530228">
      <w:pPr>
        <w:pStyle w:val="FigureCaption"/>
      </w:pPr>
      <w:bookmarkStart w:id="177" w:name="_Toc447111498"/>
      <w:r>
        <w:t>Figure 1</w:t>
      </w:r>
      <w:r w:rsidR="00A14FF0">
        <w:t>8</w:t>
      </w:r>
      <w:r>
        <w:t>: Home Page</w:t>
      </w:r>
      <w:bookmarkEnd w:id="177"/>
    </w:p>
    <w:p w14:paraId="75CAFEED" w14:textId="77777777" w:rsidR="00557EE3" w:rsidRDefault="00014FC3" w:rsidP="00F726BF">
      <w:pPr>
        <w:pStyle w:val="BodyText2"/>
      </w:pPr>
      <w:r>
        <w:t>N</w:t>
      </w:r>
      <w:r w:rsidR="00470C5C">
        <w:t>otifications are of two types.</w:t>
      </w:r>
    </w:p>
    <w:p w14:paraId="07A2C941" w14:textId="77777777" w:rsidR="00470C5C" w:rsidRDefault="00470C5C" w:rsidP="00C328D5">
      <w:pPr>
        <w:pStyle w:val="BodyText2"/>
        <w:numPr>
          <w:ilvl w:val="0"/>
          <w:numId w:val="32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B86583">
        <w:t>System Admin</w:t>
      </w:r>
      <w:r w:rsidR="007B6A3B">
        <w:t xml:space="preserve"> </w:t>
      </w:r>
      <w:r w:rsidR="00014FC3">
        <w:t>about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00A257F1" wp14:editId="6F147B9C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0B0F7F89" w14:textId="77777777" w:rsidR="00014FC3" w:rsidRDefault="00014FC3" w:rsidP="00014FC3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7FD6FF50" wp14:editId="760D9E2A">
            <wp:extent cx="5278755" cy="314325"/>
            <wp:effectExtent l="19050" t="19050" r="17145" b="2857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Messagewithinactiveview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C51BB" w14:textId="77777777" w:rsidR="009D4C47" w:rsidRDefault="00470C5C" w:rsidP="00C328D5">
      <w:pPr>
        <w:pStyle w:val="BodyText2"/>
        <w:numPr>
          <w:ilvl w:val="0"/>
          <w:numId w:val="32"/>
        </w:numPr>
      </w:pPr>
      <w:r>
        <w:t>Notification</w:t>
      </w:r>
      <w:r w:rsidR="00821D65">
        <w:t xml:space="preserve">s that require some action by the </w:t>
      </w:r>
      <w:r w:rsidR="00B86583">
        <w:t>System Admin</w:t>
      </w:r>
      <w:r w:rsidR="00821D65">
        <w:t>.</w:t>
      </w:r>
      <w:r w:rsidR="00AB30EC">
        <w:t xml:space="preserve"> For example, a notification about the consignment approval or rejection by the CEIR administrator </w:t>
      </w:r>
      <w:r w:rsidR="007B6A3B">
        <w:t xml:space="preserve">or customs </w:t>
      </w:r>
      <w:r w:rsidR="00AB30EC">
        <w:t xml:space="preserve">requires the </w:t>
      </w:r>
      <w:r w:rsidR="00B86583">
        <w:t>System Admin</w:t>
      </w:r>
      <w:r w:rsidR="00014FC3">
        <w:t xml:space="preserve"> to</w:t>
      </w:r>
      <w:r w:rsidR="0049367B">
        <w:t xml:space="preserve"> </w:t>
      </w:r>
      <w:r w:rsidR="007B6A3B">
        <w:t>take some action such as fix the errors in the consignment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0379A613" wp14:editId="6CE4E145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23A30104" wp14:editId="3F6AAE20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>the relevant page of the notification</w:t>
      </w:r>
      <w:r w:rsidR="009D4C47">
        <w:t>.</w:t>
      </w:r>
    </w:p>
    <w:p w14:paraId="43F85E28" w14:textId="77777777" w:rsidR="009C6976" w:rsidRDefault="00014FC3" w:rsidP="007E274A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7AA6D9E3" wp14:editId="6E01D89E">
            <wp:extent cx="5278755" cy="337185"/>
            <wp:effectExtent l="19050" t="19050" r="17145" b="2476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Messagewithactiveview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40FBAD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1A03D8D8" w14:textId="77777777" w:rsidR="00B0500E" w:rsidRDefault="00B0500E" w:rsidP="00C328D5">
      <w:pPr>
        <w:pStyle w:val="BodyText2"/>
        <w:numPr>
          <w:ilvl w:val="0"/>
          <w:numId w:val="33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20A28467" w14:textId="77777777" w:rsidR="00B0500E" w:rsidRDefault="00B0500E" w:rsidP="00C328D5">
      <w:pPr>
        <w:pStyle w:val="BodyText2"/>
        <w:numPr>
          <w:ilvl w:val="0"/>
          <w:numId w:val="33"/>
        </w:numPr>
      </w:pPr>
      <w:r w:rsidRPr="00902BA9">
        <w:rPr>
          <w:b/>
          <w:bCs/>
        </w:rPr>
        <w:t>Transaction ID</w:t>
      </w:r>
      <w:r>
        <w:t xml:space="preserve">: Transaction ID of the consignment or stock or grievance or type approval request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B86583">
        <w:t>System Admin</w:t>
      </w:r>
      <w:r w:rsidR="0071493D">
        <w:t xml:space="preserve"> 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15BE2429" w14:textId="77777777" w:rsidR="0071493D" w:rsidRDefault="0071493D" w:rsidP="00C328D5">
      <w:pPr>
        <w:pStyle w:val="BodyText2"/>
        <w:numPr>
          <w:ilvl w:val="0"/>
          <w:numId w:val="33"/>
        </w:numPr>
      </w:pPr>
      <w:r w:rsidRPr="00902BA9">
        <w:rPr>
          <w:b/>
          <w:bCs/>
        </w:rPr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if the notification is for a consignment, the </w:t>
      </w:r>
      <w:r w:rsidR="0059323A">
        <w:t>feature</w:t>
      </w:r>
      <w:r>
        <w:t xml:space="preserve"> name </w:t>
      </w:r>
      <w:r w:rsidRPr="00014FC3">
        <w:rPr>
          <w:b/>
          <w:bCs/>
        </w:rPr>
        <w:t xml:space="preserve">Consignment </w:t>
      </w:r>
      <w:r>
        <w:t xml:space="preserve">is shown. If the notification is concerning a stock transaction, the </w:t>
      </w:r>
      <w:r w:rsidR="0059323A">
        <w:t>feature</w:t>
      </w:r>
      <w:r>
        <w:t xml:space="preserve"> name </w:t>
      </w:r>
      <w:r w:rsidRPr="00014FC3">
        <w:rPr>
          <w:b/>
          <w:bCs/>
        </w:rPr>
        <w:t>Stock Management</w:t>
      </w:r>
      <w:r>
        <w:t xml:space="preserve"> is shown. The </w:t>
      </w:r>
      <w:r w:rsidR="0059323A">
        <w:t>feature</w:t>
      </w:r>
      <w:r>
        <w:t xml:space="preserve"> name is the one shown in the left panel of the Home page.</w:t>
      </w:r>
    </w:p>
    <w:p w14:paraId="3A7DE9F9" w14:textId="77777777" w:rsidR="006B34FD" w:rsidRDefault="006B34FD" w:rsidP="00C328D5">
      <w:pPr>
        <w:pStyle w:val="BodyText2"/>
        <w:numPr>
          <w:ilvl w:val="0"/>
          <w:numId w:val="33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0B85CE53" w14:textId="77777777" w:rsidR="006B34FD" w:rsidRDefault="006B34FD" w:rsidP="003B46E0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57E008AD" wp14:editId="48B9C89D">
            <wp:extent cx="5278755" cy="347345"/>
            <wp:effectExtent l="19050" t="19050" r="17145" b="1460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mess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47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909F7" w14:textId="77777777" w:rsidR="006B34FD" w:rsidRDefault="006B34FD" w:rsidP="00C328D5">
      <w:pPr>
        <w:pStyle w:val="BodyText2"/>
        <w:numPr>
          <w:ilvl w:val="0"/>
          <w:numId w:val="34"/>
        </w:numPr>
      </w:pPr>
      <w:r w:rsidRPr="00902BA9">
        <w:rPr>
          <w:b/>
          <w:bCs/>
        </w:rPr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1A51FADD" wp14:editId="5611C33B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B86583">
        <w:t>System Admin</w:t>
      </w:r>
      <w:r>
        <w:t xml:space="preserve"> 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027B8B33" wp14:editId="5897D20F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38100AF8" w14:textId="77777777" w:rsidR="00C62D95" w:rsidRDefault="00C62D95" w:rsidP="007E274A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53625B92" wp14:editId="7F5FE3E0">
            <wp:extent cx="5278755" cy="314325"/>
            <wp:effectExtent l="19050" t="19050" r="17145" b="2857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Messagewithinactiveview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19572" w14:textId="77777777" w:rsidR="00274AEA" w:rsidRDefault="002F1DAF" w:rsidP="00D5498E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1CB60189" wp14:editId="0D65B3AC">
            <wp:extent cx="5278755" cy="337185"/>
            <wp:effectExtent l="19050" t="19050" r="17145" b="2476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Messagewithactiveview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F2FF3" w14:textId="77777777" w:rsidR="00274AEA" w:rsidRDefault="00274AEA" w:rsidP="000305F0">
      <w:pPr>
        <w:pStyle w:val="BodyText2"/>
      </w:pPr>
    </w:p>
    <w:p w14:paraId="50EF4894" w14:textId="77777777" w:rsidR="000305F0" w:rsidRDefault="00B86583" w:rsidP="008C008C">
      <w:pPr>
        <w:pStyle w:val="Heading2"/>
      </w:pPr>
      <w:bookmarkStart w:id="178" w:name="_Toc31900108"/>
      <w:bookmarkStart w:id="179" w:name="_Toc31900175"/>
      <w:bookmarkStart w:id="180" w:name="_Toc31900297"/>
      <w:bookmarkStart w:id="181" w:name="_Toc447111467"/>
      <w:r>
        <w:t>System</w:t>
      </w:r>
      <w:r w:rsidR="008C008C">
        <w:t xml:space="preserve"> Management</w:t>
      </w:r>
      <w:bookmarkEnd w:id="178"/>
      <w:bookmarkEnd w:id="179"/>
      <w:bookmarkEnd w:id="180"/>
      <w:bookmarkEnd w:id="181"/>
    </w:p>
    <w:p w14:paraId="06C044AA" w14:textId="77777777" w:rsidR="00B86583" w:rsidRDefault="00B86583" w:rsidP="00D5498E">
      <w:pPr>
        <w:pStyle w:val="BodyText2"/>
      </w:pPr>
      <w:r>
        <w:t>Using this feature, System admin can configure the sys</w:t>
      </w:r>
      <w:r w:rsidR="00C4451E">
        <w:t>tem parameters. There are two types</w:t>
      </w:r>
      <w:r>
        <w:t xml:space="preserve"> of parameters:</w:t>
      </w:r>
    </w:p>
    <w:p w14:paraId="1916DAA4" w14:textId="77777777" w:rsidR="00B86583" w:rsidRDefault="00B86583" w:rsidP="00C328D5">
      <w:pPr>
        <w:pStyle w:val="BodyText2"/>
        <w:numPr>
          <w:ilvl w:val="0"/>
          <w:numId w:val="34"/>
        </w:numPr>
      </w:pPr>
      <w:r>
        <w:t xml:space="preserve">System </w:t>
      </w:r>
    </w:p>
    <w:p w14:paraId="1CCE97DA" w14:textId="77777777" w:rsidR="00B86583" w:rsidRDefault="00B86583" w:rsidP="00C328D5">
      <w:pPr>
        <w:pStyle w:val="BodyText2"/>
        <w:numPr>
          <w:ilvl w:val="0"/>
          <w:numId w:val="34"/>
        </w:numPr>
      </w:pPr>
      <w:r>
        <w:t>User</w:t>
      </w:r>
    </w:p>
    <w:p w14:paraId="3CA44A9B" w14:textId="77777777" w:rsidR="00B86583" w:rsidRDefault="00B86583" w:rsidP="00D5498E">
      <w:pPr>
        <w:pStyle w:val="BodyText2"/>
      </w:pPr>
      <w:r>
        <w:t xml:space="preserve">System parameter are not allowed to be changed and are configured at the time of installation. </w:t>
      </w:r>
    </w:p>
    <w:p w14:paraId="05CEEFEF" w14:textId="77777777" w:rsidR="00B86583" w:rsidRDefault="00B86583" w:rsidP="00D5498E">
      <w:pPr>
        <w:pStyle w:val="BodyText2"/>
      </w:pPr>
      <w:r>
        <w:t xml:space="preserve">User parameter can be changed by system admin. The parameter would come into effect from the next time the new request are processed. </w:t>
      </w:r>
    </w:p>
    <w:p w14:paraId="6ED74C35" w14:textId="77777777" w:rsidR="00825279" w:rsidRPr="005C3C28" w:rsidRDefault="005C3C28" w:rsidP="00D5498E">
      <w:pPr>
        <w:pStyle w:val="BodyText2"/>
      </w:pPr>
      <w:r w:rsidRPr="005C3C28">
        <w:t xml:space="preserve">. </w:t>
      </w:r>
    </w:p>
    <w:p w14:paraId="549389C9" w14:textId="77777777"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t xml:space="preserve">To </w:t>
      </w:r>
      <w:r w:rsidR="00B86583">
        <w:rPr>
          <w:u w:val="single"/>
        </w:rPr>
        <w:t>configure</w:t>
      </w:r>
      <w:r w:rsidRPr="008C008C">
        <w:rPr>
          <w:u w:val="single"/>
        </w:rPr>
        <w:t xml:space="preserve"> </w:t>
      </w:r>
      <w:r w:rsidR="00B86583">
        <w:rPr>
          <w:u w:val="single"/>
        </w:rPr>
        <w:t>parameters</w:t>
      </w:r>
      <w:r w:rsidRPr="008C008C">
        <w:rPr>
          <w:u w:val="single"/>
        </w:rPr>
        <w:t>:</w:t>
      </w:r>
    </w:p>
    <w:p w14:paraId="3B19B9AA" w14:textId="77777777" w:rsidR="00D83304" w:rsidRDefault="00934D4F" w:rsidP="00C328D5">
      <w:pPr>
        <w:pStyle w:val="BodyText2"/>
        <w:numPr>
          <w:ilvl w:val="0"/>
          <w:numId w:val="29"/>
        </w:numPr>
      </w:pPr>
      <w:r>
        <w:t xml:space="preserve">Select </w:t>
      </w:r>
      <w:r w:rsidR="00B86583">
        <w:rPr>
          <w:b/>
          <w:bCs/>
        </w:rPr>
        <w:t>System M</w:t>
      </w:r>
      <w:r w:rsidRPr="00D74081">
        <w:rPr>
          <w:b/>
          <w:bCs/>
        </w:rPr>
        <w:t>anagement</w:t>
      </w:r>
      <w:r w:rsidR="00246645">
        <w:t xml:space="preserve"> in the left panel</w:t>
      </w:r>
      <w:r>
        <w:t>.</w:t>
      </w:r>
    </w:p>
    <w:p w14:paraId="64F479D6" w14:textId="77777777" w:rsidR="00934D4F" w:rsidRDefault="009716E6" w:rsidP="000F2A8D">
      <w:pPr>
        <w:pStyle w:val="BodyText2"/>
        <w:ind w:left="360" w:firstLine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AA8B3A" wp14:editId="56ABFD52">
                <wp:simplePos x="0" y="0"/>
                <wp:positionH relativeFrom="column">
                  <wp:posOffset>669925</wp:posOffset>
                </wp:positionH>
                <wp:positionV relativeFrom="paragraph">
                  <wp:posOffset>452755</wp:posOffset>
                </wp:positionV>
                <wp:extent cx="701749" cy="148856"/>
                <wp:effectExtent l="0" t="0" r="34925" b="292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749" cy="14885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AC9C9" id="Rectangle 18" o:spid="_x0000_s1026" style="position:absolute;margin-left:52.75pt;margin-top:35.65pt;width:55.25pt;height:11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" filled="f" strokecolor="#ffc000 [3207]" strokeweight="2pt"/>
            </w:pict>
          </mc:Fallback>
        </mc:AlternateContent>
      </w:r>
      <w:r w:rsidR="005F60B2">
        <w:rPr>
          <w:noProof/>
        </w:rPr>
        <w:drawing>
          <wp:inline distT="0" distB="0" distL="0" distR="0" wp14:anchorId="1F22170C" wp14:editId="79DADC2E">
            <wp:extent cx="5278755" cy="19050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07.04.4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E0BC" w14:textId="77777777" w:rsidR="00DB7910" w:rsidRDefault="000F2A8D" w:rsidP="007E53B8">
      <w:pPr>
        <w:pStyle w:val="FigureCaption"/>
      </w:pPr>
      <w:r>
        <w:t xml:space="preserve">                                          </w:t>
      </w:r>
      <w:bookmarkStart w:id="182" w:name="_Toc447111499"/>
      <w:r w:rsidR="00DB7910">
        <w:t xml:space="preserve">Figure </w:t>
      </w:r>
      <w:r w:rsidR="00E33E46">
        <w:t>2</w:t>
      </w:r>
      <w:r w:rsidR="00A14FF0">
        <w:t>9</w:t>
      </w:r>
      <w:r w:rsidR="00DB7910">
        <w:t xml:space="preserve">: </w:t>
      </w:r>
      <w:r w:rsidR="005F60B2">
        <w:t>System Management – View All</w:t>
      </w:r>
      <w:bookmarkEnd w:id="182"/>
    </w:p>
    <w:p w14:paraId="2DA4458B" w14:textId="77777777" w:rsidR="00B86583" w:rsidRDefault="00B86583" w:rsidP="00A119B1">
      <w:pPr>
        <w:pStyle w:val="BodyText2"/>
        <w:ind w:left="426"/>
      </w:pPr>
      <w:r>
        <w:t>The following columns are seen in the System Management Page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B86583" w:rsidRPr="003D50EC" w14:paraId="625B4A14" w14:textId="77777777" w:rsidTr="00525215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120CB6A6" w14:textId="77777777" w:rsidR="00B86583" w:rsidRPr="0001372C" w:rsidRDefault="00B86583" w:rsidP="00525215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0CC7A6EB" w14:textId="77777777" w:rsidR="00B86583" w:rsidRPr="0001372C" w:rsidRDefault="00B86583" w:rsidP="00525215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B86583" w:rsidRPr="003D50EC" w14:paraId="03C9EE7B" w14:textId="77777777" w:rsidTr="00525215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335D0C2" w14:textId="77777777" w:rsidR="00B86583" w:rsidRPr="00B708C5" w:rsidRDefault="00B86583" w:rsidP="00525215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2296871B" w14:textId="77777777" w:rsidR="00B86583" w:rsidRPr="00B708C5" w:rsidRDefault="00B86583" w:rsidP="00B8658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This is the date of installation of system.</w:t>
            </w:r>
          </w:p>
        </w:tc>
      </w:tr>
      <w:tr w:rsidR="00B86583" w:rsidRPr="003D50EC" w14:paraId="6E4D88F6" w14:textId="77777777" w:rsidTr="00525215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4CE85B9" w14:textId="77777777" w:rsidR="00B86583" w:rsidRDefault="00B86583" w:rsidP="00525215">
            <w:pPr>
              <w:pStyle w:val="ListBullet1"/>
              <w:numPr>
                <w:ilvl w:val="0"/>
                <w:numId w:val="0"/>
              </w:numPr>
            </w:pPr>
            <w:r>
              <w:t>Modified On</w:t>
            </w:r>
          </w:p>
        </w:tc>
        <w:tc>
          <w:tcPr>
            <w:tcW w:w="4979" w:type="dxa"/>
            <w:shd w:val="clear" w:color="auto" w:fill="auto"/>
          </w:tcPr>
          <w:p w14:paraId="31ED0E62" w14:textId="77777777" w:rsidR="00B86583" w:rsidRDefault="00B86583" w:rsidP="00525215">
            <w:pPr>
              <w:pStyle w:val="BodyText2"/>
            </w:pPr>
            <w:r>
              <w:t>Date when parameter is last modified.</w:t>
            </w:r>
          </w:p>
        </w:tc>
      </w:tr>
      <w:tr w:rsidR="00B86583" w:rsidRPr="003D50EC" w14:paraId="7AFC63B7" w14:textId="77777777" w:rsidTr="00525215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F8C2A86" w14:textId="77777777" w:rsidR="00B86583" w:rsidRPr="00B708C5" w:rsidRDefault="00B86583" w:rsidP="00525215">
            <w:pPr>
              <w:pStyle w:val="BodyText2"/>
            </w:pPr>
            <w:r>
              <w:t>Description</w:t>
            </w:r>
          </w:p>
        </w:tc>
        <w:tc>
          <w:tcPr>
            <w:tcW w:w="4979" w:type="dxa"/>
            <w:shd w:val="clear" w:color="auto" w:fill="auto"/>
          </w:tcPr>
          <w:p w14:paraId="2F48128C" w14:textId="77777777" w:rsidR="00B86583" w:rsidRPr="00B708C5" w:rsidRDefault="00B86583" w:rsidP="00525215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Description of the parameter.</w:t>
            </w:r>
          </w:p>
        </w:tc>
      </w:tr>
      <w:tr w:rsidR="00B86583" w:rsidRPr="003D50EC" w14:paraId="359BCA8E" w14:textId="77777777" w:rsidTr="00525215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F8A6209" w14:textId="77777777" w:rsidR="00B86583" w:rsidRDefault="00B86583" w:rsidP="00525215">
            <w:pPr>
              <w:pStyle w:val="BodyText2"/>
            </w:pPr>
            <w:r>
              <w:t>Value</w:t>
            </w:r>
          </w:p>
        </w:tc>
        <w:tc>
          <w:tcPr>
            <w:tcW w:w="4979" w:type="dxa"/>
            <w:shd w:val="clear" w:color="auto" w:fill="auto"/>
          </w:tcPr>
          <w:p w14:paraId="3ADFC52B" w14:textId="77777777" w:rsidR="00B86583" w:rsidRDefault="00B86583" w:rsidP="00525215">
            <w:pPr>
              <w:pStyle w:val="BodyText2"/>
            </w:pPr>
            <w:r>
              <w:t>Cur</w:t>
            </w:r>
            <w:r w:rsidR="00EB0F47">
              <w:t>r</w:t>
            </w:r>
            <w:r>
              <w:t>ent Value assigned to the parameter.</w:t>
            </w:r>
          </w:p>
        </w:tc>
      </w:tr>
      <w:tr w:rsidR="00B86583" w:rsidRPr="003D50EC" w14:paraId="4F77D971" w14:textId="77777777" w:rsidTr="00525215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4B66B73" w14:textId="77777777" w:rsidR="00B86583" w:rsidRPr="003D50EC" w:rsidRDefault="00B86583" w:rsidP="00525215">
            <w:pPr>
              <w:pStyle w:val="BodyText2"/>
            </w:pPr>
            <w:r>
              <w:t>Type</w:t>
            </w:r>
          </w:p>
        </w:tc>
        <w:tc>
          <w:tcPr>
            <w:tcW w:w="4979" w:type="dxa"/>
            <w:shd w:val="clear" w:color="auto" w:fill="auto"/>
          </w:tcPr>
          <w:p w14:paraId="5544E7A7" w14:textId="77777777" w:rsidR="00B86583" w:rsidRPr="00B86583" w:rsidRDefault="00B86583" w:rsidP="00B86583">
            <w:pPr>
              <w:pStyle w:val="BodyText2"/>
            </w:pPr>
            <w:r>
              <w:t>Whether the parameter is of System or User Type</w:t>
            </w:r>
          </w:p>
        </w:tc>
      </w:tr>
      <w:tr w:rsidR="00B86583" w:rsidRPr="003D50EC" w14:paraId="575F70F4" w14:textId="77777777" w:rsidTr="00525215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3DDB3D8" w14:textId="77777777" w:rsidR="00B86583" w:rsidRDefault="00B86583" w:rsidP="00525215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2B493F9C" w14:textId="77777777" w:rsidR="00B86583" w:rsidRDefault="00B86583" w:rsidP="00525215">
            <w:pPr>
              <w:pStyle w:val="BodyText2"/>
            </w:pPr>
            <w:r>
              <w:t>This displays different actions that can be performed on the parameter.</w:t>
            </w:r>
          </w:p>
          <w:p w14:paraId="341A0ADB" w14:textId="77777777" w:rsidR="00B86583" w:rsidRDefault="00B86583" w:rsidP="00C328D5">
            <w:pPr>
              <w:pStyle w:val="BodyText2"/>
              <w:numPr>
                <w:ilvl w:val="0"/>
                <w:numId w:val="24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5C3DD316" wp14:editId="4AD7CEEE">
                  <wp:extent cx="154558" cy="15455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parameter details. </w:t>
            </w:r>
          </w:p>
          <w:p w14:paraId="661F3C76" w14:textId="77777777" w:rsidR="00B86583" w:rsidRDefault="00B86583" w:rsidP="00C328D5">
            <w:pPr>
              <w:pStyle w:val="BodyText2"/>
              <w:numPr>
                <w:ilvl w:val="0"/>
                <w:numId w:val="24"/>
              </w:numPr>
            </w:pPr>
            <w:r>
              <w:t xml:space="preserve">Edit </w:t>
            </w:r>
            <w:r>
              <w:rPr>
                <w:noProof/>
              </w:rPr>
              <w:drawing>
                <wp:inline distT="0" distB="0" distL="0" distR="0" wp14:anchorId="542A556E" wp14:editId="771C360C">
                  <wp:extent cx="136800" cy="136800"/>
                  <wp:effectExtent l="0" t="0" r="0" b="0"/>
                  <wp:docPr id="13" name="Picture 13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modify the parameter details.</w:t>
            </w:r>
          </w:p>
        </w:tc>
      </w:tr>
    </w:tbl>
    <w:p w14:paraId="037D24AD" w14:textId="77777777" w:rsidR="00B86583" w:rsidRDefault="00B86583" w:rsidP="00A119B1">
      <w:pPr>
        <w:pStyle w:val="BodyText2"/>
        <w:ind w:left="426"/>
      </w:pPr>
    </w:p>
    <w:p w14:paraId="72F4A0C4" w14:textId="77777777" w:rsidR="00E141D7" w:rsidRDefault="00E141D7" w:rsidP="00E141D7">
      <w:pPr>
        <w:pStyle w:val="BodyText2"/>
        <w:ind w:left="426"/>
      </w:pPr>
      <w:r>
        <w:t>Refer to Annex 1 for complete list of messages.</w:t>
      </w:r>
    </w:p>
    <w:p w14:paraId="2DC86794" w14:textId="77777777" w:rsidR="00211CB9" w:rsidRPr="00934D4F" w:rsidRDefault="00211CB9" w:rsidP="005E4CC1">
      <w:pPr>
        <w:pStyle w:val="BodyText2"/>
      </w:pPr>
      <w:r>
        <w:tab/>
      </w:r>
    </w:p>
    <w:p w14:paraId="7C3A73A6" w14:textId="77777777" w:rsidR="0064671F" w:rsidRDefault="0064671F" w:rsidP="0064671F">
      <w:pPr>
        <w:pStyle w:val="Heading2"/>
      </w:pPr>
      <w:bookmarkStart w:id="183" w:name="_Toc31900109"/>
      <w:bookmarkStart w:id="184" w:name="_Toc31900176"/>
      <w:bookmarkStart w:id="185" w:name="_Toc31900298"/>
      <w:bookmarkStart w:id="186" w:name="_Toc447111468"/>
      <w:r>
        <w:t xml:space="preserve">Edit </w:t>
      </w:r>
      <w:bookmarkEnd w:id="183"/>
      <w:bookmarkEnd w:id="184"/>
      <w:bookmarkEnd w:id="185"/>
      <w:r w:rsidR="00211CB9">
        <w:t>Parameter</w:t>
      </w:r>
      <w:bookmarkEnd w:id="186"/>
    </w:p>
    <w:p w14:paraId="6973B42B" w14:textId="77777777" w:rsidR="000A33ED" w:rsidRDefault="00B86583" w:rsidP="0064671F">
      <w:pPr>
        <w:pStyle w:val="BodyText2"/>
      </w:pPr>
      <w:r>
        <w:t>System Admin</w:t>
      </w:r>
      <w:r w:rsidR="00976ADF">
        <w:t>s c</w:t>
      </w:r>
      <w:r w:rsidR="000A33ED">
        <w:t xml:space="preserve">an modify the </w:t>
      </w:r>
      <w:r w:rsidR="00211CB9">
        <w:t>parameter of type user.</w:t>
      </w:r>
      <w:r w:rsidR="000A33ED">
        <w:t xml:space="preserve"> </w:t>
      </w:r>
    </w:p>
    <w:p w14:paraId="16D3C20C" w14:textId="77777777" w:rsidR="000A33ED" w:rsidRPr="000A33ED" w:rsidRDefault="000A33ED" w:rsidP="0064671F">
      <w:pPr>
        <w:pStyle w:val="BodyText2"/>
        <w:rPr>
          <w:u w:val="single"/>
        </w:rPr>
      </w:pPr>
      <w:r w:rsidRPr="000A33ED">
        <w:rPr>
          <w:u w:val="single"/>
        </w:rPr>
        <w:t xml:space="preserve">To edit </w:t>
      </w:r>
      <w:r w:rsidR="00211CB9">
        <w:rPr>
          <w:u w:val="single"/>
        </w:rPr>
        <w:t>parameter</w:t>
      </w:r>
      <w:r w:rsidRPr="000A33ED">
        <w:rPr>
          <w:u w:val="single"/>
        </w:rPr>
        <w:t>:</w:t>
      </w:r>
    </w:p>
    <w:p w14:paraId="54C7F377" w14:textId="77777777" w:rsidR="000A33ED" w:rsidRDefault="0064671F" w:rsidP="00C328D5">
      <w:pPr>
        <w:pStyle w:val="BodyText2"/>
        <w:numPr>
          <w:ilvl w:val="0"/>
          <w:numId w:val="30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 w:rsidR="00044BAF">
        <w:rPr>
          <w:b/>
          <w:bCs/>
          <w:noProof/>
        </w:rPr>
        <w:drawing>
          <wp:inline distT="0" distB="0" distL="0" distR="0" wp14:anchorId="10526971" wp14:editId="44A3C9ED">
            <wp:extent cx="120948" cy="120948"/>
            <wp:effectExtent l="0" t="0" r="0" b="0"/>
            <wp:docPr id="266" name="Picture 26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 w:rsidR="000A33ED">
        <w:rPr>
          <w:b/>
          <w:bCs/>
        </w:rPr>
        <w:t xml:space="preserve"> </w:t>
      </w:r>
      <w:r w:rsidR="000A33ED" w:rsidRPr="00166A7A">
        <w:t xml:space="preserve">against the </w:t>
      </w:r>
      <w:r w:rsidR="00211CB9">
        <w:t>parameter</w:t>
      </w:r>
      <w:r w:rsidR="000A33ED" w:rsidRPr="00166A7A">
        <w:t xml:space="preserve"> entry</w:t>
      </w:r>
      <w:r w:rsidR="00166A7A">
        <w:t xml:space="preserve"> to be modified</w:t>
      </w:r>
      <w:r w:rsidRPr="00166A7A">
        <w:t>.</w:t>
      </w:r>
      <w:r>
        <w:t xml:space="preserve"> </w:t>
      </w:r>
    </w:p>
    <w:p w14:paraId="15D40369" w14:textId="77777777" w:rsidR="005F60B2" w:rsidRDefault="005F60B2" w:rsidP="00C328D5">
      <w:pPr>
        <w:pStyle w:val="BodyText2"/>
        <w:numPr>
          <w:ilvl w:val="0"/>
          <w:numId w:val="30"/>
        </w:numPr>
      </w:pPr>
      <w:r>
        <w:t xml:space="preserve">The </w:t>
      </w:r>
      <w:r w:rsidRPr="00251CED">
        <w:rPr>
          <w:b/>
          <w:bCs/>
        </w:rPr>
        <w:t xml:space="preserve">Edit </w:t>
      </w:r>
      <w:r>
        <w:rPr>
          <w:b/>
          <w:bCs/>
        </w:rPr>
        <w:t>User Parameter</w:t>
      </w:r>
      <w:r>
        <w:t xml:space="preserve"> page appears.</w:t>
      </w:r>
    </w:p>
    <w:p w14:paraId="01938B32" w14:textId="77777777" w:rsidR="005F60B2" w:rsidRDefault="005F60B2" w:rsidP="005F60B2">
      <w:pPr>
        <w:pStyle w:val="BodyText2"/>
      </w:pPr>
    </w:p>
    <w:p w14:paraId="144FAB8C" w14:textId="77777777" w:rsidR="000A33ED" w:rsidRDefault="00EE7A3F" w:rsidP="000F2A8D">
      <w:pPr>
        <w:pStyle w:val="BodyText2"/>
        <w:ind w:left="862" w:hanging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865393" wp14:editId="6E411D5E">
                <wp:simplePos x="0" y="0"/>
                <wp:positionH relativeFrom="column">
                  <wp:posOffset>5023485</wp:posOffset>
                </wp:positionH>
                <wp:positionV relativeFrom="paragraph">
                  <wp:posOffset>818515</wp:posOffset>
                </wp:positionV>
                <wp:extent cx="180753" cy="541463"/>
                <wp:effectExtent l="0" t="0" r="10160" b="1143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53" cy="54146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0C7CD" id="Rectangle 463" o:spid="_x0000_s1026" style="position:absolute;margin-left:395.55pt;margin-top:64.45pt;width:14.25pt;height:42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" filled="f" strokecolor="#ffc000 [3207]" strokeweight="2pt"/>
            </w:pict>
          </mc:Fallback>
        </mc:AlternateContent>
      </w:r>
      <w:r w:rsidR="003773FE">
        <w:rPr>
          <w:noProof/>
        </w:rPr>
        <w:drawing>
          <wp:inline distT="0" distB="0" distL="0" distR="0" wp14:anchorId="53109FB9" wp14:editId="3FCC70B9">
            <wp:extent cx="5278755" cy="213741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07.02.1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DE0B" w14:textId="77777777" w:rsidR="00DB7910" w:rsidRDefault="00DB7910" w:rsidP="007E53B8">
      <w:pPr>
        <w:pStyle w:val="FigureCaption"/>
      </w:pPr>
      <w:bookmarkStart w:id="187" w:name="_Toc447111500"/>
      <w:r>
        <w:t xml:space="preserve">Figure </w:t>
      </w:r>
      <w:r w:rsidR="00A14FF0">
        <w:t>34</w:t>
      </w:r>
      <w:r>
        <w:t xml:space="preserve">: </w:t>
      </w:r>
      <w:r w:rsidR="00211CB9">
        <w:t>System</w:t>
      </w:r>
      <w:r>
        <w:t xml:space="preserve"> Management</w:t>
      </w:r>
      <w:r w:rsidR="005F60B2">
        <w:t xml:space="preserve"> - Edit</w:t>
      </w:r>
      <w:bookmarkEnd w:id="187"/>
    </w:p>
    <w:p w14:paraId="51773C93" w14:textId="77777777" w:rsidR="002151B2" w:rsidRDefault="002151B2" w:rsidP="000A33ED">
      <w:pPr>
        <w:pStyle w:val="BodyText2"/>
        <w:ind w:left="567"/>
        <w:jc w:val="center"/>
      </w:pPr>
    </w:p>
    <w:p w14:paraId="665BBD33" w14:textId="77777777" w:rsidR="00166A7A" w:rsidRDefault="00166A7A" w:rsidP="00C328D5">
      <w:pPr>
        <w:pStyle w:val="BodyText2"/>
        <w:numPr>
          <w:ilvl w:val="0"/>
          <w:numId w:val="30"/>
        </w:numPr>
      </w:pPr>
      <w:r>
        <w:t xml:space="preserve">Make </w:t>
      </w:r>
      <w:r w:rsidR="0064671F">
        <w:t>the required changes</w:t>
      </w:r>
      <w:r>
        <w:t>.</w:t>
      </w:r>
    </w:p>
    <w:p w14:paraId="687639A6" w14:textId="77777777" w:rsidR="0064671F" w:rsidRDefault="00166A7A" w:rsidP="00C328D5">
      <w:pPr>
        <w:pStyle w:val="BodyText2"/>
        <w:numPr>
          <w:ilvl w:val="0"/>
          <w:numId w:val="30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UPDATE</w:t>
      </w:r>
      <w:r w:rsidR="0064671F">
        <w:t>.</w:t>
      </w:r>
    </w:p>
    <w:p w14:paraId="1A8E7344" w14:textId="77777777" w:rsidR="00780668" w:rsidRDefault="00780668" w:rsidP="0064671F">
      <w:pPr>
        <w:pStyle w:val="BodyText2"/>
      </w:pPr>
    </w:p>
    <w:p w14:paraId="65E8C900" w14:textId="77777777" w:rsidR="0064671F" w:rsidRDefault="0064671F" w:rsidP="0064671F">
      <w:pPr>
        <w:pStyle w:val="Heading2"/>
      </w:pPr>
      <w:bookmarkStart w:id="188" w:name="_Toc31900110"/>
      <w:bookmarkStart w:id="189" w:name="_Toc31900177"/>
      <w:bookmarkStart w:id="190" w:name="_Toc31900299"/>
      <w:bookmarkStart w:id="191" w:name="_Toc447111469"/>
      <w:r>
        <w:t xml:space="preserve">Filter </w:t>
      </w:r>
      <w:bookmarkEnd w:id="188"/>
      <w:bookmarkEnd w:id="189"/>
      <w:bookmarkEnd w:id="190"/>
      <w:r w:rsidR="00211CB9">
        <w:t>Parameter</w:t>
      </w:r>
      <w:bookmarkEnd w:id="191"/>
    </w:p>
    <w:p w14:paraId="2E73E1EA" w14:textId="77777777" w:rsidR="00505D26" w:rsidRPr="00211CB9" w:rsidRDefault="00B86583" w:rsidP="0064671F">
      <w:pPr>
        <w:pStyle w:val="BodyText2"/>
      </w:pPr>
      <w:r>
        <w:t>System Admin</w:t>
      </w:r>
      <w:r w:rsidR="00976ADF">
        <w:t>s c</w:t>
      </w:r>
      <w:r w:rsidR="0064671F">
        <w:t xml:space="preserve">an view </w:t>
      </w:r>
      <w:r w:rsidR="006D43DC">
        <w:t>selective</w:t>
      </w:r>
      <w:r w:rsidR="0064671F">
        <w:t xml:space="preserve"> </w:t>
      </w:r>
      <w:r w:rsidR="00211CB9">
        <w:t>parameters</w:t>
      </w:r>
      <w:r w:rsidR="0064671F">
        <w:t xml:space="preserve"> </w:t>
      </w:r>
      <w:r w:rsidR="006D43DC">
        <w:t xml:space="preserve">by </w:t>
      </w:r>
      <w:r w:rsidR="0064671F">
        <w:t xml:space="preserve">defining </w:t>
      </w:r>
      <w:r w:rsidR="006D43DC">
        <w:t xml:space="preserve">specific </w:t>
      </w:r>
      <w:r w:rsidR="00EE7A3F">
        <w:t>values in the listed fields</w:t>
      </w:r>
      <w:r w:rsidR="0064671F">
        <w:t>.</w:t>
      </w:r>
      <w:r w:rsidR="00EE7A3F">
        <w:t xml:space="preserve"> For example, </w:t>
      </w:r>
      <w:r>
        <w:t>System Admin</w:t>
      </w:r>
      <w:r w:rsidR="00976ADF">
        <w:t>s</w:t>
      </w:r>
      <w:r w:rsidR="00EE7A3F">
        <w:t xml:space="preserve"> can view all the </w:t>
      </w:r>
      <w:r w:rsidR="00211CB9">
        <w:t>user parameter.</w:t>
      </w:r>
    </w:p>
    <w:p w14:paraId="2EAE8A7A" w14:textId="77777777" w:rsidR="00505D26" w:rsidRDefault="00505D26" w:rsidP="0064671F">
      <w:pPr>
        <w:pStyle w:val="BodyText2"/>
        <w:rPr>
          <w:u w:val="single"/>
        </w:rPr>
      </w:pPr>
    </w:p>
    <w:p w14:paraId="79033432" w14:textId="77777777" w:rsidR="0064671F" w:rsidRDefault="00DB7910" w:rsidP="0064671F">
      <w:pPr>
        <w:pStyle w:val="BodyText2"/>
        <w:rPr>
          <w:u w:val="single"/>
        </w:rPr>
      </w:pPr>
      <w:r>
        <w:rPr>
          <w:u w:val="single"/>
        </w:rPr>
        <w:t xml:space="preserve">To view specific </w:t>
      </w:r>
      <w:r w:rsidR="00211CB9">
        <w:rPr>
          <w:u w:val="single"/>
        </w:rPr>
        <w:t>parameter</w:t>
      </w:r>
      <w:r w:rsidR="0064671F" w:rsidRPr="009251E2">
        <w:rPr>
          <w:u w:val="single"/>
        </w:rPr>
        <w:t>:</w:t>
      </w:r>
    </w:p>
    <w:p w14:paraId="0AF6661E" w14:textId="77777777" w:rsidR="007D5B24" w:rsidRDefault="005F60B2" w:rsidP="007D5B24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10D2DFE" wp14:editId="11AA3960">
                <wp:simplePos x="0" y="0"/>
                <wp:positionH relativeFrom="column">
                  <wp:posOffset>990600</wp:posOffset>
                </wp:positionH>
                <wp:positionV relativeFrom="paragraph">
                  <wp:posOffset>304165</wp:posOffset>
                </wp:positionV>
                <wp:extent cx="377190" cy="186055"/>
                <wp:effectExtent l="0" t="0" r="29210" b="17145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" cy="18605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79484" id="Rectangle 159" o:spid="_x0000_s1026" style="position:absolute;margin-left:78pt;margin-top:23.95pt;width:29.7pt;height:14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" filled="f" strokecolor="#ffc000 [3207]" strokeweight="2pt"/>
            </w:pict>
          </mc:Fallback>
        </mc:AlternateContent>
      </w:r>
      <w:r w:rsidR="00DD76D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A67D205" wp14:editId="0BF0E1DC">
                <wp:simplePos x="0" y="0"/>
                <wp:positionH relativeFrom="column">
                  <wp:posOffset>90805</wp:posOffset>
                </wp:positionH>
                <wp:positionV relativeFrom="paragraph">
                  <wp:posOffset>291465</wp:posOffset>
                </wp:positionV>
                <wp:extent cx="823595" cy="241300"/>
                <wp:effectExtent l="0" t="0" r="14605" b="381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2413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63710" id="Rectangle 20" o:spid="_x0000_s1026" style="position:absolute;margin-left:7.15pt;margin-top:22.95pt;width:64.85pt;height:1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" filled="f" strokecolor="#ffc000 [3207]" strokeweight="2pt"/>
            </w:pict>
          </mc:Fallback>
        </mc:AlternateContent>
      </w:r>
      <w:r>
        <w:rPr>
          <w:noProof/>
          <w:u w:val="single"/>
        </w:rPr>
        <w:drawing>
          <wp:inline distT="0" distB="0" distL="0" distR="0" wp14:anchorId="331578CF" wp14:editId="59C86667">
            <wp:extent cx="5278755" cy="2324735"/>
            <wp:effectExtent l="0" t="0" r="4445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06.58.5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3B6E" w14:textId="77777777" w:rsidR="00780668" w:rsidRPr="009251E2" w:rsidRDefault="00780668" w:rsidP="007E53B8">
      <w:pPr>
        <w:pStyle w:val="FigureCaption"/>
        <w:rPr>
          <w:u w:val="single"/>
        </w:rPr>
      </w:pPr>
      <w:bookmarkStart w:id="192" w:name="_Toc447111501"/>
      <w:r>
        <w:t xml:space="preserve">Figure </w:t>
      </w:r>
      <w:r w:rsidR="00A14FF0">
        <w:t>36</w:t>
      </w:r>
      <w:r w:rsidR="005F60B2">
        <w:t xml:space="preserve">: System </w:t>
      </w:r>
      <w:r>
        <w:t>Management</w:t>
      </w:r>
      <w:r w:rsidR="005F60B2">
        <w:t xml:space="preserve"> – Filter Option</w:t>
      </w:r>
      <w:bookmarkEnd w:id="192"/>
      <w:r>
        <w:t xml:space="preserve"> </w:t>
      </w:r>
    </w:p>
    <w:p w14:paraId="1BCCBD16" w14:textId="77777777" w:rsidR="0064671F" w:rsidRDefault="0064671F" w:rsidP="00C328D5">
      <w:pPr>
        <w:pStyle w:val="BodyText2"/>
        <w:numPr>
          <w:ilvl w:val="0"/>
          <w:numId w:val="28"/>
        </w:numPr>
      </w:pPr>
      <w:r>
        <w:t xml:space="preserve">Enter </w:t>
      </w:r>
      <w:r w:rsidR="00DB7910">
        <w:t>the required value in one or more of the listed fields</w:t>
      </w:r>
      <w:r>
        <w:t>:</w:t>
      </w:r>
    </w:p>
    <w:p w14:paraId="187EAB78" w14:textId="77777777" w:rsidR="0064671F" w:rsidRPr="001267E7" w:rsidRDefault="00211CB9" w:rsidP="00C328D5">
      <w:pPr>
        <w:pStyle w:val="BodyText2"/>
        <w:numPr>
          <w:ilvl w:val="0"/>
          <w:numId w:val="22"/>
        </w:numPr>
      </w:pPr>
      <w:r>
        <w:rPr>
          <w:b/>
          <w:bCs/>
        </w:rPr>
        <w:t>Type</w:t>
      </w:r>
      <w:r w:rsidR="0064671F" w:rsidRPr="00054A1F">
        <w:t xml:space="preserve">: </w:t>
      </w:r>
      <w:r>
        <w:t>Select the configuration parameter type</w:t>
      </w:r>
      <w:r w:rsidR="0064671F" w:rsidRPr="001267E7">
        <w:t xml:space="preserve"> </w:t>
      </w:r>
    </w:p>
    <w:p w14:paraId="4E84D018" w14:textId="77777777" w:rsidR="0064671F" w:rsidRDefault="007C5C1E" w:rsidP="00C328D5">
      <w:pPr>
        <w:pStyle w:val="BodyText2"/>
        <w:numPr>
          <w:ilvl w:val="0"/>
          <w:numId w:val="28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FILTER</w:t>
      </w:r>
      <w:r w:rsidR="0064671F">
        <w:t>.</w:t>
      </w:r>
    </w:p>
    <w:p w14:paraId="582FF6B8" w14:textId="77777777" w:rsidR="008804F6" w:rsidRDefault="0064671F" w:rsidP="008804F6">
      <w:pPr>
        <w:pStyle w:val="BodyText2"/>
      </w:pPr>
      <w:r>
        <w:t xml:space="preserve">The </w:t>
      </w:r>
      <w:r w:rsidR="00211CB9">
        <w:t>parameter</w:t>
      </w:r>
      <w:r>
        <w:t xml:space="preserve"> that match</w:t>
      </w:r>
      <w:r w:rsidR="000D5FAC">
        <w:t>es</w:t>
      </w:r>
      <w:r>
        <w:t xml:space="preserve"> the </w:t>
      </w:r>
      <w:r w:rsidR="00DB7910">
        <w:t>specified values</w:t>
      </w:r>
      <w:r>
        <w:t xml:space="preserve"> </w:t>
      </w:r>
      <w:r w:rsidR="00DC3C89">
        <w:t>is</w:t>
      </w:r>
      <w:r>
        <w:t xml:space="preserve"> shown in the dashboard.</w:t>
      </w:r>
    </w:p>
    <w:p w14:paraId="4318CE0E" w14:textId="77777777" w:rsidR="00E141D7" w:rsidRDefault="00E141D7" w:rsidP="00E141D7">
      <w:pPr>
        <w:pStyle w:val="Heading2"/>
      </w:pPr>
      <w:bookmarkStart w:id="193" w:name="_Toc447111470"/>
      <w:r>
        <w:t>Message Management</w:t>
      </w:r>
      <w:bookmarkEnd w:id="193"/>
    </w:p>
    <w:p w14:paraId="29A5C76E" w14:textId="77777777" w:rsidR="00E141D7" w:rsidRDefault="00E141D7" w:rsidP="00E141D7">
      <w:pPr>
        <w:pStyle w:val="BodyText2"/>
      </w:pPr>
      <w:r>
        <w:t>Using this feature, System admin can configure the Email/SMS notification/message to be sent to the users. There are two types of channel using which message can be delivered:</w:t>
      </w:r>
    </w:p>
    <w:p w14:paraId="57E0805B" w14:textId="77777777" w:rsidR="00E141D7" w:rsidRDefault="00E141D7" w:rsidP="00C328D5">
      <w:pPr>
        <w:pStyle w:val="BodyText2"/>
        <w:numPr>
          <w:ilvl w:val="0"/>
          <w:numId w:val="34"/>
        </w:numPr>
      </w:pPr>
      <w:r>
        <w:t>SMS</w:t>
      </w:r>
    </w:p>
    <w:p w14:paraId="5AA90224" w14:textId="77777777" w:rsidR="00E141D7" w:rsidRDefault="00E141D7" w:rsidP="00C328D5">
      <w:pPr>
        <w:pStyle w:val="BodyText2"/>
        <w:numPr>
          <w:ilvl w:val="0"/>
          <w:numId w:val="34"/>
        </w:numPr>
      </w:pPr>
      <w:r>
        <w:t>Email</w:t>
      </w:r>
    </w:p>
    <w:p w14:paraId="20C40C2D" w14:textId="77777777" w:rsidR="00E141D7" w:rsidRPr="005C3C28" w:rsidRDefault="00E141D7" w:rsidP="00E141D7">
      <w:pPr>
        <w:pStyle w:val="BodyText2"/>
      </w:pPr>
      <w:r>
        <w:t xml:space="preserve">Message parameter can be changed by system admin. The parameter would come into effect from the next time the new request are processed. </w:t>
      </w:r>
    </w:p>
    <w:p w14:paraId="1C13DFCF" w14:textId="77777777" w:rsidR="00E141D7" w:rsidRDefault="00E141D7" w:rsidP="00E141D7">
      <w:pPr>
        <w:pStyle w:val="BodyText2"/>
        <w:rPr>
          <w:u w:val="single"/>
        </w:rPr>
      </w:pPr>
      <w:r w:rsidRPr="008C008C">
        <w:rPr>
          <w:u w:val="single"/>
        </w:rPr>
        <w:t xml:space="preserve">To </w:t>
      </w:r>
      <w:r>
        <w:rPr>
          <w:u w:val="single"/>
        </w:rPr>
        <w:t>configure</w:t>
      </w:r>
      <w:r w:rsidRPr="008C008C">
        <w:rPr>
          <w:u w:val="single"/>
        </w:rPr>
        <w:t xml:space="preserve"> </w:t>
      </w:r>
      <w:r>
        <w:rPr>
          <w:u w:val="single"/>
        </w:rPr>
        <w:t>message parameters</w:t>
      </w:r>
      <w:r w:rsidRPr="008C008C">
        <w:rPr>
          <w:u w:val="single"/>
        </w:rPr>
        <w:t>:</w:t>
      </w:r>
    </w:p>
    <w:p w14:paraId="417DCA49" w14:textId="77777777" w:rsidR="00E141D7" w:rsidRDefault="00E141D7" w:rsidP="00C328D5">
      <w:pPr>
        <w:pStyle w:val="BodyText2"/>
        <w:numPr>
          <w:ilvl w:val="0"/>
          <w:numId w:val="29"/>
        </w:numPr>
      </w:pPr>
      <w:r>
        <w:t xml:space="preserve">Select </w:t>
      </w:r>
      <w:r>
        <w:rPr>
          <w:b/>
          <w:bCs/>
        </w:rPr>
        <w:t>Message M</w:t>
      </w:r>
      <w:r w:rsidRPr="00D74081">
        <w:rPr>
          <w:b/>
          <w:bCs/>
        </w:rPr>
        <w:t>anagement</w:t>
      </w:r>
      <w:r>
        <w:t xml:space="preserve"> in the left panel.</w:t>
      </w:r>
    </w:p>
    <w:p w14:paraId="11C6344E" w14:textId="77777777" w:rsidR="00E141D7" w:rsidRDefault="00E141D7" w:rsidP="00E141D7">
      <w:pPr>
        <w:pStyle w:val="BodyText2"/>
        <w:ind w:left="360" w:firstLine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80D6903" wp14:editId="35829200">
                <wp:simplePos x="0" y="0"/>
                <wp:positionH relativeFrom="column">
                  <wp:posOffset>669925</wp:posOffset>
                </wp:positionH>
                <wp:positionV relativeFrom="paragraph">
                  <wp:posOffset>608965</wp:posOffset>
                </wp:positionV>
                <wp:extent cx="701749" cy="148856"/>
                <wp:effectExtent l="0" t="0" r="34925" b="292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749" cy="14885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C1E2D" id="Rectangle 17" o:spid="_x0000_s1026" style="position:absolute;margin-left:52.75pt;margin-top:47.95pt;width:55.25pt;height:11.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D27D1DB" wp14:editId="2BAA9FD1">
            <wp:extent cx="5278755" cy="190500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07.04.4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4962" w14:textId="77777777" w:rsidR="00E141D7" w:rsidRDefault="00E141D7" w:rsidP="00E141D7">
      <w:pPr>
        <w:pStyle w:val="FigureCaption"/>
      </w:pPr>
      <w:r>
        <w:t xml:space="preserve">                                          </w:t>
      </w:r>
      <w:bookmarkStart w:id="194" w:name="_Toc447111502"/>
      <w:r>
        <w:t>Figure 29: System Management – View All</w:t>
      </w:r>
      <w:bookmarkEnd w:id="194"/>
    </w:p>
    <w:p w14:paraId="26F92585" w14:textId="77777777" w:rsidR="00E141D7" w:rsidRDefault="00E141D7" w:rsidP="00E141D7">
      <w:pPr>
        <w:pStyle w:val="BodyText2"/>
        <w:ind w:left="426"/>
      </w:pPr>
      <w:r>
        <w:t>The following columns are seen in the Message Management Page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E141D7" w:rsidRPr="003D50EC" w14:paraId="458CB426" w14:textId="77777777" w:rsidTr="00D40FA1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3F212EF7" w14:textId="77777777" w:rsidR="00E141D7" w:rsidRPr="0001372C" w:rsidRDefault="00E141D7" w:rsidP="00D40FA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771396CA" w14:textId="77777777" w:rsidR="00E141D7" w:rsidRPr="0001372C" w:rsidRDefault="00E141D7" w:rsidP="00D40FA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E141D7" w:rsidRPr="003D50EC" w14:paraId="2E3A1DA7" w14:textId="77777777" w:rsidTr="00D40FA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1E7FDE1" w14:textId="77777777" w:rsidR="00E141D7" w:rsidRPr="00B708C5" w:rsidRDefault="00E141D7" w:rsidP="00D40FA1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7C03860A" w14:textId="77777777" w:rsidR="00E141D7" w:rsidRPr="00B708C5" w:rsidRDefault="00E141D7" w:rsidP="00D40FA1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This is the date of installation of system.</w:t>
            </w:r>
          </w:p>
        </w:tc>
      </w:tr>
      <w:tr w:rsidR="00E141D7" w:rsidRPr="003D50EC" w14:paraId="26640EE0" w14:textId="77777777" w:rsidTr="00D40FA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690586D" w14:textId="77777777" w:rsidR="00E141D7" w:rsidRDefault="00E141D7" w:rsidP="00D40FA1">
            <w:pPr>
              <w:pStyle w:val="ListBullet1"/>
              <w:numPr>
                <w:ilvl w:val="0"/>
                <w:numId w:val="0"/>
              </w:numPr>
            </w:pPr>
            <w:r>
              <w:t>Modified On</w:t>
            </w:r>
          </w:p>
        </w:tc>
        <w:tc>
          <w:tcPr>
            <w:tcW w:w="4979" w:type="dxa"/>
            <w:shd w:val="clear" w:color="auto" w:fill="auto"/>
          </w:tcPr>
          <w:p w14:paraId="6A9D0F62" w14:textId="77777777" w:rsidR="00E141D7" w:rsidRDefault="00E141D7" w:rsidP="00E141D7">
            <w:pPr>
              <w:pStyle w:val="BodyText2"/>
            </w:pPr>
            <w:r>
              <w:t>Date when message is last modified.</w:t>
            </w:r>
          </w:p>
        </w:tc>
      </w:tr>
      <w:tr w:rsidR="00E141D7" w:rsidRPr="003D50EC" w14:paraId="3BD183B0" w14:textId="77777777" w:rsidTr="00D40FA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79B6CE8" w14:textId="77777777" w:rsidR="00E141D7" w:rsidRPr="00B708C5" w:rsidRDefault="00E141D7" w:rsidP="00D40FA1">
            <w:pPr>
              <w:pStyle w:val="BodyText2"/>
            </w:pPr>
            <w:r>
              <w:t>Description</w:t>
            </w:r>
          </w:p>
        </w:tc>
        <w:tc>
          <w:tcPr>
            <w:tcW w:w="4979" w:type="dxa"/>
            <w:shd w:val="clear" w:color="auto" w:fill="auto"/>
          </w:tcPr>
          <w:p w14:paraId="50ADEFB3" w14:textId="77777777" w:rsidR="00E141D7" w:rsidRPr="00B708C5" w:rsidRDefault="00E141D7" w:rsidP="00E141D7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Description of the message.</w:t>
            </w:r>
          </w:p>
        </w:tc>
      </w:tr>
      <w:tr w:rsidR="00E141D7" w:rsidRPr="003D50EC" w14:paraId="21582548" w14:textId="77777777" w:rsidTr="00D40FA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FB5D2B9" w14:textId="77777777" w:rsidR="00E141D7" w:rsidRDefault="00E141D7" w:rsidP="00D40FA1">
            <w:pPr>
              <w:pStyle w:val="BodyText2"/>
            </w:pPr>
            <w:r>
              <w:t>Value</w:t>
            </w:r>
          </w:p>
        </w:tc>
        <w:tc>
          <w:tcPr>
            <w:tcW w:w="4979" w:type="dxa"/>
            <w:shd w:val="clear" w:color="auto" w:fill="auto"/>
          </w:tcPr>
          <w:p w14:paraId="2D61F09B" w14:textId="77777777" w:rsidR="00E141D7" w:rsidRDefault="00E141D7" w:rsidP="00E141D7">
            <w:pPr>
              <w:pStyle w:val="BodyText2"/>
            </w:pPr>
            <w:r>
              <w:t>Current Value assigned to the message.</w:t>
            </w:r>
          </w:p>
        </w:tc>
      </w:tr>
      <w:tr w:rsidR="00E141D7" w:rsidRPr="003D50EC" w14:paraId="16A52CCE" w14:textId="77777777" w:rsidTr="00D40FA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D9AECC2" w14:textId="77777777" w:rsidR="00E141D7" w:rsidRPr="003D50EC" w:rsidRDefault="00E141D7" w:rsidP="00D40FA1">
            <w:pPr>
              <w:pStyle w:val="BodyText2"/>
            </w:pPr>
            <w:r>
              <w:t>Channel</w:t>
            </w:r>
          </w:p>
        </w:tc>
        <w:tc>
          <w:tcPr>
            <w:tcW w:w="4979" w:type="dxa"/>
            <w:shd w:val="clear" w:color="auto" w:fill="auto"/>
          </w:tcPr>
          <w:p w14:paraId="4B79B1C2" w14:textId="77777777" w:rsidR="00E141D7" w:rsidRPr="00B86583" w:rsidRDefault="00E141D7" w:rsidP="00E141D7">
            <w:pPr>
              <w:pStyle w:val="BodyText2"/>
            </w:pPr>
            <w:r>
              <w:t>Whether the channel is of SMS or E-mail</w:t>
            </w:r>
          </w:p>
        </w:tc>
      </w:tr>
      <w:tr w:rsidR="00E141D7" w:rsidRPr="003D50EC" w14:paraId="75C1E714" w14:textId="77777777" w:rsidTr="00D40FA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9B49FB2" w14:textId="77777777" w:rsidR="00E141D7" w:rsidRDefault="00E141D7" w:rsidP="00D40FA1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015F46BC" w14:textId="77777777" w:rsidR="00E141D7" w:rsidRDefault="00E141D7" w:rsidP="00D40FA1">
            <w:pPr>
              <w:pStyle w:val="BodyText2"/>
            </w:pPr>
            <w:r>
              <w:t>This displays different actions that can be performed on the message.</w:t>
            </w:r>
          </w:p>
          <w:p w14:paraId="3F295052" w14:textId="77777777" w:rsidR="00E141D7" w:rsidRDefault="00E141D7" w:rsidP="00C328D5">
            <w:pPr>
              <w:pStyle w:val="BodyText2"/>
              <w:numPr>
                <w:ilvl w:val="0"/>
                <w:numId w:val="24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4BC1E613" wp14:editId="68A435E0">
                  <wp:extent cx="154558" cy="154558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message details. </w:t>
            </w:r>
          </w:p>
          <w:p w14:paraId="2EFB3235" w14:textId="77777777" w:rsidR="00E141D7" w:rsidRDefault="00E141D7" w:rsidP="00C328D5">
            <w:pPr>
              <w:pStyle w:val="BodyText2"/>
              <w:numPr>
                <w:ilvl w:val="0"/>
                <w:numId w:val="24"/>
              </w:numPr>
            </w:pPr>
            <w:r>
              <w:t xml:space="preserve">Edit </w:t>
            </w:r>
            <w:r>
              <w:rPr>
                <w:noProof/>
              </w:rPr>
              <w:drawing>
                <wp:inline distT="0" distB="0" distL="0" distR="0" wp14:anchorId="7EB3BD72" wp14:editId="5077ADE8">
                  <wp:extent cx="136800" cy="136800"/>
                  <wp:effectExtent l="0" t="0" r="0" b="0"/>
                  <wp:docPr id="448" name="Picture 44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modify the message details.</w:t>
            </w:r>
          </w:p>
        </w:tc>
      </w:tr>
    </w:tbl>
    <w:p w14:paraId="2ACAE393" w14:textId="77777777" w:rsidR="00E141D7" w:rsidRDefault="00E141D7" w:rsidP="00E141D7">
      <w:pPr>
        <w:pStyle w:val="BodyText2"/>
        <w:ind w:left="426"/>
      </w:pPr>
    </w:p>
    <w:p w14:paraId="44895B3D" w14:textId="77777777" w:rsidR="00E141D7" w:rsidRDefault="00E141D7" w:rsidP="00E141D7">
      <w:pPr>
        <w:pStyle w:val="BodyText2"/>
        <w:ind w:left="426"/>
      </w:pPr>
      <w:r>
        <w:t>Refer to Annex 2 for complete list of messages.</w:t>
      </w:r>
    </w:p>
    <w:p w14:paraId="647E0F05" w14:textId="77777777" w:rsidR="00E141D7" w:rsidRPr="00934D4F" w:rsidRDefault="00E141D7" w:rsidP="00E141D7">
      <w:pPr>
        <w:pStyle w:val="BodyText2"/>
      </w:pPr>
      <w:r>
        <w:tab/>
      </w:r>
    </w:p>
    <w:p w14:paraId="5313272E" w14:textId="77777777" w:rsidR="00E141D7" w:rsidRDefault="00E141D7" w:rsidP="00E141D7">
      <w:pPr>
        <w:pStyle w:val="Heading2"/>
      </w:pPr>
      <w:bookmarkStart w:id="195" w:name="_Toc447111471"/>
      <w:r>
        <w:t>Edit Message</w:t>
      </w:r>
      <w:bookmarkEnd w:id="195"/>
    </w:p>
    <w:p w14:paraId="20D2ECED" w14:textId="77777777" w:rsidR="00E141D7" w:rsidRDefault="00E141D7" w:rsidP="00E141D7">
      <w:pPr>
        <w:pStyle w:val="BodyText2"/>
      </w:pPr>
      <w:r>
        <w:t xml:space="preserve">System Admins can modify the parameter of type user. </w:t>
      </w:r>
    </w:p>
    <w:p w14:paraId="56D7F213" w14:textId="77777777" w:rsidR="00E141D7" w:rsidRPr="000A33ED" w:rsidRDefault="00E141D7" w:rsidP="00E141D7">
      <w:pPr>
        <w:pStyle w:val="BodyText2"/>
        <w:rPr>
          <w:u w:val="single"/>
        </w:rPr>
      </w:pPr>
      <w:r w:rsidRPr="000A33ED">
        <w:rPr>
          <w:u w:val="single"/>
        </w:rPr>
        <w:t xml:space="preserve">To edit </w:t>
      </w:r>
      <w:r>
        <w:rPr>
          <w:u w:val="single"/>
        </w:rPr>
        <w:t>parameter</w:t>
      </w:r>
      <w:r w:rsidRPr="000A33ED">
        <w:rPr>
          <w:u w:val="single"/>
        </w:rPr>
        <w:t>:</w:t>
      </w:r>
    </w:p>
    <w:p w14:paraId="356EA2A9" w14:textId="77777777" w:rsidR="00E141D7" w:rsidRDefault="00E141D7" w:rsidP="00C328D5">
      <w:pPr>
        <w:pStyle w:val="BodyText2"/>
        <w:numPr>
          <w:ilvl w:val="0"/>
          <w:numId w:val="30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>
        <w:rPr>
          <w:b/>
          <w:bCs/>
          <w:noProof/>
        </w:rPr>
        <w:drawing>
          <wp:inline distT="0" distB="0" distL="0" distR="0" wp14:anchorId="1A5781EA" wp14:editId="2A1F9F50">
            <wp:extent cx="120948" cy="120948"/>
            <wp:effectExtent l="0" t="0" r="0" b="0"/>
            <wp:docPr id="451" name="Picture 45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 </w:t>
      </w:r>
      <w:r w:rsidRPr="00166A7A">
        <w:t xml:space="preserve">against the </w:t>
      </w:r>
      <w:r>
        <w:t>message</w:t>
      </w:r>
      <w:r w:rsidRPr="00166A7A">
        <w:t xml:space="preserve"> entry</w:t>
      </w:r>
      <w:r>
        <w:t xml:space="preserve"> to be modified</w:t>
      </w:r>
      <w:r w:rsidRPr="00166A7A">
        <w:t>.</w:t>
      </w:r>
      <w:r>
        <w:t xml:space="preserve"> </w:t>
      </w:r>
    </w:p>
    <w:p w14:paraId="70630C7A" w14:textId="77777777" w:rsidR="00E141D7" w:rsidRDefault="00E141D7" w:rsidP="00C328D5">
      <w:pPr>
        <w:pStyle w:val="BodyText2"/>
        <w:numPr>
          <w:ilvl w:val="0"/>
          <w:numId w:val="30"/>
        </w:numPr>
      </w:pPr>
      <w:r>
        <w:t xml:space="preserve">The </w:t>
      </w:r>
      <w:r w:rsidRPr="00251CED">
        <w:rPr>
          <w:b/>
          <w:bCs/>
        </w:rPr>
        <w:t xml:space="preserve">Edit </w:t>
      </w:r>
      <w:r>
        <w:rPr>
          <w:b/>
          <w:bCs/>
        </w:rPr>
        <w:t>Message Management</w:t>
      </w:r>
      <w:r>
        <w:t xml:space="preserve"> page appears.</w:t>
      </w:r>
    </w:p>
    <w:p w14:paraId="22E2916B" w14:textId="77777777" w:rsidR="00E141D7" w:rsidRDefault="00E141D7" w:rsidP="00E141D7">
      <w:pPr>
        <w:pStyle w:val="BodyText2"/>
      </w:pPr>
    </w:p>
    <w:p w14:paraId="68F17B54" w14:textId="77777777" w:rsidR="00E141D7" w:rsidRDefault="00E141D7" w:rsidP="00E141D7">
      <w:pPr>
        <w:pStyle w:val="BodyText2"/>
        <w:ind w:left="862" w:hanging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A2F8779" wp14:editId="2C6CE468">
                <wp:simplePos x="0" y="0"/>
                <wp:positionH relativeFrom="column">
                  <wp:posOffset>5023485</wp:posOffset>
                </wp:positionH>
                <wp:positionV relativeFrom="paragraph">
                  <wp:posOffset>818515</wp:posOffset>
                </wp:positionV>
                <wp:extent cx="180753" cy="541463"/>
                <wp:effectExtent l="0" t="0" r="1016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753" cy="54146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3AF93" id="Rectangle 21" o:spid="_x0000_s1026" style="position:absolute;margin-left:395.55pt;margin-top:64.45pt;width:14.25pt;height:42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8832D24" wp14:editId="0B67A33C">
            <wp:extent cx="5278755" cy="2137410"/>
            <wp:effectExtent l="0" t="0" r="4445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07.02.1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2DF8" w14:textId="77777777" w:rsidR="00E141D7" w:rsidRDefault="00E141D7" w:rsidP="00E141D7">
      <w:pPr>
        <w:pStyle w:val="FigureCaption"/>
      </w:pPr>
      <w:bookmarkStart w:id="196" w:name="_Toc447111503"/>
      <w:r>
        <w:t>Figure 34: Message Management - Edit</w:t>
      </w:r>
      <w:bookmarkEnd w:id="196"/>
    </w:p>
    <w:p w14:paraId="2E913E83" w14:textId="77777777" w:rsidR="00E141D7" w:rsidRDefault="00E141D7" w:rsidP="00E141D7">
      <w:pPr>
        <w:pStyle w:val="BodyText2"/>
        <w:ind w:left="567"/>
        <w:jc w:val="center"/>
      </w:pPr>
    </w:p>
    <w:p w14:paraId="15180301" w14:textId="77777777" w:rsidR="00E141D7" w:rsidRDefault="00E141D7" w:rsidP="00C328D5">
      <w:pPr>
        <w:pStyle w:val="BodyText2"/>
        <w:numPr>
          <w:ilvl w:val="0"/>
          <w:numId w:val="30"/>
        </w:numPr>
      </w:pPr>
      <w:r>
        <w:t>Make the required changes.</w:t>
      </w:r>
    </w:p>
    <w:p w14:paraId="553807EA" w14:textId="77777777" w:rsidR="00E141D7" w:rsidRDefault="00E141D7" w:rsidP="00C328D5">
      <w:pPr>
        <w:pStyle w:val="BodyText2"/>
        <w:numPr>
          <w:ilvl w:val="0"/>
          <w:numId w:val="30"/>
        </w:numPr>
      </w:pPr>
      <w:r>
        <w:t xml:space="preserve">Click </w:t>
      </w:r>
      <w:r w:rsidRPr="00054A1F">
        <w:rPr>
          <w:b/>
          <w:bCs/>
        </w:rPr>
        <w:t>UPDATE</w:t>
      </w:r>
      <w:r>
        <w:t>.</w:t>
      </w:r>
    </w:p>
    <w:p w14:paraId="619491F1" w14:textId="77777777" w:rsidR="00E141D7" w:rsidRDefault="00E141D7" w:rsidP="00E141D7">
      <w:pPr>
        <w:pStyle w:val="BodyText2"/>
      </w:pPr>
    </w:p>
    <w:p w14:paraId="1BAFC702" w14:textId="77777777" w:rsidR="00E141D7" w:rsidRDefault="00E141D7" w:rsidP="00E141D7">
      <w:pPr>
        <w:pStyle w:val="Heading2"/>
      </w:pPr>
      <w:bookmarkStart w:id="197" w:name="_Toc447111472"/>
      <w:r>
        <w:t>Filter Message</w:t>
      </w:r>
      <w:bookmarkEnd w:id="197"/>
    </w:p>
    <w:p w14:paraId="41726640" w14:textId="77777777" w:rsidR="00E141D7" w:rsidRPr="00211CB9" w:rsidRDefault="00E141D7" w:rsidP="00E141D7">
      <w:pPr>
        <w:pStyle w:val="BodyText2"/>
      </w:pPr>
      <w:r>
        <w:t>System Admins can view selective message by defining specific values in the listed fields. For example, System Admins can view the entire message sent on channel as Email.</w:t>
      </w:r>
    </w:p>
    <w:p w14:paraId="5CC98CE0" w14:textId="77777777" w:rsidR="00E141D7" w:rsidRDefault="00E141D7" w:rsidP="00E141D7">
      <w:pPr>
        <w:pStyle w:val="BodyText2"/>
        <w:rPr>
          <w:u w:val="single"/>
        </w:rPr>
      </w:pPr>
    </w:p>
    <w:p w14:paraId="3B2E4F3B" w14:textId="77777777" w:rsidR="00E141D7" w:rsidRDefault="00E141D7" w:rsidP="00E141D7">
      <w:pPr>
        <w:pStyle w:val="BodyText2"/>
        <w:rPr>
          <w:u w:val="single"/>
        </w:rPr>
      </w:pPr>
      <w:r>
        <w:rPr>
          <w:u w:val="single"/>
        </w:rPr>
        <w:t>To view specific parameter</w:t>
      </w:r>
      <w:r w:rsidRPr="009251E2">
        <w:rPr>
          <w:u w:val="single"/>
        </w:rPr>
        <w:t>:</w:t>
      </w:r>
    </w:p>
    <w:p w14:paraId="7AA26CD0" w14:textId="77777777" w:rsidR="00E141D7" w:rsidRDefault="00E141D7" w:rsidP="00E141D7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1EDF084" wp14:editId="4030C8E0">
                <wp:simplePos x="0" y="0"/>
                <wp:positionH relativeFrom="column">
                  <wp:posOffset>990600</wp:posOffset>
                </wp:positionH>
                <wp:positionV relativeFrom="paragraph">
                  <wp:posOffset>304165</wp:posOffset>
                </wp:positionV>
                <wp:extent cx="377190" cy="186055"/>
                <wp:effectExtent l="0" t="0" r="29210" b="1714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" cy="18605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B42E3" id="Rectangle 24" o:spid="_x0000_s1026" style="position:absolute;margin-left:78pt;margin-top:23.95pt;width:29.7pt;height:14.6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A9719CF" wp14:editId="01C5EB47">
                <wp:simplePos x="0" y="0"/>
                <wp:positionH relativeFrom="column">
                  <wp:posOffset>90805</wp:posOffset>
                </wp:positionH>
                <wp:positionV relativeFrom="paragraph">
                  <wp:posOffset>291465</wp:posOffset>
                </wp:positionV>
                <wp:extent cx="823595" cy="241300"/>
                <wp:effectExtent l="0" t="0" r="14605" b="381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2413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EC1B3" id="Rectangle 27" o:spid="_x0000_s1026" style="position:absolute;margin-left:7.15pt;margin-top:22.95pt;width:64.85pt;height:1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" filled="f" strokecolor="#ffc000 [3207]" strokeweight="2pt"/>
            </w:pict>
          </mc:Fallback>
        </mc:AlternateContent>
      </w:r>
      <w:r>
        <w:rPr>
          <w:noProof/>
          <w:u w:val="single"/>
        </w:rPr>
        <w:drawing>
          <wp:inline distT="0" distB="0" distL="0" distR="0" wp14:anchorId="20DFA470" wp14:editId="3EB42585">
            <wp:extent cx="5278755" cy="2324735"/>
            <wp:effectExtent l="0" t="0" r="4445" b="12065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06.58.5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545C" w14:textId="77777777" w:rsidR="00E141D7" w:rsidRPr="009251E2" w:rsidRDefault="00E141D7" w:rsidP="00E141D7">
      <w:pPr>
        <w:pStyle w:val="FigureCaption"/>
        <w:rPr>
          <w:u w:val="single"/>
        </w:rPr>
      </w:pPr>
      <w:bookmarkStart w:id="198" w:name="_Toc447111504"/>
      <w:r>
        <w:t>Figure 36: Message Management – Filter Option</w:t>
      </w:r>
      <w:bookmarkEnd w:id="198"/>
      <w:r>
        <w:t xml:space="preserve"> </w:t>
      </w:r>
    </w:p>
    <w:p w14:paraId="4CF21D5F" w14:textId="77777777" w:rsidR="00E141D7" w:rsidRDefault="00E141D7" w:rsidP="00C328D5">
      <w:pPr>
        <w:pStyle w:val="BodyText2"/>
        <w:numPr>
          <w:ilvl w:val="0"/>
          <w:numId w:val="28"/>
        </w:numPr>
      </w:pPr>
      <w:r>
        <w:t>Enter the required value in one or more of the listed fields:</w:t>
      </w:r>
    </w:p>
    <w:p w14:paraId="7F5D9814" w14:textId="77777777" w:rsidR="00E141D7" w:rsidRPr="001267E7" w:rsidRDefault="00E141D7" w:rsidP="00C328D5">
      <w:pPr>
        <w:pStyle w:val="BodyText2"/>
        <w:numPr>
          <w:ilvl w:val="0"/>
          <w:numId w:val="22"/>
        </w:numPr>
      </w:pPr>
      <w:r>
        <w:rPr>
          <w:b/>
          <w:bCs/>
        </w:rPr>
        <w:t>Type</w:t>
      </w:r>
      <w:r w:rsidRPr="00054A1F">
        <w:t xml:space="preserve">: </w:t>
      </w:r>
      <w:r>
        <w:t>Select the configuration parameter type</w:t>
      </w:r>
      <w:r w:rsidRPr="001267E7">
        <w:t xml:space="preserve"> </w:t>
      </w:r>
    </w:p>
    <w:p w14:paraId="44A03DE9" w14:textId="77777777" w:rsidR="00E141D7" w:rsidRDefault="00E141D7" w:rsidP="00C328D5">
      <w:pPr>
        <w:pStyle w:val="BodyText2"/>
        <w:numPr>
          <w:ilvl w:val="0"/>
          <w:numId w:val="28"/>
        </w:numPr>
      </w:pPr>
      <w:r>
        <w:t xml:space="preserve">Click </w:t>
      </w:r>
      <w:r w:rsidRPr="00054A1F">
        <w:rPr>
          <w:b/>
          <w:bCs/>
        </w:rPr>
        <w:t>FILTER</w:t>
      </w:r>
      <w:r>
        <w:t>.</w:t>
      </w:r>
    </w:p>
    <w:p w14:paraId="5273FD38" w14:textId="77777777" w:rsidR="00E141D7" w:rsidRDefault="00E141D7" w:rsidP="00E141D7">
      <w:pPr>
        <w:pStyle w:val="BodyText2"/>
      </w:pPr>
      <w:r>
        <w:t>The parameter that matches the specified values is shown in the dashboard.</w:t>
      </w:r>
    </w:p>
    <w:p w14:paraId="46C6248F" w14:textId="77777777" w:rsidR="00E141D7" w:rsidRDefault="00E141D7" w:rsidP="00E141D7">
      <w:pPr>
        <w:pStyle w:val="BodyText2"/>
      </w:pPr>
    </w:p>
    <w:p w14:paraId="3A756C46" w14:textId="77777777" w:rsidR="00101402" w:rsidRDefault="00101402" w:rsidP="008804F6">
      <w:pPr>
        <w:pStyle w:val="BodyText2"/>
      </w:pPr>
    </w:p>
    <w:p w14:paraId="45C7899A" w14:textId="77777777" w:rsidR="008C008C" w:rsidRDefault="00D40FA1" w:rsidP="000B0CE4">
      <w:pPr>
        <w:pStyle w:val="Heading2"/>
      </w:pPr>
      <w:bookmarkStart w:id="199" w:name="_Toc447111473"/>
      <w:r>
        <w:t>Port Management</w:t>
      </w:r>
      <w:bookmarkEnd w:id="199"/>
    </w:p>
    <w:p w14:paraId="12F6C06D" w14:textId="77777777" w:rsidR="00CC4FBE" w:rsidRDefault="00B86583" w:rsidP="000B0CE4">
      <w:pPr>
        <w:pStyle w:val="BodyText2"/>
      </w:pPr>
      <w:r>
        <w:t>System Admin</w:t>
      </w:r>
      <w:r w:rsidR="006D43DC">
        <w:t>s</w:t>
      </w:r>
      <w:r w:rsidR="000B0CE4">
        <w:t xml:space="preserve"> can </w:t>
      </w:r>
      <w:r w:rsidR="00D40FA1">
        <w:t>configure the custom port information using this feature.</w:t>
      </w:r>
    </w:p>
    <w:p w14:paraId="1F40C328" w14:textId="77777777" w:rsidR="00D40FA1" w:rsidRDefault="00D40FA1" w:rsidP="00D40FA1">
      <w:pPr>
        <w:pStyle w:val="BodyText2"/>
        <w:rPr>
          <w:u w:val="single"/>
        </w:rPr>
      </w:pPr>
      <w:r w:rsidRPr="008C008C">
        <w:rPr>
          <w:u w:val="single"/>
        </w:rPr>
        <w:t xml:space="preserve">To </w:t>
      </w:r>
      <w:r>
        <w:rPr>
          <w:u w:val="single"/>
        </w:rPr>
        <w:t xml:space="preserve">configure custom port related </w:t>
      </w:r>
      <w:r w:rsidR="00703686">
        <w:rPr>
          <w:u w:val="single"/>
        </w:rPr>
        <w:t>parameters:</w:t>
      </w:r>
    </w:p>
    <w:p w14:paraId="128B99CB" w14:textId="77777777" w:rsidR="00D40FA1" w:rsidRDefault="00D40FA1" w:rsidP="00C328D5">
      <w:pPr>
        <w:pStyle w:val="BodyText2"/>
        <w:numPr>
          <w:ilvl w:val="0"/>
          <w:numId w:val="29"/>
        </w:numPr>
      </w:pPr>
      <w:r>
        <w:t xml:space="preserve">Select </w:t>
      </w:r>
      <w:r w:rsidR="00703686">
        <w:rPr>
          <w:b/>
          <w:bCs/>
        </w:rPr>
        <w:t xml:space="preserve">Port </w:t>
      </w:r>
      <w:r>
        <w:rPr>
          <w:b/>
          <w:bCs/>
        </w:rPr>
        <w:t>M</w:t>
      </w:r>
      <w:r w:rsidRPr="00D74081">
        <w:rPr>
          <w:b/>
          <w:bCs/>
        </w:rPr>
        <w:t>anagement</w:t>
      </w:r>
      <w:r>
        <w:t xml:space="preserve"> in the left panel.</w:t>
      </w:r>
    </w:p>
    <w:p w14:paraId="1097C66F" w14:textId="77777777" w:rsidR="00D40FA1" w:rsidRDefault="00703686" w:rsidP="00D40FA1">
      <w:pPr>
        <w:pStyle w:val="BodyText2"/>
        <w:ind w:left="360" w:firstLine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0103F14" wp14:editId="2A509AFD">
                <wp:simplePos x="0" y="0"/>
                <wp:positionH relativeFrom="column">
                  <wp:posOffset>669925</wp:posOffset>
                </wp:positionH>
                <wp:positionV relativeFrom="paragraph">
                  <wp:posOffset>1282065</wp:posOffset>
                </wp:positionV>
                <wp:extent cx="701675" cy="148590"/>
                <wp:effectExtent l="0" t="0" r="34925" b="29210"/>
                <wp:wrapNone/>
                <wp:docPr id="455" name="Rectangl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148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E3E37" id="Rectangle 455" o:spid="_x0000_s1026" style="position:absolute;margin-left:52.75pt;margin-top:100.95pt;width:55.25pt;height:11.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156A2A4" wp14:editId="23AA5967">
            <wp:extent cx="5278755" cy="1840230"/>
            <wp:effectExtent l="0" t="0" r="4445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08.26.29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40F4" w14:textId="77777777" w:rsidR="00D40FA1" w:rsidRDefault="00D40FA1" w:rsidP="00D40FA1">
      <w:pPr>
        <w:pStyle w:val="FigureCaption"/>
      </w:pPr>
      <w:r>
        <w:t xml:space="preserve">                                          </w:t>
      </w:r>
      <w:bookmarkStart w:id="200" w:name="_Toc447111505"/>
      <w:r>
        <w:t>Figure 29: Port Management – View All</w:t>
      </w:r>
      <w:bookmarkEnd w:id="200"/>
    </w:p>
    <w:p w14:paraId="1D5CA610" w14:textId="77777777" w:rsidR="00D40FA1" w:rsidRDefault="00D40FA1" w:rsidP="00D40FA1">
      <w:pPr>
        <w:pStyle w:val="BodyText2"/>
        <w:ind w:left="426"/>
      </w:pPr>
      <w:r>
        <w:t xml:space="preserve">The following columns are seen in the </w:t>
      </w:r>
      <w:r w:rsidR="00703686">
        <w:t>Port</w:t>
      </w:r>
      <w:r>
        <w:t xml:space="preserve"> Management Page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D40FA1" w:rsidRPr="003D50EC" w14:paraId="52F72C0A" w14:textId="77777777" w:rsidTr="00D40FA1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065B69FD" w14:textId="77777777" w:rsidR="00D40FA1" w:rsidRPr="0001372C" w:rsidRDefault="00D40FA1" w:rsidP="00D40FA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7BFDCEE5" w14:textId="77777777" w:rsidR="00D40FA1" w:rsidRPr="0001372C" w:rsidRDefault="00D40FA1" w:rsidP="00D40FA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D40FA1" w:rsidRPr="003D50EC" w14:paraId="7AC8BF08" w14:textId="77777777" w:rsidTr="00D40FA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F61576B" w14:textId="77777777" w:rsidR="00D40FA1" w:rsidRPr="00B708C5" w:rsidRDefault="00D40FA1" w:rsidP="00D40FA1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04639145" w14:textId="77777777" w:rsidR="00D40FA1" w:rsidRPr="00B708C5" w:rsidRDefault="00D40FA1" w:rsidP="00D40FA1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This is the date of installation of system.</w:t>
            </w:r>
          </w:p>
        </w:tc>
      </w:tr>
      <w:tr w:rsidR="00D40FA1" w:rsidRPr="003D50EC" w14:paraId="20E37D56" w14:textId="77777777" w:rsidTr="00D40FA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255943D" w14:textId="77777777" w:rsidR="00D40FA1" w:rsidRDefault="00D40FA1" w:rsidP="00D40FA1">
            <w:pPr>
              <w:pStyle w:val="ListBullet1"/>
              <w:numPr>
                <w:ilvl w:val="0"/>
                <w:numId w:val="0"/>
              </w:numPr>
            </w:pPr>
            <w:r>
              <w:t>Modified On</w:t>
            </w:r>
          </w:p>
        </w:tc>
        <w:tc>
          <w:tcPr>
            <w:tcW w:w="4979" w:type="dxa"/>
            <w:shd w:val="clear" w:color="auto" w:fill="auto"/>
          </w:tcPr>
          <w:p w14:paraId="2824A53A" w14:textId="77777777" w:rsidR="00D40FA1" w:rsidRDefault="00D40FA1" w:rsidP="00D40FA1">
            <w:pPr>
              <w:pStyle w:val="BodyText2"/>
            </w:pPr>
            <w:r>
              <w:t>Date when message is last modified.</w:t>
            </w:r>
          </w:p>
        </w:tc>
      </w:tr>
      <w:tr w:rsidR="00D40FA1" w:rsidRPr="003D50EC" w14:paraId="3D929F70" w14:textId="77777777" w:rsidTr="00D40FA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24C1FDD" w14:textId="77777777" w:rsidR="00D40FA1" w:rsidRPr="00B708C5" w:rsidRDefault="00D40FA1" w:rsidP="00D40FA1">
            <w:pPr>
              <w:pStyle w:val="BodyText2"/>
            </w:pPr>
            <w:r>
              <w:t>Port Type</w:t>
            </w:r>
          </w:p>
        </w:tc>
        <w:tc>
          <w:tcPr>
            <w:tcW w:w="4979" w:type="dxa"/>
            <w:shd w:val="clear" w:color="auto" w:fill="auto"/>
          </w:tcPr>
          <w:p w14:paraId="4D6F3009" w14:textId="77777777" w:rsidR="00D40FA1" w:rsidRPr="00B708C5" w:rsidRDefault="00D40FA1" w:rsidP="00D40FA1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Port Type: Water, Land and Air</w:t>
            </w:r>
          </w:p>
        </w:tc>
      </w:tr>
      <w:tr w:rsidR="00D40FA1" w:rsidRPr="003D50EC" w14:paraId="37F0F136" w14:textId="77777777" w:rsidTr="00D40FA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CFB612E" w14:textId="77777777" w:rsidR="00D40FA1" w:rsidRDefault="00D40FA1" w:rsidP="00D40FA1">
            <w:pPr>
              <w:pStyle w:val="BodyText2"/>
            </w:pPr>
            <w:r>
              <w:t>Port Address</w:t>
            </w:r>
          </w:p>
        </w:tc>
        <w:tc>
          <w:tcPr>
            <w:tcW w:w="4979" w:type="dxa"/>
            <w:shd w:val="clear" w:color="auto" w:fill="auto"/>
          </w:tcPr>
          <w:p w14:paraId="12CC0538" w14:textId="77777777" w:rsidR="00D40FA1" w:rsidRDefault="00D40FA1" w:rsidP="00D40FA1">
            <w:pPr>
              <w:pStyle w:val="BodyText2"/>
            </w:pPr>
            <w:r>
              <w:t>The address of the port.</w:t>
            </w:r>
          </w:p>
        </w:tc>
      </w:tr>
      <w:tr w:rsidR="00D40FA1" w:rsidRPr="003D50EC" w14:paraId="4FD6FCF0" w14:textId="77777777" w:rsidTr="00D40FA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162837A" w14:textId="77777777" w:rsidR="00D40FA1" w:rsidRDefault="00D40FA1" w:rsidP="00D40FA1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2B5AB783" w14:textId="77777777" w:rsidR="00D40FA1" w:rsidRDefault="00D40FA1" w:rsidP="00D40FA1">
            <w:pPr>
              <w:pStyle w:val="BodyText2"/>
            </w:pPr>
            <w:r>
              <w:t>This displays different actions that can be performed on the port parameter.</w:t>
            </w:r>
          </w:p>
          <w:p w14:paraId="523EEE69" w14:textId="77777777" w:rsidR="00D40FA1" w:rsidRDefault="00D40FA1" w:rsidP="00C328D5">
            <w:pPr>
              <w:pStyle w:val="BodyText2"/>
              <w:numPr>
                <w:ilvl w:val="0"/>
                <w:numId w:val="24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59348694" wp14:editId="4F1BC484">
                  <wp:extent cx="154558" cy="154558"/>
                  <wp:effectExtent l="0" t="0" r="0" b="0"/>
                  <wp:docPr id="462" name="Picture 4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parameter details. </w:t>
            </w:r>
          </w:p>
          <w:p w14:paraId="534D1978" w14:textId="77777777" w:rsidR="00D40FA1" w:rsidRDefault="00D40FA1" w:rsidP="00C328D5">
            <w:pPr>
              <w:pStyle w:val="BodyText2"/>
              <w:numPr>
                <w:ilvl w:val="0"/>
                <w:numId w:val="24"/>
              </w:numPr>
            </w:pPr>
            <w:r>
              <w:t xml:space="preserve">Edit </w:t>
            </w:r>
            <w:r>
              <w:rPr>
                <w:noProof/>
              </w:rPr>
              <w:drawing>
                <wp:inline distT="0" distB="0" distL="0" distR="0" wp14:anchorId="774ED33E" wp14:editId="260AE2D1">
                  <wp:extent cx="136800" cy="136800"/>
                  <wp:effectExtent l="0" t="0" r="0" b="0"/>
                  <wp:docPr id="464" name="Picture 464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modify the parameter details.</w:t>
            </w:r>
          </w:p>
        </w:tc>
      </w:tr>
    </w:tbl>
    <w:p w14:paraId="05B2760E" w14:textId="77777777" w:rsidR="00D40FA1" w:rsidRPr="00934D4F" w:rsidRDefault="00D40FA1" w:rsidP="00D40FA1">
      <w:pPr>
        <w:pStyle w:val="BodyText2"/>
      </w:pPr>
      <w:r>
        <w:tab/>
      </w:r>
    </w:p>
    <w:p w14:paraId="2A67BC06" w14:textId="77777777" w:rsidR="00D40FA1" w:rsidRDefault="00D40FA1" w:rsidP="00D40FA1">
      <w:pPr>
        <w:pStyle w:val="Heading2"/>
      </w:pPr>
      <w:bookmarkStart w:id="201" w:name="_Toc447111474"/>
      <w:r>
        <w:t>Edit Port Parameters</w:t>
      </w:r>
      <w:bookmarkEnd w:id="201"/>
    </w:p>
    <w:p w14:paraId="68A4E9D9" w14:textId="77777777" w:rsidR="00D40FA1" w:rsidRDefault="00D40FA1" w:rsidP="00D40FA1">
      <w:pPr>
        <w:pStyle w:val="BodyText2"/>
      </w:pPr>
      <w:r>
        <w:t xml:space="preserve">System Admins can modify the port related parameter. </w:t>
      </w:r>
    </w:p>
    <w:p w14:paraId="19AC2877" w14:textId="77777777" w:rsidR="00D40FA1" w:rsidRPr="000A33ED" w:rsidRDefault="00D40FA1" w:rsidP="00D40FA1">
      <w:pPr>
        <w:pStyle w:val="BodyText2"/>
        <w:rPr>
          <w:u w:val="single"/>
        </w:rPr>
      </w:pPr>
      <w:r w:rsidRPr="000A33ED">
        <w:rPr>
          <w:u w:val="single"/>
        </w:rPr>
        <w:t xml:space="preserve">To edit </w:t>
      </w:r>
      <w:r>
        <w:rPr>
          <w:u w:val="single"/>
        </w:rPr>
        <w:t>parameter</w:t>
      </w:r>
      <w:r w:rsidRPr="000A33ED">
        <w:rPr>
          <w:u w:val="single"/>
        </w:rPr>
        <w:t>:</w:t>
      </w:r>
    </w:p>
    <w:p w14:paraId="7C990FA7" w14:textId="77777777" w:rsidR="00D40FA1" w:rsidRDefault="00D40FA1" w:rsidP="00C328D5">
      <w:pPr>
        <w:pStyle w:val="BodyText2"/>
        <w:numPr>
          <w:ilvl w:val="0"/>
          <w:numId w:val="30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>
        <w:rPr>
          <w:b/>
          <w:bCs/>
          <w:noProof/>
        </w:rPr>
        <w:drawing>
          <wp:inline distT="0" distB="0" distL="0" distR="0" wp14:anchorId="0AAC37FB" wp14:editId="0BEC59AD">
            <wp:extent cx="120948" cy="120948"/>
            <wp:effectExtent l="0" t="0" r="0" b="0"/>
            <wp:docPr id="466" name="Picture 46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 w:rsidRPr="00166A7A">
        <w:t xml:space="preserve">against the </w:t>
      </w:r>
      <w:r>
        <w:t>message</w:t>
      </w:r>
      <w:r w:rsidRPr="00166A7A">
        <w:t xml:space="preserve"> entry</w:t>
      </w:r>
      <w:r>
        <w:t xml:space="preserve"> to be modified</w:t>
      </w:r>
      <w:r w:rsidRPr="00166A7A">
        <w:t>.</w:t>
      </w:r>
      <w:r>
        <w:t xml:space="preserve"> </w:t>
      </w:r>
    </w:p>
    <w:p w14:paraId="16FA833D" w14:textId="77777777" w:rsidR="00D40FA1" w:rsidRDefault="00D40FA1" w:rsidP="00C328D5">
      <w:pPr>
        <w:pStyle w:val="BodyText2"/>
        <w:numPr>
          <w:ilvl w:val="0"/>
          <w:numId w:val="30"/>
        </w:numPr>
      </w:pPr>
      <w:r>
        <w:t xml:space="preserve">The </w:t>
      </w:r>
      <w:r w:rsidRPr="00251CED">
        <w:rPr>
          <w:b/>
          <w:bCs/>
        </w:rPr>
        <w:t xml:space="preserve">Edit </w:t>
      </w:r>
      <w:r w:rsidR="00203DEC">
        <w:rPr>
          <w:b/>
          <w:bCs/>
        </w:rPr>
        <w:t>Port</w:t>
      </w:r>
      <w:r>
        <w:rPr>
          <w:b/>
          <w:bCs/>
        </w:rPr>
        <w:t xml:space="preserve"> Management</w:t>
      </w:r>
      <w:r>
        <w:t xml:space="preserve"> page appears.</w:t>
      </w:r>
    </w:p>
    <w:p w14:paraId="23898185" w14:textId="77777777" w:rsidR="00D40FA1" w:rsidRDefault="00D40FA1" w:rsidP="00D40FA1">
      <w:pPr>
        <w:pStyle w:val="BodyText2"/>
      </w:pPr>
    </w:p>
    <w:p w14:paraId="6D3A944B" w14:textId="77777777" w:rsidR="00D40FA1" w:rsidRDefault="00203DEC" w:rsidP="00D40FA1">
      <w:pPr>
        <w:pStyle w:val="BodyText2"/>
        <w:ind w:left="862" w:hanging="142"/>
        <w:jc w:val="center"/>
      </w:pPr>
      <w:r>
        <w:rPr>
          <w:noProof/>
        </w:rPr>
        <w:drawing>
          <wp:inline distT="0" distB="0" distL="0" distR="0" wp14:anchorId="0538EBE3" wp14:editId="73BE131E">
            <wp:extent cx="5278755" cy="1447800"/>
            <wp:effectExtent l="0" t="0" r="4445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08.27.5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FE4C" w14:textId="77777777" w:rsidR="00D40FA1" w:rsidRDefault="00D40FA1" w:rsidP="00D40FA1">
      <w:pPr>
        <w:pStyle w:val="FigureCaption"/>
      </w:pPr>
      <w:bookmarkStart w:id="202" w:name="_Toc447111506"/>
      <w:r>
        <w:t xml:space="preserve">Figure 34: </w:t>
      </w:r>
      <w:r w:rsidR="00703686">
        <w:t>Port</w:t>
      </w:r>
      <w:r>
        <w:t xml:space="preserve"> Management - Edit</w:t>
      </w:r>
      <w:bookmarkEnd w:id="202"/>
    </w:p>
    <w:p w14:paraId="79C3AFF4" w14:textId="77777777" w:rsidR="00D40FA1" w:rsidRDefault="00D40FA1" w:rsidP="00D40FA1">
      <w:pPr>
        <w:pStyle w:val="BodyText2"/>
        <w:ind w:left="567"/>
        <w:jc w:val="center"/>
      </w:pPr>
    </w:p>
    <w:p w14:paraId="634217B4" w14:textId="77777777" w:rsidR="00D40FA1" w:rsidRDefault="00D40FA1" w:rsidP="00C328D5">
      <w:pPr>
        <w:pStyle w:val="BodyText2"/>
        <w:numPr>
          <w:ilvl w:val="0"/>
          <w:numId w:val="30"/>
        </w:numPr>
      </w:pPr>
      <w:r>
        <w:t>Make the required changes.</w:t>
      </w:r>
    </w:p>
    <w:p w14:paraId="79943C2A" w14:textId="77777777" w:rsidR="00D40FA1" w:rsidRDefault="00D40FA1" w:rsidP="00C328D5">
      <w:pPr>
        <w:pStyle w:val="BodyText2"/>
        <w:numPr>
          <w:ilvl w:val="0"/>
          <w:numId w:val="30"/>
        </w:numPr>
      </w:pPr>
      <w:r>
        <w:t xml:space="preserve">Click </w:t>
      </w:r>
      <w:r w:rsidRPr="00054A1F">
        <w:rPr>
          <w:b/>
          <w:bCs/>
        </w:rPr>
        <w:t>UPDATE</w:t>
      </w:r>
      <w:r>
        <w:t>.</w:t>
      </w:r>
    </w:p>
    <w:p w14:paraId="46D5070D" w14:textId="77777777" w:rsidR="00D40FA1" w:rsidRDefault="00D40FA1" w:rsidP="00D40FA1">
      <w:pPr>
        <w:pStyle w:val="BodyText2"/>
      </w:pPr>
    </w:p>
    <w:p w14:paraId="757C57DC" w14:textId="77777777" w:rsidR="00D40FA1" w:rsidRDefault="00D40FA1" w:rsidP="00D40FA1">
      <w:pPr>
        <w:pStyle w:val="Heading2"/>
      </w:pPr>
      <w:bookmarkStart w:id="203" w:name="_Toc447111475"/>
      <w:r>
        <w:t xml:space="preserve">Filter </w:t>
      </w:r>
      <w:r w:rsidR="00203DEC">
        <w:t>Port Management</w:t>
      </w:r>
      <w:bookmarkEnd w:id="203"/>
    </w:p>
    <w:p w14:paraId="3E438078" w14:textId="77777777" w:rsidR="00D40FA1" w:rsidRPr="00211CB9" w:rsidRDefault="00D40FA1" w:rsidP="00D40FA1">
      <w:pPr>
        <w:pStyle w:val="BodyText2"/>
      </w:pPr>
      <w:r>
        <w:t xml:space="preserve">System Admins can view selective </w:t>
      </w:r>
      <w:r w:rsidR="00203DEC">
        <w:t>information</w:t>
      </w:r>
      <w:r>
        <w:t xml:space="preserve"> by defining specific values in the listed fields. For example, System Admins can view the entire </w:t>
      </w:r>
      <w:r w:rsidR="00203DEC">
        <w:t>address for port type</w:t>
      </w:r>
      <w:r>
        <w:t xml:space="preserve"> as </w:t>
      </w:r>
      <w:r w:rsidR="00203DEC">
        <w:t>Water</w:t>
      </w:r>
      <w:r>
        <w:t>.</w:t>
      </w:r>
    </w:p>
    <w:p w14:paraId="3EA444A6" w14:textId="77777777" w:rsidR="00D40FA1" w:rsidRDefault="00D40FA1" w:rsidP="00D40FA1">
      <w:pPr>
        <w:pStyle w:val="BodyText2"/>
        <w:rPr>
          <w:u w:val="single"/>
        </w:rPr>
      </w:pPr>
    </w:p>
    <w:p w14:paraId="3EEA71F7" w14:textId="77777777" w:rsidR="00D40FA1" w:rsidRDefault="00D40FA1" w:rsidP="00D40FA1">
      <w:pPr>
        <w:pStyle w:val="BodyText2"/>
        <w:rPr>
          <w:u w:val="single"/>
        </w:rPr>
      </w:pPr>
      <w:r>
        <w:rPr>
          <w:u w:val="single"/>
        </w:rPr>
        <w:t>To view specific parameter</w:t>
      </w:r>
      <w:r w:rsidRPr="009251E2">
        <w:rPr>
          <w:u w:val="single"/>
        </w:rPr>
        <w:t>:</w:t>
      </w:r>
    </w:p>
    <w:p w14:paraId="4322EC85" w14:textId="77777777" w:rsidR="00D40FA1" w:rsidRDefault="00203DEC" w:rsidP="00D40FA1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DF053D1" wp14:editId="67CC64BF">
                <wp:simplePos x="0" y="0"/>
                <wp:positionH relativeFrom="column">
                  <wp:posOffset>1752600</wp:posOffset>
                </wp:positionH>
                <wp:positionV relativeFrom="paragraph">
                  <wp:posOffset>283210</wp:posOffset>
                </wp:positionV>
                <wp:extent cx="823595" cy="228600"/>
                <wp:effectExtent l="0" t="0" r="14605" b="25400"/>
                <wp:wrapNone/>
                <wp:docPr id="460" name="Rectangle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DEC10" id="Rectangle 460" o:spid="_x0000_s1026" style="position:absolute;margin-left:138pt;margin-top:22.3pt;width:64.85pt;height:1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741DBD7" wp14:editId="249B8287">
                <wp:simplePos x="0" y="0"/>
                <wp:positionH relativeFrom="column">
                  <wp:posOffset>2590800</wp:posOffset>
                </wp:positionH>
                <wp:positionV relativeFrom="paragraph">
                  <wp:posOffset>283210</wp:posOffset>
                </wp:positionV>
                <wp:extent cx="457200" cy="228600"/>
                <wp:effectExtent l="0" t="0" r="25400" b="25400"/>
                <wp:wrapNone/>
                <wp:docPr id="459" name="Rectangl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F2A78" id="Rectangle 459" o:spid="_x0000_s1026" style="position:absolute;margin-left:204pt;margin-top:22.3pt;width:36pt;height:1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" filled="f" strokecolor="#ffc000 [3207]" strokeweight="2pt"/>
            </w:pict>
          </mc:Fallback>
        </mc:AlternateContent>
      </w:r>
      <w:r>
        <w:rPr>
          <w:noProof/>
          <w:u w:val="single"/>
        </w:rPr>
        <w:drawing>
          <wp:inline distT="0" distB="0" distL="0" distR="0" wp14:anchorId="7CEB2A17" wp14:editId="64BAA545">
            <wp:extent cx="5278755" cy="2195195"/>
            <wp:effectExtent l="0" t="0" r="4445" b="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08.25.3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715A" w14:textId="77777777" w:rsidR="00D40FA1" w:rsidRPr="009251E2" w:rsidRDefault="00D40FA1" w:rsidP="00D40FA1">
      <w:pPr>
        <w:pStyle w:val="FigureCaption"/>
        <w:rPr>
          <w:u w:val="single"/>
        </w:rPr>
      </w:pPr>
      <w:bookmarkStart w:id="204" w:name="_Toc447111507"/>
      <w:r>
        <w:t xml:space="preserve">Figure 36: </w:t>
      </w:r>
      <w:r w:rsidR="00203DEC">
        <w:t>Port</w:t>
      </w:r>
      <w:r>
        <w:t xml:space="preserve"> Management – Filter Option</w:t>
      </w:r>
      <w:bookmarkEnd w:id="204"/>
      <w:r>
        <w:t xml:space="preserve"> </w:t>
      </w:r>
    </w:p>
    <w:p w14:paraId="638144A9" w14:textId="77777777" w:rsidR="00D40FA1" w:rsidRDefault="00D40FA1" w:rsidP="00C328D5">
      <w:pPr>
        <w:pStyle w:val="BodyText2"/>
        <w:numPr>
          <w:ilvl w:val="0"/>
          <w:numId w:val="28"/>
        </w:numPr>
      </w:pPr>
      <w:r>
        <w:t>Enter the required value in one or more of the listed fields:</w:t>
      </w:r>
    </w:p>
    <w:p w14:paraId="713405B9" w14:textId="77777777" w:rsidR="00D40FA1" w:rsidRPr="001267E7" w:rsidRDefault="00203DEC" w:rsidP="00C328D5">
      <w:pPr>
        <w:pStyle w:val="BodyText2"/>
        <w:numPr>
          <w:ilvl w:val="0"/>
          <w:numId w:val="22"/>
        </w:numPr>
      </w:pPr>
      <w:r>
        <w:rPr>
          <w:b/>
          <w:bCs/>
        </w:rPr>
        <w:t xml:space="preserve">Port </w:t>
      </w:r>
      <w:r w:rsidR="00D40FA1">
        <w:rPr>
          <w:b/>
          <w:bCs/>
        </w:rPr>
        <w:t>Type</w:t>
      </w:r>
      <w:r w:rsidR="00D40FA1" w:rsidRPr="00054A1F">
        <w:t xml:space="preserve">: </w:t>
      </w:r>
      <w:r w:rsidR="00D40FA1">
        <w:t xml:space="preserve">Select the </w:t>
      </w:r>
      <w:r>
        <w:t>port</w:t>
      </w:r>
      <w:r w:rsidR="00D40FA1">
        <w:t xml:space="preserve"> type</w:t>
      </w:r>
      <w:r w:rsidR="00D40FA1" w:rsidRPr="001267E7">
        <w:t xml:space="preserve"> </w:t>
      </w:r>
    </w:p>
    <w:p w14:paraId="73CC6D7C" w14:textId="77777777" w:rsidR="00D40FA1" w:rsidRDefault="00D40FA1" w:rsidP="00C328D5">
      <w:pPr>
        <w:pStyle w:val="BodyText2"/>
        <w:numPr>
          <w:ilvl w:val="0"/>
          <w:numId w:val="28"/>
        </w:numPr>
      </w:pPr>
      <w:r>
        <w:t xml:space="preserve">Click </w:t>
      </w:r>
      <w:r w:rsidRPr="00054A1F">
        <w:rPr>
          <w:b/>
          <w:bCs/>
        </w:rPr>
        <w:t>FILTER</w:t>
      </w:r>
      <w:r>
        <w:t>.</w:t>
      </w:r>
    </w:p>
    <w:p w14:paraId="049121D1" w14:textId="77777777" w:rsidR="00D40FA1" w:rsidRDefault="00D40FA1" w:rsidP="00D40FA1">
      <w:pPr>
        <w:pStyle w:val="BodyText2"/>
      </w:pPr>
      <w:r>
        <w:t>The parameter that matches the specified values is shown in the dashboard.</w:t>
      </w:r>
    </w:p>
    <w:p w14:paraId="4ECAF477" w14:textId="77777777" w:rsidR="00D40FA1" w:rsidRDefault="00D40FA1" w:rsidP="000B0CE4">
      <w:pPr>
        <w:pStyle w:val="BodyText2"/>
      </w:pPr>
    </w:p>
    <w:p w14:paraId="5B115325" w14:textId="77777777" w:rsidR="00E8010D" w:rsidRDefault="00E8010D" w:rsidP="00E8010D">
      <w:pPr>
        <w:pStyle w:val="Heading2"/>
      </w:pPr>
      <w:bookmarkStart w:id="205" w:name="_Toc447111476"/>
      <w:r>
        <w:t>Field Management</w:t>
      </w:r>
      <w:bookmarkEnd w:id="205"/>
    </w:p>
    <w:p w14:paraId="42AF8B15" w14:textId="77777777" w:rsidR="00E8010D" w:rsidRDefault="00E8010D" w:rsidP="00E8010D">
      <w:pPr>
        <w:pStyle w:val="BodyText2"/>
      </w:pPr>
      <w:r>
        <w:t>System Admins can configure the value of various field</w:t>
      </w:r>
      <w:r w:rsidR="00EC1F22">
        <w:t>s</w:t>
      </w:r>
      <w:r>
        <w:t xml:space="preserve"> in the CEIR system. The fields are the following types:</w:t>
      </w:r>
    </w:p>
    <w:p w14:paraId="637779E5" w14:textId="77777777" w:rsidR="00EC1F22" w:rsidRDefault="00EC1F22" w:rsidP="00C328D5">
      <w:pPr>
        <w:pStyle w:val="BodyText2"/>
        <w:numPr>
          <w:ilvl w:val="0"/>
          <w:numId w:val="36"/>
        </w:numPr>
      </w:pPr>
      <w:r>
        <w:t xml:space="preserve">File </w:t>
      </w:r>
      <w:r w:rsidR="00E8010D">
        <w:t>Fields in the input file as uploaded by stakeholder. For ex</w:t>
      </w:r>
      <w:r>
        <w:t>ample</w:t>
      </w:r>
      <w:r w:rsidR="00E8010D">
        <w:t>, importer upload</w:t>
      </w:r>
      <w:r>
        <w:t>s a file while registering the consignment. The file contains various fields like device type.</w:t>
      </w:r>
    </w:p>
    <w:p w14:paraId="798C3B27" w14:textId="77777777" w:rsidR="00E8010D" w:rsidRDefault="00EC1F22" w:rsidP="00C328D5">
      <w:pPr>
        <w:pStyle w:val="BodyText2"/>
        <w:numPr>
          <w:ilvl w:val="0"/>
          <w:numId w:val="36"/>
        </w:numPr>
      </w:pPr>
      <w:r>
        <w:t xml:space="preserve">Form Field that is shown in the form as displayed to the user. For example, </w:t>
      </w:r>
      <w:r w:rsidR="00E8010D">
        <w:t xml:space="preserve">the custom </w:t>
      </w:r>
      <w:r>
        <w:t>registration form has dro</w:t>
      </w:r>
      <w:r w:rsidR="00E8010D">
        <w:t>p</w:t>
      </w:r>
      <w:r>
        <w:t xml:space="preserve"> down to list down all the p</w:t>
      </w:r>
      <w:r w:rsidR="00E8010D">
        <w:t xml:space="preserve">ort </w:t>
      </w:r>
      <w:r>
        <w:t>types like water, land and air.</w:t>
      </w:r>
    </w:p>
    <w:p w14:paraId="13C635C4" w14:textId="097D781A" w:rsidR="00EC1F22" w:rsidRDefault="001D0531" w:rsidP="00C328D5">
      <w:pPr>
        <w:pStyle w:val="BodyText2"/>
        <w:numPr>
          <w:ilvl w:val="0"/>
          <w:numId w:val="36"/>
        </w:numPr>
      </w:pPr>
      <w:r>
        <w:t>Status</w:t>
      </w:r>
      <w:r w:rsidR="00EC1F22">
        <w:t xml:space="preserve"> Field that is shown in the various filters in the form. For example, there </w:t>
      </w:r>
      <w:r w:rsidR="0059444E">
        <w:t>is</w:t>
      </w:r>
      <w:r w:rsidR="00EC1F22">
        <w:t xml:space="preserve"> various status of the consignment like NEW, PROCESSING etc</w:t>
      </w:r>
      <w:r>
        <w:t xml:space="preserve">. The </w:t>
      </w:r>
      <w:r w:rsidR="0059444E">
        <w:t>system contains</w:t>
      </w:r>
      <w:r>
        <w:t xml:space="preserve"> a state logic based on these field values.</w:t>
      </w:r>
    </w:p>
    <w:p w14:paraId="36095793" w14:textId="0E33E0F6" w:rsidR="00EC1F22" w:rsidRDefault="001D0531" w:rsidP="00C328D5">
      <w:pPr>
        <w:pStyle w:val="BodyText2"/>
        <w:numPr>
          <w:ilvl w:val="0"/>
          <w:numId w:val="36"/>
        </w:numPr>
      </w:pPr>
      <w:r>
        <w:t>System</w:t>
      </w:r>
      <w:r w:rsidR="00EC1F22">
        <w:t xml:space="preserve"> Fields that are shown in the various views in form of tables field values. For example, the alert can be raised or cleared. The value for same is displayed</w:t>
      </w:r>
    </w:p>
    <w:p w14:paraId="1F718529" w14:textId="77777777" w:rsidR="00E8010D" w:rsidRDefault="00E8010D" w:rsidP="00E8010D">
      <w:pPr>
        <w:pStyle w:val="BodyText2"/>
        <w:rPr>
          <w:u w:val="single"/>
        </w:rPr>
      </w:pPr>
      <w:r w:rsidRPr="008C008C">
        <w:rPr>
          <w:u w:val="single"/>
        </w:rPr>
        <w:t xml:space="preserve">To </w:t>
      </w:r>
      <w:r>
        <w:rPr>
          <w:u w:val="single"/>
        </w:rPr>
        <w:t xml:space="preserve">configure </w:t>
      </w:r>
      <w:r w:rsidR="00EC1F22">
        <w:rPr>
          <w:u w:val="single"/>
        </w:rPr>
        <w:t>field</w:t>
      </w:r>
      <w:r>
        <w:rPr>
          <w:u w:val="single"/>
        </w:rPr>
        <w:t xml:space="preserve"> parameters:</w:t>
      </w:r>
    </w:p>
    <w:p w14:paraId="610E38CE" w14:textId="77777777" w:rsidR="00E8010D" w:rsidRDefault="00E8010D" w:rsidP="00C328D5">
      <w:pPr>
        <w:pStyle w:val="BodyText2"/>
        <w:numPr>
          <w:ilvl w:val="0"/>
          <w:numId w:val="29"/>
        </w:numPr>
      </w:pPr>
      <w:r>
        <w:t xml:space="preserve">Select </w:t>
      </w:r>
      <w:r w:rsidR="00EC1F22">
        <w:rPr>
          <w:b/>
          <w:bCs/>
        </w:rPr>
        <w:t>Field</w:t>
      </w:r>
      <w:r>
        <w:rPr>
          <w:b/>
          <w:bCs/>
        </w:rPr>
        <w:t xml:space="preserve"> M</w:t>
      </w:r>
      <w:r w:rsidRPr="00D74081">
        <w:rPr>
          <w:b/>
          <w:bCs/>
        </w:rPr>
        <w:t>anagement</w:t>
      </w:r>
      <w:r>
        <w:t xml:space="preserve"> in the left panel.</w:t>
      </w:r>
    </w:p>
    <w:p w14:paraId="79A6188A" w14:textId="77777777" w:rsidR="00E8010D" w:rsidRDefault="00EC1F22" w:rsidP="00E8010D">
      <w:pPr>
        <w:pStyle w:val="BodyText2"/>
        <w:ind w:left="360" w:firstLine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7633E14" wp14:editId="65516253">
                <wp:simplePos x="0" y="0"/>
                <wp:positionH relativeFrom="column">
                  <wp:posOffset>669925</wp:posOffset>
                </wp:positionH>
                <wp:positionV relativeFrom="paragraph">
                  <wp:posOffset>1079500</wp:posOffset>
                </wp:positionV>
                <wp:extent cx="701675" cy="148590"/>
                <wp:effectExtent l="0" t="0" r="34925" b="292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148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928BA" id="Rectangle 2" o:spid="_x0000_s1026" style="position:absolute;margin-left:52.75pt;margin-top:85pt;width:55.25pt;height:11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E35FAEA" wp14:editId="77E7F15E">
            <wp:extent cx="5278755" cy="1789430"/>
            <wp:effectExtent l="0" t="0" r="4445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09.06.2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60F0" w14:textId="77777777" w:rsidR="00E8010D" w:rsidRDefault="00E8010D" w:rsidP="00E8010D">
      <w:pPr>
        <w:pStyle w:val="FigureCaption"/>
      </w:pPr>
      <w:r>
        <w:t xml:space="preserve">                                          </w:t>
      </w:r>
      <w:bookmarkStart w:id="206" w:name="_Toc447111508"/>
      <w:r>
        <w:t xml:space="preserve">Figure 29: </w:t>
      </w:r>
      <w:r w:rsidR="00EC1F22">
        <w:t>Field</w:t>
      </w:r>
      <w:r>
        <w:t xml:space="preserve"> Management – View All</w:t>
      </w:r>
      <w:bookmarkEnd w:id="206"/>
    </w:p>
    <w:p w14:paraId="007BCC4E" w14:textId="77777777" w:rsidR="00E8010D" w:rsidRDefault="00E8010D" w:rsidP="00E8010D">
      <w:pPr>
        <w:pStyle w:val="BodyText2"/>
        <w:ind w:left="426"/>
      </w:pPr>
      <w:r>
        <w:t xml:space="preserve">The following columns are seen in the </w:t>
      </w:r>
      <w:r w:rsidR="00EC1F22">
        <w:t>Field</w:t>
      </w:r>
      <w:r>
        <w:t xml:space="preserve"> Management Page</w:t>
      </w:r>
      <w:r w:rsidR="00EC1F22">
        <w:t xml:space="preserve"> once a form field is selected: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E8010D" w:rsidRPr="003D50EC" w14:paraId="5672A7EF" w14:textId="77777777" w:rsidTr="00E8010D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28597C38" w14:textId="77777777" w:rsidR="00E8010D" w:rsidRPr="0001372C" w:rsidRDefault="00E8010D" w:rsidP="00E8010D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0BFF2672" w14:textId="77777777" w:rsidR="00E8010D" w:rsidRPr="0001372C" w:rsidRDefault="00E8010D" w:rsidP="00E8010D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E8010D" w:rsidRPr="003D50EC" w14:paraId="4888243F" w14:textId="77777777" w:rsidTr="00E8010D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7A16D15" w14:textId="77777777" w:rsidR="00E8010D" w:rsidRPr="00B708C5" w:rsidRDefault="00E8010D" w:rsidP="00E8010D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56E273FA" w14:textId="77777777" w:rsidR="00E8010D" w:rsidRPr="00B708C5" w:rsidRDefault="00E8010D" w:rsidP="00E8010D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This is the date of installation of system.</w:t>
            </w:r>
          </w:p>
        </w:tc>
      </w:tr>
      <w:tr w:rsidR="00E8010D" w:rsidRPr="003D50EC" w14:paraId="29B15BF8" w14:textId="77777777" w:rsidTr="00E8010D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9E36A57" w14:textId="77777777" w:rsidR="00E8010D" w:rsidRDefault="00E8010D" w:rsidP="00E8010D">
            <w:pPr>
              <w:pStyle w:val="ListBullet1"/>
              <w:numPr>
                <w:ilvl w:val="0"/>
                <w:numId w:val="0"/>
              </w:numPr>
            </w:pPr>
            <w:r>
              <w:t>Modified On</w:t>
            </w:r>
          </w:p>
        </w:tc>
        <w:tc>
          <w:tcPr>
            <w:tcW w:w="4979" w:type="dxa"/>
            <w:shd w:val="clear" w:color="auto" w:fill="auto"/>
          </w:tcPr>
          <w:p w14:paraId="14736333" w14:textId="77777777" w:rsidR="00E8010D" w:rsidRDefault="00E8010D" w:rsidP="001771C8">
            <w:pPr>
              <w:pStyle w:val="BodyText2"/>
            </w:pPr>
            <w:r>
              <w:t xml:space="preserve">Date when </w:t>
            </w:r>
            <w:r w:rsidR="001771C8">
              <w:t>field</w:t>
            </w:r>
            <w:r>
              <w:t xml:space="preserve"> is last modified.</w:t>
            </w:r>
          </w:p>
        </w:tc>
      </w:tr>
      <w:tr w:rsidR="00E8010D" w:rsidRPr="003D50EC" w14:paraId="10C1C1B4" w14:textId="77777777" w:rsidTr="00E8010D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421F4AA" w14:textId="77777777" w:rsidR="00E8010D" w:rsidRPr="00B708C5" w:rsidRDefault="001771C8" w:rsidP="001771C8">
            <w:pPr>
              <w:pStyle w:val="BodyText2"/>
            </w:pPr>
            <w:r>
              <w:t>Field</w:t>
            </w:r>
          </w:p>
        </w:tc>
        <w:tc>
          <w:tcPr>
            <w:tcW w:w="4979" w:type="dxa"/>
            <w:shd w:val="clear" w:color="auto" w:fill="auto"/>
          </w:tcPr>
          <w:p w14:paraId="75B3E0BE" w14:textId="77777777" w:rsidR="00E8010D" w:rsidRPr="00B708C5" w:rsidRDefault="001771C8" w:rsidP="00E8010D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The tag assigned to the field.</w:t>
            </w:r>
          </w:p>
        </w:tc>
      </w:tr>
      <w:tr w:rsidR="00E8010D" w:rsidRPr="003D50EC" w14:paraId="4125D3F5" w14:textId="77777777" w:rsidTr="00E8010D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430C06C" w14:textId="77777777" w:rsidR="00E8010D" w:rsidRDefault="001771C8" w:rsidP="00E8010D">
            <w:pPr>
              <w:pStyle w:val="BodyText2"/>
            </w:pPr>
            <w:r>
              <w:t>Display Name</w:t>
            </w:r>
          </w:p>
        </w:tc>
        <w:tc>
          <w:tcPr>
            <w:tcW w:w="4979" w:type="dxa"/>
            <w:shd w:val="clear" w:color="auto" w:fill="auto"/>
          </w:tcPr>
          <w:p w14:paraId="0D52EB9E" w14:textId="77777777" w:rsidR="00E8010D" w:rsidRDefault="001771C8" w:rsidP="00E8010D">
            <w:pPr>
              <w:pStyle w:val="BodyText2"/>
            </w:pPr>
            <w:r>
              <w:t>The name that will be displayed on the form</w:t>
            </w:r>
          </w:p>
        </w:tc>
      </w:tr>
      <w:tr w:rsidR="001771C8" w:rsidRPr="003D50EC" w14:paraId="3354F151" w14:textId="77777777" w:rsidTr="00E8010D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3412363" w14:textId="77777777" w:rsidR="001771C8" w:rsidRDefault="001771C8" w:rsidP="00E8010D">
            <w:pPr>
              <w:pStyle w:val="BodyText2"/>
            </w:pPr>
            <w:r>
              <w:t>Field ID</w:t>
            </w:r>
          </w:p>
        </w:tc>
        <w:tc>
          <w:tcPr>
            <w:tcW w:w="4979" w:type="dxa"/>
            <w:shd w:val="clear" w:color="auto" w:fill="auto"/>
          </w:tcPr>
          <w:p w14:paraId="54F76E72" w14:textId="77777777" w:rsidR="001771C8" w:rsidRDefault="001771C8" w:rsidP="00E8010D">
            <w:pPr>
              <w:pStyle w:val="BodyText2"/>
            </w:pPr>
            <w:r>
              <w:t>This is used in special scenarios</w:t>
            </w:r>
          </w:p>
        </w:tc>
      </w:tr>
      <w:tr w:rsidR="001771C8" w:rsidRPr="003D50EC" w14:paraId="3D81EE84" w14:textId="77777777" w:rsidTr="00E8010D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CBA8B76" w14:textId="77777777" w:rsidR="001771C8" w:rsidRDefault="001771C8" w:rsidP="00E8010D">
            <w:pPr>
              <w:pStyle w:val="BodyText2"/>
            </w:pPr>
            <w:r>
              <w:t xml:space="preserve">Description </w:t>
            </w:r>
          </w:p>
        </w:tc>
        <w:tc>
          <w:tcPr>
            <w:tcW w:w="4979" w:type="dxa"/>
            <w:shd w:val="clear" w:color="auto" w:fill="auto"/>
          </w:tcPr>
          <w:p w14:paraId="7B85224D" w14:textId="77777777" w:rsidR="001771C8" w:rsidRDefault="001771C8" w:rsidP="00E8010D">
            <w:pPr>
              <w:pStyle w:val="BodyText2"/>
            </w:pPr>
            <w:r>
              <w:t>Description of the field name</w:t>
            </w:r>
          </w:p>
        </w:tc>
      </w:tr>
      <w:tr w:rsidR="00E8010D" w:rsidRPr="003D50EC" w14:paraId="4384271F" w14:textId="77777777" w:rsidTr="00E8010D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CA8123F" w14:textId="77777777" w:rsidR="00E8010D" w:rsidRDefault="00E8010D" w:rsidP="00E8010D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16D0E1FE" w14:textId="77777777" w:rsidR="00E8010D" w:rsidRDefault="00E8010D" w:rsidP="00E8010D">
            <w:pPr>
              <w:pStyle w:val="BodyText2"/>
            </w:pPr>
            <w:r>
              <w:t xml:space="preserve">This displays different actions that can be performed on the </w:t>
            </w:r>
            <w:r w:rsidR="001771C8">
              <w:t>field</w:t>
            </w:r>
            <w:r>
              <w:t xml:space="preserve"> parameter.</w:t>
            </w:r>
          </w:p>
          <w:p w14:paraId="667A7E59" w14:textId="77777777" w:rsidR="00E8010D" w:rsidRDefault="00E8010D" w:rsidP="00C328D5">
            <w:pPr>
              <w:pStyle w:val="BodyText2"/>
              <w:numPr>
                <w:ilvl w:val="0"/>
                <w:numId w:val="24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1823A7D9" wp14:editId="2AEAFDAF">
                  <wp:extent cx="154558" cy="15455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</w:t>
            </w:r>
            <w:r w:rsidR="001771C8">
              <w:t xml:space="preserve">field </w:t>
            </w:r>
            <w:r>
              <w:t xml:space="preserve">parameter details. </w:t>
            </w:r>
          </w:p>
          <w:p w14:paraId="044E1B90" w14:textId="77777777" w:rsidR="00E8010D" w:rsidRDefault="00E8010D" w:rsidP="00C328D5">
            <w:pPr>
              <w:pStyle w:val="BodyText2"/>
              <w:numPr>
                <w:ilvl w:val="0"/>
                <w:numId w:val="24"/>
              </w:numPr>
            </w:pPr>
            <w:r>
              <w:t xml:space="preserve">Edit </w:t>
            </w:r>
            <w:r>
              <w:rPr>
                <w:noProof/>
              </w:rPr>
              <w:drawing>
                <wp:inline distT="0" distB="0" distL="0" distR="0" wp14:anchorId="1412F1DA" wp14:editId="35D4F26A">
                  <wp:extent cx="136800" cy="136800"/>
                  <wp:effectExtent l="0" t="0" r="0" b="0"/>
                  <wp:docPr id="23" name="Picture 23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modify the </w:t>
            </w:r>
            <w:r w:rsidR="001771C8">
              <w:t xml:space="preserve">field </w:t>
            </w:r>
            <w:r>
              <w:t>parameter details.</w:t>
            </w:r>
          </w:p>
        </w:tc>
      </w:tr>
    </w:tbl>
    <w:p w14:paraId="3FDDB8DD" w14:textId="77777777" w:rsidR="00E8010D" w:rsidRDefault="00E8010D" w:rsidP="00E8010D">
      <w:pPr>
        <w:pStyle w:val="BodyText2"/>
      </w:pPr>
      <w:r>
        <w:tab/>
      </w:r>
    </w:p>
    <w:p w14:paraId="2DDD57A3" w14:textId="6EE042CF" w:rsidR="009545E6" w:rsidRPr="00934D4F" w:rsidRDefault="009545E6" w:rsidP="00E8010D">
      <w:pPr>
        <w:pStyle w:val="BodyText2"/>
      </w:pPr>
      <w:r>
        <w:t xml:space="preserve">Field ID is used in special cases. </w:t>
      </w:r>
      <w:r w:rsidR="00317B4E">
        <w:t>For example, in case of document type, If any document like VAT is uploaded, then the same should be maintained in a separate folder</w:t>
      </w:r>
    </w:p>
    <w:p w14:paraId="3809BFA4" w14:textId="77777777" w:rsidR="00E8010D" w:rsidRDefault="00E8010D" w:rsidP="00E8010D">
      <w:pPr>
        <w:pStyle w:val="Heading2"/>
      </w:pPr>
      <w:bookmarkStart w:id="207" w:name="_Toc447111477"/>
      <w:r>
        <w:t xml:space="preserve">Edit </w:t>
      </w:r>
      <w:r w:rsidR="001771C8">
        <w:t>Field</w:t>
      </w:r>
      <w:r>
        <w:t xml:space="preserve"> Parameters</w:t>
      </w:r>
      <w:bookmarkEnd w:id="207"/>
    </w:p>
    <w:p w14:paraId="6909C9BF" w14:textId="77777777" w:rsidR="00E8010D" w:rsidRDefault="00E8010D" w:rsidP="00E8010D">
      <w:pPr>
        <w:pStyle w:val="BodyText2"/>
      </w:pPr>
      <w:r>
        <w:t xml:space="preserve">System Admins can modify the </w:t>
      </w:r>
      <w:r w:rsidR="001771C8">
        <w:t>field</w:t>
      </w:r>
      <w:r>
        <w:t xml:space="preserve"> related parameter. </w:t>
      </w:r>
    </w:p>
    <w:p w14:paraId="378D960E" w14:textId="77777777" w:rsidR="00E8010D" w:rsidRPr="000A33ED" w:rsidRDefault="00E8010D" w:rsidP="00E8010D">
      <w:pPr>
        <w:pStyle w:val="BodyText2"/>
        <w:rPr>
          <w:u w:val="single"/>
        </w:rPr>
      </w:pPr>
      <w:r w:rsidRPr="000A33ED">
        <w:rPr>
          <w:u w:val="single"/>
        </w:rPr>
        <w:t xml:space="preserve">To edit </w:t>
      </w:r>
      <w:r>
        <w:rPr>
          <w:u w:val="single"/>
        </w:rPr>
        <w:t>parameter</w:t>
      </w:r>
      <w:r w:rsidRPr="000A33ED">
        <w:rPr>
          <w:u w:val="single"/>
        </w:rPr>
        <w:t>:</w:t>
      </w:r>
    </w:p>
    <w:p w14:paraId="4DC25F9E" w14:textId="77777777" w:rsidR="00E8010D" w:rsidRDefault="00E8010D" w:rsidP="00C328D5">
      <w:pPr>
        <w:pStyle w:val="BodyText2"/>
        <w:numPr>
          <w:ilvl w:val="0"/>
          <w:numId w:val="30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>
        <w:rPr>
          <w:b/>
          <w:bCs/>
          <w:noProof/>
        </w:rPr>
        <w:drawing>
          <wp:inline distT="0" distB="0" distL="0" distR="0" wp14:anchorId="4564AB84" wp14:editId="4214CD15">
            <wp:extent cx="120948" cy="120948"/>
            <wp:effectExtent l="0" t="0" r="0" b="0"/>
            <wp:docPr id="25" name="Picture 2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 w:rsidRPr="00166A7A">
        <w:t xml:space="preserve">against the </w:t>
      </w:r>
      <w:r w:rsidR="001771C8">
        <w:t>field parameter</w:t>
      </w:r>
      <w:r w:rsidRPr="00166A7A">
        <w:t xml:space="preserve"> entry</w:t>
      </w:r>
      <w:r>
        <w:t xml:space="preserve"> to be modified</w:t>
      </w:r>
      <w:r w:rsidRPr="00166A7A">
        <w:t>.</w:t>
      </w:r>
      <w:r>
        <w:t xml:space="preserve"> </w:t>
      </w:r>
    </w:p>
    <w:p w14:paraId="34DB03A5" w14:textId="77777777" w:rsidR="00E8010D" w:rsidRDefault="00E8010D" w:rsidP="00C328D5">
      <w:pPr>
        <w:pStyle w:val="BodyText2"/>
        <w:numPr>
          <w:ilvl w:val="0"/>
          <w:numId w:val="30"/>
        </w:numPr>
      </w:pPr>
      <w:r>
        <w:t xml:space="preserve">The </w:t>
      </w:r>
      <w:r w:rsidRPr="00251CED">
        <w:rPr>
          <w:b/>
          <w:bCs/>
        </w:rPr>
        <w:t xml:space="preserve">Edit </w:t>
      </w:r>
      <w:r w:rsidR="001771C8">
        <w:rPr>
          <w:b/>
          <w:bCs/>
        </w:rPr>
        <w:t>Field</w:t>
      </w:r>
      <w:r>
        <w:rPr>
          <w:b/>
          <w:bCs/>
        </w:rPr>
        <w:t xml:space="preserve"> Management</w:t>
      </w:r>
      <w:r>
        <w:t xml:space="preserve"> page appears.</w:t>
      </w:r>
    </w:p>
    <w:p w14:paraId="5127A336" w14:textId="77777777" w:rsidR="00E8010D" w:rsidRDefault="001771C8" w:rsidP="00E8010D">
      <w:pPr>
        <w:pStyle w:val="BodyText2"/>
        <w:ind w:left="862" w:hanging="142"/>
        <w:jc w:val="center"/>
      </w:pPr>
      <w:r>
        <w:rPr>
          <w:noProof/>
        </w:rPr>
        <w:drawing>
          <wp:inline distT="0" distB="0" distL="0" distR="0" wp14:anchorId="330C6836" wp14:editId="7E06A153">
            <wp:extent cx="5278755" cy="1939925"/>
            <wp:effectExtent l="0" t="0" r="4445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09.12.5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3963" w14:textId="77777777" w:rsidR="00E8010D" w:rsidRDefault="00E8010D" w:rsidP="00E8010D">
      <w:pPr>
        <w:pStyle w:val="FigureCaption"/>
      </w:pPr>
      <w:bookmarkStart w:id="208" w:name="_Toc447111509"/>
      <w:r>
        <w:t xml:space="preserve">Figure 34: </w:t>
      </w:r>
      <w:r w:rsidR="001771C8">
        <w:t>Field</w:t>
      </w:r>
      <w:r>
        <w:t xml:space="preserve"> Management - Edit</w:t>
      </w:r>
      <w:bookmarkEnd w:id="208"/>
    </w:p>
    <w:p w14:paraId="287F84F3" w14:textId="77777777" w:rsidR="00E8010D" w:rsidRDefault="00E8010D" w:rsidP="00E8010D">
      <w:pPr>
        <w:pStyle w:val="BodyText2"/>
        <w:ind w:left="567"/>
        <w:jc w:val="center"/>
      </w:pPr>
    </w:p>
    <w:p w14:paraId="3F1C2D07" w14:textId="77777777" w:rsidR="00E8010D" w:rsidRDefault="00E8010D" w:rsidP="00C328D5">
      <w:pPr>
        <w:pStyle w:val="BodyText2"/>
        <w:numPr>
          <w:ilvl w:val="0"/>
          <w:numId w:val="30"/>
        </w:numPr>
      </w:pPr>
      <w:r>
        <w:t>Make the required changes.</w:t>
      </w:r>
    </w:p>
    <w:p w14:paraId="36F83BB6" w14:textId="77777777" w:rsidR="00E8010D" w:rsidRDefault="00E8010D" w:rsidP="00C328D5">
      <w:pPr>
        <w:pStyle w:val="BodyText2"/>
        <w:numPr>
          <w:ilvl w:val="0"/>
          <w:numId w:val="30"/>
        </w:numPr>
      </w:pPr>
      <w:r>
        <w:t xml:space="preserve">Click </w:t>
      </w:r>
      <w:r w:rsidRPr="00054A1F">
        <w:rPr>
          <w:b/>
          <w:bCs/>
        </w:rPr>
        <w:t>UPDATE</w:t>
      </w:r>
      <w:r>
        <w:t>.</w:t>
      </w:r>
    </w:p>
    <w:p w14:paraId="6C178A9C" w14:textId="77777777" w:rsidR="00E8010D" w:rsidRDefault="00E8010D" w:rsidP="00E8010D">
      <w:pPr>
        <w:pStyle w:val="BodyText2"/>
      </w:pPr>
    </w:p>
    <w:p w14:paraId="5E2D662D" w14:textId="77777777" w:rsidR="00E8010D" w:rsidRDefault="00E8010D" w:rsidP="00E8010D">
      <w:pPr>
        <w:pStyle w:val="Heading2"/>
      </w:pPr>
      <w:bookmarkStart w:id="209" w:name="_Toc447111478"/>
      <w:r>
        <w:t xml:space="preserve">Filter </w:t>
      </w:r>
      <w:r w:rsidR="001771C8">
        <w:t>Field</w:t>
      </w:r>
      <w:r>
        <w:t xml:space="preserve"> Management</w:t>
      </w:r>
      <w:bookmarkEnd w:id="209"/>
    </w:p>
    <w:p w14:paraId="0EB5AE95" w14:textId="77777777" w:rsidR="00E8010D" w:rsidRDefault="00E8010D" w:rsidP="00E8010D">
      <w:pPr>
        <w:pStyle w:val="BodyText2"/>
        <w:rPr>
          <w:u w:val="single"/>
        </w:rPr>
      </w:pPr>
      <w:r>
        <w:t xml:space="preserve">System Admins can view selective information by defining specific values in the listed fields. For example, System Admins can view the entire </w:t>
      </w:r>
      <w:r w:rsidR="001771C8">
        <w:t xml:space="preserve">parameter list </w:t>
      </w:r>
      <w:r>
        <w:t xml:space="preserve">for </w:t>
      </w:r>
      <w:r w:rsidR="001771C8">
        <w:t>a given field</w:t>
      </w:r>
      <w:r>
        <w:t xml:space="preserve"> type </w:t>
      </w:r>
    </w:p>
    <w:p w14:paraId="6AF7429F" w14:textId="77777777" w:rsidR="00E8010D" w:rsidRDefault="00E8010D" w:rsidP="00E8010D">
      <w:pPr>
        <w:pStyle w:val="BodyText2"/>
        <w:rPr>
          <w:u w:val="single"/>
        </w:rPr>
      </w:pPr>
      <w:r>
        <w:rPr>
          <w:u w:val="single"/>
        </w:rPr>
        <w:t>To view specific parameter</w:t>
      </w:r>
      <w:r w:rsidRPr="009251E2">
        <w:rPr>
          <w:u w:val="single"/>
        </w:rPr>
        <w:t>:</w:t>
      </w:r>
    </w:p>
    <w:p w14:paraId="2AC3CC51" w14:textId="77777777" w:rsidR="001771C8" w:rsidRDefault="001771C8" w:rsidP="001771C8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F67F8D1" wp14:editId="32C159F2">
                <wp:simplePos x="0" y="0"/>
                <wp:positionH relativeFrom="column">
                  <wp:posOffset>152400</wp:posOffset>
                </wp:positionH>
                <wp:positionV relativeFrom="paragraph">
                  <wp:posOffset>307340</wp:posOffset>
                </wp:positionV>
                <wp:extent cx="823595" cy="228600"/>
                <wp:effectExtent l="0" t="0" r="14605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41C31" id="Rectangle 5" o:spid="_x0000_s1026" style="position:absolute;margin-left:12pt;margin-top:24.2pt;width:64.85pt;height:1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EA46198" wp14:editId="4340E567">
                <wp:simplePos x="0" y="0"/>
                <wp:positionH relativeFrom="column">
                  <wp:posOffset>990600</wp:posOffset>
                </wp:positionH>
                <wp:positionV relativeFrom="paragraph">
                  <wp:posOffset>307340</wp:posOffset>
                </wp:positionV>
                <wp:extent cx="457200" cy="228600"/>
                <wp:effectExtent l="0" t="0" r="25400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D3B04" id="Rectangle 14" o:spid="_x0000_s1026" style="position:absolute;margin-left:78pt;margin-top:24.2pt;width:36pt;height:1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BAD6A73" wp14:editId="36D982F0">
            <wp:extent cx="5278755" cy="1622425"/>
            <wp:effectExtent l="0" t="0" r="4445" b="3175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09.14.1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1153" w14:textId="77777777" w:rsidR="00E8010D" w:rsidRDefault="00E8010D" w:rsidP="001771C8">
      <w:pPr>
        <w:pStyle w:val="BodyText2"/>
        <w:rPr>
          <w:u w:val="single"/>
        </w:rPr>
      </w:pPr>
    </w:p>
    <w:p w14:paraId="7CDF6515" w14:textId="77777777" w:rsidR="00E8010D" w:rsidRPr="009251E2" w:rsidRDefault="00E8010D" w:rsidP="00E8010D">
      <w:pPr>
        <w:pStyle w:val="FigureCaption"/>
        <w:rPr>
          <w:u w:val="single"/>
        </w:rPr>
      </w:pPr>
      <w:bookmarkStart w:id="210" w:name="_Toc447111510"/>
      <w:r>
        <w:t xml:space="preserve">Figure 36: </w:t>
      </w:r>
      <w:r w:rsidR="001771C8">
        <w:t>Field</w:t>
      </w:r>
      <w:r>
        <w:t xml:space="preserve"> Management – Filter Option</w:t>
      </w:r>
      <w:bookmarkEnd w:id="210"/>
      <w:r>
        <w:t xml:space="preserve"> </w:t>
      </w:r>
    </w:p>
    <w:p w14:paraId="2135BEDB" w14:textId="77777777" w:rsidR="00E8010D" w:rsidRDefault="00E8010D" w:rsidP="00C328D5">
      <w:pPr>
        <w:pStyle w:val="BodyText2"/>
        <w:numPr>
          <w:ilvl w:val="0"/>
          <w:numId w:val="28"/>
        </w:numPr>
      </w:pPr>
      <w:r>
        <w:t>Enter the required value in one or more of the listed fields:</w:t>
      </w:r>
    </w:p>
    <w:p w14:paraId="25E7A483" w14:textId="77777777" w:rsidR="00E8010D" w:rsidRPr="001267E7" w:rsidRDefault="00E145D0" w:rsidP="00C328D5">
      <w:pPr>
        <w:pStyle w:val="BodyText2"/>
        <w:numPr>
          <w:ilvl w:val="0"/>
          <w:numId w:val="22"/>
        </w:numPr>
      </w:pPr>
      <w:r>
        <w:rPr>
          <w:b/>
          <w:bCs/>
        </w:rPr>
        <w:t>Field</w:t>
      </w:r>
      <w:r w:rsidR="00E8010D" w:rsidRPr="00054A1F">
        <w:t xml:space="preserve">: </w:t>
      </w:r>
      <w:r>
        <w:t>Select Field</w:t>
      </w:r>
    </w:p>
    <w:p w14:paraId="429EFDF9" w14:textId="77777777" w:rsidR="00E8010D" w:rsidRDefault="00E8010D" w:rsidP="00C328D5">
      <w:pPr>
        <w:pStyle w:val="BodyText2"/>
        <w:numPr>
          <w:ilvl w:val="0"/>
          <w:numId w:val="28"/>
        </w:numPr>
      </w:pPr>
      <w:r>
        <w:t xml:space="preserve">Click </w:t>
      </w:r>
      <w:r w:rsidRPr="00054A1F">
        <w:rPr>
          <w:b/>
          <w:bCs/>
        </w:rPr>
        <w:t>FILTER</w:t>
      </w:r>
      <w:r>
        <w:t>.</w:t>
      </w:r>
    </w:p>
    <w:p w14:paraId="6881FEC3" w14:textId="77777777" w:rsidR="00E8010D" w:rsidRDefault="00E8010D" w:rsidP="00E8010D">
      <w:pPr>
        <w:pStyle w:val="BodyText2"/>
      </w:pPr>
      <w:r>
        <w:t>The parameter that matches the specified values is shown in the dashboard.</w:t>
      </w:r>
    </w:p>
    <w:p w14:paraId="23D86E24" w14:textId="61468E65" w:rsidR="008D1153" w:rsidRDefault="0058249F" w:rsidP="008D1153">
      <w:pPr>
        <w:pStyle w:val="Heading2"/>
      </w:pPr>
      <w:bookmarkStart w:id="211" w:name="_Toc447111479"/>
      <w:r>
        <w:t>Modify</w:t>
      </w:r>
      <w:r w:rsidR="008D1153">
        <w:t xml:space="preserve"> Field Management</w:t>
      </w:r>
      <w:bookmarkEnd w:id="211"/>
    </w:p>
    <w:p w14:paraId="41062089" w14:textId="5EF1DF4B" w:rsidR="008D1153" w:rsidRDefault="0058249F" w:rsidP="008D1153">
      <w:pPr>
        <w:pStyle w:val="BodyText2"/>
        <w:rPr>
          <w:u w:val="single"/>
        </w:rPr>
      </w:pPr>
      <w:r>
        <w:t>System Admins can add a new value to existing field in the CEIR system</w:t>
      </w:r>
      <w:r w:rsidR="008D1153">
        <w:t>.</w:t>
      </w:r>
      <w:r w:rsidR="003F3CCC">
        <w:t xml:space="preserve"> For example, System Admins can add a new field value in existing field say “ block category”. Once the value is added, then the same is displayed in the drop down option when the operator block the IMEI.</w:t>
      </w:r>
      <w:r w:rsidR="008D1153">
        <w:t xml:space="preserve"> </w:t>
      </w:r>
    </w:p>
    <w:p w14:paraId="231B1039" w14:textId="5C377C97" w:rsidR="008D1153" w:rsidRDefault="008D1153" w:rsidP="008D1153">
      <w:pPr>
        <w:pStyle w:val="BodyText2"/>
        <w:rPr>
          <w:u w:val="single"/>
        </w:rPr>
      </w:pPr>
      <w:r>
        <w:rPr>
          <w:u w:val="single"/>
        </w:rPr>
        <w:t xml:space="preserve">To </w:t>
      </w:r>
      <w:r w:rsidR="003F3CCC">
        <w:rPr>
          <w:u w:val="single"/>
        </w:rPr>
        <w:t xml:space="preserve">add new value to </w:t>
      </w:r>
      <w:r>
        <w:rPr>
          <w:u w:val="single"/>
        </w:rPr>
        <w:t xml:space="preserve">specific </w:t>
      </w:r>
      <w:r w:rsidR="003F3CCC">
        <w:rPr>
          <w:u w:val="single"/>
        </w:rPr>
        <w:t>field</w:t>
      </w:r>
      <w:r w:rsidRPr="009251E2">
        <w:rPr>
          <w:u w:val="single"/>
        </w:rPr>
        <w:t>:</w:t>
      </w:r>
    </w:p>
    <w:p w14:paraId="604A1620" w14:textId="518054DB" w:rsidR="008D1153" w:rsidRDefault="003F3CCC" w:rsidP="008D1153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40DDE76" wp14:editId="2BF7956A">
                <wp:simplePos x="0" y="0"/>
                <wp:positionH relativeFrom="column">
                  <wp:posOffset>4800600</wp:posOffset>
                </wp:positionH>
                <wp:positionV relativeFrom="paragraph">
                  <wp:posOffset>45085</wp:posOffset>
                </wp:positionV>
                <wp:extent cx="457200" cy="228600"/>
                <wp:effectExtent l="0" t="0" r="25400" b="254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B2221" id="Rectangle 36" o:spid="_x0000_s1026" style="position:absolute;margin-left:378pt;margin-top:3.55pt;width:36pt;height:1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" filled="f" strokecolor="#ffc000 [3207]" strokeweight="2pt"/>
            </w:pict>
          </mc:Fallback>
        </mc:AlternateContent>
      </w:r>
      <w:r w:rsidR="008D1153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E665E6D" wp14:editId="43443D7C">
                <wp:simplePos x="0" y="0"/>
                <wp:positionH relativeFrom="column">
                  <wp:posOffset>152400</wp:posOffset>
                </wp:positionH>
                <wp:positionV relativeFrom="paragraph">
                  <wp:posOffset>307340</wp:posOffset>
                </wp:positionV>
                <wp:extent cx="823595" cy="228600"/>
                <wp:effectExtent l="0" t="0" r="14605" b="25400"/>
                <wp:wrapNone/>
                <wp:docPr id="477" name="Rectangl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5E8E4" id="Rectangle 477" o:spid="_x0000_s1026" style="position:absolute;margin-left:12pt;margin-top:24.2pt;width:64.85pt;height:1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" filled="f" strokecolor="#ffc000 [3207]" strokeweight="2pt"/>
            </w:pict>
          </mc:Fallback>
        </mc:AlternateContent>
      </w:r>
      <w:r w:rsidR="008D1153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F0E3F7" wp14:editId="59667024">
                <wp:simplePos x="0" y="0"/>
                <wp:positionH relativeFrom="column">
                  <wp:posOffset>990600</wp:posOffset>
                </wp:positionH>
                <wp:positionV relativeFrom="paragraph">
                  <wp:posOffset>307340</wp:posOffset>
                </wp:positionV>
                <wp:extent cx="457200" cy="228600"/>
                <wp:effectExtent l="0" t="0" r="25400" b="254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DB874" id="Rectangle 33" o:spid="_x0000_s1026" style="position:absolute;margin-left:78pt;margin-top:24.2pt;width:36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" filled="f" strokecolor="#ffc000 [3207]" strokeweight="2pt"/>
            </w:pict>
          </mc:Fallback>
        </mc:AlternateContent>
      </w:r>
      <w:r w:rsidR="008D1153">
        <w:rPr>
          <w:noProof/>
        </w:rPr>
        <w:drawing>
          <wp:inline distT="0" distB="0" distL="0" distR="0" wp14:anchorId="49E9071E" wp14:editId="0BC2F546">
            <wp:extent cx="5278755" cy="1622425"/>
            <wp:effectExtent l="0" t="0" r="4445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09.14.1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A50A" w14:textId="77777777" w:rsidR="008D1153" w:rsidRDefault="008D1153" w:rsidP="008D1153">
      <w:pPr>
        <w:pStyle w:val="BodyText2"/>
        <w:rPr>
          <w:u w:val="single"/>
        </w:rPr>
      </w:pPr>
    </w:p>
    <w:p w14:paraId="45AB3B30" w14:textId="77777777" w:rsidR="008D1153" w:rsidRPr="009251E2" w:rsidRDefault="008D1153" w:rsidP="008D1153">
      <w:pPr>
        <w:pStyle w:val="FigureCaption"/>
        <w:rPr>
          <w:u w:val="single"/>
        </w:rPr>
      </w:pPr>
      <w:bookmarkStart w:id="212" w:name="_Toc447111511"/>
      <w:r>
        <w:t>Figure 36: Field Management – Filter Option</w:t>
      </w:r>
      <w:bookmarkEnd w:id="212"/>
      <w:r>
        <w:t xml:space="preserve"> </w:t>
      </w:r>
    </w:p>
    <w:p w14:paraId="30A6BEB7" w14:textId="77777777" w:rsidR="003F3CCC" w:rsidRDefault="003F3CCC" w:rsidP="00C328D5">
      <w:pPr>
        <w:pStyle w:val="BodyText2"/>
        <w:numPr>
          <w:ilvl w:val="0"/>
          <w:numId w:val="28"/>
        </w:numPr>
      </w:pPr>
      <w:r>
        <w:t xml:space="preserve">Select the field </w:t>
      </w:r>
    </w:p>
    <w:p w14:paraId="3CF1B46C" w14:textId="7EB7E0D7" w:rsidR="003F3CCC" w:rsidRDefault="003F3CCC" w:rsidP="00C328D5">
      <w:pPr>
        <w:pStyle w:val="BodyText2"/>
        <w:numPr>
          <w:ilvl w:val="0"/>
          <w:numId w:val="28"/>
        </w:numPr>
      </w:pPr>
      <w:r>
        <w:t>Once field value are displayed,  Select the Add Tag option</w:t>
      </w:r>
    </w:p>
    <w:p w14:paraId="550A7003" w14:textId="285181A8" w:rsidR="008D1153" w:rsidRDefault="008D1153" w:rsidP="00C328D5">
      <w:pPr>
        <w:pStyle w:val="BodyText2"/>
        <w:numPr>
          <w:ilvl w:val="0"/>
          <w:numId w:val="28"/>
        </w:numPr>
      </w:pPr>
      <w:r>
        <w:t xml:space="preserve">Enter the required </w:t>
      </w:r>
      <w:r w:rsidR="003F3CCC">
        <w:t>value</w:t>
      </w:r>
    </w:p>
    <w:p w14:paraId="7D6BAF88" w14:textId="16691F2F" w:rsidR="003F3CCC" w:rsidRDefault="003F3CCC" w:rsidP="003F3CCC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3371153" wp14:editId="12F6856B">
                <wp:simplePos x="0" y="0"/>
                <wp:positionH relativeFrom="column">
                  <wp:posOffset>1752600</wp:posOffset>
                </wp:positionH>
                <wp:positionV relativeFrom="paragraph">
                  <wp:posOffset>1570990</wp:posOffset>
                </wp:positionV>
                <wp:extent cx="823595" cy="228600"/>
                <wp:effectExtent l="0" t="0" r="14605" b="254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95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64C88" id="Rectangle 38" o:spid="_x0000_s1026" style="position:absolute;margin-left:138pt;margin-top:123.7pt;width:64.85pt;height:1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4505CCD" wp14:editId="59DE0239">
            <wp:extent cx="5278755" cy="1992630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09.53.5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E5C6" w14:textId="77777777" w:rsidR="003F3CCC" w:rsidRDefault="003F3CCC" w:rsidP="003F3CCC">
      <w:pPr>
        <w:pStyle w:val="BodyText2"/>
        <w:rPr>
          <w:u w:val="single"/>
        </w:rPr>
      </w:pPr>
    </w:p>
    <w:p w14:paraId="7023CBE2" w14:textId="70D681FE" w:rsidR="003F3CCC" w:rsidRDefault="003F3CCC" w:rsidP="003F3CCC">
      <w:pPr>
        <w:pStyle w:val="FigureCaption"/>
      </w:pPr>
      <w:bookmarkStart w:id="213" w:name="_Toc447111512"/>
      <w:r>
        <w:t>Figure 36: Field Management – Add Value Option</w:t>
      </w:r>
      <w:bookmarkEnd w:id="213"/>
      <w:r>
        <w:t xml:space="preserve"> </w:t>
      </w:r>
    </w:p>
    <w:p w14:paraId="0A10EC54" w14:textId="44F67B9A" w:rsidR="003F3CCC" w:rsidRDefault="003F3CCC" w:rsidP="003F3CCC">
      <w:pPr>
        <w:pStyle w:val="BodyText2"/>
        <w:ind w:left="426"/>
      </w:pPr>
      <w:r>
        <w:t>The following columns are seen in the Field Management Page once a form to add a new value  is selected: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3F3CCC" w:rsidRPr="003D50EC" w14:paraId="02F3F25B" w14:textId="77777777" w:rsidTr="0085192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6470804" w14:textId="77777777" w:rsidR="003F3CCC" w:rsidRPr="0001372C" w:rsidRDefault="003F3CCC" w:rsidP="0085192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2E0B4F74" w14:textId="77777777" w:rsidR="003F3CCC" w:rsidRPr="0001372C" w:rsidRDefault="003F3CCC" w:rsidP="0085192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3F3CCC" w:rsidRPr="003D50EC" w14:paraId="48F02EA1" w14:textId="77777777" w:rsidTr="0085192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3A53F09" w14:textId="313CCB5D" w:rsidR="003F3CCC" w:rsidRPr="00B708C5" w:rsidRDefault="003F3CCC" w:rsidP="00851928">
            <w:pPr>
              <w:pStyle w:val="ListBullet1"/>
              <w:numPr>
                <w:ilvl w:val="0"/>
                <w:numId w:val="0"/>
              </w:numPr>
            </w:pPr>
            <w:r>
              <w:t>Field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55701C07" w14:textId="6AFA4EB2" w:rsidR="003F3CCC" w:rsidRPr="00B708C5" w:rsidRDefault="003F3CCC" w:rsidP="0085192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Field for which new value is to be added.</w:t>
            </w:r>
          </w:p>
        </w:tc>
      </w:tr>
      <w:tr w:rsidR="003F3CCC" w:rsidRPr="003D50EC" w14:paraId="6B6243F4" w14:textId="77777777" w:rsidTr="0085192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139BA85" w14:textId="5465BCA0" w:rsidR="003F3CCC" w:rsidRDefault="003F3CCC" w:rsidP="00851928">
            <w:pPr>
              <w:pStyle w:val="ListBullet1"/>
              <w:numPr>
                <w:ilvl w:val="0"/>
                <w:numId w:val="0"/>
              </w:numPr>
            </w:pPr>
            <w:r>
              <w:t>Description</w:t>
            </w:r>
          </w:p>
        </w:tc>
        <w:tc>
          <w:tcPr>
            <w:tcW w:w="4979" w:type="dxa"/>
            <w:shd w:val="clear" w:color="auto" w:fill="auto"/>
          </w:tcPr>
          <w:p w14:paraId="5EB54699" w14:textId="1209FE7C" w:rsidR="003F3CCC" w:rsidRDefault="003F3CCC" w:rsidP="00851928">
            <w:pPr>
              <w:pStyle w:val="BodyText2"/>
            </w:pPr>
            <w:r>
              <w:t xml:space="preserve">The description of the value </w:t>
            </w:r>
          </w:p>
        </w:tc>
      </w:tr>
      <w:tr w:rsidR="003F3CCC" w:rsidRPr="003D50EC" w14:paraId="40AD6E0C" w14:textId="77777777" w:rsidTr="0085192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3D5E8D1" w14:textId="26C319E5" w:rsidR="003F3CCC" w:rsidRPr="00B708C5" w:rsidRDefault="003F3CCC" w:rsidP="00851928">
            <w:pPr>
              <w:pStyle w:val="BodyText2"/>
            </w:pPr>
            <w:r>
              <w:t>Display Name</w:t>
            </w:r>
          </w:p>
        </w:tc>
        <w:tc>
          <w:tcPr>
            <w:tcW w:w="4979" w:type="dxa"/>
            <w:shd w:val="clear" w:color="auto" w:fill="auto"/>
          </w:tcPr>
          <w:p w14:paraId="30517976" w14:textId="652A1644" w:rsidR="003F3CCC" w:rsidRPr="00B708C5" w:rsidRDefault="003F3CCC" w:rsidP="0085192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The value to be shown.</w:t>
            </w:r>
          </w:p>
        </w:tc>
      </w:tr>
      <w:tr w:rsidR="003F3CCC" w:rsidRPr="003D50EC" w14:paraId="0AA79DC3" w14:textId="77777777" w:rsidTr="0085192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8639574" w14:textId="491484DB" w:rsidR="003F3CCC" w:rsidRDefault="003F3CCC" w:rsidP="00851928">
            <w:pPr>
              <w:pStyle w:val="BodyText2"/>
            </w:pPr>
            <w:r>
              <w:t>Field ID</w:t>
            </w:r>
          </w:p>
        </w:tc>
        <w:tc>
          <w:tcPr>
            <w:tcW w:w="4979" w:type="dxa"/>
            <w:shd w:val="clear" w:color="auto" w:fill="auto"/>
          </w:tcPr>
          <w:p w14:paraId="7F696DD6" w14:textId="461A8CEA" w:rsidR="003F3CCC" w:rsidRDefault="003F3CCC" w:rsidP="00851928">
            <w:pPr>
              <w:pStyle w:val="BodyText2"/>
            </w:pPr>
            <w:r>
              <w:t>To be used in special scenarios.</w:t>
            </w:r>
          </w:p>
        </w:tc>
      </w:tr>
    </w:tbl>
    <w:p w14:paraId="51BF8068" w14:textId="77777777" w:rsidR="003F3CCC" w:rsidRDefault="003F3CCC" w:rsidP="003F3CCC">
      <w:pPr>
        <w:pStyle w:val="BodyText2"/>
      </w:pPr>
    </w:p>
    <w:p w14:paraId="3AADE56E" w14:textId="77777777" w:rsidR="003F3CCC" w:rsidRPr="003F3CCC" w:rsidRDefault="003F3CCC" w:rsidP="003F3CCC">
      <w:pPr>
        <w:pStyle w:val="BodyText2"/>
      </w:pPr>
    </w:p>
    <w:p w14:paraId="719F4E99" w14:textId="099F3D2F" w:rsidR="008D1153" w:rsidRDefault="008D1153" w:rsidP="00C328D5">
      <w:pPr>
        <w:pStyle w:val="BodyText2"/>
        <w:numPr>
          <w:ilvl w:val="0"/>
          <w:numId w:val="37"/>
        </w:numPr>
      </w:pPr>
      <w:r>
        <w:t xml:space="preserve">Click </w:t>
      </w:r>
      <w:r w:rsidR="003F3CCC">
        <w:rPr>
          <w:b/>
          <w:bCs/>
        </w:rPr>
        <w:t>Submit</w:t>
      </w:r>
      <w:r>
        <w:t>.</w:t>
      </w:r>
    </w:p>
    <w:p w14:paraId="07972B36" w14:textId="7F754AB2" w:rsidR="008D1153" w:rsidRDefault="008D1153" w:rsidP="008D1153">
      <w:pPr>
        <w:pStyle w:val="BodyText2"/>
      </w:pPr>
      <w:r>
        <w:t xml:space="preserve">The </w:t>
      </w:r>
      <w:r w:rsidR="003F3CCC">
        <w:t>new parameter is saved</w:t>
      </w:r>
      <w:r>
        <w:t>.</w:t>
      </w:r>
    </w:p>
    <w:p w14:paraId="4D61722F" w14:textId="77777777" w:rsidR="008D1153" w:rsidRDefault="008D1153" w:rsidP="008D1153">
      <w:pPr>
        <w:pStyle w:val="BodyText2"/>
      </w:pPr>
    </w:p>
    <w:p w14:paraId="59CC06B6" w14:textId="382E9E4F" w:rsidR="0030495B" w:rsidRDefault="0030495B" w:rsidP="0030495B">
      <w:pPr>
        <w:pStyle w:val="Heading2"/>
      </w:pPr>
      <w:bookmarkStart w:id="214" w:name="_Toc447111480"/>
      <w:r>
        <w:t>Currency Management</w:t>
      </w:r>
      <w:bookmarkEnd w:id="214"/>
    </w:p>
    <w:p w14:paraId="5E6BEC51" w14:textId="45BC2CAB" w:rsidR="0030495B" w:rsidRDefault="0030495B" w:rsidP="0030495B">
      <w:pPr>
        <w:pStyle w:val="BodyText2"/>
      </w:pPr>
      <w:r>
        <w:t xml:space="preserve">System Admins can configure the currency rate on monthly basis for all supported currency in the CEIR system. </w:t>
      </w:r>
    </w:p>
    <w:p w14:paraId="6D55BBA9" w14:textId="2CC70DC9" w:rsidR="0030495B" w:rsidRDefault="0030495B" w:rsidP="0030495B">
      <w:pPr>
        <w:pStyle w:val="BodyText2"/>
        <w:rPr>
          <w:u w:val="single"/>
        </w:rPr>
      </w:pPr>
      <w:r w:rsidRPr="008C008C">
        <w:rPr>
          <w:u w:val="single"/>
        </w:rPr>
        <w:t xml:space="preserve">To </w:t>
      </w:r>
      <w:r>
        <w:rPr>
          <w:u w:val="single"/>
        </w:rPr>
        <w:t>configure currency parameters:</w:t>
      </w:r>
    </w:p>
    <w:p w14:paraId="0D0D333D" w14:textId="28BBAAC5" w:rsidR="0030495B" w:rsidRDefault="0030495B" w:rsidP="00C328D5">
      <w:pPr>
        <w:pStyle w:val="BodyText2"/>
        <w:numPr>
          <w:ilvl w:val="0"/>
          <w:numId w:val="29"/>
        </w:numPr>
      </w:pPr>
      <w:r>
        <w:t xml:space="preserve">Select </w:t>
      </w:r>
      <w:r>
        <w:rPr>
          <w:b/>
          <w:bCs/>
        </w:rPr>
        <w:t>Currency M</w:t>
      </w:r>
      <w:r w:rsidRPr="00D74081">
        <w:rPr>
          <w:b/>
          <w:bCs/>
        </w:rPr>
        <w:t>anagement</w:t>
      </w:r>
      <w:r>
        <w:t xml:space="preserve"> in the left panel.</w:t>
      </w:r>
    </w:p>
    <w:p w14:paraId="4E7373EA" w14:textId="4F3E9174" w:rsidR="0030495B" w:rsidRDefault="00246F59" w:rsidP="0030495B">
      <w:pPr>
        <w:pStyle w:val="BodyText2"/>
        <w:ind w:left="360" w:firstLine="426"/>
        <w:jc w:val="center"/>
      </w:pPr>
      <w:r>
        <w:rPr>
          <w:noProof/>
        </w:rPr>
        <w:drawing>
          <wp:inline distT="0" distB="0" distL="0" distR="0" wp14:anchorId="2E5EE157" wp14:editId="5E84EBD2">
            <wp:extent cx="5278755" cy="2167255"/>
            <wp:effectExtent l="0" t="0" r="4445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12.48.2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95B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8174A39" wp14:editId="70873922">
                <wp:simplePos x="0" y="0"/>
                <wp:positionH relativeFrom="column">
                  <wp:posOffset>669925</wp:posOffset>
                </wp:positionH>
                <wp:positionV relativeFrom="paragraph">
                  <wp:posOffset>1079500</wp:posOffset>
                </wp:positionV>
                <wp:extent cx="701675" cy="148590"/>
                <wp:effectExtent l="0" t="0" r="34925" b="2921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148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EEEAE" id="Rectangle 46" o:spid="_x0000_s1026" style="position:absolute;margin-left:52.75pt;margin-top:85pt;width:55.25pt;height:11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" filled="f" strokecolor="#ffc000 [3207]" strokeweight="2pt"/>
            </w:pict>
          </mc:Fallback>
        </mc:AlternateContent>
      </w:r>
    </w:p>
    <w:p w14:paraId="3E32C029" w14:textId="0C669D87" w:rsidR="0030495B" w:rsidRDefault="0030495B" w:rsidP="0030495B">
      <w:pPr>
        <w:pStyle w:val="FigureCaption"/>
      </w:pPr>
      <w:r>
        <w:t xml:space="preserve">                                          </w:t>
      </w:r>
      <w:bookmarkStart w:id="215" w:name="_Toc447111513"/>
      <w:r>
        <w:t>Figure 29: Currency Management – View All</w:t>
      </w:r>
      <w:bookmarkEnd w:id="215"/>
    </w:p>
    <w:p w14:paraId="3C02AACE" w14:textId="77777777" w:rsidR="0030495B" w:rsidRDefault="0030495B" w:rsidP="0030495B">
      <w:pPr>
        <w:pStyle w:val="BodyText2"/>
        <w:ind w:left="426"/>
      </w:pPr>
      <w:r>
        <w:t>The following columns are seen in the Field Management Page once a form field is selected: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30495B" w:rsidRPr="003D50EC" w14:paraId="3EE67F56" w14:textId="77777777" w:rsidTr="0030495B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D5F665E" w14:textId="77777777" w:rsidR="0030495B" w:rsidRPr="0001372C" w:rsidRDefault="0030495B" w:rsidP="0030495B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5FE71391" w14:textId="77777777" w:rsidR="0030495B" w:rsidRPr="0001372C" w:rsidRDefault="0030495B" w:rsidP="0030495B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30495B" w:rsidRPr="003D50EC" w14:paraId="472CBF85" w14:textId="77777777" w:rsidTr="0030495B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BAFE208" w14:textId="77777777" w:rsidR="0030495B" w:rsidRPr="00B708C5" w:rsidRDefault="0030495B" w:rsidP="0030495B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157F13F1" w14:textId="77777777" w:rsidR="0030495B" w:rsidRPr="00B708C5" w:rsidRDefault="0030495B" w:rsidP="0030495B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This is the date of installation of system.</w:t>
            </w:r>
          </w:p>
        </w:tc>
      </w:tr>
      <w:tr w:rsidR="0030495B" w:rsidRPr="003D50EC" w14:paraId="7566A003" w14:textId="77777777" w:rsidTr="0030495B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ABC2949" w14:textId="77777777" w:rsidR="0030495B" w:rsidRDefault="0030495B" w:rsidP="0030495B">
            <w:pPr>
              <w:pStyle w:val="ListBullet1"/>
              <w:numPr>
                <w:ilvl w:val="0"/>
                <w:numId w:val="0"/>
              </w:numPr>
            </w:pPr>
            <w:r>
              <w:t>Modified On</w:t>
            </w:r>
          </w:p>
        </w:tc>
        <w:tc>
          <w:tcPr>
            <w:tcW w:w="4979" w:type="dxa"/>
            <w:shd w:val="clear" w:color="auto" w:fill="auto"/>
          </w:tcPr>
          <w:p w14:paraId="3F889270" w14:textId="77777777" w:rsidR="0030495B" w:rsidRDefault="0030495B" w:rsidP="0030495B">
            <w:pPr>
              <w:pStyle w:val="BodyText2"/>
            </w:pPr>
            <w:r>
              <w:t>Date when field is last modified.</w:t>
            </w:r>
          </w:p>
        </w:tc>
      </w:tr>
      <w:tr w:rsidR="0030495B" w:rsidRPr="003D50EC" w14:paraId="3877A052" w14:textId="77777777" w:rsidTr="0030495B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D157E4F" w14:textId="3B2D50EB" w:rsidR="0030495B" w:rsidRPr="00B708C5" w:rsidRDefault="00246F59" w:rsidP="0030495B">
            <w:pPr>
              <w:pStyle w:val="BodyText2"/>
            </w:pPr>
            <w:r>
              <w:t>Month</w:t>
            </w:r>
          </w:p>
        </w:tc>
        <w:tc>
          <w:tcPr>
            <w:tcW w:w="4979" w:type="dxa"/>
            <w:shd w:val="clear" w:color="auto" w:fill="auto"/>
          </w:tcPr>
          <w:p w14:paraId="3C9B9A34" w14:textId="181C347F" w:rsidR="0030495B" w:rsidRPr="00B708C5" w:rsidRDefault="00246F59" w:rsidP="0030495B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The month for which the conversion rate are valid</w:t>
            </w:r>
            <w:r w:rsidR="0030495B">
              <w:t>.</w:t>
            </w:r>
          </w:p>
        </w:tc>
      </w:tr>
      <w:tr w:rsidR="0030495B" w:rsidRPr="003D50EC" w14:paraId="048E5F36" w14:textId="77777777" w:rsidTr="0030495B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04E450D" w14:textId="39DFD8D7" w:rsidR="0030495B" w:rsidRDefault="00246F59" w:rsidP="0030495B">
            <w:pPr>
              <w:pStyle w:val="BodyText2"/>
            </w:pPr>
            <w:r>
              <w:t>Currency</w:t>
            </w:r>
          </w:p>
        </w:tc>
        <w:tc>
          <w:tcPr>
            <w:tcW w:w="4979" w:type="dxa"/>
            <w:shd w:val="clear" w:color="auto" w:fill="auto"/>
          </w:tcPr>
          <w:p w14:paraId="35BBE6B4" w14:textId="3B2C36B8" w:rsidR="0030495B" w:rsidRDefault="00246F59" w:rsidP="0030495B">
            <w:pPr>
              <w:pStyle w:val="BodyText2"/>
            </w:pPr>
            <w:r>
              <w:t>Currency for which the conversion rate are provided.</w:t>
            </w:r>
          </w:p>
        </w:tc>
      </w:tr>
      <w:tr w:rsidR="0030495B" w:rsidRPr="003D50EC" w14:paraId="377FC447" w14:textId="77777777" w:rsidTr="0030495B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4E74998" w14:textId="0540A6BF" w:rsidR="0030495B" w:rsidRDefault="00246F59" w:rsidP="0030495B">
            <w:pPr>
              <w:pStyle w:val="BodyText2"/>
            </w:pPr>
            <w:r>
              <w:t xml:space="preserve"> Cambodian Riel</w:t>
            </w:r>
          </w:p>
        </w:tc>
        <w:tc>
          <w:tcPr>
            <w:tcW w:w="4979" w:type="dxa"/>
            <w:shd w:val="clear" w:color="auto" w:fill="auto"/>
          </w:tcPr>
          <w:p w14:paraId="17FF4827" w14:textId="71971273" w:rsidR="0030495B" w:rsidRDefault="00246F59" w:rsidP="0030495B">
            <w:pPr>
              <w:pStyle w:val="BodyText2"/>
            </w:pPr>
            <w:r>
              <w:t>The conversion rate in Cambodian Riel.</w:t>
            </w:r>
          </w:p>
        </w:tc>
      </w:tr>
      <w:tr w:rsidR="0030495B" w:rsidRPr="003D50EC" w14:paraId="593132D6" w14:textId="77777777" w:rsidTr="0030495B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B99B5E7" w14:textId="502B8A44" w:rsidR="0030495B" w:rsidRDefault="00246F59" w:rsidP="0030495B">
            <w:pPr>
              <w:pStyle w:val="BodyText2"/>
            </w:pPr>
            <w:r>
              <w:t>Dollar</w:t>
            </w:r>
            <w:r w:rsidR="0030495B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12E43E28" w14:textId="16FCEC4E" w:rsidR="0030495B" w:rsidRDefault="00246F59" w:rsidP="00246F59">
            <w:pPr>
              <w:pStyle w:val="BodyText2"/>
            </w:pPr>
            <w:r>
              <w:t>The conversion rate in US Dollar.</w:t>
            </w:r>
          </w:p>
        </w:tc>
      </w:tr>
      <w:tr w:rsidR="0030495B" w:rsidRPr="003D50EC" w14:paraId="24DA3E50" w14:textId="77777777" w:rsidTr="0030495B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F781F52" w14:textId="77777777" w:rsidR="0030495B" w:rsidRDefault="0030495B" w:rsidP="0030495B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4E5675FD" w14:textId="140B6BA5" w:rsidR="0030495B" w:rsidRDefault="0030495B" w:rsidP="0030495B">
            <w:pPr>
              <w:pStyle w:val="BodyText2"/>
            </w:pPr>
            <w:r>
              <w:t xml:space="preserve">This displays different actions that can be performed on the </w:t>
            </w:r>
            <w:r w:rsidR="00246F59">
              <w:t>currency</w:t>
            </w:r>
            <w:r>
              <w:t xml:space="preserve"> parameter.</w:t>
            </w:r>
          </w:p>
          <w:p w14:paraId="26F1C9DF" w14:textId="77777777" w:rsidR="0030495B" w:rsidRDefault="0030495B" w:rsidP="00C328D5">
            <w:pPr>
              <w:pStyle w:val="BodyText2"/>
              <w:numPr>
                <w:ilvl w:val="0"/>
                <w:numId w:val="24"/>
              </w:numPr>
            </w:pPr>
            <w:r>
              <w:t xml:space="preserve">Edit </w:t>
            </w:r>
            <w:r>
              <w:rPr>
                <w:noProof/>
              </w:rPr>
              <w:drawing>
                <wp:inline distT="0" distB="0" distL="0" distR="0" wp14:anchorId="455A9C90" wp14:editId="403527A4">
                  <wp:extent cx="136800" cy="136800"/>
                  <wp:effectExtent l="0" t="0" r="0" b="0"/>
                  <wp:docPr id="60" name="Picture 60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modify the field parameter details.</w:t>
            </w:r>
          </w:p>
        </w:tc>
      </w:tr>
    </w:tbl>
    <w:p w14:paraId="639555C8" w14:textId="77777777" w:rsidR="0030495B" w:rsidRDefault="0030495B" w:rsidP="0030495B">
      <w:pPr>
        <w:pStyle w:val="BodyText2"/>
      </w:pPr>
      <w:r>
        <w:tab/>
      </w:r>
    </w:p>
    <w:p w14:paraId="152D5EC7" w14:textId="48655B46" w:rsidR="00246F59" w:rsidRDefault="00246F59" w:rsidP="0030495B">
      <w:pPr>
        <w:pStyle w:val="BodyText2"/>
      </w:pPr>
      <w:r>
        <w:t xml:space="preserve">For example, if the currency is </w:t>
      </w:r>
      <w:r w:rsidR="007C6712">
        <w:t>Euro</w:t>
      </w:r>
      <w:r>
        <w:t xml:space="preserve">, then the conversion </w:t>
      </w:r>
      <w:r w:rsidR="007C6712">
        <w:t>rate is mentioned as follows</w:t>
      </w:r>
    </w:p>
    <w:p w14:paraId="63217674" w14:textId="451CE186" w:rsidR="007C6712" w:rsidRDefault="007C6712" w:rsidP="0030495B">
      <w:pPr>
        <w:pStyle w:val="BodyText2"/>
      </w:pPr>
      <w:r>
        <w:t>Value in Cambodian Riel is 4535.52 as 1 Euro is equal to 4535.52 Cambodian Riel</w:t>
      </w:r>
    </w:p>
    <w:p w14:paraId="57A6BD1C" w14:textId="0F48FCD9" w:rsidR="007C6712" w:rsidRDefault="007C6712" w:rsidP="007C6712">
      <w:pPr>
        <w:pStyle w:val="BodyText2"/>
      </w:pPr>
      <w:r>
        <w:t xml:space="preserve">Value in Dollar is 1.12 as 1 Euro is equal to </w:t>
      </w:r>
      <w:r w:rsidR="00AB3B1A">
        <w:t>1.12 US Dollar.</w:t>
      </w:r>
    </w:p>
    <w:p w14:paraId="38F25E6A" w14:textId="77777777" w:rsidR="007C6712" w:rsidRDefault="007C6712" w:rsidP="0030495B">
      <w:pPr>
        <w:pStyle w:val="BodyText2"/>
      </w:pPr>
    </w:p>
    <w:p w14:paraId="32E8BDA2" w14:textId="18D0A99F" w:rsidR="0030495B" w:rsidRDefault="0030495B" w:rsidP="0030495B">
      <w:pPr>
        <w:pStyle w:val="Heading2"/>
      </w:pPr>
      <w:bookmarkStart w:id="216" w:name="_Toc447111481"/>
      <w:r>
        <w:t xml:space="preserve">Edit </w:t>
      </w:r>
      <w:r w:rsidR="00AB3B1A">
        <w:t>Currency</w:t>
      </w:r>
      <w:r>
        <w:t xml:space="preserve"> Parameters</w:t>
      </w:r>
      <w:bookmarkEnd w:id="216"/>
    </w:p>
    <w:p w14:paraId="25BFC100" w14:textId="0560166B" w:rsidR="0030495B" w:rsidRDefault="0030495B" w:rsidP="0030495B">
      <w:pPr>
        <w:pStyle w:val="BodyText2"/>
      </w:pPr>
      <w:r>
        <w:t xml:space="preserve">System Admins can modify the </w:t>
      </w:r>
      <w:r w:rsidR="00AB3B1A">
        <w:t>currency</w:t>
      </w:r>
      <w:r>
        <w:t xml:space="preserve"> related parameter. </w:t>
      </w:r>
    </w:p>
    <w:p w14:paraId="485BEBF9" w14:textId="77777777" w:rsidR="0030495B" w:rsidRPr="000A33ED" w:rsidRDefault="0030495B" w:rsidP="0030495B">
      <w:pPr>
        <w:pStyle w:val="BodyText2"/>
        <w:rPr>
          <w:u w:val="single"/>
        </w:rPr>
      </w:pPr>
      <w:r w:rsidRPr="000A33ED">
        <w:rPr>
          <w:u w:val="single"/>
        </w:rPr>
        <w:t xml:space="preserve">To edit </w:t>
      </w:r>
      <w:r>
        <w:rPr>
          <w:u w:val="single"/>
        </w:rPr>
        <w:t>parameter</w:t>
      </w:r>
      <w:r w:rsidRPr="000A33ED">
        <w:rPr>
          <w:u w:val="single"/>
        </w:rPr>
        <w:t>:</w:t>
      </w:r>
    </w:p>
    <w:p w14:paraId="09789A89" w14:textId="77777777" w:rsidR="0030495B" w:rsidRDefault="0030495B" w:rsidP="00C328D5">
      <w:pPr>
        <w:pStyle w:val="BodyText2"/>
        <w:numPr>
          <w:ilvl w:val="0"/>
          <w:numId w:val="30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>
        <w:rPr>
          <w:b/>
          <w:bCs/>
          <w:noProof/>
        </w:rPr>
        <w:drawing>
          <wp:inline distT="0" distB="0" distL="0" distR="0" wp14:anchorId="523E848F" wp14:editId="437054D0">
            <wp:extent cx="120948" cy="120948"/>
            <wp:effectExtent l="0" t="0" r="0" b="0"/>
            <wp:docPr id="61" name="Picture 6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 w:rsidRPr="00166A7A">
        <w:t xml:space="preserve">against the </w:t>
      </w:r>
      <w:r>
        <w:t>field parameter</w:t>
      </w:r>
      <w:r w:rsidRPr="00166A7A">
        <w:t xml:space="preserve"> entry</w:t>
      </w:r>
      <w:r>
        <w:t xml:space="preserve"> to be modified</w:t>
      </w:r>
      <w:r w:rsidRPr="00166A7A">
        <w:t>.</w:t>
      </w:r>
      <w:r>
        <w:t xml:space="preserve"> </w:t>
      </w:r>
    </w:p>
    <w:p w14:paraId="72CD1C89" w14:textId="77777777" w:rsidR="0030495B" w:rsidRDefault="0030495B" w:rsidP="00C328D5">
      <w:pPr>
        <w:pStyle w:val="BodyText2"/>
        <w:numPr>
          <w:ilvl w:val="0"/>
          <w:numId w:val="30"/>
        </w:numPr>
      </w:pPr>
      <w:r>
        <w:t xml:space="preserve">The </w:t>
      </w:r>
      <w:r w:rsidRPr="00251CED">
        <w:rPr>
          <w:b/>
          <w:bCs/>
        </w:rPr>
        <w:t xml:space="preserve">Edit </w:t>
      </w:r>
      <w:r>
        <w:rPr>
          <w:b/>
          <w:bCs/>
        </w:rPr>
        <w:t>Field Management</w:t>
      </w:r>
      <w:r>
        <w:t xml:space="preserve"> page appears.</w:t>
      </w:r>
    </w:p>
    <w:p w14:paraId="41CC9866" w14:textId="4A2B11BA" w:rsidR="0030495B" w:rsidRDefault="00AB3B1A" w:rsidP="0030495B">
      <w:pPr>
        <w:pStyle w:val="BodyText2"/>
        <w:ind w:left="862" w:hanging="142"/>
        <w:jc w:val="center"/>
      </w:pPr>
      <w:r>
        <w:rPr>
          <w:noProof/>
        </w:rPr>
        <w:drawing>
          <wp:inline distT="0" distB="0" distL="0" distR="0" wp14:anchorId="7153DDA4" wp14:editId="6B7FFBCC">
            <wp:extent cx="5278755" cy="1935480"/>
            <wp:effectExtent l="0" t="0" r="4445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13.16.5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58CB" w14:textId="162B1C70" w:rsidR="0030495B" w:rsidRDefault="0030495B" w:rsidP="0030495B">
      <w:pPr>
        <w:pStyle w:val="FigureCaption"/>
      </w:pPr>
      <w:bookmarkStart w:id="217" w:name="_Toc447111514"/>
      <w:r>
        <w:t xml:space="preserve">Figure 34: </w:t>
      </w:r>
      <w:r w:rsidR="00AB3B1A">
        <w:t>Currency</w:t>
      </w:r>
      <w:r>
        <w:t xml:space="preserve"> Management - Edit</w:t>
      </w:r>
      <w:bookmarkEnd w:id="217"/>
    </w:p>
    <w:p w14:paraId="3EFE587C" w14:textId="77777777" w:rsidR="0030495B" w:rsidRDefault="0030495B" w:rsidP="0030495B">
      <w:pPr>
        <w:pStyle w:val="BodyText2"/>
        <w:ind w:left="567"/>
        <w:jc w:val="center"/>
      </w:pPr>
    </w:p>
    <w:p w14:paraId="3E9566BD" w14:textId="77777777" w:rsidR="0030495B" w:rsidRDefault="0030495B" w:rsidP="00C328D5">
      <w:pPr>
        <w:pStyle w:val="BodyText2"/>
        <w:numPr>
          <w:ilvl w:val="0"/>
          <w:numId w:val="30"/>
        </w:numPr>
      </w:pPr>
      <w:r>
        <w:t>Make the required changes.</w:t>
      </w:r>
    </w:p>
    <w:p w14:paraId="04932466" w14:textId="77777777" w:rsidR="0030495B" w:rsidRDefault="0030495B" w:rsidP="00C328D5">
      <w:pPr>
        <w:pStyle w:val="BodyText2"/>
        <w:numPr>
          <w:ilvl w:val="0"/>
          <w:numId w:val="30"/>
        </w:numPr>
      </w:pPr>
      <w:r>
        <w:t xml:space="preserve">Click </w:t>
      </w:r>
      <w:r w:rsidRPr="00054A1F">
        <w:rPr>
          <w:b/>
          <w:bCs/>
        </w:rPr>
        <w:t>UPDATE</w:t>
      </w:r>
      <w:r>
        <w:t>.</w:t>
      </w:r>
    </w:p>
    <w:p w14:paraId="1BE81853" w14:textId="77777777" w:rsidR="0030495B" w:rsidRDefault="0030495B" w:rsidP="0030495B">
      <w:pPr>
        <w:pStyle w:val="BodyText2"/>
      </w:pPr>
    </w:p>
    <w:p w14:paraId="31F9F5A1" w14:textId="77EF1FCF" w:rsidR="0030495B" w:rsidRDefault="0030495B" w:rsidP="0030495B">
      <w:pPr>
        <w:pStyle w:val="Heading2"/>
      </w:pPr>
      <w:bookmarkStart w:id="218" w:name="_Toc447111482"/>
      <w:r>
        <w:t xml:space="preserve">Filter </w:t>
      </w:r>
      <w:r w:rsidR="00AB3B1A">
        <w:t>Currency</w:t>
      </w:r>
      <w:r>
        <w:t xml:space="preserve"> Management</w:t>
      </w:r>
      <w:bookmarkEnd w:id="218"/>
    </w:p>
    <w:p w14:paraId="5D50F448" w14:textId="77777777" w:rsidR="0030495B" w:rsidRDefault="0030495B" w:rsidP="0030495B">
      <w:pPr>
        <w:pStyle w:val="BodyText2"/>
        <w:rPr>
          <w:u w:val="single"/>
        </w:rPr>
      </w:pPr>
      <w:r>
        <w:t xml:space="preserve">System Admins can view selective information by defining specific values in the listed fields. For example, System Admins can view the entire parameter list for a given field type </w:t>
      </w:r>
    </w:p>
    <w:p w14:paraId="05B86359" w14:textId="77777777" w:rsidR="0030495B" w:rsidRDefault="0030495B" w:rsidP="0030495B">
      <w:pPr>
        <w:pStyle w:val="BodyText2"/>
        <w:rPr>
          <w:u w:val="single"/>
        </w:rPr>
      </w:pPr>
      <w:r>
        <w:rPr>
          <w:u w:val="single"/>
        </w:rPr>
        <w:t>To view specific parameter</w:t>
      </w:r>
      <w:r w:rsidRPr="009251E2">
        <w:rPr>
          <w:u w:val="single"/>
        </w:rPr>
        <w:t>:</w:t>
      </w:r>
    </w:p>
    <w:p w14:paraId="0DC8041C" w14:textId="71FDC64C" w:rsidR="0030495B" w:rsidRDefault="00735A9F" w:rsidP="0030495B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322DA45" wp14:editId="031C0D16">
                <wp:simplePos x="0" y="0"/>
                <wp:positionH relativeFrom="column">
                  <wp:posOffset>152400</wp:posOffset>
                </wp:positionH>
                <wp:positionV relativeFrom="paragraph">
                  <wp:posOffset>307340</wp:posOffset>
                </wp:positionV>
                <wp:extent cx="2438400" cy="187325"/>
                <wp:effectExtent l="0" t="0" r="25400" b="158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873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D74C4" id="Rectangle 48" o:spid="_x0000_s1026" style="position:absolute;margin-left:12pt;margin-top:24.2pt;width:192pt;height:14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AE2F1C4" wp14:editId="2FAD47EC">
                <wp:simplePos x="0" y="0"/>
                <wp:positionH relativeFrom="column">
                  <wp:posOffset>2590800</wp:posOffset>
                </wp:positionH>
                <wp:positionV relativeFrom="paragraph">
                  <wp:posOffset>266065</wp:posOffset>
                </wp:positionV>
                <wp:extent cx="457200" cy="228600"/>
                <wp:effectExtent l="0" t="0" r="25400" b="254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5110F" id="Rectangle 49" o:spid="_x0000_s1026" style="position:absolute;margin-left:204pt;margin-top:20.95pt;width:36pt;height:1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0F9910E" wp14:editId="76BC2603">
            <wp:extent cx="5278755" cy="2040890"/>
            <wp:effectExtent l="0" t="0" r="4445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13.30.06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512E" w14:textId="77777777" w:rsidR="0030495B" w:rsidRDefault="0030495B" w:rsidP="0030495B">
      <w:pPr>
        <w:pStyle w:val="BodyText2"/>
        <w:rPr>
          <w:u w:val="single"/>
        </w:rPr>
      </w:pPr>
    </w:p>
    <w:p w14:paraId="6A013597" w14:textId="77777777" w:rsidR="0030495B" w:rsidRPr="009251E2" w:rsidRDefault="0030495B" w:rsidP="0030495B">
      <w:pPr>
        <w:pStyle w:val="FigureCaption"/>
        <w:rPr>
          <w:u w:val="single"/>
        </w:rPr>
      </w:pPr>
      <w:bookmarkStart w:id="219" w:name="_Toc447111515"/>
      <w:r>
        <w:t>Figure 36: Field Management – Filter Option</w:t>
      </w:r>
      <w:bookmarkEnd w:id="219"/>
      <w:r>
        <w:t xml:space="preserve"> </w:t>
      </w:r>
    </w:p>
    <w:p w14:paraId="4B71C091" w14:textId="77777777" w:rsidR="0030495B" w:rsidRDefault="0030495B" w:rsidP="00C328D5">
      <w:pPr>
        <w:pStyle w:val="BodyText2"/>
        <w:numPr>
          <w:ilvl w:val="0"/>
          <w:numId w:val="28"/>
        </w:numPr>
      </w:pPr>
      <w:r>
        <w:t>Enter the required value in one or more of the listed fields:</w:t>
      </w:r>
    </w:p>
    <w:p w14:paraId="65F544ED" w14:textId="310374BF" w:rsidR="0030495B" w:rsidRDefault="00735A9F" w:rsidP="00C328D5">
      <w:pPr>
        <w:pStyle w:val="BodyText2"/>
        <w:numPr>
          <w:ilvl w:val="0"/>
          <w:numId w:val="22"/>
        </w:numPr>
      </w:pPr>
      <w:r>
        <w:rPr>
          <w:b/>
          <w:bCs/>
        </w:rPr>
        <w:t>Start Date</w:t>
      </w:r>
      <w:r w:rsidR="0030495B" w:rsidRPr="00054A1F">
        <w:t xml:space="preserve">: </w:t>
      </w:r>
      <w:r w:rsidR="0030495B">
        <w:t xml:space="preserve">Select </w:t>
      </w:r>
      <w:r>
        <w:t>Start Date</w:t>
      </w:r>
    </w:p>
    <w:p w14:paraId="41B310FB" w14:textId="30217DA0" w:rsidR="00735A9F" w:rsidRDefault="00735A9F" w:rsidP="00C328D5">
      <w:pPr>
        <w:pStyle w:val="BodyText2"/>
        <w:numPr>
          <w:ilvl w:val="0"/>
          <w:numId w:val="22"/>
        </w:numPr>
      </w:pPr>
      <w:r>
        <w:rPr>
          <w:b/>
          <w:bCs/>
        </w:rPr>
        <w:t>End Date</w:t>
      </w:r>
      <w:r w:rsidRPr="00735A9F">
        <w:t>:</w:t>
      </w:r>
      <w:r>
        <w:t xml:space="preserve"> Select End Date</w:t>
      </w:r>
    </w:p>
    <w:p w14:paraId="6CA28F36" w14:textId="126C77F0" w:rsidR="00735A9F" w:rsidRPr="001267E7" w:rsidRDefault="00735A9F" w:rsidP="00C328D5">
      <w:pPr>
        <w:pStyle w:val="BodyText2"/>
        <w:numPr>
          <w:ilvl w:val="0"/>
          <w:numId w:val="22"/>
        </w:numPr>
      </w:pPr>
      <w:r>
        <w:rPr>
          <w:b/>
          <w:bCs/>
        </w:rPr>
        <w:t>Currency</w:t>
      </w:r>
      <w:r w:rsidRPr="00735A9F">
        <w:t>:</w:t>
      </w:r>
      <w:r>
        <w:t xml:space="preserve"> Drop containing the currency list.</w:t>
      </w:r>
    </w:p>
    <w:p w14:paraId="0D623887" w14:textId="77777777" w:rsidR="0030495B" w:rsidRDefault="0030495B" w:rsidP="00C328D5">
      <w:pPr>
        <w:pStyle w:val="BodyText2"/>
        <w:numPr>
          <w:ilvl w:val="0"/>
          <w:numId w:val="28"/>
        </w:numPr>
      </w:pPr>
      <w:r>
        <w:t xml:space="preserve">Click </w:t>
      </w:r>
      <w:r w:rsidRPr="00054A1F">
        <w:rPr>
          <w:b/>
          <w:bCs/>
        </w:rPr>
        <w:t>FILTER</w:t>
      </w:r>
      <w:r>
        <w:t>.</w:t>
      </w:r>
    </w:p>
    <w:p w14:paraId="0C1F5343" w14:textId="77777777" w:rsidR="0030495B" w:rsidRDefault="0030495B" w:rsidP="0030495B">
      <w:pPr>
        <w:pStyle w:val="BodyText2"/>
      </w:pPr>
      <w:r>
        <w:t>The parameter that matches the specified values is shown in the dashboard.</w:t>
      </w:r>
    </w:p>
    <w:p w14:paraId="28C9D801" w14:textId="6D0DFD65" w:rsidR="0030495B" w:rsidRDefault="00735A9F" w:rsidP="0030495B">
      <w:pPr>
        <w:pStyle w:val="Heading2"/>
      </w:pPr>
      <w:bookmarkStart w:id="220" w:name="_Toc447111483"/>
      <w:r>
        <w:t>Add</w:t>
      </w:r>
      <w:r w:rsidR="0030495B">
        <w:t xml:space="preserve"> </w:t>
      </w:r>
      <w:r>
        <w:t>Currency</w:t>
      </w:r>
      <w:r w:rsidR="0030495B">
        <w:t xml:space="preserve"> Management</w:t>
      </w:r>
      <w:bookmarkEnd w:id="220"/>
    </w:p>
    <w:p w14:paraId="62706DB6" w14:textId="7021EF71" w:rsidR="0030495B" w:rsidRDefault="0030495B" w:rsidP="0030495B">
      <w:pPr>
        <w:pStyle w:val="BodyText2"/>
        <w:rPr>
          <w:u w:val="single"/>
        </w:rPr>
      </w:pPr>
      <w:r>
        <w:t xml:space="preserve">System Admins can add a new </w:t>
      </w:r>
      <w:r w:rsidR="00735A9F">
        <w:t>conversion</w:t>
      </w:r>
      <w:r w:rsidR="00C56DEC">
        <w:t xml:space="preserve"> rate for a month for all the supported currency</w:t>
      </w:r>
      <w:r>
        <w:t xml:space="preserve"> in the CEIR system. </w:t>
      </w:r>
    </w:p>
    <w:p w14:paraId="0E2DC6AC" w14:textId="7ED9DD2C" w:rsidR="0030495B" w:rsidRDefault="0030495B" w:rsidP="0030495B">
      <w:pPr>
        <w:pStyle w:val="BodyText2"/>
        <w:rPr>
          <w:u w:val="single"/>
        </w:rPr>
      </w:pPr>
      <w:r>
        <w:rPr>
          <w:u w:val="single"/>
        </w:rPr>
        <w:t xml:space="preserve">To add new </w:t>
      </w:r>
      <w:r w:rsidR="00C56DEC">
        <w:rPr>
          <w:u w:val="single"/>
        </w:rPr>
        <w:t xml:space="preserve">conversion rate </w:t>
      </w:r>
      <w:r>
        <w:rPr>
          <w:u w:val="single"/>
        </w:rPr>
        <w:t xml:space="preserve">to </w:t>
      </w:r>
      <w:r w:rsidR="00C56DEC">
        <w:rPr>
          <w:u w:val="single"/>
        </w:rPr>
        <w:t>given currency</w:t>
      </w:r>
      <w:r w:rsidRPr="009251E2">
        <w:rPr>
          <w:u w:val="single"/>
        </w:rPr>
        <w:t>:</w:t>
      </w:r>
    </w:p>
    <w:p w14:paraId="0D2B6903" w14:textId="1B007241" w:rsidR="0030495B" w:rsidRDefault="00C56DEC" w:rsidP="0030495B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6EE6D97" wp14:editId="1AEA6AAD">
                <wp:simplePos x="0" y="0"/>
                <wp:positionH relativeFrom="column">
                  <wp:posOffset>152400</wp:posOffset>
                </wp:positionH>
                <wp:positionV relativeFrom="paragraph">
                  <wp:posOffset>307340</wp:posOffset>
                </wp:positionV>
                <wp:extent cx="2438400" cy="295910"/>
                <wp:effectExtent l="0" t="0" r="25400" b="3429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2959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4EEE6" id="Rectangle 54" o:spid="_x0000_s1026" style="position:absolute;margin-left:12pt;margin-top:24.2pt;width:192pt;height:23.3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3ED9B31" wp14:editId="7644D442">
                <wp:simplePos x="0" y="0"/>
                <wp:positionH relativeFrom="column">
                  <wp:posOffset>2590800</wp:posOffset>
                </wp:positionH>
                <wp:positionV relativeFrom="paragraph">
                  <wp:posOffset>260350</wp:posOffset>
                </wp:positionV>
                <wp:extent cx="457200" cy="228600"/>
                <wp:effectExtent l="0" t="0" r="25400" b="254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365EA" id="Rectangle 56" o:spid="_x0000_s1026" style="position:absolute;margin-left:204pt;margin-top:20.5pt;width:36pt;height:1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" filled="f" strokecolor="#ffc000 [3207]" strokeweight="2pt"/>
            </w:pict>
          </mc:Fallback>
        </mc:AlternateContent>
      </w:r>
      <w:r w:rsidR="0030495B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B5E3D18" wp14:editId="7B2BEEA4">
                <wp:simplePos x="0" y="0"/>
                <wp:positionH relativeFrom="column">
                  <wp:posOffset>4648200</wp:posOffset>
                </wp:positionH>
                <wp:positionV relativeFrom="paragraph">
                  <wp:posOffset>45085</wp:posOffset>
                </wp:positionV>
                <wp:extent cx="609600" cy="215265"/>
                <wp:effectExtent l="0" t="0" r="25400" b="1333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152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28511" id="Rectangle 50" o:spid="_x0000_s1026" style="position:absolute;margin-left:366pt;margin-top:3.55pt;width:48pt;height:16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41936478" wp14:editId="1A6C3DFB">
            <wp:extent cx="5278755" cy="2040890"/>
            <wp:effectExtent l="0" t="0" r="4445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13.30.06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583A" w14:textId="77777777" w:rsidR="0030495B" w:rsidRDefault="0030495B" w:rsidP="0030495B">
      <w:pPr>
        <w:pStyle w:val="BodyText2"/>
        <w:rPr>
          <w:u w:val="single"/>
        </w:rPr>
      </w:pPr>
    </w:p>
    <w:p w14:paraId="1F0D957E" w14:textId="77777777" w:rsidR="0030495B" w:rsidRPr="009251E2" w:rsidRDefault="0030495B" w:rsidP="0030495B">
      <w:pPr>
        <w:pStyle w:val="FigureCaption"/>
        <w:rPr>
          <w:u w:val="single"/>
        </w:rPr>
      </w:pPr>
      <w:bookmarkStart w:id="221" w:name="_Toc447111516"/>
      <w:r>
        <w:t>Figure 36: Field Management – Filter Option</w:t>
      </w:r>
      <w:bookmarkEnd w:id="221"/>
      <w:r>
        <w:t xml:space="preserve"> </w:t>
      </w:r>
    </w:p>
    <w:p w14:paraId="3E23EFB3" w14:textId="0FB660BB" w:rsidR="0030495B" w:rsidRDefault="0030495B" w:rsidP="00C328D5">
      <w:pPr>
        <w:pStyle w:val="BodyText2"/>
        <w:numPr>
          <w:ilvl w:val="0"/>
          <w:numId w:val="28"/>
        </w:numPr>
      </w:pPr>
      <w:r>
        <w:t xml:space="preserve">Select the Add </w:t>
      </w:r>
      <w:r w:rsidR="00C56DEC">
        <w:t>Currency</w:t>
      </w:r>
      <w:r>
        <w:t xml:space="preserve"> option</w:t>
      </w:r>
    </w:p>
    <w:p w14:paraId="03AF8471" w14:textId="77777777" w:rsidR="0030495B" w:rsidRDefault="0030495B" w:rsidP="00C328D5">
      <w:pPr>
        <w:pStyle w:val="BodyText2"/>
        <w:numPr>
          <w:ilvl w:val="0"/>
          <w:numId w:val="28"/>
        </w:numPr>
      </w:pPr>
      <w:r>
        <w:t>Enter the required value</w:t>
      </w:r>
    </w:p>
    <w:p w14:paraId="7F78916E" w14:textId="1DC4AE88" w:rsidR="0030495B" w:rsidRDefault="00C56DEC" w:rsidP="0030495B">
      <w:pPr>
        <w:pStyle w:val="BodyText2"/>
      </w:pPr>
      <w:r>
        <w:rPr>
          <w:noProof/>
        </w:rPr>
        <w:drawing>
          <wp:inline distT="0" distB="0" distL="0" distR="0" wp14:anchorId="67B9E82E" wp14:editId="2D4DD3D7">
            <wp:extent cx="5278755" cy="1915795"/>
            <wp:effectExtent l="0" t="0" r="4445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13.56.38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1382" w14:textId="77777777" w:rsidR="0030495B" w:rsidRDefault="0030495B" w:rsidP="0030495B">
      <w:pPr>
        <w:pStyle w:val="BodyText2"/>
        <w:rPr>
          <w:u w:val="single"/>
        </w:rPr>
      </w:pPr>
    </w:p>
    <w:p w14:paraId="19A94775" w14:textId="18885C25" w:rsidR="0030495B" w:rsidRDefault="0030495B" w:rsidP="0030495B">
      <w:pPr>
        <w:pStyle w:val="FigureCaption"/>
      </w:pPr>
      <w:bookmarkStart w:id="222" w:name="_Toc447111517"/>
      <w:r>
        <w:t xml:space="preserve">Figure 36: </w:t>
      </w:r>
      <w:r w:rsidR="00C56DEC">
        <w:t xml:space="preserve">Currency </w:t>
      </w:r>
      <w:r>
        <w:t>Management – Add Option</w:t>
      </w:r>
      <w:bookmarkEnd w:id="222"/>
      <w:r>
        <w:t xml:space="preserve"> </w:t>
      </w:r>
    </w:p>
    <w:p w14:paraId="0E271632" w14:textId="52AF883E" w:rsidR="0030495B" w:rsidRDefault="0030495B" w:rsidP="0030495B">
      <w:pPr>
        <w:pStyle w:val="BodyText2"/>
        <w:ind w:left="426"/>
      </w:pPr>
      <w:r>
        <w:t xml:space="preserve">The following columns are seen in the </w:t>
      </w:r>
      <w:r w:rsidR="00C56DEC">
        <w:t xml:space="preserve">Add Currency </w:t>
      </w:r>
      <w:r>
        <w:t xml:space="preserve">Page once a form </w:t>
      </w:r>
      <w:r w:rsidR="00C56DEC">
        <w:t>is</w:t>
      </w:r>
      <w:r>
        <w:t xml:space="preserve"> selected: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30495B" w:rsidRPr="003D50EC" w14:paraId="3CC90FAA" w14:textId="77777777" w:rsidTr="0030495B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0C8B229B" w14:textId="77777777" w:rsidR="0030495B" w:rsidRPr="0001372C" w:rsidRDefault="0030495B" w:rsidP="0030495B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50BB4EC1" w14:textId="77777777" w:rsidR="0030495B" w:rsidRPr="0001372C" w:rsidRDefault="0030495B" w:rsidP="0030495B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364AF0" w:rsidRPr="003D50EC" w14:paraId="012A061E" w14:textId="77777777" w:rsidTr="0030495B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86AC687" w14:textId="37E56FE1" w:rsidR="00364AF0" w:rsidRPr="00B708C5" w:rsidRDefault="00364AF0" w:rsidP="0030495B">
            <w:pPr>
              <w:pStyle w:val="ListBullet1"/>
              <w:numPr>
                <w:ilvl w:val="0"/>
                <w:numId w:val="0"/>
              </w:numPr>
            </w:pPr>
            <w:r>
              <w:t>Month</w:t>
            </w:r>
          </w:p>
        </w:tc>
        <w:tc>
          <w:tcPr>
            <w:tcW w:w="4979" w:type="dxa"/>
            <w:shd w:val="clear" w:color="auto" w:fill="auto"/>
          </w:tcPr>
          <w:p w14:paraId="034ECD63" w14:textId="5756C082" w:rsidR="00364AF0" w:rsidRPr="00B708C5" w:rsidRDefault="00364AF0" w:rsidP="0030495B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The month for which the conversion rate are valid.</w:t>
            </w:r>
          </w:p>
        </w:tc>
      </w:tr>
      <w:tr w:rsidR="00364AF0" w:rsidRPr="003D50EC" w14:paraId="22182892" w14:textId="77777777" w:rsidTr="0030495B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4395463" w14:textId="79FE86B4" w:rsidR="00364AF0" w:rsidRDefault="00364AF0" w:rsidP="0030495B">
            <w:pPr>
              <w:pStyle w:val="ListBullet1"/>
              <w:numPr>
                <w:ilvl w:val="0"/>
                <w:numId w:val="0"/>
              </w:numPr>
            </w:pPr>
            <w:r>
              <w:t>Currency</w:t>
            </w:r>
          </w:p>
        </w:tc>
        <w:tc>
          <w:tcPr>
            <w:tcW w:w="4979" w:type="dxa"/>
            <w:shd w:val="clear" w:color="auto" w:fill="auto"/>
          </w:tcPr>
          <w:p w14:paraId="6667403C" w14:textId="21C4994A" w:rsidR="00364AF0" w:rsidRDefault="00364AF0" w:rsidP="0030495B">
            <w:pPr>
              <w:pStyle w:val="BodyText2"/>
            </w:pPr>
            <w:r>
              <w:t>Currency for which the conversion rate are provided.</w:t>
            </w:r>
          </w:p>
        </w:tc>
      </w:tr>
      <w:tr w:rsidR="00364AF0" w:rsidRPr="003D50EC" w14:paraId="5BD4D79C" w14:textId="77777777" w:rsidTr="0030495B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3D93CA9" w14:textId="135E843A" w:rsidR="00364AF0" w:rsidRPr="00B708C5" w:rsidRDefault="00364AF0" w:rsidP="0030495B">
            <w:pPr>
              <w:pStyle w:val="BodyText2"/>
            </w:pPr>
            <w:r>
              <w:t>Cambodian Riel</w:t>
            </w:r>
          </w:p>
        </w:tc>
        <w:tc>
          <w:tcPr>
            <w:tcW w:w="4979" w:type="dxa"/>
            <w:shd w:val="clear" w:color="auto" w:fill="auto"/>
          </w:tcPr>
          <w:p w14:paraId="0FF8EE26" w14:textId="4C2B65A7" w:rsidR="00364AF0" w:rsidRPr="00B708C5" w:rsidRDefault="00364AF0" w:rsidP="0030495B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The conversion rate in Cambodian Riel.</w:t>
            </w:r>
          </w:p>
        </w:tc>
      </w:tr>
      <w:tr w:rsidR="00364AF0" w:rsidRPr="003D50EC" w14:paraId="67626A12" w14:textId="77777777" w:rsidTr="0030495B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F60512B" w14:textId="199F0B0F" w:rsidR="00364AF0" w:rsidRDefault="00364AF0" w:rsidP="0030495B">
            <w:pPr>
              <w:pStyle w:val="BodyText2"/>
            </w:pPr>
            <w:r>
              <w:t>Dollar</w:t>
            </w:r>
          </w:p>
        </w:tc>
        <w:tc>
          <w:tcPr>
            <w:tcW w:w="4979" w:type="dxa"/>
            <w:shd w:val="clear" w:color="auto" w:fill="auto"/>
          </w:tcPr>
          <w:p w14:paraId="7D169BC2" w14:textId="47F72EB8" w:rsidR="00364AF0" w:rsidRDefault="00364AF0" w:rsidP="0030495B">
            <w:pPr>
              <w:pStyle w:val="BodyText2"/>
            </w:pPr>
            <w:r>
              <w:t>The conversion rate in US Dollar.</w:t>
            </w:r>
          </w:p>
        </w:tc>
      </w:tr>
    </w:tbl>
    <w:p w14:paraId="458C1379" w14:textId="77777777" w:rsidR="0030495B" w:rsidRDefault="0030495B" w:rsidP="0030495B">
      <w:pPr>
        <w:pStyle w:val="BodyText2"/>
      </w:pPr>
    </w:p>
    <w:p w14:paraId="29D3E81E" w14:textId="77777777" w:rsidR="0030495B" w:rsidRPr="003F3CCC" w:rsidRDefault="0030495B" w:rsidP="0030495B">
      <w:pPr>
        <w:pStyle w:val="BodyText2"/>
      </w:pPr>
    </w:p>
    <w:p w14:paraId="417C9499" w14:textId="77777777" w:rsidR="0030495B" w:rsidRDefault="0030495B" w:rsidP="00C328D5">
      <w:pPr>
        <w:pStyle w:val="BodyText2"/>
        <w:numPr>
          <w:ilvl w:val="0"/>
          <w:numId w:val="37"/>
        </w:numPr>
      </w:pPr>
      <w:r>
        <w:t xml:space="preserve">Click </w:t>
      </w:r>
      <w:r>
        <w:rPr>
          <w:b/>
          <w:bCs/>
        </w:rPr>
        <w:t>Submit</w:t>
      </w:r>
      <w:r>
        <w:t>.</w:t>
      </w:r>
    </w:p>
    <w:p w14:paraId="635D9948" w14:textId="0D7DBE97" w:rsidR="0030495B" w:rsidRDefault="00364AF0" w:rsidP="0030495B">
      <w:pPr>
        <w:pStyle w:val="BodyText2"/>
      </w:pPr>
      <w:r>
        <w:t>The conversion rate for currency</w:t>
      </w:r>
      <w:r w:rsidR="0030495B">
        <w:t xml:space="preserve"> is saved.</w:t>
      </w:r>
    </w:p>
    <w:p w14:paraId="18CE47FC" w14:textId="77777777" w:rsidR="0030495B" w:rsidRDefault="0030495B" w:rsidP="0030495B">
      <w:pPr>
        <w:pStyle w:val="BodyText2"/>
      </w:pPr>
    </w:p>
    <w:p w14:paraId="7F1DEA6C" w14:textId="25183988" w:rsidR="00F47C9C" w:rsidRDefault="00F47C9C" w:rsidP="00F47C9C">
      <w:pPr>
        <w:pStyle w:val="Heading2"/>
      </w:pPr>
      <w:r>
        <w:t>Audit Management</w:t>
      </w:r>
    </w:p>
    <w:p w14:paraId="39B729A5" w14:textId="6A4FDD3C" w:rsidR="00F47C9C" w:rsidRDefault="00F47C9C" w:rsidP="00F47C9C">
      <w:pPr>
        <w:pStyle w:val="BodyText2"/>
      </w:pPr>
      <w:r>
        <w:t>System Admins can view all the user related activity via this feature</w:t>
      </w:r>
    </w:p>
    <w:p w14:paraId="340B8B4E" w14:textId="77777777" w:rsidR="00A95406" w:rsidRDefault="00A95406" w:rsidP="00F47C9C">
      <w:pPr>
        <w:pStyle w:val="BodyText2"/>
      </w:pPr>
    </w:p>
    <w:p w14:paraId="39EBF88B" w14:textId="77777777" w:rsidR="00A95406" w:rsidRDefault="00A95406" w:rsidP="00F47C9C">
      <w:pPr>
        <w:pStyle w:val="BodyText2"/>
      </w:pPr>
    </w:p>
    <w:p w14:paraId="42C574E2" w14:textId="0BC0CAC4" w:rsidR="00F47C9C" w:rsidRDefault="00F47C9C" w:rsidP="00F47C9C">
      <w:pPr>
        <w:pStyle w:val="BodyText2"/>
        <w:rPr>
          <w:u w:val="single"/>
        </w:rPr>
      </w:pPr>
      <w:r w:rsidRPr="008C008C">
        <w:rPr>
          <w:u w:val="single"/>
        </w:rPr>
        <w:t xml:space="preserve">To </w:t>
      </w:r>
      <w:r>
        <w:rPr>
          <w:u w:val="single"/>
        </w:rPr>
        <w:t>view user activity:</w:t>
      </w:r>
    </w:p>
    <w:p w14:paraId="2C21E90E" w14:textId="7DE3E5A5" w:rsidR="00F47C9C" w:rsidRDefault="00F47C9C" w:rsidP="00C328D5">
      <w:pPr>
        <w:pStyle w:val="BodyText2"/>
        <w:numPr>
          <w:ilvl w:val="0"/>
          <w:numId w:val="29"/>
        </w:numPr>
      </w:pPr>
      <w:r>
        <w:t xml:space="preserve">Select </w:t>
      </w:r>
      <w:r>
        <w:rPr>
          <w:b/>
          <w:bCs/>
        </w:rPr>
        <w:t>Audit M</w:t>
      </w:r>
      <w:r w:rsidRPr="00D74081">
        <w:rPr>
          <w:b/>
          <w:bCs/>
        </w:rPr>
        <w:t>anagement</w:t>
      </w:r>
      <w:r>
        <w:t xml:space="preserve"> in the left panel.</w:t>
      </w:r>
    </w:p>
    <w:p w14:paraId="2BF68798" w14:textId="2B71267B" w:rsidR="00F47C9C" w:rsidRDefault="00A95406" w:rsidP="00F47C9C">
      <w:pPr>
        <w:pStyle w:val="BodyText2"/>
        <w:ind w:left="360" w:firstLine="426"/>
        <w:jc w:val="center"/>
      </w:pPr>
      <w:r>
        <w:rPr>
          <w:noProof/>
        </w:rPr>
        <w:drawing>
          <wp:inline distT="0" distB="0" distL="0" distR="0" wp14:anchorId="2EDE0477" wp14:editId="7FB6DB59">
            <wp:extent cx="5278755" cy="2025650"/>
            <wp:effectExtent l="0" t="0" r="4445" b="635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15.12.3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C9C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C53A0DC" wp14:editId="06232804">
                <wp:simplePos x="0" y="0"/>
                <wp:positionH relativeFrom="column">
                  <wp:posOffset>669925</wp:posOffset>
                </wp:positionH>
                <wp:positionV relativeFrom="paragraph">
                  <wp:posOffset>1079500</wp:posOffset>
                </wp:positionV>
                <wp:extent cx="701675" cy="148590"/>
                <wp:effectExtent l="0" t="0" r="34925" b="2921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148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2989B" id="Rectangle 265" o:spid="_x0000_s1026" style="position:absolute;margin-left:52.75pt;margin-top:85pt;width:55.25pt;height:11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" filled="f" strokecolor="#ffc000 [3207]" strokeweight="2pt"/>
            </w:pict>
          </mc:Fallback>
        </mc:AlternateContent>
      </w:r>
    </w:p>
    <w:p w14:paraId="2BBC8CF7" w14:textId="06503AC3" w:rsidR="00F47C9C" w:rsidRDefault="00F47C9C" w:rsidP="00F47C9C">
      <w:pPr>
        <w:pStyle w:val="FigureCaption"/>
      </w:pPr>
      <w:r>
        <w:t xml:space="preserve">                                          Figure 29: </w:t>
      </w:r>
      <w:r w:rsidR="00A95406">
        <w:t>Audit</w:t>
      </w:r>
      <w:r>
        <w:t xml:space="preserve"> Management – View All</w:t>
      </w:r>
    </w:p>
    <w:p w14:paraId="7B78A2CA" w14:textId="26E669B7" w:rsidR="00F47C9C" w:rsidRDefault="00F47C9C" w:rsidP="00F47C9C">
      <w:pPr>
        <w:pStyle w:val="BodyText2"/>
        <w:ind w:left="426"/>
      </w:pPr>
      <w:r>
        <w:t xml:space="preserve">The following columns are seen in the </w:t>
      </w:r>
      <w:r w:rsidR="00A95406">
        <w:t>Audit</w:t>
      </w:r>
      <w:r>
        <w:t xml:space="preserve"> Management Page once a form field is selected: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F47C9C" w:rsidRPr="003D50EC" w14:paraId="713F6D8D" w14:textId="77777777" w:rsidTr="00F47C9C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5E0A0F06" w14:textId="77777777" w:rsidR="00F47C9C" w:rsidRPr="0001372C" w:rsidRDefault="00F47C9C" w:rsidP="00F47C9C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42EF4BE5" w14:textId="77777777" w:rsidR="00F47C9C" w:rsidRPr="0001372C" w:rsidRDefault="00F47C9C" w:rsidP="00F47C9C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F47C9C" w:rsidRPr="003D50EC" w14:paraId="76DE2727" w14:textId="77777777" w:rsidTr="00F47C9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95AA080" w14:textId="77777777" w:rsidR="00F47C9C" w:rsidRPr="00B708C5" w:rsidRDefault="00F47C9C" w:rsidP="00F47C9C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14CC2618" w14:textId="48A64690" w:rsidR="00F47C9C" w:rsidRPr="00B708C5" w:rsidRDefault="00A95406" w:rsidP="00F47C9C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The date when the activity is performed</w:t>
            </w:r>
            <w:r w:rsidR="00F47C9C">
              <w:t>.</w:t>
            </w:r>
          </w:p>
        </w:tc>
      </w:tr>
      <w:tr w:rsidR="00F47C9C" w:rsidRPr="003D50EC" w14:paraId="56C5E186" w14:textId="77777777" w:rsidTr="00F47C9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3910B76" w14:textId="159D2677" w:rsidR="00F47C9C" w:rsidRDefault="00A95406" w:rsidP="00F47C9C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2E71974B" w14:textId="6FB0D441" w:rsidR="00F47C9C" w:rsidRDefault="00A95406" w:rsidP="00F47C9C">
            <w:pPr>
              <w:pStyle w:val="BodyText2"/>
            </w:pPr>
            <w:r>
              <w:t>Transaction ID if any related to that activity. It can also include user name in case of user management related activity</w:t>
            </w:r>
          </w:p>
        </w:tc>
      </w:tr>
      <w:tr w:rsidR="00F47C9C" w:rsidRPr="003D50EC" w14:paraId="646CE938" w14:textId="77777777" w:rsidTr="00F47C9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069C440" w14:textId="3CDD006A" w:rsidR="00F47C9C" w:rsidRPr="00B708C5" w:rsidRDefault="00A95406" w:rsidP="00F47C9C">
            <w:pPr>
              <w:pStyle w:val="BodyText2"/>
            </w:pPr>
            <w:r>
              <w:t>User Name</w:t>
            </w:r>
          </w:p>
        </w:tc>
        <w:tc>
          <w:tcPr>
            <w:tcW w:w="4979" w:type="dxa"/>
            <w:shd w:val="clear" w:color="auto" w:fill="auto"/>
          </w:tcPr>
          <w:p w14:paraId="749A744F" w14:textId="781D0A28" w:rsidR="00F47C9C" w:rsidRPr="00B708C5" w:rsidRDefault="00A95406" w:rsidP="00A95406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User name of the Stakeholder</w:t>
            </w:r>
            <w:r w:rsidR="00F47C9C">
              <w:t>.</w:t>
            </w:r>
          </w:p>
        </w:tc>
      </w:tr>
      <w:tr w:rsidR="00F47C9C" w:rsidRPr="003D50EC" w14:paraId="29737F29" w14:textId="77777777" w:rsidTr="00F47C9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13BEE92" w14:textId="74F86063" w:rsidR="00F47C9C" w:rsidRDefault="00A95406" w:rsidP="00F47C9C">
            <w:pPr>
              <w:pStyle w:val="BodyText2"/>
            </w:pPr>
            <w:r>
              <w:t>User Type</w:t>
            </w:r>
          </w:p>
        </w:tc>
        <w:tc>
          <w:tcPr>
            <w:tcW w:w="4979" w:type="dxa"/>
            <w:shd w:val="clear" w:color="auto" w:fill="auto"/>
          </w:tcPr>
          <w:p w14:paraId="333C4017" w14:textId="6ACC0D78" w:rsidR="00F47C9C" w:rsidRDefault="00A95406" w:rsidP="00F47C9C">
            <w:pPr>
              <w:pStyle w:val="BodyText2"/>
            </w:pPr>
            <w:r>
              <w:t>User Type like importer</w:t>
            </w:r>
          </w:p>
        </w:tc>
      </w:tr>
      <w:tr w:rsidR="00F47C9C" w:rsidRPr="003D50EC" w14:paraId="124D854C" w14:textId="77777777" w:rsidTr="00F47C9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EE20257" w14:textId="3DB7F34F" w:rsidR="00F47C9C" w:rsidRDefault="00A95406" w:rsidP="00F47C9C">
            <w:pPr>
              <w:pStyle w:val="BodyText2"/>
            </w:pPr>
            <w:r>
              <w:t>Feature</w:t>
            </w:r>
          </w:p>
        </w:tc>
        <w:tc>
          <w:tcPr>
            <w:tcW w:w="4979" w:type="dxa"/>
            <w:shd w:val="clear" w:color="auto" w:fill="auto"/>
          </w:tcPr>
          <w:p w14:paraId="4F809128" w14:textId="4C63A993" w:rsidR="00F47C9C" w:rsidRDefault="00A95406" w:rsidP="00A95406">
            <w:pPr>
              <w:pStyle w:val="BodyText2"/>
            </w:pPr>
            <w:r>
              <w:t>Name of the feature on which the activity is performed</w:t>
            </w:r>
            <w:r w:rsidR="00F47C9C">
              <w:t>.</w:t>
            </w:r>
          </w:p>
        </w:tc>
      </w:tr>
      <w:tr w:rsidR="00F47C9C" w:rsidRPr="003D50EC" w14:paraId="1FE3BE41" w14:textId="77777777" w:rsidTr="00F47C9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2FF7F50" w14:textId="489710EC" w:rsidR="00F47C9C" w:rsidRDefault="00A95406" w:rsidP="00F47C9C">
            <w:pPr>
              <w:pStyle w:val="BodyText2"/>
            </w:pPr>
            <w:r>
              <w:t>Sub Feature</w:t>
            </w:r>
            <w:r w:rsidR="00F47C9C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5EC3FD92" w14:textId="77777777" w:rsidR="00F47C9C" w:rsidRDefault="00F47C9C" w:rsidP="00F47C9C">
            <w:pPr>
              <w:pStyle w:val="BodyText2"/>
            </w:pPr>
            <w:r>
              <w:t>The conversion rate in US Dollar.</w:t>
            </w:r>
          </w:p>
        </w:tc>
      </w:tr>
      <w:tr w:rsidR="00F47C9C" w:rsidRPr="003D50EC" w14:paraId="61E7A225" w14:textId="77777777" w:rsidTr="00F47C9C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F0692E2" w14:textId="77777777" w:rsidR="00F47C9C" w:rsidRDefault="00F47C9C" w:rsidP="00F47C9C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3A3DEF0C" w14:textId="38F7E330" w:rsidR="00F47C9C" w:rsidRDefault="00F47C9C" w:rsidP="00F47C9C">
            <w:pPr>
              <w:pStyle w:val="BodyText2"/>
            </w:pPr>
            <w:r>
              <w:t xml:space="preserve">This displays different actions that can be performed on the </w:t>
            </w:r>
            <w:r w:rsidR="00C00B1D">
              <w:t>activity</w:t>
            </w:r>
            <w:r>
              <w:t>.</w:t>
            </w:r>
          </w:p>
          <w:p w14:paraId="75087E71" w14:textId="1AED0D43" w:rsidR="00F47C9C" w:rsidRDefault="00C00B1D" w:rsidP="00C328D5">
            <w:pPr>
              <w:pStyle w:val="BodyText2"/>
              <w:numPr>
                <w:ilvl w:val="0"/>
                <w:numId w:val="24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0E608BA9" wp14:editId="28DA8AF8">
                  <wp:extent cx="154558" cy="154558"/>
                  <wp:effectExtent l="0" t="0" r="0" b="0"/>
                  <wp:docPr id="276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activity details. </w:t>
            </w:r>
          </w:p>
        </w:tc>
      </w:tr>
    </w:tbl>
    <w:p w14:paraId="0E445144" w14:textId="77777777" w:rsidR="00F47C9C" w:rsidRDefault="00F47C9C" w:rsidP="00F47C9C">
      <w:pPr>
        <w:pStyle w:val="BodyText2"/>
      </w:pPr>
      <w:r>
        <w:tab/>
      </w:r>
    </w:p>
    <w:p w14:paraId="0F894799" w14:textId="77777777" w:rsidR="00F47C9C" w:rsidRDefault="00F47C9C" w:rsidP="00F47C9C">
      <w:pPr>
        <w:pStyle w:val="BodyText2"/>
      </w:pPr>
    </w:p>
    <w:p w14:paraId="208C7B58" w14:textId="77393B1C" w:rsidR="00F47C9C" w:rsidRDefault="00F47C9C" w:rsidP="00F47C9C">
      <w:pPr>
        <w:pStyle w:val="Heading2"/>
      </w:pPr>
      <w:r>
        <w:t xml:space="preserve">Filter </w:t>
      </w:r>
      <w:r w:rsidR="00C00B1D">
        <w:t>Audit</w:t>
      </w:r>
      <w:r>
        <w:t xml:space="preserve"> Management</w:t>
      </w:r>
    </w:p>
    <w:p w14:paraId="4864B2BD" w14:textId="77777777" w:rsidR="00F47C9C" w:rsidRDefault="00F47C9C" w:rsidP="00F47C9C">
      <w:pPr>
        <w:pStyle w:val="BodyText2"/>
        <w:rPr>
          <w:u w:val="single"/>
        </w:rPr>
      </w:pPr>
      <w:r>
        <w:t xml:space="preserve">System Admins can view selective information by defining specific values in the listed fields. For example, System Admins can view the entire parameter list for a given field type </w:t>
      </w:r>
    </w:p>
    <w:p w14:paraId="5A29D958" w14:textId="77777777" w:rsidR="00F47C9C" w:rsidRDefault="00F47C9C" w:rsidP="00F47C9C">
      <w:pPr>
        <w:pStyle w:val="BodyText2"/>
        <w:rPr>
          <w:u w:val="single"/>
        </w:rPr>
      </w:pPr>
      <w:r>
        <w:rPr>
          <w:u w:val="single"/>
        </w:rPr>
        <w:t>To view specific parameter</w:t>
      </w:r>
      <w:r w:rsidRPr="009251E2">
        <w:rPr>
          <w:u w:val="single"/>
        </w:rPr>
        <w:t>:</w:t>
      </w:r>
    </w:p>
    <w:p w14:paraId="1283F943" w14:textId="4AF32C13" w:rsidR="00F47C9C" w:rsidRDefault="00C00B1D" w:rsidP="00F47C9C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789A640" wp14:editId="77EC299E">
                <wp:simplePos x="0" y="0"/>
                <wp:positionH relativeFrom="column">
                  <wp:posOffset>1752600</wp:posOffset>
                </wp:positionH>
                <wp:positionV relativeFrom="paragraph">
                  <wp:posOffset>445135</wp:posOffset>
                </wp:positionV>
                <wp:extent cx="457200" cy="228600"/>
                <wp:effectExtent l="0" t="0" r="25400" b="25400"/>
                <wp:wrapNone/>
                <wp:docPr id="268" name="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73AF7" id="Rectangle 268" o:spid="_x0000_s1026" style="position:absolute;margin-left:138pt;margin-top:35.05pt;width:36pt;height:1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6D8F3B7" wp14:editId="6DEEA992">
                <wp:simplePos x="0" y="0"/>
                <wp:positionH relativeFrom="column">
                  <wp:posOffset>1066800</wp:posOffset>
                </wp:positionH>
                <wp:positionV relativeFrom="paragraph">
                  <wp:posOffset>257810</wp:posOffset>
                </wp:positionV>
                <wp:extent cx="3962400" cy="187325"/>
                <wp:effectExtent l="0" t="0" r="25400" b="15875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1873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3AF9A" id="Rectangle 267" o:spid="_x0000_s1026" style="position:absolute;margin-left:84pt;margin-top:20.3pt;width:312pt;height:14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CC7C8DC" wp14:editId="2E87E3EE">
            <wp:extent cx="5278755" cy="1802765"/>
            <wp:effectExtent l="0" t="0" r="4445" b="635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15.28.53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2F37" w14:textId="77777777" w:rsidR="00F47C9C" w:rsidRDefault="00F47C9C" w:rsidP="00F47C9C">
      <w:pPr>
        <w:pStyle w:val="BodyText2"/>
        <w:rPr>
          <w:u w:val="single"/>
        </w:rPr>
      </w:pPr>
    </w:p>
    <w:p w14:paraId="116653CF" w14:textId="64D855D4" w:rsidR="00F47C9C" w:rsidRPr="009251E2" w:rsidRDefault="00F47C9C" w:rsidP="00F47C9C">
      <w:pPr>
        <w:pStyle w:val="FigureCaption"/>
        <w:rPr>
          <w:u w:val="single"/>
        </w:rPr>
      </w:pPr>
      <w:r>
        <w:t xml:space="preserve">Figure 36: </w:t>
      </w:r>
      <w:r w:rsidR="00C00B1D">
        <w:t>Audit</w:t>
      </w:r>
      <w:r>
        <w:t xml:space="preserve"> Management – Filter Option </w:t>
      </w:r>
    </w:p>
    <w:p w14:paraId="1DA9E55F" w14:textId="77777777" w:rsidR="00F47C9C" w:rsidRDefault="00F47C9C" w:rsidP="00C328D5">
      <w:pPr>
        <w:pStyle w:val="BodyText2"/>
        <w:numPr>
          <w:ilvl w:val="0"/>
          <w:numId w:val="28"/>
        </w:numPr>
      </w:pPr>
      <w:r>
        <w:t>Enter the required value in one or more of the listed fields:</w:t>
      </w:r>
    </w:p>
    <w:p w14:paraId="19D137B2" w14:textId="77777777" w:rsidR="00F47C9C" w:rsidRDefault="00F47C9C" w:rsidP="00C328D5">
      <w:pPr>
        <w:pStyle w:val="BodyText2"/>
        <w:numPr>
          <w:ilvl w:val="0"/>
          <w:numId w:val="22"/>
        </w:numPr>
      </w:pPr>
      <w:r>
        <w:rPr>
          <w:b/>
          <w:bCs/>
        </w:rPr>
        <w:t>Start Date</w:t>
      </w:r>
      <w:r w:rsidRPr="00054A1F">
        <w:t xml:space="preserve">: </w:t>
      </w:r>
      <w:r>
        <w:t>Select Start Date</w:t>
      </w:r>
    </w:p>
    <w:p w14:paraId="0A525466" w14:textId="77777777" w:rsidR="00F47C9C" w:rsidRDefault="00F47C9C" w:rsidP="00C328D5">
      <w:pPr>
        <w:pStyle w:val="BodyText2"/>
        <w:numPr>
          <w:ilvl w:val="0"/>
          <w:numId w:val="22"/>
        </w:numPr>
      </w:pPr>
      <w:r>
        <w:rPr>
          <w:b/>
          <w:bCs/>
        </w:rPr>
        <w:t>End Date</w:t>
      </w:r>
      <w:r w:rsidRPr="00735A9F">
        <w:t>:</w:t>
      </w:r>
      <w:r>
        <w:t xml:space="preserve"> Select End Date</w:t>
      </w:r>
    </w:p>
    <w:p w14:paraId="7EEA0D7B" w14:textId="77777777" w:rsidR="00C00B1D" w:rsidRDefault="00C00B1D" w:rsidP="00C328D5">
      <w:pPr>
        <w:pStyle w:val="BodyText2"/>
        <w:numPr>
          <w:ilvl w:val="0"/>
          <w:numId w:val="22"/>
        </w:numPr>
      </w:pPr>
      <w:r>
        <w:rPr>
          <w:b/>
          <w:bCs/>
        </w:rPr>
        <w:t>Transaction ID</w:t>
      </w:r>
      <w:r w:rsidR="00F47C9C" w:rsidRPr="00735A9F">
        <w:t>:</w:t>
      </w:r>
      <w:r w:rsidR="00F47C9C">
        <w:t xml:space="preserve"> </w:t>
      </w:r>
      <w:r>
        <w:t>Enter Transaction ID</w:t>
      </w:r>
    </w:p>
    <w:p w14:paraId="1BA005B6" w14:textId="7F665743" w:rsidR="00C00B1D" w:rsidRDefault="00C00B1D" w:rsidP="00C328D5">
      <w:pPr>
        <w:pStyle w:val="BodyText2"/>
        <w:numPr>
          <w:ilvl w:val="0"/>
          <w:numId w:val="22"/>
        </w:numPr>
      </w:pPr>
      <w:r>
        <w:rPr>
          <w:b/>
          <w:bCs/>
        </w:rPr>
        <w:t>Feature</w:t>
      </w:r>
      <w:r w:rsidRPr="00C00B1D">
        <w:t>:</w:t>
      </w:r>
      <w:r>
        <w:t xml:space="preserve"> Select Feature Name</w:t>
      </w:r>
    </w:p>
    <w:p w14:paraId="7E820B4D" w14:textId="142EA71E" w:rsidR="00C00B1D" w:rsidRDefault="00C00B1D" w:rsidP="00C328D5">
      <w:pPr>
        <w:pStyle w:val="BodyText2"/>
        <w:numPr>
          <w:ilvl w:val="0"/>
          <w:numId w:val="22"/>
        </w:numPr>
      </w:pPr>
      <w:r>
        <w:rPr>
          <w:b/>
          <w:bCs/>
        </w:rPr>
        <w:t xml:space="preserve">Sub Feature: </w:t>
      </w:r>
      <w:r w:rsidRPr="00C00B1D">
        <w:t>Select Sub Feature Name</w:t>
      </w:r>
    </w:p>
    <w:p w14:paraId="21AAE0FF" w14:textId="49A66EFA" w:rsidR="00C00B1D" w:rsidRPr="00C00B1D" w:rsidRDefault="00C00B1D" w:rsidP="00C328D5">
      <w:pPr>
        <w:pStyle w:val="BodyText2"/>
        <w:numPr>
          <w:ilvl w:val="0"/>
          <w:numId w:val="22"/>
        </w:numPr>
        <w:rPr>
          <w:b/>
          <w:bCs/>
        </w:rPr>
      </w:pPr>
      <w:r w:rsidRPr="00C00B1D">
        <w:rPr>
          <w:b/>
          <w:bCs/>
        </w:rPr>
        <w:t>User Name</w:t>
      </w:r>
      <w:r>
        <w:rPr>
          <w:b/>
          <w:bCs/>
        </w:rPr>
        <w:t>: Enter User Name</w:t>
      </w:r>
    </w:p>
    <w:p w14:paraId="137C9164" w14:textId="64EEEC5D" w:rsidR="00F47C9C" w:rsidRPr="001267E7" w:rsidRDefault="00C00B1D" w:rsidP="00C328D5">
      <w:pPr>
        <w:pStyle w:val="BodyText2"/>
        <w:numPr>
          <w:ilvl w:val="0"/>
          <w:numId w:val="22"/>
        </w:numPr>
      </w:pPr>
      <w:r w:rsidRPr="00C00B1D">
        <w:rPr>
          <w:b/>
          <w:bCs/>
        </w:rPr>
        <w:t>User Type</w:t>
      </w:r>
      <w:r>
        <w:t>:</w:t>
      </w:r>
      <w:r w:rsidR="00911738">
        <w:t xml:space="preserve"> Select the </w:t>
      </w:r>
    </w:p>
    <w:p w14:paraId="2CE275FB" w14:textId="77777777" w:rsidR="00F47C9C" w:rsidRDefault="00F47C9C" w:rsidP="00C328D5">
      <w:pPr>
        <w:pStyle w:val="BodyText2"/>
        <w:numPr>
          <w:ilvl w:val="0"/>
          <w:numId w:val="28"/>
        </w:numPr>
      </w:pPr>
      <w:r>
        <w:t xml:space="preserve">Click </w:t>
      </w:r>
      <w:r w:rsidRPr="00054A1F">
        <w:rPr>
          <w:b/>
          <w:bCs/>
        </w:rPr>
        <w:t>FILTER</w:t>
      </w:r>
      <w:r>
        <w:t>.</w:t>
      </w:r>
    </w:p>
    <w:p w14:paraId="06D4F10F" w14:textId="73D34FFD" w:rsidR="00F47C9C" w:rsidRDefault="00F47C9C" w:rsidP="00F47C9C">
      <w:pPr>
        <w:pStyle w:val="BodyText2"/>
      </w:pPr>
      <w:r>
        <w:t xml:space="preserve">The parameter that matches the </w:t>
      </w:r>
      <w:r w:rsidR="00E6271C">
        <w:t>specified values is shown</w:t>
      </w:r>
      <w:r>
        <w:t>.</w:t>
      </w:r>
    </w:p>
    <w:p w14:paraId="250226D1" w14:textId="77777777" w:rsidR="000E5FF6" w:rsidRDefault="000E5FF6" w:rsidP="00F47C9C">
      <w:pPr>
        <w:pStyle w:val="BodyText2"/>
      </w:pPr>
    </w:p>
    <w:p w14:paraId="02705E44" w14:textId="088ADB36" w:rsidR="000E5FF6" w:rsidRDefault="000E5FF6" w:rsidP="000E5FF6">
      <w:pPr>
        <w:pStyle w:val="Heading2"/>
      </w:pPr>
      <w:r>
        <w:t>Policy Management</w:t>
      </w:r>
    </w:p>
    <w:p w14:paraId="2BDD0370" w14:textId="1A77AB92" w:rsidR="000E5FF6" w:rsidRDefault="000E5FF6" w:rsidP="000E5FF6">
      <w:pPr>
        <w:pStyle w:val="BodyText2"/>
      </w:pPr>
      <w:r>
        <w:t xml:space="preserve">System Admins can configure the policy related parameter in both grace an post grace period in the CEIR system. </w:t>
      </w:r>
    </w:p>
    <w:p w14:paraId="58D9A406" w14:textId="50B12B8B" w:rsidR="000E5FF6" w:rsidRDefault="000E5FF6" w:rsidP="000E5FF6">
      <w:pPr>
        <w:pStyle w:val="BodyText2"/>
        <w:rPr>
          <w:u w:val="single"/>
        </w:rPr>
      </w:pPr>
      <w:r w:rsidRPr="008C008C">
        <w:rPr>
          <w:u w:val="single"/>
        </w:rPr>
        <w:t xml:space="preserve">To </w:t>
      </w:r>
      <w:r>
        <w:rPr>
          <w:u w:val="single"/>
        </w:rPr>
        <w:t>configure policy parameters:</w:t>
      </w:r>
    </w:p>
    <w:p w14:paraId="30765DD6" w14:textId="35C6CE1A" w:rsidR="000E5FF6" w:rsidRDefault="000E5FF6" w:rsidP="00C328D5">
      <w:pPr>
        <w:pStyle w:val="BodyText2"/>
        <w:numPr>
          <w:ilvl w:val="0"/>
          <w:numId w:val="29"/>
        </w:numPr>
      </w:pPr>
      <w:r>
        <w:t xml:space="preserve">Select </w:t>
      </w:r>
      <w:r>
        <w:rPr>
          <w:b/>
          <w:bCs/>
        </w:rPr>
        <w:t>Policy M</w:t>
      </w:r>
      <w:r w:rsidRPr="00D74081">
        <w:rPr>
          <w:b/>
          <w:bCs/>
        </w:rPr>
        <w:t>anagement</w:t>
      </w:r>
      <w:r>
        <w:t xml:space="preserve"> in the left panel.</w:t>
      </w:r>
    </w:p>
    <w:p w14:paraId="47FAA48C" w14:textId="25944844" w:rsidR="000E5FF6" w:rsidRDefault="004816D2" w:rsidP="000E5FF6">
      <w:pPr>
        <w:pStyle w:val="BodyText2"/>
        <w:ind w:left="360" w:firstLine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05F6C49" wp14:editId="136ED30C">
                <wp:simplePos x="0" y="0"/>
                <wp:positionH relativeFrom="column">
                  <wp:posOffset>669925</wp:posOffset>
                </wp:positionH>
                <wp:positionV relativeFrom="paragraph">
                  <wp:posOffset>999490</wp:posOffset>
                </wp:positionV>
                <wp:extent cx="701675" cy="148590"/>
                <wp:effectExtent l="0" t="0" r="34925" b="29210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148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94122" id="Rectangle 278" o:spid="_x0000_s1026" style="position:absolute;margin-left:52.75pt;margin-top:78.7pt;width:55.25pt;height:11.7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" filled="f" strokecolor="#ffc000 [3207]" strokeweight="2pt"/>
            </w:pict>
          </mc:Fallback>
        </mc:AlternateContent>
      </w:r>
      <w:r w:rsidR="000E5FF6">
        <w:rPr>
          <w:noProof/>
        </w:rPr>
        <w:drawing>
          <wp:inline distT="0" distB="0" distL="0" distR="0" wp14:anchorId="0986C9C8" wp14:editId="44A51CE3">
            <wp:extent cx="5278755" cy="1706245"/>
            <wp:effectExtent l="0" t="0" r="444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17.07.24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6579" w14:textId="1B31002A" w:rsidR="000E5FF6" w:rsidRDefault="000E5FF6" w:rsidP="000E5FF6">
      <w:pPr>
        <w:pStyle w:val="FigureCaption"/>
      </w:pPr>
      <w:r>
        <w:t xml:space="preserve">                                          Figure 29: Policy Management – View All</w:t>
      </w:r>
    </w:p>
    <w:p w14:paraId="664CD242" w14:textId="77777777" w:rsidR="000E5FF6" w:rsidRDefault="000E5FF6" w:rsidP="000E5FF6">
      <w:pPr>
        <w:pStyle w:val="BodyText2"/>
        <w:ind w:left="426"/>
      </w:pPr>
      <w:r>
        <w:t>The following columns are seen in the Field Management Page once a form field is selected: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E5FF6" w:rsidRPr="003D50EC" w14:paraId="18230ADC" w14:textId="77777777" w:rsidTr="000E5FF6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2C2B1F32" w14:textId="77777777" w:rsidR="000E5FF6" w:rsidRPr="0001372C" w:rsidRDefault="000E5FF6" w:rsidP="000E5FF6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0D588640" w14:textId="77777777" w:rsidR="000E5FF6" w:rsidRPr="0001372C" w:rsidRDefault="000E5FF6" w:rsidP="000E5FF6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0E5FF6" w:rsidRPr="003D50EC" w14:paraId="789F384D" w14:textId="77777777" w:rsidTr="000E5FF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36469F3" w14:textId="77777777" w:rsidR="000E5FF6" w:rsidRPr="00B708C5" w:rsidRDefault="000E5FF6" w:rsidP="000E5FF6">
            <w:pPr>
              <w:pStyle w:val="ListBullet1"/>
              <w:numPr>
                <w:ilvl w:val="0"/>
                <w:numId w:val="0"/>
              </w:numPr>
            </w:pPr>
            <w:r>
              <w:t>Created On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0E414275" w14:textId="77777777" w:rsidR="000E5FF6" w:rsidRPr="00B708C5" w:rsidRDefault="000E5FF6" w:rsidP="000E5FF6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This is the date of installation of system.</w:t>
            </w:r>
          </w:p>
        </w:tc>
      </w:tr>
      <w:tr w:rsidR="000E5FF6" w:rsidRPr="003D50EC" w14:paraId="3B96F7A9" w14:textId="77777777" w:rsidTr="000E5FF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F3FCBDA" w14:textId="77777777" w:rsidR="000E5FF6" w:rsidRDefault="000E5FF6" w:rsidP="000E5FF6">
            <w:pPr>
              <w:pStyle w:val="ListBullet1"/>
              <w:numPr>
                <w:ilvl w:val="0"/>
                <w:numId w:val="0"/>
              </w:numPr>
            </w:pPr>
            <w:r>
              <w:t>Modified On</w:t>
            </w:r>
          </w:p>
        </w:tc>
        <w:tc>
          <w:tcPr>
            <w:tcW w:w="4979" w:type="dxa"/>
            <w:shd w:val="clear" w:color="auto" w:fill="auto"/>
          </w:tcPr>
          <w:p w14:paraId="1D7C10A3" w14:textId="77777777" w:rsidR="000E5FF6" w:rsidRDefault="000E5FF6" w:rsidP="000E5FF6">
            <w:pPr>
              <w:pStyle w:val="BodyText2"/>
            </w:pPr>
            <w:r>
              <w:t>Date when field is last modified.</w:t>
            </w:r>
          </w:p>
        </w:tc>
      </w:tr>
      <w:tr w:rsidR="000E5FF6" w:rsidRPr="003D50EC" w14:paraId="4CC659EA" w14:textId="77777777" w:rsidTr="000E5FF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9A7DBF2" w14:textId="57241AE8" w:rsidR="000E5FF6" w:rsidRPr="00B708C5" w:rsidRDefault="000E5FF6" w:rsidP="000E5FF6">
            <w:pPr>
              <w:pStyle w:val="BodyText2"/>
            </w:pPr>
            <w:r>
              <w:t>Description</w:t>
            </w:r>
          </w:p>
        </w:tc>
        <w:tc>
          <w:tcPr>
            <w:tcW w:w="4979" w:type="dxa"/>
            <w:shd w:val="clear" w:color="auto" w:fill="auto"/>
          </w:tcPr>
          <w:p w14:paraId="27ADACAE" w14:textId="2E1EC9F1" w:rsidR="000E5FF6" w:rsidRPr="00B708C5" w:rsidRDefault="000E5FF6" w:rsidP="000E5FF6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The description of the policy parameter.</w:t>
            </w:r>
          </w:p>
        </w:tc>
      </w:tr>
      <w:tr w:rsidR="000E5FF6" w:rsidRPr="003D50EC" w14:paraId="6F9F27F8" w14:textId="77777777" w:rsidTr="000E5FF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0744384" w14:textId="085604AA" w:rsidR="000E5FF6" w:rsidRDefault="000E5FF6" w:rsidP="000E5FF6">
            <w:pPr>
              <w:pStyle w:val="BodyText2"/>
            </w:pPr>
            <w:r>
              <w:t>Value</w:t>
            </w:r>
          </w:p>
        </w:tc>
        <w:tc>
          <w:tcPr>
            <w:tcW w:w="4979" w:type="dxa"/>
            <w:shd w:val="clear" w:color="auto" w:fill="auto"/>
          </w:tcPr>
          <w:p w14:paraId="374F132B" w14:textId="1163388B" w:rsidR="000E5FF6" w:rsidRDefault="00C16971" w:rsidP="000E5FF6">
            <w:pPr>
              <w:pStyle w:val="BodyText2"/>
            </w:pPr>
            <w:r>
              <w:t>Value of the policy parameter</w:t>
            </w:r>
            <w:r w:rsidR="000E5FF6">
              <w:t>.</w:t>
            </w:r>
          </w:p>
        </w:tc>
      </w:tr>
      <w:tr w:rsidR="000E5FF6" w:rsidRPr="003D50EC" w14:paraId="35414B43" w14:textId="77777777" w:rsidTr="000E5FF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7CD3CA5" w14:textId="22160932" w:rsidR="000E5FF6" w:rsidRDefault="00C16971" w:rsidP="000E5FF6">
            <w:pPr>
              <w:pStyle w:val="BodyText2"/>
            </w:pPr>
            <w:r>
              <w:t>Period</w:t>
            </w:r>
          </w:p>
        </w:tc>
        <w:tc>
          <w:tcPr>
            <w:tcW w:w="4979" w:type="dxa"/>
            <w:shd w:val="clear" w:color="auto" w:fill="auto"/>
          </w:tcPr>
          <w:p w14:paraId="279C60FB" w14:textId="3C9F9C4B" w:rsidR="000E5FF6" w:rsidRDefault="00C16971" w:rsidP="000E5FF6">
            <w:pPr>
              <w:pStyle w:val="BodyText2"/>
            </w:pPr>
            <w:r>
              <w:t>CEIR period for which this parameter is applicable The value can be grace, post-grace or both</w:t>
            </w:r>
            <w:r w:rsidR="000E5FF6">
              <w:t>.</w:t>
            </w:r>
          </w:p>
        </w:tc>
      </w:tr>
      <w:tr w:rsidR="000E5FF6" w:rsidRPr="003D50EC" w14:paraId="68956EE1" w14:textId="77777777" w:rsidTr="000E5FF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4F10728" w14:textId="3DF89E51" w:rsidR="000E5FF6" w:rsidRDefault="00C16971" w:rsidP="000E5FF6">
            <w:pPr>
              <w:pStyle w:val="BodyText2"/>
            </w:pPr>
            <w:r>
              <w:t>Status</w:t>
            </w:r>
            <w:r w:rsidR="000E5FF6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4DAC5DC0" w14:textId="6AFB0FF2" w:rsidR="000E5FF6" w:rsidRDefault="00C16971" w:rsidP="000E5FF6">
            <w:pPr>
              <w:pStyle w:val="BodyText2"/>
            </w:pPr>
            <w:r>
              <w:t>Whether this parameter is enabled or not in the system</w:t>
            </w:r>
            <w:r w:rsidR="000E5FF6">
              <w:t>.</w:t>
            </w:r>
          </w:p>
        </w:tc>
      </w:tr>
      <w:tr w:rsidR="000E5FF6" w:rsidRPr="003D50EC" w14:paraId="528A1DF8" w14:textId="77777777" w:rsidTr="000E5FF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7CBAFAA" w14:textId="77777777" w:rsidR="000E5FF6" w:rsidRDefault="000E5FF6" w:rsidP="000E5FF6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6C1EE53F" w14:textId="77777777" w:rsidR="000E5FF6" w:rsidRDefault="000E5FF6" w:rsidP="000E5FF6">
            <w:pPr>
              <w:pStyle w:val="BodyText2"/>
            </w:pPr>
            <w:r>
              <w:t>This displays different actions that can be performed on the currency parameter.</w:t>
            </w:r>
          </w:p>
          <w:p w14:paraId="523BB9F1" w14:textId="06F604E5" w:rsidR="000E5FF6" w:rsidRDefault="000E5FF6" w:rsidP="00C328D5">
            <w:pPr>
              <w:pStyle w:val="BodyText2"/>
              <w:numPr>
                <w:ilvl w:val="0"/>
                <w:numId w:val="24"/>
              </w:numPr>
            </w:pPr>
            <w:r>
              <w:t xml:space="preserve">Edit </w:t>
            </w:r>
            <w:r>
              <w:rPr>
                <w:noProof/>
              </w:rPr>
              <w:drawing>
                <wp:inline distT="0" distB="0" distL="0" distR="0" wp14:anchorId="1AB0BCA0" wp14:editId="094101B2">
                  <wp:extent cx="136800" cy="136800"/>
                  <wp:effectExtent l="0" t="0" r="0" b="0"/>
                  <wp:docPr id="146" name="Picture 14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modify the </w:t>
            </w:r>
            <w:r w:rsidR="00C16971">
              <w:t>policy parameter</w:t>
            </w:r>
            <w:r>
              <w:t xml:space="preserve"> details.</w:t>
            </w:r>
          </w:p>
          <w:p w14:paraId="784D8F94" w14:textId="28154692" w:rsidR="00C16971" w:rsidRDefault="00C16971" w:rsidP="00C328D5">
            <w:pPr>
              <w:pStyle w:val="BodyText2"/>
              <w:numPr>
                <w:ilvl w:val="0"/>
                <w:numId w:val="24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10319588" wp14:editId="59423655">
                  <wp:extent cx="154558" cy="154558"/>
                  <wp:effectExtent l="0" t="0" r="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policy parameter details.</w:t>
            </w:r>
          </w:p>
        </w:tc>
      </w:tr>
    </w:tbl>
    <w:p w14:paraId="17ACA104" w14:textId="77777777" w:rsidR="000E5FF6" w:rsidRDefault="000E5FF6" w:rsidP="000E5FF6">
      <w:pPr>
        <w:pStyle w:val="BodyText2"/>
      </w:pPr>
      <w:r>
        <w:tab/>
      </w:r>
    </w:p>
    <w:p w14:paraId="4EA8FDB6" w14:textId="77777777" w:rsidR="000E5FF6" w:rsidRDefault="000E5FF6" w:rsidP="000E5FF6">
      <w:pPr>
        <w:pStyle w:val="BodyText2"/>
      </w:pPr>
    </w:p>
    <w:p w14:paraId="4419FD44" w14:textId="079A24B2" w:rsidR="000E5FF6" w:rsidRDefault="000E5FF6" w:rsidP="000E5FF6">
      <w:pPr>
        <w:pStyle w:val="Heading2"/>
      </w:pPr>
      <w:r>
        <w:t xml:space="preserve">Edit </w:t>
      </w:r>
      <w:r w:rsidR="00C16971">
        <w:t>Policy</w:t>
      </w:r>
      <w:r>
        <w:t xml:space="preserve"> Parameters</w:t>
      </w:r>
    </w:p>
    <w:p w14:paraId="341604DA" w14:textId="732304C3" w:rsidR="000E5FF6" w:rsidRDefault="000E5FF6" w:rsidP="000E5FF6">
      <w:pPr>
        <w:pStyle w:val="BodyText2"/>
      </w:pPr>
      <w:r>
        <w:t xml:space="preserve">System Admins can modify the </w:t>
      </w:r>
      <w:r w:rsidR="00C16971">
        <w:t>policy</w:t>
      </w:r>
      <w:r>
        <w:t xml:space="preserve"> related parameter. </w:t>
      </w:r>
    </w:p>
    <w:p w14:paraId="4BC4EF4B" w14:textId="77777777" w:rsidR="000E5FF6" w:rsidRPr="000A33ED" w:rsidRDefault="000E5FF6" w:rsidP="000E5FF6">
      <w:pPr>
        <w:pStyle w:val="BodyText2"/>
        <w:rPr>
          <w:u w:val="single"/>
        </w:rPr>
      </w:pPr>
      <w:r w:rsidRPr="000A33ED">
        <w:rPr>
          <w:u w:val="single"/>
        </w:rPr>
        <w:t xml:space="preserve">To edit </w:t>
      </w:r>
      <w:r>
        <w:rPr>
          <w:u w:val="single"/>
        </w:rPr>
        <w:t>parameter</w:t>
      </w:r>
      <w:r w:rsidRPr="000A33ED">
        <w:rPr>
          <w:u w:val="single"/>
        </w:rPr>
        <w:t>:</w:t>
      </w:r>
    </w:p>
    <w:p w14:paraId="5D1CF0C1" w14:textId="78BAE2D8" w:rsidR="000E5FF6" w:rsidRDefault="000E5FF6" w:rsidP="00C328D5">
      <w:pPr>
        <w:pStyle w:val="BodyText2"/>
        <w:numPr>
          <w:ilvl w:val="0"/>
          <w:numId w:val="30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>
        <w:rPr>
          <w:b/>
          <w:bCs/>
          <w:noProof/>
        </w:rPr>
        <w:drawing>
          <wp:inline distT="0" distB="0" distL="0" distR="0" wp14:anchorId="1DEACCA7" wp14:editId="53B9E4FB">
            <wp:extent cx="120948" cy="120948"/>
            <wp:effectExtent l="0" t="0" r="0" b="0"/>
            <wp:docPr id="147" name="Picture 14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 w:rsidRPr="00166A7A">
        <w:t xml:space="preserve">against the </w:t>
      </w:r>
      <w:r w:rsidR="00C16971">
        <w:t>policy</w:t>
      </w:r>
      <w:r>
        <w:t xml:space="preserve"> parameter</w:t>
      </w:r>
      <w:r w:rsidRPr="00166A7A">
        <w:t xml:space="preserve"> entry</w:t>
      </w:r>
      <w:r>
        <w:t xml:space="preserve"> to be modified</w:t>
      </w:r>
      <w:r w:rsidRPr="00166A7A">
        <w:t>.</w:t>
      </w:r>
      <w:r>
        <w:t xml:space="preserve"> </w:t>
      </w:r>
    </w:p>
    <w:p w14:paraId="3A4CF428" w14:textId="195EC279" w:rsidR="000E5FF6" w:rsidRDefault="000E5FF6" w:rsidP="00C328D5">
      <w:pPr>
        <w:pStyle w:val="BodyText2"/>
        <w:numPr>
          <w:ilvl w:val="0"/>
          <w:numId w:val="30"/>
        </w:numPr>
      </w:pPr>
      <w:r>
        <w:t xml:space="preserve">The </w:t>
      </w:r>
      <w:r w:rsidRPr="00251CED">
        <w:rPr>
          <w:b/>
          <w:bCs/>
        </w:rPr>
        <w:t xml:space="preserve">Edit </w:t>
      </w:r>
      <w:r w:rsidR="00C16971">
        <w:rPr>
          <w:b/>
          <w:bCs/>
        </w:rPr>
        <w:t>Policy</w:t>
      </w:r>
      <w:r>
        <w:rPr>
          <w:b/>
          <w:bCs/>
        </w:rPr>
        <w:t xml:space="preserve"> Management</w:t>
      </w:r>
      <w:r>
        <w:t xml:space="preserve"> page appears.</w:t>
      </w:r>
    </w:p>
    <w:p w14:paraId="05146763" w14:textId="6FA42ECF" w:rsidR="00C16971" w:rsidRDefault="00C16971" w:rsidP="00C16971">
      <w:pPr>
        <w:pStyle w:val="BodyText2"/>
        <w:ind w:left="864"/>
      </w:pPr>
      <w:r>
        <w:rPr>
          <w:noProof/>
        </w:rPr>
        <w:drawing>
          <wp:inline distT="0" distB="0" distL="0" distR="0" wp14:anchorId="08A4A321" wp14:editId="3F6344CE">
            <wp:extent cx="5278755" cy="2095500"/>
            <wp:effectExtent l="0" t="0" r="4445" b="1270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17.14.4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E013" w14:textId="43B34C82" w:rsidR="000E5FF6" w:rsidRDefault="000E5FF6" w:rsidP="000E5FF6">
      <w:pPr>
        <w:pStyle w:val="FigureCaption"/>
      </w:pPr>
      <w:r>
        <w:t xml:space="preserve">Figure 34: </w:t>
      </w:r>
      <w:r w:rsidR="00C16971">
        <w:t>Policy</w:t>
      </w:r>
      <w:r>
        <w:t xml:space="preserve"> Management - Edit</w:t>
      </w:r>
    </w:p>
    <w:p w14:paraId="72C9247F" w14:textId="77777777" w:rsidR="000E5FF6" w:rsidRDefault="000E5FF6" w:rsidP="00C16971">
      <w:pPr>
        <w:pStyle w:val="BodyText2"/>
        <w:ind w:left="567"/>
      </w:pPr>
    </w:p>
    <w:p w14:paraId="298A160C" w14:textId="77777777" w:rsidR="000E5FF6" w:rsidRDefault="000E5FF6" w:rsidP="00C328D5">
      <w:pPr>
        <w:pStyle w:val="BodyText2"/>
        <w:numPr>
          <w:ilvl w:val="0"/>
          <w:numId w:val="30"/>
        </w:numPr>
      </w:pPr>
      <w:r>
        <w:t>Make the required changes.</w:t>
      </w:r>
    </w:p>
    <w:p w14:paraId="317C9238" w14:textId="77777777" w:rsidR="000E5FF6" w:rsidRDefault="000E5FF6" w:rsidP="00C328D5">
      <w:pPr>
        <w:pStyle w:val="BodyText2"/>
        <w:numPr>
          <w:ilvl w:val="0"/>
          <w:numId w:val="30"/>
        </w:numPr>
      </w:pPr>
      <w:r>
        <w:t xml:space="preserve">Click </w:t>
      </w:r>
      <w:r w:rsidRPr="00054A1F">
        <w:rPr>
          <w:b/>
          <w:bCs/>
        </w:rPr>
        <w:t>UPDATE</w:t>
      </w:r>
      <w:r>
        <w:t>.</w:t>
      </w:r>
    </w:p>
    <w:p w14:paraId="1302293E" w14:textId="77777777" w:rsidR="000E5FF6" w:rsidRDefault="000E5FF6" w:rsidP="000E5FF6">
      <w:pPr>
        <w:pStyle w:val="BodyText2"/>
      </w:pPr>
    </w:p>
    <w:p w14:paraId="54F4DA28" w14:textId="7B1B8431" w:rsidR="000E5FF6" w:rsidRDefault="000E5FF6" w:rsidP="000E5FF6">
      <w:pPr>
        <w:pStyle w:val="Heading2"/>
      </w:pPr>
      <w:r>
        <w:t xml:space="preserve">Filter </w:t>
      </w:r>
      <w:r w:rsidR="00C16971">
        <w:t>Policy</w:t>
      </w:r>
      <w:r>
        <w:t xml:space="preserve"> Management</w:t>
      </w:r>
    </w:p>
    <w:p w14:paraId="506217EE" w14:textId="7CB164E4" w:rsidR="000E5FF6" w:rsidRDefault="000E5FF6" w:rsidP="000E5FF6">
      <w:pPr>
        <w:pStyle w:val="BodyText2"/>
        <w:rPr>
          <w:u w:val="single"/>
        </w:rPr>
      </w:pPr>
      <w:r>
        <w:t>System Admins can view selective information by defining specific values in the listed fields. For example, System Admins can view the entire parameter list for a</w:t>
      </w:r>
      <w:r w:rsidR="00C16971">
        <w:t xml:space="preserve"> type as enabled.</w:t>
      </w:r>
      <w:r>
        <w:t xml:space="preserve"> </w:t>
      </w:r>
    </w:p>
    <w:p w14:paraId="5E3CF8C6" w14:textId="77777777" w:rsidR="000E5FF6" w:rsidRDefault="000E5FF6" w:rsidP="000E5FF6">
      <w:pPr>
        <w:pStyle w:val="BodyText2"/>
        <w:rPr>
          <w:u w:val="single"/>
        </w:rPr>
      </w:pPr>
      <w:r>
        <w:rPr>
          <w:u w:val="single"/>
        </w:rPr>
        <w:t>To view specific parameter</w:t>
      </w:r>
      <w:r w:rsidRPr="009251E2">
        <w:rPr>
          <w:u w:val="single"/>
        </w:rPr>
        <w:t>:</w:t>
      </w:r>
    </w:p>
    <w:p w14:paraId="55735C28" w14:textId="594B7A1D" w:rsidR="000E5FF6" w:rsidRPr="00C16971" w:rsidRDefault="00C16971" w:rsidP="000E5FF6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AE820CF" wp14:editId="422D275A">
                <wp:simplePos x="0" y="0"/>
                <wp:positionH relativeFrom="column">
                  <wp:posOffset>1828800</wp:posOffset>
                </wp:positionH>
                <wp:positionV relativeFrom="paragraph">
                  <wp:posOffset>266065</wp:posOffset>
                </wp:positionV>
                <wp:extent cx="457200" cy="228600"/>
                <wp:effectExtent l="0" t="0" r="25400" b="25400"/>
                <wp:wrapNone/>
                <wp:docPr id="287" name="Rectangle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286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240F2" id="Rectangle 287" o:spid="_x0000_s1026" style="position:absolute;margin-left:2in;margin-top:20.95pt;width:36pt;height:18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28F2FF7" wp14:editId="3148F4CB">
            <wp:extent cx="5278755" cy="1799590"/>
            <wp:effectExtent l="0" t="0" r="4445" b="381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3-29 at 17.16.14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FF6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1A05A78" wp14:editId="4D9AAEB5">
                <wp:simplePos x="0" y="0"/>
                <wp:positionH relativeFrom="column">
                  <wp:posOffset>152400</wp:posOffset>
                </wp:positionH>
                <wp:positionV relativeFrom="paragraph">
                  <wp:posOffset>261619</wp:posOffset>
                </wp:positionV>
                <wp:extent cx="1600200" cy="233045"/>
                <wp:effectExtent l="0" t="0" r="25400" b="20955"/>
                <wp:wrapNone/>
                <wp:docPr id="285" name="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00200" cy="23304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5E76B" id="Rectangle 285" o:spid="_x0000_s1026" style="position:absolute;margin-left:12pt;margin-top:20.6pt;width:126pt;height:18.35pt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" filled="f" strokecolor="#ffc000 [3207]" strokeweight="2pt"/>
            </w:pict>
          </mc:Fallback>
        </mc:AlternateContent>
      </w:r>
    </w:p>
    <w:p w14:paraId="45A3450B" w14:textId="2C733514" w:rsidR="000E5FF6" w:rsidRPr="009251E2" w:rsidRDefault="000E5FF6" w:rsidP="000E5FF6">
      <w:pPr>
        <w:pStyle w:val="FigureCaption"/>
        <w:rPr>
          <w:u w:val="single"/>
        </w:rPr>
      </w:pPr>
      <w:r>
        <w:t xml:space="preserve">Figure 36: </w:t>
      </w:r>
      <w:r w:rsidR="00C16971">
        <w:t>Policy</w:t>
      </w:r>
      <w:r>
        <w:t xml:space="preserve"> Management – Filter Option </w:t>
      </w:r>
    </w:p>
    <w:p w14:paraId="239CA106" w14:textId="77777777" w:rsidR="000E5FF6" w:rsidRDefault="000E5FF6" w:rsidP="00C328D5">
      <w:pPr>
        <w:pStyle w:val="BodyText2"/>
        <w:numPr>
          <w:ilvl w:val="0"/>
          <w:numId w:val="28"/>
        </w:numPr>
      </w:pPr>
      <w:r>
        <w:t>Enter the required value in one or more of the listed fields:</w:t>
      </w:r>
    </w:p>
    <w:p w14:paraId="4ADA177B" w14:textId="1C98AF56" w:rsidR="000E5FF6" w:rsidRDefault="00C16971" w:rsidP="00C328D5">
      <w:pPr>
        <w:pStyle w:val="BodyText2"/>
        <w:numPr>
          <w:ilvl w:val="0"/>
          <w:numId w:val="22"/>
        </w:numPr>
      </w:pPr>
      <w:r>
        <w:rPr>
          <w:b/>
          <w:bCs/>
        </w:rPr>
        <w:t xml:space="preserve">Type </w:t>
      </w:r>
      <w:r w:rsidR="000E5FF6" w:rsidRPr="00054A1F">
        <w:t xml:space="preserve">: </w:t>
      </w:r>
      <w:r w:rsidR="000E5FF6">
        <w:t xml:space="preserve">Select </w:t>
      </w:r>
      <w:r>
        <w:t>Type</w:t>
      </w:r>
    </w:p>
    <w:p w14:paraId="2BC39B48" w14:textId="7F86F599" w:rsidR="000E5FF6" w:rsidRDefault="00C16971" w:rsidP="00C328D5">
      <w:pPr>
        <w:pStyle w:val="BodyText2"/>
        <w:numPr>
          <w:ilvl w:val="0"/>
          <w:numId w:val="22"/>
        </w:numPr>
      </w:pPr>
      <w:r>
        <w:rPr>
          <w:b/>
          <w:bCs/>
        </w:rPr>
        <w:t>Status</w:t>
      </w:r>
      <w:r w:rsidR="000E5FF6" w:rsidRPr="00735A9F">
        <w:t>:</w:t>
      </w:r>
      <w:r w:rsidR="000E5FF6">
        <w:t xml:space="preserve"> Select </w:t>
      </w:r>
      <w:r>
        <w:t>Status</w:t>
      </w:r>
    </w:p>
    <w:p w14:paraId="5EE25F1C" w14:textId="77777777" w:rsidR="000E5FF6" w:rsidRDefault="000E5FF6" w:rsidP="00C328D5">
      <w:pPr>
        <w:pStyle w:val="BodyText2"/>
        <w:numPr>
          <w:ilvl w:val="0"/>
          <w:numId w:val="28"/>
        </w:numPr>
      </w:pPr>
      <w:r>
        <w:t xml:space="preserve">Click </w:t>
      </w:r>
      <w:r w:rsidRPr="00054A1F">
        <w:rPr>
          <w:b/>
          <w:bCs/>
        </w:rPr>
        <w:t>FILTER</w:t>
      </w:r>
      <w:r>
        <w:t>.</w:t>
      </w:r>
    </w:p>
    <w:p w14:paraId="2D67A6EA" w14:textId="77777777" w:rsidR="000E5FF6" w:rsidRDefault="000E5FF6" w:rsidP="000E5FF6">
      <w:pPr>
        <w:pStyle w:val="BodyText2"/>
      </w:pPr>
      <w:r>
        <w:t>The parameter that matches the specified values is shown in the dashboard.</w:t>
      </w:r>
    </w:p>
    <w:p w14:paraId="5E97D918" w14:textId="77777777" w:rsidR="000E5FF6" w:rsidRDefault="000E5FF6" w:rsidP="00F47C9C">
      <w:pPr>
        <w:pStyle w:val="BodyText2"/>
      </w:pPr>
    </w:p>
    <w:p w14:paraId="5E177FB7" w14:textId="1B327DC9" w:rsidR="00A951C6" w:rsidRPr="00E6271C" w:rsidRDefault="00E6271C" w:rsidP="00E6271C">
      <w:pPr>
        <w:rPr>
          <w:rFonts w:ascii="Arial" w:eastAsia="Arial Unicode MS" w:hAnsi="Arial"/>
          <w:sz w:val="20"/>
        </w:rPr>
      </w:pPr>
      <w:r>
        <w:br w:type="page"/>
      </w:r>
    </w:p>
    <w:p w14:paraId="468B7981" w14:textId="77777777" w:rsidR="007243D7" w:rsidRDefault="00DC3C89" w:rsidP="00045C43">
      <w:pPr>
        <w:pStyle w:val="Heading2"/>
      </w:pPr>
      <w:bookmarkStart w:id="223" w:name="_Toc447111484"/>
      <w:r>
        <w:t>Annex 1</w:t>
      </w:r>
      <w:bookmarkEnd w:id="223"/>
    </w:p>
    <w:p w14:paraId="6FC12486" w14:textId="77777777" w:rsidR="00124C60" w:rsidRDefault="00124C60" w:rsidP="00124C60">
      <w:pPr>
        <w:pStyle w:val="BodyText2"/>
      </w:pPr>
      <w:r>
        <w:t xml:space="preserve">This section describes the list of parameters. </w:t>
      </w:r>
    </w:p>
    <w:p w14:paraId="5FA320A3" w14:textId="77777777" w:rsidR="00124C60" w:rsidRDefault="00124C60" w:rsidP="00124C60">
      <w:pPr>
        <w:pStyle w:val="BodyText2"/>
        <w:rPr>
          <w:u w:val="single"/>
        </w:rPr>
      </w:pPr>
      <w:r>
        <w:t>The list is categorized based on the different functionality in the system</w:t>
      </w:r>
      <w:r w:rsidRPr="003773FE">
        <w:rPr>
          <w:u w:val="single"/>
        </w:rPr>
        <w:t xml:space="preserve"> </w:t>
      </w:r>
    </w:p>
    <w:p w14:paraId="10280614" w14:textId="77777777" w:rsidR="00124C60" w:rsidRDefault="00124C60" w:rsidP="00124C60">
      <w:pPr>
        <w:pStyle w:val="BodyText2"/>
        <w:rPr>
          <w:u w:val="single"/>
        </w:rPr>
      </w:pPr>
    </w:p>
    <w:p w14:paraId="6A7DE037" w14:textId="77777777" w:rsidR="00AC6632" w:rsidRPr="003773FE" w:rsidRDefault="00AC6632" w:rsidP="00124C60">
      <w:pPr>
        <w:pStyle w:val="BodyText2"/>
        <w:rPr>
          <w:u w:val="single"/>
        </w:rPr>
      </w:pPr>
      <w:r w:rsidRPr="003773FE">
        <w:rPr>
          <w:u w:val="single"/>
        </w:rPr>
        <w:t>Register Device Feature Related Parameters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ayout w:type="fixed"/>
        <w:tblLook w:val="01E0" w:firstRow="1" w:lastRow="1" w:firstColumn="1" w:lastColumn="1" w:noHBand="0" w:noVBand="0"/>
      </w:tblPr>
      <w:tblGrid>
        <w:gridCol w:w="4503"/>
        <w:gridCol w:w="4026"/>
      </w:tblGrid>
      <w:tr w:rsidR="00AB039A" w:rsidRPr="003D50EC" w14:paraId="42FC195F" w14:textId="77777777" w:rsidTr="00AB039A">
        <w:trPr>
          <w:trHeight w:val="293"/>
          <w:tblHeader/>
          <w:jc w:val="center"/>
        </w:trPr>
        <w:tc>
          <w:tcPr>
            <w:tcW w:w="4503" w:type="dxa"/>
            <w:shd w:val="clear" w:color="auto" w:fill="5B9BD5" w:themeFill="accent1"/>
          </w:tcPr>
          <w:p w14:paraId="620DA8C8" w14:textId="77777777" w:rsidR="00AB039A" w:rsidRPr="0001372C" w:rsidRDefault="00AB039A" w:rsidP="00AB039A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Parameter Name</w:t>
            </w:r>
          </w:p>
        </w:tc>
        <w:tc>
          <w:tcPr>
            <w:tcW w:w="4026" w:type="dxa"/>
            <w:shd w:val="clear" w:color="auto" w:fill="5B9BD5" w:themeFill="accent1"/>
          </w:tcPr>
          <w:p w14:paraId="4110F7B8" w14:textId="77777777" w:rsidR="00AB039A" w:rsidRPr="0001372C" w:rsidRDefault="00AB039A" w:rsidP="00AB039A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Possible Value</w:t>
            </w:r>
          </w:p>
        </w:tc>
      </w:tr>
      <w:tr w:rsidR="00AB039A" w:rsidRPr="003D50EC" w14:paraId="1767E34B" w14:textId="77777777" w:rsidTr="00AB039A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5C662EF2" w14:textId="2B8C0CC8" w:rsidR="00AB039A" w:rsidRPr="00B708C5" w:rsidRDefault="00AB039A" w:rsidP="00AB039A">
            <w:pPr>
              <w:pStyle w:val="ListBullet1"/>
              <w:numPr>
                <w:ilvl w:val="0"/>
                <w:numId w:val="0"/>
              </w:numPr>
            </w:pPr>
            <w:r w:rsidRPr="00FE27EB">
              <w:rPr>
                <w:rFonts w:ascii="Lucida Grande" w:hAnsi="Lucida Grande" w:cs="Lucida Grande"/>
                <w:color w:val="000000"/>
              </w:rPr>
              <w:t xml:space="preserve">Date in MM-DD format  that decide when the year start for cambodian user. If value is 04-01, it means that the year is from 1 April to 31st March.  </w:t>
            </w:r>
          </w:p>
        </w:tc>
        <w:tc>
          <w:tcPr>
            <w:tcW w:w="4026" w:type="dxa"/>
            <w:shd w:val="clear" w:color="auto" w:fill="auto"/>
          </w:tcPr>
          <w:p w14:paraId="5723E729" w14:textId="2C23CE22" w:rsidR="00AB039A" w:rsidRPr="00B708C5" w:rsidRDefault="00AB039A" w:rsidP="00AB039A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rPr>
                <w:rFonts w:ascii="Lucida Grande" w:hAnsi="Lucida Grande" w:cs="Lucida Grande"/>
                <w:color w:val="000000"/>
              </w:rPr>
              <w:t>04-01</w:t>
            </w:r>
          </w:p>
        </w:tc>
      </w:tr>
      <w:tr w:rsidR="00AB039A" w:rsidRPr="003D50EC" w14:paraId="5420BAD5" w14:textId="77777777" w:rsidTr="00AB039A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07876E18" w14:textId="2F18CD6F" w:rsidR="00AB039A" w:rsidRDefault="001A28A1" w:rsidP="00AB039A">
            <w:pPr>
              <w:pStyle w:val="ListBullet1"/>
              <w:numPr>
                <w:ilvl w:val="0"/>
                <w:numId w:val="0"/>
              </w:numPr>
            </w:pPr>
            <w:r w:rsidRPr="00547206">
              <w:rPr>
                <w:rFonts w:ascii="Lucida Grande" w:hAnsi="Lucida Grande" w:cs="Lucida Grande"/>
                <w:color w:val="000000"/>
              </w:rPr>
              <w:t>Time Period in days given to end user to pay custom tax and regularize the device</w:t>
            </w:r>
          </w:p>
        </w:tc>
        <w:tc>
          <w:tcPr>
            <w:tcW w:w="4026" w:type="dxa"/>
            <w:shd w:val="clear" w:color="auto" w:fill="auto"/>
          </w:tcPr>
          <w:p w14:paraId="71974AE2" w14:textId="0F797B29" w:rsidR="00AB039A" w:rsidRDefault="001A28A1" w:rsidP="00AB039A">
            <w:pPr>
              <w:pStyle w:val="BodyText2"/>
            </w:pPr>
            <w:r>
              <w:t>30</w:t>
            </w:r>
          </w:p>
        </w:tc>
      </w:tr>
      <w:tr w:rsidR="00AB039A" w:rsidRPr="003D50EC" w14:paraId="07ACEA67" w14:textId="77777777" w:rsidTr="00AB039A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1FEBE6D9" w14:textId="0866973C" w:rsidR="00AB039A" w:rsidRDefault="001A28A1" w:rsidP="00AB039A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BA771E">
              <w:rPr>
                <w:rFonts w:ascii="Lucida Grande" w:hAnsi="Lucida Grande" w:cs="Lucida Grande"/>
                <w:color w:val="000000"/>
              </w:rPr>
              <w:t>Visa Expiry Period in days in case visa details are not provided by foreigner while registering the device</w:t>
            </w:r>
          </w:p>
        </w:tc>
        <w:tc>
          <w:tcPr>
            <w:tcW w:w="4026" w:type="dxa"/>
            <w:shd w:val="clear" w:color="auto" w:fill="auto"/>
          </w:tcPr>
          <w:p w14:paraId="3803DFC9" w14:textId="284376BE" w:rsidR="00AB039A" w:rsidRDefault="001A28A1" w:rsidP="00AB039A">
            <w:pPr>
              <w:pStyle w:val="BodyText2"/>
            </w:pPr>
            <w:r>
              <w:rPr>
                <w:rFonts w:ascii="Lucida Grande" w:hAnsi="Lucida Grande" w:cs="Lucida Grande"/>
                <w:color w:val="000000"/>
              </w:rPr>
              <w:t>30</w:t>
            </w:r>
          </w:p>
        </w:tc>
      </w:tr>
      <w:tr w:rsidR="00AB039A" w:rsidRPr="003D50EC" w14:paraId="073107A8" w14:textId="77777777" w:rsidTr="00AB039A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0FA936BB" w14:textId="10D67E12" w:rsidR="00AB039A" w:rsidRPr="007F793C" w:rsidRDefault="001A28A1" w:rsidP="00AB039A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783E6E">
              <w:rPr>
                <w:rFonts w:ascii="Lucida Grande" w:hAnsi="Lucida Grande" w:cs="Lucida Grande"/>
                <w:color w:val="000000"/>
              </w:rPr>
              <w:t>Flag to indicate if the Notification is to be sent for Tax not Paid case to end user</w:t>
            </w:r>
            <w:r w:rsidR="00AB039A" w:rsidRPr="00D11B89">
              <w:rPr>
                <w:rFonts w:ascii="Lucida Grande" w:hAnsi="Lucida Grande" w:cs="Lucida Grande"/>
                <w:color w:val="000000"/>
              </w:rPr>
              <w:t>.</w:t>
            </w:r>
          </w:p>
        </w:tc>
        <w:tc>
          <w:tcPr>
            <w:tcW w:w="4026" w:type="dxa"/>
            <w:shd w:val="clear" w:color="auto" w:fill="auto"/>
          </w:tcPr>
          <w:p w14:paraId="69A55815" w14:textId="5A4ED4EA" w:rsidR="00AB039A" w:rsidRPr="00C71F9B" w:rsidRDefault="001A28A1" w:rsidP="00AB039A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Y. Y stands for Yes and N stand for No</w:t>
            </w:r>
          </w:p>
        </w:tc>
      </w:tr>
    </w:tbl>
    <w:p w14:paraId="4D20BD92" w14:textId="77777777" w:rsidR="00DC3C89" w:rsidRDefault="00DC3C89" w:rsidP="000040AB">
      <w:pPr>
        <w:pStyle w:val="BodyText2"/>
      </w:pPr>
    </w:p>
    <w:p w14:paraId="7C155B2F" w14:textId="4ECB4A35" w:rsidR="005F60B2" w:rsidRPr="003773FE" w:rsidRDefault="0039047C" w:rsidP="005F60B2">
      <w:pPr>
        <w:pStyle w:val="BodyText2"/>
        <w:rPr>
          <w:u w:val="single"/>
        </w:rPr>
      </w:pPr>
      <w:r>
        <w:rPr>
          <w:u w:val="single"/>
        </w:rPr>
        <w:t>Blacklist</w:t>
      </w:r>
      <w:r w:rsidR="005F60B2" w:rsidRPr="003773FE">
        <w:rPr>
          <w:u w:val="single"/>
        </w:rPr>
        <w:t xml:space="preserve"> Feature Related Parameters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ayout w:type="fixed"/>
        <w:tblLook w:val="01E0" w:firstRow="1" w:lastRow="1" w:firstColumn="1" w:lastColumn="1" w:noHBand="0" w:noVBand="0"/>
      </w:tblPr>
      <w:tblGrid>
        <w:gridCol w:w="4503"/>
        <w:gridCol w:w="4026"/>
      </w:tblGrid>
      <w:tr w:rsidR="005F60B2" w:rsidRPr="003D50EC" w14:paraId="58845F37" w14:textId="77777777" w:rsidTr="0039047C">
        <w:trPr>
          <w:trHeight w:val="293"/>
          <w:tblHeader/>
          <w:jc w:val="center"/>
        </w:trPr>
        <w:tc>
          <w:tcPr>
            <w:tcW w:w="4503" w:type="dxa"/>
            <w:shd w:val="clear" w:color="auto" w:fill="5B9BD5" w:themeFill="accent1"/>
          </w:tcPr>
          <w:p w14:paraId="5A580F69" w14:textId="77777777" w:rsidR="005F60B2" w:rsidRPr="0001372C" w:rsidRDefault="005F60B2" w:rsidP="005F60B2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Parameter Name</w:t>
            </w:r>
          </w:p>
        </w:tc>
        <w:tc>
          <w:tcPr>
            <w:tcW w:w="4026" w:type="dxa"/>
            <w:shd w:val="clear" w:color="auto" w:fill="5B9BD5" w:themeFill="accent1"/>
          </w:tcPr>
          <w:p w14:paraId="7F541A5D" w14:textId="77777777" w:rsidR="005F60B2" w:rsidRPr="0001372C" w:rsidRDefault="005F60B2" w:rsidP="005F60B2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Possible Value</w:t>
            </w:r>
          </w:p>
        </w:tc>
      </w:tr>
      <w:tr w:rsidR="005F60B2" w:rsidRPr="003D50EC" w14:paraId="7F5D09D1" w14:textId="77777777" w:rsidTr="0039047C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69459D84" w14:textId="5E749C44" w:rsidR="005F60B2" w:rsidRPr="00B708C5" w:rsidRDefault="0039047C" w:rsidP="005F60B2">
            <w:pPr>
              <w:pStyle w:val="ListBullet1"/>
              <w:numPr>
                <w:ilvl w:val="0"/>
                <w:numId w:val="0"/>
              </w:numPr>
            </w:pPr>
            <w:r>
              <w:rPr>
                <w:rFonts w:ascii="Lucida Grande" w:hAnsi="Lucida Grande" w:cs="Lucida Grande"/>
                <w:color w:val="000000"/>
              </w:rPr>
              <w:t xml:space="preserve">Base Path from where </w:t>
            </w:r>
            <w:r w:rsidRPr="00035A07">
              <w:rPr>
                <w:rFonts w:ascii="Lucida Grande" w:hAnsi="Lucida Grande" w:cs="Lucida Grande"/>
                <w:color w:val="000000"/>
              </w:rPr>
              <w:t>full and incremental blacklist file would be maintained in the CEIR syste</w:t>
            </w:r>
            <w:r>
              <w:rPr>
                <w:rFonts w:ascii="Lucida Grande" w:hAnsi="Lucida Grande" w:cs="Lucida Grande"/>
                <w:color w:val="000000"/>
              </w:rPr>
              <w:t>m</w:t>
            </w:r>
          </w:p>
        </w:tc>
        <w:tc>
          <w:tcPr>
            <w:tcW w:w="4026" w:type="dxa"/>
            <w:shd w:val="clear" w:color="auto" w:fill="auto"/>
          </w:tcPr>
          <w:p w14:paraId="2EB8B74E" w14:textId="5C2EEE7B" w:rsidR="005F60B2" w:rsidRPr="00B708C5" w:rsidRDefault="0039047C" w:rsidP="005F60B2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FE6E43">
              <w:rPr>
                <w:rFonts w:ascii="Lucida Grande" w:hAnsi="Lucida Grande" w:cs="Lucida Grande"/>
                <w:color w:val="000000"/>
              </w:rPr>
              <w:t>/var/www/html/downloads/blackListFiles/</w:t>
            </w:r>
          </w:p>
        </w:tc>
      </w:tr>
      <w:tr w:rsidR="005F60B2" w:rsidRPr="003D50EC" w14:paraId="2B9BEA0D" w14:textId="77777777" w:rsidTr="0039047C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2F4E9901" w14:textId="2A5D1000" w:rsidR="005F60B2" w:rsidRDefault="0039047C" w:rsidP="005F60B2">
            <w:pPr>
              <w:pStyle w:val="ListBullet1"/>
              <w:numPr>
                <w:ilvl w:val="0"/>
                <w:numId w:val="0"/>
              </w:numPr>
            </w:pPr>
            <w:r>
              <w:rPr>
                <w:rFonts w:ascii="Lucida Grande" w:hAnsi="Lucida Grande" w:cs="Lucida Grande"/>
                <w:color w:val="000000"/>
              </w:rPr>
              <w:t xml:space="preserve">Time Period in days </w:t>
            </w:r>
            <w:r w:rsidRPr="001737D5">
              <w:rPr>
                <w:rFonts w:ascii="Lucida Grande" w:hAnsi="Lucida Grande" w:cs="Lucida Grande"/>
                <w:color w:val="000000"/>
              </w:rPr>
              <w:t>when the Full Blacklist file would be generated in the CEIR system</w:t>
            </w:r>
            <w:r w:rsidR="005F60B2" w:rsidRPr="00F912E6">
              <w:rPr>
                <w:rFonts w:ascii="Lucida Grande" w:hAnsi="Lucida Grande" w:cs="Lucida Grande"/>
                <w:color w:val="000000"/>
              </w:rPr>
              <w:t>.</w:t>
            </w:r>
          </w:p>
        </w:tc>
        <w:tc>
          <w:tcPr>
            <w:tcW w:w="4026" w:type="dxa"/>
            <w:shd w:val="clear" w:color="auto" w:fill="auto"/>
          </w:tcPr>
          <w:p w14:paraId="75507B6D" w14:textId="149B7FF6" w:rsidR="005F60B2" w:rsidRDefault="0039047C" w:rsidP="005F60B2">
            <w:pPr>
              <w:pStyle w:val="BodyText2"/>
            </w:pPr>
            <w:r>
              <w:t>7</w:t>
            </w:r>
          </w:p>
        </w:tc>
      </w:tr>
      <w:tr w:rsidR="0039047C" w:rsidRPr="003D50EC" w14:paraId="708BC05A" w14:textId="77777777" w:rsidTr="0039047C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6751FD1E" w14:textId="02739AB0" w:rsidR="0039047C" w:rsidRDefault="0039047C" w:rsidP="005F60B2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 xml:space="preserve">Time Period in days </w:t>
            </w:r>
            <w:r w:rsidRPr="00797F46">
              <w:rPr>
                <w:rFonts w:ascii="Lucida Grande" w:hAnsi="Lucida Grande" w:cs="Lucida Grande"/>
                <w:color w:val="000000"/>
              </w:rPr>
              <w:t>when the Incremental Blacklist file would be generated in the CEIR system</w:t>
            </w:r>
          </w:p>
        </w:tc>
        <w:tc>
          <w:tcPr>
            <w:tcW w:w="4026" w:type="dxa"/>
            <w:shd w:val="clear" w:color="auto" w:fill="auto"/>
          </w:tcPr>
          <w:p w14:paraId="4F6854D8" w14:textId="280204AA" w:rsidR="0039047C" w:rsidRDefault="0039047C" w:rsidP="005F60B2">
            <w:pPr>
              <w:pStyle w:val="BodyText2"/>
            </w:pPr>
            <w:r>
              <w:t>1</w:t>
            </w:r>
          </w:p>
        </w:tc>
      </w:tr>
      <w:tr w:rsidR="0039047C" w:rsidRPr="003D50EC" w14:paraId="7853351A" w14:textId="77777777" w:rsidTr="0039047C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03477D18" w14:textId="3BBA3C81" w:rsidR="0039047C" w:rsidRDefault="0039047C" w:rsidP="005F60B2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7F793C">
              <w:rPr>
                <w:rFonts w:ascii="Lucida Grande" w:hAnsi="Lucida Grande" w:cs="Lucida Grande"/>
                <w:color w:val="000000"/>
              </w:rPr>
              <w:t>Base URL from where full and incremental Blacklist file would be available for download</w:t>
            </w:r>
            <w:r>
              <w:rPr>
                <w:rFonts w:ascii="Lucida Grande" w:hAnsi="Lucida Grande" w:cs="Lucida Grande"/>
                <w:color w:val="000000"/>
              </w:rPr>
              <w:t xml:space="preserve"> </w:t>
            </w:r>
            <w:r w:rsidRPr="007F793C">
              <w:rPr>
                <w:rFonts w:ascii="Lucida Grande" w:hAnsi="Lucida Grande" w:cs="Lucida Grande"/>
                <w:color w:val="000000"/>
              </w:rPr>
              <w:t>by operator from the CEIR system</w:t>
            </w:r>
            <w:r>
              <w:rPr>
                <w:rFonts w:ascii="Lucida Grande" w:hAnsi="Lucida Grande" w:cs="Lucida Grande"/>
                <w:color w:val="000000"/>
              </w:rPr>
              <w:t>.</w:t>
            </w:r>
            <w:r w:rsidRPr="007F793C">
              <w:rPr>
                <w:rFonts w:ascii="Lucida Grande" w:hAnsi="Lucida Grande" w:cs="Lucida Grande"/>
                <w:color w:val="000000"/>
              </w:rPr>
              <w:t xml:space="preserve">   </w:t>
            </w:r>
          </w:p>
        </w:tc>
        <w:tc>
          <w:tcPr>
            <w:tcW w:w="4026" w:type="dxa"/>
            <w:shd w:val="clear" w:color="auto" w:fill="auto"/>
          </w:tcPr>
          <w:p w14:paraId="6896B2B8" w14:textId="455AC7D7" w:rsidR="0039047C" w:rsidRDefault="0039047C" w:rsidP="005F60B2">
            <w:pPr>
              <w:pStyle w:val="BodyText2"/>
            </w:pPr>
            <w:r w:rsidRPr="00C71F9B">
              <w:rPr>
                <w:rFonts w:ascii="Lucida Grande" w:hAnsi="Lucida Grande" w:cs="Lucida Grande"/>
                <w:color w:val="000000"/>
              </w:rPr>
              <w:t>http://13.127.239.247/downloads/blackListFiles/</w:t>
            </w:r>
          </w:p>
        </w:tc>
      </w:tr>
      <w:tr w:rsidR="0039047C" w:rsidRPr="003D50EC" w14:paraId="2C1E0CA5" w14:textId="77777777" w:rsidTr="0039047C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27DE3583" w14:textId="512848BB" w:rsidR="0039047C" w:rsidRPr="007F793C" w:rsidRDefault="0039047C" w:rsidP="005F60B2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D11B89">
              <w:rPr>
                <w:rFonts w:ascii="Lucida Grande" w:hAnsi="Lucida Grande" w:cs="Lucida Grande"/>
                <w:color w:val="000000"/>
              </w:rPr>
              <w:t>Dirty Period in day</w:t>
            </w:r>
            <w:r>
              <w:rPr>
                <w:rFonts w:ascii="Lucida Grande" w:hAnsi="Lucida Grande" w:cs="Lucida Grande"/>
                <w:color w:val="000000"/>
              </w:rPr>
              <w:t>s</w:t>
            </w:r>
            <w:r w:rsidRPr="00D11B89">
              <w:rPr>
                <w:rFonts w:ascii="Lucida Grande" w:hAnsi="Lucida Grande" w:cs="Lucida Grande"/>
                <w:color w:val="000000"/>
              </w:rPr>
              <w:t xml:space="preserve"> for which the blacklist number found in GSMA are maintained in the CEIR system.</w:t>
            </w:r>
          </w:p>
        </w:tc>
        <w:tc>
          <w:tcPr>
            <w:tcW w:w="4026" w:type="dxa"/>
            <w:shd w:val="clear" w:color="auto" w:fill="auto"/>
          </w:tcPr>
          <w:p w14:paraId="12B7B16B" w14:textId="117B2154" w:rsidR="0039047C" w:rsidRPr="00C71F9B" w:rsidRDefault="0039047C" w:rsidP="005F60B2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180</w:t>
            </w:r>
          </w:p>
        </w:tc>
      </w:tr>
    </w:tbl>
    <w:p w14:paraId="176ECC77" w14:textId="77777777" w:rsidR="005F60B2" w:rsidRDefault="005F60B2" w:rsidP="005F60B2">
      <w:pPr>
        <w:pStyle w:val="BodyText2"/>
      </w:pPr>
    </w:p>
    <w:p w14:paraId="10A6BF9C" w14:textId="607FE79C" w:rsidR="005F60B2" w:rsidRPr="003773FE" w:rsidRDefault="0039047C" w:rsidP="005F60B2">
      <w:pPr>
        <w:pStyle w:val="BodyText2"/>
        <w:rPr>
          <w:u w:val="single"/>
        </w:rPr>
      </w:pPr>
      <w:r>
        <w:rPr>
          <w:u w:val="single"/>
        </w:rPr>
        <w:t>Greylist</w:t>
      </w:r>
      <w:r w:rsidR="005F60B2" w:rsidRPr="003773FE">
        <w:rPr>
          <w:u w:val="single"/>
        </w:rPr>
        <w:t xml:space="preserve"> Feature Related Parameters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ayout w:type="fixed"/>
        <w:tblLook w:val="01E0" w:firstRow="1" w:lastRow="1" w:firstColumn="1" w:lastColumn="1" w:noHBand="0" w:noVBand="0"/>
      </w:tblPr>
      <w:tblGrid>
        <w:gridCol w:w="4503"/>
        <w:gridCol w:w="4026"/>
      </w:tblGrid>
      <w:tr w:rsidR="00AB039A" w:rsidRPr="003D50EC" w14:paraId="16E23EE7" w14:textId="77777777" w:rsidTr="00AB039A">
        <w:trPr>
          <w:trHeight w:val="293"/>
          <w:tblHeader/>
          <w:jc w:val="center"/>
        </w:trPr>
        <w:tc>
          <w:tcPr>
            <w:tcW w:w="4503" w:type="dxa"/>
            <w:shd w:val="clear" w:color="auto" w:fill="5B9BD5" w:themeFill="accent1"/>
          </w:tcPr>
          <w:p w14:paraId="45B19443" w14:textId="77777777" w:rsidR="00AB039A" w:rsidRPr="0001372C" w:rsidRDefault="00AB039A" w:rsidP="00AB039A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Parameter Name</w:t>
            </w:r>
          </w:p>
        </w:tc>
        <w:tc>
          <w:tcPr>
            <w:tcW w:w="4026" w:type="dxa"/>
            <w:shd w:val="clear" w:color="auto" w:fill="5B9BD5" w:themeFill="accent1"/>
          </w:tcPr>
          <w:p w14:paraId="4891A7E1" w14:textId="77777777" w:rsidR="00AB039A" w:rsidRPr="0001372C" w:rsidRDefault="00AB039A" w:rsidP="00AB039A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Possible Value</w:t>
            </w:r>
          </w:p>
        </w:tc>
      </w:tr>
      <w:tr w:rsidR="00AB039A" w:rsidRPr="003D50EC" w14:paraId="4C25C0C7" w14:textId="77777777" w:rsidTr="00AB039A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0093E76F" w14:textId="429E7475" w:rsidR="00AB039A" w:rsidRPr="00B708C5" w:rsidRDefault="00AB039A" w:rsidP="00AB039A">
            <w:pPr>
              <w:pStyle w:val="ListBullet1"/>
              <w:numPr>
                <w:ilvl w:val="0"/>
                <w:numId w:val="0"/>
              </w:numPr>
            </w:pPr>
            <w:r>
              <w:rPr>
                <w:rFonts w:ascii="Lucida Grande" w:hAnsi="Lucida Grande" w:cs="Lucida Grande"/>
                <w:color w:val="000000"/>
              </w:rPr>
              <w:t xml:space="preserve">Base Path from where </w:t>
            </w:r>
            <w:r w:rsidRPr="00035A07">
              <w:rPr>
                <w:rFonts w:ascii="Lucida Grande" w:hAnsi="Lucida Grande" w:cs="Lucida Grande"/>
                <w:color w:val="000000"/>
              </w:rPr>
              <w:t xml:space="preserve">full and incremental </w:t>
            </w:r>
            <w:r>
              <w:rPr>
                <w:rFonts w:ascii="Lucida Grande" w:hAnsi="Lucida Grande" w:cs="Lucida Grande"/>
                <w:color w:val="000000"/>
              </w:rPr>
              <w:t>Greylist</w:t>
            </w:r>
            <w:r w:rsidRPr="00035A07">
              <w:rPr>
                <w:rFonts w:ascii="Lucida Grande" w:hAnsi="Lucida Grande" w:cs="Lucida Grande"/>
                <w:color w:val="000000"/>
              </w:rPr>
              <w:t xml:space="preserve"> file would be maintained in the CEIR syste</w:t>
            </w:r>
            <w:r>
              <w:rPr>
                <w:rFonts w:ascii="Lucida Grande" w:hAnsi="Lucida Grande" w:cs="Lucida Grande"/>
                <w:color w:val="000000"/>
              </w:rPr>
              <w:t>m</w:t>
            </w:r>
          </w:p>
        </w:tc>
        <w:tc>
          <w:tcPr>
            <w:tcW w:w="4026" w:type="dxa"/>
            <w:shd w:val="clear" w:color="auto" w:fill="auto"/>
          </w:tcPr>
          <w:p w14:paraId="452233B0" w14:textId="383A5F6A" w:rsidR="00AB039A" w:rsidRPr="00B708C5" w:rsidRDefault="00AB039A" w:rsidP="00AB039A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rPr>
                <w:rFonts w:ascii="Lucida Grande" w:hAnsi="Lucida Grande" w:cs="Lucida Grande"/>
                <w:color w:val="000000"/>
              </w:rPr>
              <w:t>/var/www/html/downloads/greylist</w:t>
            </w:r>
            <w:r w:rsidRPr="00FE6E43">
              <w:rPr>
                <w:rFonts w:ascii="Lucida Grande" w:hAnsi="Lucida Grande" w:cs="Lucida Grande"/>
                <w:color w:val="000000"/>
              </w:rPr>
              <w:t>Files/</w:t>
            </w:r>
          </w:p>
        </w:tc>
      </w:tr>
      <w:tr w:rsidR="00AB039A" w:rsidRPr="003D50EC" w14:paraId="719FC0C1" w14:textId="77777777" w:rsidTr="00AB039A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5F616F6D" w14:textId="535979D2" w:rsidR="00AB039A" w:rsidRDefault="00AB039A" w:rsidP="00AB039A">
            <w:pPr>
              <w:pStyle w:val="ListBullet1"/>
              <w:numPr>
                <w:ilvl w:val="0"/>
                <w:numId w:val="0"/>
              </w:numPr>
            </w:pPr>
            <w:r>
              <w:rPr>
                <w:rFonts w:ascii="Lucida Grande" w:hAnsi="Lucida Grande" w:cs="Lucida Grande"/>
                <w:color w:val="000000"/>
              </w:rPr>
              <w:t xml:space="preserve">Time Period in days </w:t>
            </w:r>
            <w:r w:rsidRPr="001737D5">
              <w:rPr>
                <w:rFonts w:ascii="Lucida Grande" w:hAnsi="Lucida Grande" w:cs="Lucida Grande"/>
                <w:color w:val="000000"/>
              </w:rPr>
              <w:t xml:space="preserve">when the Full </w:t>
            </w:r>
            <w:r>
              <w:rPr>
                <w:rFonts w:ascii="Lucida Grande" w:hAnsi="Lucida Grande" w:cs="Lucida Grande"/>
                <w:color w:val="000000"/>
              </w:rPr>
              <w:t>Greylist</w:t>
            </w:r>
            <w:r w:rsidRPr="001737D5">
              <w:rPr>
                <w:rFonts w:ascii="Lucida Grande" w:hAnsi="Lucida Grande" w:cs="Lucida Grande"/>
                <w:color w:val="000000"/>
              </w:rPr>
              <w:t xml:space="preserve"> file would be generated in the CEIR system</w:t>
            </w:r>
            <w:r w:rsidRPr="00F912E6">
              <w:rPr>
                <w:rFonts w:ascii="Lucida Grande" w:hAnsi="Lucida Grande" w:cs="Lucida Grande"/>
                <w:color w:val="000000"/>
              </w:rPr>
              <w:t>.</w:t>
            </w:r>
          </w:p>
        </w:tc>
        <w:tc>
          <w:tcPr>
            <w:tcW w:w="4026" w:type="dxa"/>
            <w:shd w:val="clear" w:color="auto" w:fill="auto"/>
          </w:tcPr>
          <w:p w14:paraId="37FCA055" w14:textId="77777777" w:rsidR="00AB039A" w:rsidRDefault="00AB039A" w:rsidP="00AB039A">
            <w:pPr>
              <w:pStyle w:val="BodyText2"/>
            </w:pPr>
            <w:r>
              <w:t>7</w:t>
            </w:r>
          </w:p>
        </w:tc>
      </w:tr>
      <w:tr w:rsidR="00AB039A" w:rsidRPr="003D50EC" w14:paraId="48A5885D" w14:textId="77777777" w:rsidTr="00AB039A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18B2B130" w14:textId="543496F0" w:rsidR="00AB039A" w:rsidRDefault="00AB039A" w:rsidP="00AB039A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Time Period in days when the Incremental Grey</w:t>
            </w:r>
            <w:r w:rsidRPr="00797F46">
              <w:rPr>
                <w:rFonts w:ascii="Lucida Grande" w:hAnsi="Lucida Grande" w:cs="Lucida Grande"/>
                <w:color w:val="000000"/>
              </w:rPr>
              <w:t>list file would be generated in the CEIR system</w:t>
            </w:r>
          </w:p>
        </w:tc>
        <w:tc>
          <w:tcPr>
            <w:tcW w:w="4026" w:type="dxa"/>
            <w:shd w:val="clear" w:color="auto" w:fill="auto"/>
          </w:tcPr>
          <w:p w14:paraId="1A4448B2" w14:textId="77777777" w:rsidR="00AB039A" w:rsidRDefault="00AB039A" w:rsidP="00AB039A">
            <w:pPr>
              <w:pStyle w:val="BodyText2"/>
            </w:pPr>
            <w:r>
              <w:t>1</w:t>
            </w:r>
          </w:p>
        </w:tc>
      </w:tr>
      <w:tr w:rsidR="00AB039A" w:rsidRPr="003D50EC" w14:paraId="0355F4EA" w14:textId="77777777" w:rsidTr="00AB039A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116D3E5D" w14:textId="140E5A45" w:rsidR="00AB039A" w:rsidRDefault="00AB039A" w:rsidP="00AB039A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7F793C">
              <w:rPr>
                <w:rFonts w:ascii="Lucida Grande" w:hAnsi="Lucida Grande" w:cs="Lucida Grande"/>
                <w:color w:val="000000"/>
              </w:rPr>
              <w:t>Base URL from where full an</w:t>
            </w:r>
            <w:r>
              <w:rPr>
                <w:rFonts w:ascii="Lucida Grande" w:hAnsi="Lucida Grande" w:cs="Lucida Grande"/>
                <w:color w:val="000000"/>
              </w:rPr>
              <w:t>d incremental Grey</w:t>
            </w:r>
            <w:r w:rsidRPr="007F793C">
              <w:rPr>
                <w:rFonts w:ascii="Lucida Grande" w:hAnsi="Lucida Grande" w:cs="Lucida Grande"/>
                <w:color w:val="000000"/>
              </w:rPr>
              <w:t>list file would be available for download</w:t>
            </w:r>
            <w:r>
              <w:rPr>
                <w:rFonts w:ascii="Lucida Grande" w:hAnsi="Lucida Grande" w:cs="Lucida Grande"/>
                <w:color w:val="000000"/>
              </w:rPr>
              <w:t xml:space="preserve"> </w:t>
            </w:r>
            <w:r w:rsidRPr="007F793C">
              <w:rPr>
                <w:rFonts w:ascii="Lucida Grande" w:hAnsi="Lucida Grande" w:cs="Lucida Grande"/>
                <w:color w:val="000000"/>
              </w:rPr>
              <w:t>by operator from the CEIR system</w:t>
            </w:r>
            <w:r>
              <w:rPr>
                <w:rFonts w:ascii="Lucida Grande" w:hAnsi="Lucida Grande" w:cs="Lucida Grande"/>
                <w:color w:val="000000"/>
              </w:rPr>
              <w:t>.</w:t>
            </w:r>
            <w:r w:rsidRPr="007F793C">
              <w:rPr>
                <w:rFonts w:ascii="Lucida Grande" w:hAnsi="Lucida Grande" w:cs="Lucida Grande"/>
                <w:color w:val="000000"/>
              </w:rPr>
              <w:t xml:space="preserve">   </w:t>
            </w:r>
          </w:p>
        </w:tc>
        <w:tc>
          <w:tcPr>
            <w:tcW w:w="4026" w:type="dxa"/>
            <w:shd w:val="clear" w:color="auto" w:fill="auto"/>
          </w:tcPr>
          <w:p w14:paraId="26FE42D0" w14:textId="05CFA89A" w:rsidR="00AB039A" w:rsidRDefault="00DF6448" w:rsidP="00AB039A">
            <w:pPr>
              <w:pStyle w:val="BodyText2"/>
            </w:pPr>
            <w:hyperlink r:id="rId65" w:history="1">
              <w:r w:rsidR="00AB039A" w:rsidRPr="00002914">
                <w:rPr>
                  <w:rStyle w:val="Hyperlink"/>
                  <w:rFonts w:ascii="Lucida Grande" w:hAnsi="Lucida Grande" w:cs="Lucida Grande"/>
                </w:rPr>
                <w:t>http://13.127.239.247/downloads</w:t>
              </w:r>
            </w:hyperlink>
            <w:r w:rsidR="00AB039A">
              <w:rPr>
                <w:rFonts w:ascii="Lucida Grande" w:hAnsi="Lucida Grande" w:cs="Lucida Grande"/>
                <w:color w:val="000000"/>
              </w:rPr>
              <w:t xml:space="preserve"> /grey</w:t>
            </w:r>
            <w:r w:rsidR="00AB039A" w:rsidRPr="00C71F9B">
              <w:rPr>
                <w:rFonts w:ascii="Lucida Grande" w:hAnsi="Lucida Grande" w:cs="Lucida Grande"/>
                <w:color w:val="000000"/>
              </w:rPr>
              <w:t>ListFiles/</w:t>
            </w:r>
          </w:p>
        </w:tc>
      </w:tr>
      <w:tr w:rsidR="00AB039A" w:rsidRPr="003D50EC" w14:paraId="1E8CD43A" w14:textId="77777777" w:rsidTr="00AB039A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13A17633" w14:textId="75199637" w:rsidR="00AB039A" w:rsidRPr="007F793C" w:rsidRDefault="00AB039A" w:rsidP="00AB039A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837BBE">
              <w:rPr>
                <w:rFonts w:ascii="Lucida Grande" w:hAnsi="Lucida Grande" w:cs="Lucida Grande"/>
                <w:color w:val="000000"/>
              </w:rPr>
              <w:t>Time Period in days when the IMEI will move from greylist to blacklist in the CEIR system</w:t>
            </w:r>
            <w:r w:rsidRPr="00D11B89">
              <w:rPr>
                <w:rFonts w:ascii="Lucida Grande" w:hAnsi="Lucida Grande" w:cs="Lucida Grande"/>
                <w:color w:val="000000"/>
              </w:rPr>
              <w:t>.</w:t>
            </w:r>
          </w:p>
        </w:tc>
        <w:tc>
          <w:tcPr>
            <w:tcW w:w="4026" w:type="dxa"/>
            <w:shd w:val="clear" w:color="auto" w:fill="auto"/>
          </w:tcPr>
          <w:p w14:paraId="3440370E" w14:textId="03E1D9D8" w:rsidR="00AB039A" w:rsidRPr="00C71F9B" w:rsidRDefault="00AB039A" w:rsidP="00AB039A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30</w:t>
            </w:r>
          </w:p>
        </w:tc>
      </w:tr>
      <w:tr w:rsidR="00AB039A" w:rsidRPr="003D50EC" w14:paraId="6613FB6A" w14:textId="77777777" w:rsidTr="00AB039A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24EE7590" w14:textId="5D594FAB" w:rsidR="00AB039A" w:rsidRPr="00837BBE" w:rsidRDefault="00AB039A" w:rsidP="00AB039A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A06708">
              <w:rPr>
                <w:rFonts w:ascii="Lucida Grande" w:hAnsi="Lucida Grande" w:cs="Lucida Grande"/>
                <w:color w:val="000000"/>
              </w:rPr>
              <w:t>Day of the Week</w:t>
            </w:r>
            <w:r>
              <w:rPr>
                <w:rFonts w:ascii="Lucida Grande" w:hAnsi="Lucida Grande" w:cs="Lucida Grande"/>
                <w:color w:val="000000"/>
              </w:rPr>
              <w:t xml:space="preserve"> in MMM format</w:t>
            </w:r>
            <w:r w:rsidRPr="00A06708">
              <w:rPr>
                <w:rFonts w:ascii="Lucida Grande" w:hAnsi="Lucida Grande" w:cs="Lucida Grande"/>
                <w:color w:val="000000"/>
              </w:rPr>
              <w:t xml:space="preserve"> on which Greylist or Blacklist will be generated by CEIR system. This parameter is valid only when frequency is weekly (7 days).</w:t>
            </w:r>
          </w:p>
        </w:tc>
        <w:tc>
          <w:tcPr>
            <w:tcW w:w="4026" w:type="dxa"/>
            <w:shd w:val="clear" w:color="auto" w:fill="auto"/>
          </w:tcPr>
          <w:p w14:paraId="6B20D839" w14:textId="0A6EF27D" w:rsidR="00AB039A" w:rsidRDefault="00AB039A" w:rsidP="00AB039A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Sun</w:t>
            </w:r>
          </w:p>
        </w:tc>
      </w:tr>
    </w:tbl>
    <w:p w14:paraId="592E24B4" w14:textId="77777777" w:rsidR="005F60B2" w:rsidRDefault="005F60B2" w:rsidP="005F60B2">
      <w:pPr>
        <w:pStyle w:val="BodyText2"/>
      </w:pPr>
    </w:p>
    <w:p w14:paraId="5A42E6EE" w14:textId="47CBC718" w:rsidR="005F60B2" w:rsidRPr="003773FE" w:rsidRDefault="00AB039A" w:rsidP="005F60B2">
      <w:pPr>
        <w:pStyle w:val="BodyText2"/>
        <w:rPr>
          <w:u w:val="single"/>
        </w:rPr>
      </w:pPr>
      <w:r>
        <w:rPr>
          <w:u w:val="single"/>
        </w:rPr>
        <w:t xml:space="preserve">Operator CDR </w:t>
      </w:r>
      <w:r w:rsidR="005F60B2" w:rsidRPr="003773FE">
        <w:rPr>
          <w:u w:val="single"/>
        </w:rPr>
        <w:t>Feature Related Parameters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ayout w:type="fixed"/>
        <w:tblLook w:val="01E0" w:firstRow="1" w:lastRow="1" w:firstColumn="1" w:lastColumn="1" w:noHBand="0" w:noVBand="0"/>
      </w:tblPr>
      <w:tblGrid>
        <w:gridCol w:w="4503"/>
        <w:gridCol w:w="4026"/>
      </w:tblGrid>
      <w:tr w:rsidR="00AB039A" w:rsidRPr="003D50EC" w14:paraId="520E1CD9" w14:textId="77777777" w:rsidTr="00AB039A">
        <w:trPr>
          <w:trHeight w:val="293"/>
          <w:tblHeader/>
          <w:jc w:val="center"/>
        </w:trPr>
        <w:tc>
          <w:tcPr>
            <w:tcW w:w="4503" w:type="dxa"/>
            <w:shd w:val="clear" w:color="auto" w:fill="5B9BD5" w:themeFill="accent1"/>
          </w:tcPr>
          <w:p w14:paraId="5AF049D2" w14:textId="77777777" w:rsidR="00AB039A" w:rsidRPr="0001372C" w:rsidRDefault="00AB039A" w:rsidP="00AB039A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Parameter Name</w:t>
            </w:r>
          </w:p>
        </w:tc>
        <w:tc>
          <w:tcPr>
            <w:tcW w:w="4026" w:type="dxa"/>
            <w:shd w:val="clear" w:color="auto" w:fill="5B9BD5" w:themeFill="accent1"/>
          </w:tcPr>
          <w:p w14:paraId="4F4CD82D" w14:textId="77777777" w:rsidR="00AB039A" w:rsidRPr="0001372C" w:rsidRDefault="00AB039A" w:rsidP="00AB039A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Possible Value</w:t>
            </w:r>
          </w:p>
        </w:tc>
      </w:tr>
      <w:tr w:rsidR="00AB039A" w:rsidRPr="003D50EC" w14:paraId="1D64F4BD" w14:textId="77777777" w:rsidTr="00AB039A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35F3A799" w14:textId="1E2CBCBC" w:rsidR="00AB039A" w:rsidRDefault="00AB039A" w:rsidP="00AB039A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 xml:space="preserve">Value of Mobile </w:t>
            </w:r>
            <w:r w:rsidRPr="0088232A">
              <w:rPr>
                <w:rFonts w:ascii="Lucida Grande" w:hAnsi="Lucida Grande" w:cs="Lucida Grande"/>
                <w:color w:val="000000"/>
              </w:rPr>
              <w:t>Country Code (MCC) for Cambodia</w:t>
            </w:r>
          </w:p>
        </w:tc>
        <w:tc>
          <w:tcPr>
            <w:tcW w:w="4026" w:type="dxa"/>
            <w:shd w:val="clear" w:color="auto" w:fill="auto"/>
          </w:tcPr>
          <w:p w14:paraId="5F716CBA" w14:textId="3EDF063D" w:rsidR="00AB039A" w:rsidRDefault="00AB039A" w:rsidP="00AB039A">
            <w:pPr>
              <w:pStyle w:val="BodyText2"/>
            </w:pPr>
            <w:r>
              <w:t>855</w:t>
            </w:r>
          </w:p>
        </w:tc>
      </w:tr>
      <w:tr w:rsidR="00AB039A" w:rsidRPr="003D50EC" w14:paraId="5CBC3CD3" w14:textId="77777777" w:rsidTr="00AB039A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450DAFFB" w14:textId="277AB212" w:rsidR="00AB039A" w:rsidRDefault="00AB039A" w:rsidP="00AB039A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Base Path</w:t>
            </w:r>
            <w:r w:rsidRPr="00553F84">
              <w:rPr>
                <w:rFonts w:ascii="Lucida Grande" w:hAnsi="Lucida Grande" w:cs="Lucida Grande"/>
                <w:color w:val="000000"/>
              </w:rPr>
              <w:t xml:space="preserve"> where ETL system uploads the CDR files via FTP in the CEIR system</w:t>
            </w:r>
          </w:p>
        </w:tc>
        <w:tc>
          <w:tcPr>
            <w:tcW w:w="4026" w:type="dxa"/>
            <w:shd w:val="clear" w:color="auto" w:fill="auto"/>
          </w:tcPr>
          <w:p w14:paraId="3925084D" w14:textId="1C6C76AA" w:rsidR="00AB039A" w:rsidRDefault="00AB039A" w:rsidP="00AB039A">
            <w:pPr>
              <w:pStyle w:val="BodyText2"/>
            </w:pPr>
            <w:r w:rsidRPr="00504566">
              <w:rPr>
                <w:rFonts w:ascii="Lucida Grande" w:hAnsi="Lucida Grande" w:cs="Lucida Grande"/>
                <w:color w:val="000000"/>
              </w:rPr>
              <w:t xml:space="preserve">/home/ubuntu/ETL     </w:t>
            </w:r>
          </w:p>
        </w:tc>
      </w:tr>
      <w:tr w:rsidR="00AB039A" w:rsidRPr="003D50EC" w14:paraId="69E68E1B" w14:textId="77777777" w:rsidTr="00AB039A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3C76561A" w14:textId="3126BED9" w:rsidR="00AB039A" w:rsidRPr="007F793C" w:rsidRDefault="00AB039A" w:rsidP="00AB039A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6F671D">
              <w:rPr>
                <w:rFonts w:ascii="Lucida Grande" w:hAnsi="Lucida Grande" w:cs="Lucida Grande"/>
                <w:color w:val="000000"/>
              </w:rPr>
              <w:t>Maximum Number of one IMEI mapped to different MSISDN to avoid duplicate count</w:t>
            </w:r>
          </w:p>
        </w:tc>
        <w:tc>
          <w:tcPr>
            <w:tcW w:w="4026" w:type="dxa"/>
            <w:shd w:val="clear" w:color="auto" w:fill="auto"/>
          </w:tcPr>
          <w:p w14:paraId="22D1E90E" w14:textId="685735AE" w:rsidR="00AB039A" w:rsidRPr="00C71F9B" w:rsidRDefault="00AB039A" w:rsidP="00AB039A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5</w:t>
            </w:r>
          </w:p>
        </w:tc>
      </w:tr>
    </w:tbl>
    <w:p w14:paraId="3ECBBF03" w14:textId="77777777" w:rsidR="005F60B2" w:rsidRDefault="005F60B2" w:rsidP="005F60B2">
      <w:pPr>
        <w:pStyle w:val="BodyText2"/>
      </w:pPr>
    </w:p>
    <w:p w14:paraId="52F00C89" w14:textId="268DF005" w:rsidR="00AB039A" w:rsidRPr="003773FE" w:rsidRDefault="00AB039A" w:rsidP="00AB039A">
      <w:pPr>
        <w:pStyle w:val="BodyText2"/>
        <w:rPr>
          <w:u w:val="single"/>
        </w:rPr>
      </w:pPr>
      <w:r>
        <w:rPr>
          <w:u w:val="single"/>
        </w:rPr>
        <w:t xml:space="preserve">Grievance </w:t>
      </w:r>
      <w:r w:rsidRPr="003773FE">
        <w:rPr>
          <w:u w:val="single"/>
        </w:rPr>
        <w:t>Feature Related Parameters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ayout w:type="fixed"/>
        <w:tblLook w:val="01E0" w:firstRow="1" w:lastRow="1" w:firstColumn="1" w:lastColumn="1" w:noHBand="0" w:noVBand="0"/>
      </w:tblPr>
      <w:tblGrid>
        <w:gridCol w:w="4503"/>
        <w:gridCol w:w="4026"/>
      </w:tblGrid>
      <w:tr w:rsidR="00AB039A" w:rsidRPr="003D50EC" w14:paraId="3331410A" w14:textId="77777777" w:rsidTr="00AB039A">
        <w:trPr>
          <w:trHeight w:val="293"/>
          <w:tblHeader/>
          <w:jc w:val="center"/>
        </w:trPr>
        <w:tc>
          <w:tcPr>
            <w:tcW w:w="4503" w:type="dxa"/>
            <w:shd w:val="clear" w:color="auto" w:fill="5B9BD5" w:themeFill="accent1"/>
          </w:tcPr>
          <w:p w14:paraId="5E1DCC38" w14:textId="77777777" w:rsidR="00AB039A" w:rsidRPr="0001372C" w:rsidRDefault="00AB039A" w:rsidP="00AB039A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Parameter Name</w:t>
            </w:r>
          </w:p>
        </w:tc>
        <w:tc>
          <w:tcPr>
            <w:tcW w:w="4026" w:type="dxa"/>
            <w:shd w:val="clear" w:color="auto" w:fill="5B9BD5" w:themeFill="accent1"/>
          </w:tcPr>
          <w:p w14:paraId="38306220" w14:textId="77777777" w:rsidR="00AB039A" w:rsidRPr="0001372C" w:rsidRDefault="00AB039A" w:rsidP="00AB039A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Possible Value</w:t>
            </w:r>
          </w:p>
        </w:tc>
      </w:tr>
      <w:tr w:rsidR="00AB039A" w:rsidRPr="003D50EC" w14:paraId="7810052E" w14:textId="77777777" w:rsidTr="00AB039A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0398E731" w14:textId="1AF97C26" w:rsidR="00AB039A" w:rsidRDefault="00AB039A" w:rsidP="00AB039A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3D11F2">
              <w:rPr>
                <w:rFonts w:ascii="Lucida Grande" w:hAnsi="Lucida Grande" w:cs="Lucida Grande"/>
                <w:color w:val="000000"/>
              </w:rPr>
              <w:t>Time Period in days given to user to respond to grievance. Post expiry, the grievance is marked as closed by the CEIR system</w:t>
            </w:r>
          </w:p>
        </w:tc>
        <w:tc>
          <w:tcPr>
            <w:tcW w:w="4026" w:type="dxa"/>
            <w:shd w:val="clear" w:color="auto" w:fill="auto"/>
          </w:tcPr>
          <w:p w14:paraId="1BE9EC04" w14:textId="0890B9A4" w:rsidR="00AB039A" w:rsidRDefault="00AB039A" w:rsidP="00AB039A">
            <w:pPr>
              <w:pStyle w:val="BodyText2"/>
            </w:pPr>
            <w:r>
              <w:t>10</w:t>
            </w:r>
          </w:p>
        </w:tc>
      </w:tr>
      <w:tr w:rsidR="00AB039A" w:rsidRPr="003D50EC" w14:paraId="14B9AE1D" w14:textId="77777777" w:rsidTr="00AB039A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19A3AA9A" w14:textId="7B88B87D" w:rsidR="00AB039A" w:rsidRDefault="00AB039A" w:rsidP="00AB039A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F732F7">
              <w:rPr>
                <w:rFonts w:ascii="Lucida Grande" w:hAnsi="Lucida Grande" w:cs="Lucida Grande"/>
                <w:color w:val="000000"/>
              </w:rPr>
              <w:t>Maximum number of document that can be uploaded at the time of raising grievance</w:t>
            </w:r>
          </w:p>
        </w:tc>
        <w:tc>
          <w:tcPr>
            <w:tcW w:w="4026" w:type="dxa"/>
            <w:shd w:val="clear" w:color="auto" w:fill="auto"/>
          </w:tcPr>
          <w:p w14:paraId="36D49735" w14:textId="09A5806F" w:rsidR="00AB039A" w:rsidRDefault="00AB039A" w:rsidP="00AB039A">
            <w:pPr>
              <w:pStyle w:val="BodyText2"/>
            </w:pPr>
            <w:r>
              <w:rPr>
                <w:rFonts w:ascii="Lucida Grande" w:hAnsi="Lucida Grande" w:cs="Lucida Grande"/>
                <w:color w:val="000000"/>
              </w:rPr>
              <w:t>3</w:t>
            </w:r>
          </w:p>
        </w:tc>
      </w:tr>
    </w:tbl>
    <w:p w14:paraId="74B3548F" w14:textId="77777777" w:rsidR="00AB039A" w:rsidRDefault="00AB039A" w:rsidP="005F60B2">
      <w:pPr>
        <w:pStyle w:val="BodyText2"/>
      </w:pPr>
    </w:p>
    <w:p w14:paraId="61F9AE5D" w14:textId="7ADE48DC" w:rsidR="00AB039A" w:rsidRPr="003773FE" w:rsidRDefault="00AB039A" w:rsidP="00AB039A">
      <w:pPr>
        <w:pStyle w:val="BodyText2"/>
        <w:rPr>
          <w:u w:val="single"/>
        </w:rPr>
      </w:pPr>
      <w:r>
        <w:rPr>
          <w:u w:val="single"/>
        </w:rPr>
        <w:t xml:space="preserve">Notification </w:t>
      </w:r>
      <w:r w:rsidRPr="003773FE">
        <w:rPr>
          <w:u w:val="single"/>
        </w:rPr>
        <w:t>Feature Related Parameters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ayout w:type="fixed"/>
        <w:tblLook w:val="01E0" w:firstRow="1" w:lastRow="1" w:firstColumn="1" w:lastColumn="1" w:noHBand="0" w:noVBand="0"/>
      </w:tblPr>
      <w:tblGrid>
        <w:gridCol w:w="4503"/>
        <w:gridCol w:w="4026"/>
      </w:tblGrid>
      <w:tr w:rsidR="00AB039A" w:rsidRPr="003D50EC" w14:paraId="0D9EB093" w14:textId="77777777" w:rsidTr="00AB039A">
        <w:trPr>
          <w:trHeight w:val="293"/>
          <w:tblHeader/>
          <w:jc w:val="center"/>
        </w:trPr>
        <w:tc>
          <w:tcPr>
            <w:tcW w:w="4503" w:type="dxa"/>
            <w:shd w:val="clear" w:color="auto" w:fill="5B9BD5" w:themeFill="accent1"/>
          </w:tcPr>
          <w:p w14:paraId="42A310B5" w14:textId="77777777" w:rsidR="00AB039A" w:rsidRPr="0001372C" w:rsidRDefault="00AB039A" w:rsidP="00AB039A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Parameter Name</w:t>
            </w:r>
          </w:p>
        </w:tc>
        <w:tc>
          <w:tcPr>
            <w:tcW w:w="4026" w:type="dxa"/>
            <w:shd w:val="clear" w:color="auto" w:fill="5B9BD5" w:themeFill="accent1"/>
          </w:tcPr>
          <w:p w14:paraId="04C4D151" w14:textId="77777777" w:rsidR="00AB039A" w:rsidRPr="0001372C" w:rsidRDefault="00AB039A" w:rsidP="00AB039A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Possible Value</w:t>
            </w:r>
          </w:p>
        </w:tc>
      </w:tr>
      <w:tr w:rsidR="00AB039A" w:rsidRPr="003D50EC" w14:paraId="1BCFB2CD" w14:textId="77777777" w:rsidTr="00AB039A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1BE8A7F5" w14:textId="5E58B96B" w:rsidR="00AB039A" w:rsidRDefault="00AB039A" w:rsidP="00AB039A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9D171E">
              <w:rPr>
                <w:rFonts w:ascii="Lucida Grande" w:hAnsi="Lucida Grande" w:cs="Lucida Grande"/>
                <w:color w:val="000000"/>
              </w:rPr>
              <w:t>Mail Signature to be added at the end of each mail sent from the CEIR system</w:t>
            </w:r>
          </w:p>
        </w:tc>
        <w:tc>
          <w:tcPr>
            <w:tcW w:w="4026" w:type="dxa"/>
            <w:shd w:val="clear" w:color="auto" w:fill="auto"/>
          </w:tcPr>
          <w:p w14:paraId="516CFBEC" w14:textId="77777777" w:rsidR="00AB039A" w:rsidRDefault="00AB039A" w:rsidP="00AB039A">
            <w:pPr>
              <w:pStyle w:val="BodyText2"/>
            </w:pPr>
            <w:r>
              <w:t>Regards</w:t>
            </w:r>
          </w:p>
          <w:p w14:paraId="47803074" w14:textId="4B2FB867" w:rsidR="00AB039A" w:rsidRDefault="00AB039A" w:rsidP="00AB039A">
            <w:pPr>
              <w:pStyle w:val="BodyText2"/>
            </w:pPr>
            <w:r>
              <w:t>CEIR Admin</w:t>
            </w:r>
          </w:p>
        </w:tc>
      </w:tr>
      <w:tr w:rsidR="00AB039A" w:rsidRPr="003D50EC" w14:paraId="4F9931F4" w14:textId="77777777" w:rsidTr="00AB039A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0A0B2217" w14:textId="34EBA5CA" w:rsidR="00AB039A" w:rsidRDefault="00AB039A" w:rsidP="00AB039A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Number of Notifications</w:t>
            </w:r>
            <w:r w:rsidRPr="00B548F4">
              <w:rPr>
                <w:rFonts w:ascii="Lucida Grande" w:hAnsi="Lucida Grande" w:cs="Lucida Grande"/>
                <w:color w:val="000000"/>
              </w:rPr>
              <w:t xml:space="preserve"> to be displayed in descending order on Dashboard for all users</w:t>
            </w:r>
          </w:p>
        </w:tc>
        <w:tc>
          <w:tcPr>
            <w:tcW w:w="4026" w:type="dxa"/>
            <w:shd w:val="clear" w:color="auto" w:fill="auto"/>
          </w:tcPr>
          <w:p w14:paraId="682787FF" w14:textId="7F046556" w:rsidR="00AB039A" w:rsidRDefault="00AB039A" w:rsidP="00AB039A">
            <w:pPr>
              <w:pStyle w:val="BodyText2"/>
            </w:pPr>
            <w:r>
              <w:rPr>
                <w:rFonts w:ascii="Lucida Grande" w:hAnsi="Lucida Grande" w:cs="Lucida Grande"/>
                <w:color w:val="000000"/>
              </w:rPr>
              <w:t>10</w:t>
            </w:r>
          </w:p>
        </w:tc>
      </w:tr>
      <w:tr w:rsidR="00AB039A" w:rsidRPr="003D50EC" w14:paraId="459F1000" w14:textId="77777777" w:rsidTr="00AB039A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35CA1E05" w14:textId="2687286E" w:rsidR="00AB039A" w:rsidRDefault="00AB039A" w:rsidP="00AB039A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E05451">
              <w:rPr>
                <w:rFonts w:ascii="Lucida Grande" w:hAnsi="Lucida Grande" w:cs="Lucida Grande"/>
                <w:color w:val="000000"/>
              </w:rPr>
              <w:t>Time Period in days before which reminder has to be sent before action is to be taken by CEIR system</w:t>
            </w:r>
          </w:p>
        </w:tc>
        <w:tc>
          <w:tcPr>
            <w:tcW w:w="4026" w:type="dxa"/>
            <w:shd w:val="clear" w:color="auto" w:fill="auto"/>
          </w:tcPr>
          <w:p w14:paraId="25EE64D5" w14:textId="2A26D02A" w:rsidR="00AB039A" w:rsidRDefault="00AB039A" w:rsidP="00AB039A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3</w:t>
            </w:r>
          </w:p>
        </w:tc>
      </w:tr>
    </w:tbl>
    <w:p w14:paraId="5A1B3CD5" w14:textId="77777777" w:rsidR="00AB039A" w:rsidRDefault="00AB039A" w:rsidP="005F60B2">
      <w:pPr>
        <w:pStyle w:val="BodyText2"/>
      </w:pPr>
    </w:p>
    <w:p w14:paraId="503CB0BD" w14:textId="6750E64B" w:rsidR="001A28A1" w:rsidRPr="003773FE" w:rsidRDefault="001A28A1" w:rsidP="001A28A1">
      <w:pPr>
        <w:pStyle w:val="BodyText2"/>
        <w:rPr>
          <w:u w:val="single"/>
        </w:rPr>
      </w:pPr>
      <w:r>
        <w:rPr>
          <w:u w:val="single"/>
        </w:rPr>
        <w:t xml:space="preserve">SLA </w:t>
      </w:r>
      <w:r w:rsidRPr="003773FE">
        <w:rPr>
          <w:u w:val="single"/>
        </w:rPr>
        <w:t>Feature Related Parameters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ayout w:type="fixed"/>
        <w:tblLook w:val="01E0" w:firstRow="1" w:lastRow="1" w:firstColumn="1" w:lastColumn="1" w:noHBand="0" w:noVBand="0"/>
      </w:tblPr>
      <w:tblGrid>
        <w:gridCol w:w="4503"/>
        <w:gridCol w:w="4026"/>
      </w:tblGrid>
      <w:tr w:rsidR="001A28A1" w:rsidRPr="003D50EC" w14:paraId="05B08368" w14:textId="77777777" w:rsidTr="001A28A1">
        <w:trPr>
          <w:trHeight w:val="293"/>
          <w:tblHeader/>
          <w:jc w:val="center"/>
        </w:trPr>
        <w:tc>
          <w:tcPr>
            <w:tcW w:w="4503" w:type="dxa"/>
            <w:shd w:val="clear" w:color="auto" w:fill="5B9BD5" w:themeFill="accent1"/>
          </w:tcPr>
          <w:p w14:paraId="43553527" w14:textId="77777777" w:rsidR="001A28A1" w:rsidRPr="0001372C" w:rsidRDefault="001A28A1" w:rsidP="001A28A1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Parameter Name</w:t>
            </w:r>
          </w:p>
        </w:tc>
        <w:tc>
          <w:tcPr>
            <w:tcW w:w="4026" w:type="dxa"/>
            <w:shd w:val="clear" w:color="auto" w:fill="5B9BD5" w:themeFill="accent1"/>
          </w:tcPr>
          <w:p w14:paraId="36E4E1A0" w14:textId="77777777" w:rsidR="001A28A1" w:rsidRPr="0001372C" w:rsidRDefault="001A28A1" w:rsidP="001A28A1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Possible Value</w:t>
            </w:r>
          </w:p>
        </w:tc>
      </w:tr>
      <w:tr w:rsidR="001A28A1" w:rsidRPr="003D50EC" w14:paraId="6275C38F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5FADDCCF" w14:textId="19E6059C" w:rsidR="001A28A1" w:rsidRDefault="001A28A1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9F7C23">
              <w:rPr>
                <w:rFonts w:ascii="Lucida Grande" w:hAnsi="Lucida Grande" w:cs="Lucida Grande"/>
                <w:color w:val="000000"/>
              </w:rPr>
              <w:t>SLA Breach period in days to approve the consignment by CEIR Admin</w:t>
            </w:r>
          </w:p>
        </w:tc>
        <w:tc>
          <w:tcPr>
            <w:tcW w:w="4026" w:type="dxa"/>
            <w:shd w:val="clear" w:color="auto" w:fill="auto"/>
          </w:tcPr>
          <w:p w14:paraId="1E8153BA" w14:textId="38368906" w:rsidR="001A28A1" w:rsidRDefault="001A28A1" w:rsidP="001A28A1">
            <w:pPr>
              <w:pStyle w:val="BodyText2"/>
            </w:pPr>
            <w:r>
              <w:t>3</w:t>
            </w:r>
          </w:p>
        </w:tc>
      </w:tr>
      <w:tr w:rsidR="001A28A1" w:rsidRPr="003D50EC" w14:paraId="46930796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5ADC3F9B" w14:textId="7E97696C" w:rsidR="001A28A1" w:rsidRDefault="001A28A1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E7735C">
              <w:rPr>
                <w:rFonts w:ascii="Lucida Grande" w:hAnsi="Lucida Grande" w:cs="Lucida Grande"/>
                <w:color w:val="000000"/>
              </w:rPr>
              <w:t>SLA Breach period in days to reply to grievance by CEIR Admin</w:t>
            </w:r>
          </w:p>
        </w:tc>
        <w:tc>
          <w:tcPr>
            <w:tcW w:w="4026" w:type="dxa"/>
            <w:shd w:val="clear" w:color="auto" w:fill="auto"/>
          </w:tcPr>
          <w:p w14:paraId="4E810469" w14:textId="4916BA18" w:rsidR="001A28A1" w:rsidRDefault="001A28A1" w:rsidP="001A28A1">
            <w:pPr>
              <w:pStyle w:val="BodyText2"/>
            </w:pPr>
            <w:r>
              <w:rPr>
                <w:rFonts w:ascii="Lucida Grande" w:hAnsi="Lucida Grande" w:cs="Lucida Grande"/>
                <w:color w:val="000000"/>
              </w:rPr>
              <w:t>3</w:t>
            </w:r>
          </w:p>
        </w:tc>
      </w:tr>
      <w:tr w:rsidR="001A28A1" w:rsidRPr="003D50EC" w14:paraId="38034709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1196DE5C" w14:textId="1B62A56B" w:rsidR="001A28A1" w:rsidRDefault="001A28A1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A01DF9">
              <w:rPr>
                <w:rFonts w:ascii="Lucida Grande" w:hAnsi="Lucida Grande" w:cs="Lucida Grande"/>
                <w:color w:val="000000"/>
              </w:rPr>
              <w:t>SLA Breach period in days to approve the stock uploaded by stakeholder or endusers</w:t>
            </w:r>
          </w:p>
        </w:tc>
        <w:tc>
          <w:tcPr>
            <w:tcW w:w="4026" w:type="dxa"/>
            <w:shd w:val="clear" w:color="auto" w:fill="auto"/>
          </w:tcPr>
          <w:p w14:paraId="63DD333B" w14:textId="77777777" w:rsidR="001A28A1" w:rsidRDefault="001A28A1" w:rsidP="001A28A1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3</w:t>
            </w:r>
          </w:p>
        </w:tc>
      </w:tr>
    </w:tbl>
    <w:p w14:paraId="1D4AEB8D" w14:textId="77777777" w:rsidR="001A28A1" w:rsidRDefault="001A28A1" w:rsidP="005F60B2">
      <w:pPr>
        <w:pStyle w:val="BodyText2"/>
      </w:pPr>
    </w:p>
    <w:p w14:paraId="39F3007B" w14:textId="63973186" w:rsidR="001A28A1" w:rsidRPr="003773FE" w:rsidRDefault="001A28A1" w:rsidP="001A28A1">
      <w:pPr>
        <w:pStyle w:val="BodyText2"/>
        <w:rPr>
          <w:u w:val="single"/>
        </w:rPr>
      </w:pPr>
      <w:r>
        <w:rPr>
          <w:u w:val="single"/>
        </w:rPr>
        <w:t xml:space="preserve">Stolen/Recovery </w:t>
      </w:r>
      <w:r w:rsidRPr="003773FE">
        <w:rPr>
          <w:u w:val="single"/>
        </w:rPr>
        <w:t>Feature Related Parameters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ayout w:type="fixed"/>
        <w:tblLook w:val="01E0" w:firstRow="1" w:lastRow="1" w:firstColumn="1" w:lastColumn="1" w:noHBand="0" w:noVBand="0"/>
      </w:tblPr>
      <w:tblGrid>
        <w:gridCol w:w="4503"/>
        <w:gridCol w:w="4026"/>
      </w:tblGrid>
      <w:tr w:rsidR="001A28A1" w:rsidRPr="003D50EC" w14:paraId="660CDBD4" w14:textId="77777777" w:rsidTr="001A28A1">
        <w:trPr>
          <w:trHeight w:val="293"/>
          <w:tblHeader/>
          <w:jc w:val="center"/>
        </w:trPr>
        <w:tc>
          <w:tcPr>
            <w:tcW w:w="4503" w:type="dxa"/>
            <w:shd w:val="clear" w:color="auto" w:fill="5B9BD5" w:themeFill="accent1"/>
          </w:tcPr>
          <w:p w14:paraId="3A663DBC" w14:textId="77777777" w:rsidR="001A28A1" w:rsidRPr="0001372C" w:rsidRDefault="001A28A1" w:rsidP="001A28A1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Parameter Name</w:t>
            </w:r>
          </w:p>
        </w:tc>
        <w:tc>
          <w:tcPr>
            <w:tcW w:w="4026" w:type="dxa"/>
            <w:shd w:val="clear" w:color="auto" w:fill="5B9BD5" w:themeFill="accent1"/>
          </w:tcPr>
          <w:p w14:paraId="7F5B20F9" w14:textId="77777777" w:rsidR="001A28A1" w:rsidRPr="0001372C" w:rsidRDefault="001A28A1" w:rsidP="001A28A1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Possible Value</w:t>
            </w:r>
          </w:p>
        </w:tc>
      </w:tr>
      <w:tr w:rsidR="001A28A1" w:rsidRPr="003D50EC" w14:paraId="1124486D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165A3919" w14:textId="14D41E4C" w:rsidR="001A28A1" w:rsidRDefault="001A28A1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533D3B">
              <w:rPr>
                <w:rFonts w:ascii="Lucida Grande" w:hAnsi="Lucida Grande" w:cs="Lucida Grande"/>
                <w:color w:val="000000"/>
              </w:rPr>
              <w:t xml:space="preserve">Time Period in days </w:t>
            </w:r>
            <w:r>
              <w:rPr>
                <w:rFonts w:ascii="Lucida Grande" w:hAnsi="Lucida Grande" w:cs="Lucida Grande"/>
                <w:color w:val="000000"/>
              </w:rPr>
              <w:t>to look in operator CDR in case</w:t>
            </w:r>
            <w:r w:rsidRPr="00533D3B">
              <w:rPr>
                <w:rFonts w:ascii="Lucida Grande" w:hAnsi="Lucida Grande" w:cs="Lucida Grande"/>
                <w:color w:val="000000"/>
              </w:rPr>
              <w:t xml:space="preserve"> mobile number is only provided in stolen device case</w:t>
            </w:r>
          </w:p>
        </w:tc>
        <w:tc>
          <w:tcPr>
            <w:tcW w:w="4026" w:type="dxa"/>
            <w:shd w:val="clear" w:color="auto" w:fill="auto"/>
          </w:tcPr>
          <w:p w14:paraId="1E4D28D5" w14:textId="5E2B184F" w:rsidR="001A28A1" w:rsidRDefault="001A28A1" w:rsidP="001A28A1">
            <w:pPr>
              <w:pStyle w:val="BodyText2"/>
            </w:pPr>
            <w:r>
              <w:t>10</w:t>
            </w:r>
          </w:p>
        </w:tc>
      </w:tr>
    </w:tbl>
    <w:p w14:paraId="15069E49" w14:textId="77777777" w:rsidR="001A28A1" w:rsidRDefault="001A28A1" w:rsidP="005F60B2">
      <w:pPr>
        <w:pStyle w:val="BodyText2"/>
      </w:pPr>
    </w:p>
    <w:p w14:paraId="37F37FFB" w14:textId="7A6323DB" w:rsidR="001A28A1" w:rsidRPr="003773FE" w:rsidRDefault="001A28A1" w:rsidP="001A28A1">
      <w:pPr>
        <w:pStyle w:val="BodyText2"/>
        <w:rPr>
          <w:u w:val="single"/>
        </w:rPr>
      </w:pPr>
      <w:r>
        <w:rPr>
          <w:u w:val="single"/>
        </w:rPr>
        <w:t xml:space="preserve">TAC </w:t>
      </w:r>
      <w:r w:rsidRPr="003773FE">
        <w:rPr>
          <w:u w:val="single"/>
        </w:rPr>
        <w:t>Feature Related Parameters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ayout w:type="fixed"/>
        <w:tblLook w:val="01E0" w:firstRow="1" w:lastRow="1" w:firstColumn="1" w:lastColumn="1" w:noHBand="0" w:noVBand="0"/>
      </w:tblPr>
      <w:tblGrid>
        <w:gridCol w:w="4503"/>
        <w:gridCol w:w="4026"/>
      </w:tblGrid>
      <w:tr w:rsidR="001A28A1" w:rsidRPr="003D50EC" w14:paraId="011AF8B3" w14:textId="77777777" w:rsidTr="001A28A1">
        <w:trPr>
          <w:trHeight w:val="293"/>
          <w:tblHeader/>
          <w:jc w:val="center"/>
        </w:trPr>
        <w:tc>
          <w:tcPr>
            <w:tcW w:w="4503" w:type="dxa"/>
            <w:shd w:val="clear" w:color="auto" w:fill="5B9BD5" w:themeFill="accent1"/>
          </w:tcPr>
          <w:p w14:paraId="13819EBF" w14:textId="77777777" w:rsidR="001A28A1" w:rsidRPr="0001372C" w:rsidRDefault="001A28A1" w:rsidP="001A28A1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Parameter Name</w:t>
            </w:r>
          </w:p>
        </w:tc>
        <w:tc>
          <w:tcPr>
            <w:tcW w:w="4026" w:type="dxa"/>
            <w:shd w:val="clear" w:color="auto" w:fill="5B9BD5" w:themeFill="accent1"/>
          </w:tcPr>
          <w:p w14:paraId="6EB3C1B4" w14:textId="77777777" w:rsidR="001A28A1" w:rsidRPr="0001372C" w:rsidRDefault="001A28A1" w:rsidP="001A28A1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Possible Value</w:t>
            </w:r>
          </w:p>
        </w:tc>
      </w:tr>
      <w:tr w:rsidR="001A28A1" w:rsidRPr="003D50EC" w14:paraId="20B2772B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02C3AA7F" w14:textId="281A010B" w:rsidR="001A28A1" w:rsidRDefault="001A28A1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 xml:space="preserve">API Key </w:t>
            </w:r>
            <w:r w:rsidRPr="00622D9B">
              <w:rPr>
                <w:rFonts w:ascii="Lucida Grande" w:hAnsi="Lucida Grande" w:cs="Lucida Grande"/>
                <w:color w:val="000000"/>
              </w:rPr>
              <w:t>to be used in TAC HTTPS API provided by GSMA</w:t>
            </w:r>
          </w:p>
        </w:tc>
        <w:tc>
          <w:tcPr>
            <w:tcW w:w="4026" w:type="dxa"/>
            <w:shd w:val="clear" w:color="auto" w:fill="auto"/>
          </w:tcPr>
          <w:p w14:paraId="7203E19E" w14:textId="77777777" w:rsidR="001A28A1" w:rsidRPr="001A28A1" w:rsidRDefault="001A28A1" w:rsidP="001A28A1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IN"/>
              </w:rPr>
            </w:pPr>
            <w:r w:rsidRPr="001A28A1">
              <w:rPr>
                <w:rFonts w:ascii="Calibri" w:hAnsi="Calibri"/>
                <w:color w:val="000000"/>
                <w:sz w:val="22"/>
                <w:szCs w:val="22"/>
                <w:lang w:val="en-IN"/>
              </w:rPr>
              <w:t xml:space="preserve">ZqXBvdRLYRiAWCO                                         </w:t>
            </w:r>
          </w:p>
          <w:p w14:paraId="277077D9" w14:textId="741D22FB" w:rsidR="001A28A1" w:rsidRDefault="001A28A1" w:rsidP="001A28A1">
            <w:pPr>
              <w:pStyle w:val="BodyText2"/>
            </w:pPr>
          </w:p>
        </w:tc>
      </w:tr>
      <w:tr w:rsidR="001A28A1" w:rsidRPr="003D50EC" w14:paraId="4D455A30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799261B4" w14:textId="7E30064C" w:rsidR="001A28A1" w:rsidRDefault="001A28A1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A67FFC">
              <w:rPr>
                <w:rFonts w:ascii="Lucida Grande" w:hAnsi="Lucida Grande" w:cs="Lucida Grande"/>
                <w:color w:val="000000"/>
              </w:rPr>
              <w:t xml:space="preserve">Password to be used in </w:t>
            </w:r>
            <w:r>
              <w:rPr>
                <w:rFonts w:ascii="Lucida Grande" w:hAnsi="Lucida Grande" w:cs="Lucida Grande"/>
                <w:color w:val="000000"/>
              </w:rPr>
              <w:t xml:space="preserve">TAC HTTPS API provided by GSMA </w:t>
            </w:r>
          </w:p>
        </w:tc>
        <w:tc>
          <w:tcPr>
            <w:tcW w:w="4026" w:type="dxa"/>
            <w:shd w:val="clear" w:color="auto" w:fill="auto"/>
          </w:tcPr>
          <w:p w14:paraId="7FBB3DF8" w14:textId="4E2ACA5A" w:rsidR="001A28A1" w:rsidRDefault="001A28A1" w:rsidP="001A28A1">
            <w:pPr>
              <w:pStyle w:val="BodyText2"/>
            </w:pPr>
            <w:r w:rsidRPr="006D0FAE">
              <w:rPr>
                <w:rFonts w:ascii="Lucida Grande" w:hAnsi="Lucida Grande" w:cs="Lucida Grande"/>
                <w:color w:val="000000"/>
              </w:rPr>
              <w:t>LdTcsQYaYuxRabQ</w:t>
            </w:r>
          </w:p>
        </w:tc>
      </w:tr>
      <w:tr w:rsidR="001A28A1" w:rsidRPr="003D50EC" w14:paraId="56F278C7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78A1D074" w14:textId="3B0374FD" w:rsidR="001A28A1" w:rsidRDefault="001A28A1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C2097F">
              <w:rPr>
                <w:rFonts w:ascii="Lucida Grande" w:hAnsi="Lucida Grande" w:cs="Lucida Grande"/>
                <w:color w:val="000000"/>
              </w:rPr>
              <w:t>Salt String to be used in TAC HTTPS API pr</w:t>
            </w:r>
            <w:r>
              <w:rPr>
                <w:rFonts w:ascii="Lucida Grande" w:hAnsi="Lucida Grande" w:cs="Lucida Grande"/>
                <w:color w:val="000000"/>
              </w:rPr>
              <w:t>ovided by GSMA</w:t>
            </w:r>
          </w:p>
        </w:tc>
        <w:tc>
          <w:tcPr>
            <w:tcW w:w="4026" w:type="dxa"/>
            <w:shd w:val="clear" w:color="auto" w:fill="auto"/>
          </w:tcPr>
          <w:p w14:paraId="003E5F5D" w14:textId="77777777" w:rsidR="001A28A1" w:rsidRPr="001A28A1" w:rsidRDefault="001A28A1" w:rsidP="001A28A1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IN"/>
              </w:rPr>
            </w:pPr>
            <w:r w:rsidRPr="001A28A1">
              <w:rPr>
                <w:rFonts w:ascii="Calibri" w:hAnsi="Calibri"/>
                <w:color w:val="000000"/>
                <w:sz w:val="22"/>
                <w:szCs w:val="22"/>
                <w:lang w:val="en-IN"/>
              </w:rPr>
              <w:t xml:space="preserve">GSMA                                                    </w:t>
            </w:r>
          </w:p>
          <w:p w14:paraId="72C6FD5B" w14:textId="70CD261D" w:rsidR="001A28A1" w:rsidRDefault="001A28A1" w:rsidP="001A28A1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</w:p>
        </w:tc>
      </w:tr>
      <w:tr w:rsidR="001A28A1" w:rsidRPr="003D50EC" w14:paraId="45BB9666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1DCEDBAF" w14:textId="1CBEE13D" w:rsidR="001A28A1" w:rsidRPr="00C2097F" w:rsidRDefault="001A28A1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854BC1">
              <w:rPr>
                <w:rFonts w:ascii="Lucida Grande" w:hAnsi="Lucida Grande" w:cs="Lucida Grande"/>
                <w:color w:val="000000"/>
              </w:rPr>
              <w:t>Organization ID to be used in TAC HTTPS API provided by GSMA</w:t>
            </w:r>
          </w:p>
        </w:tc>
        <w:tc>
          <w:tcPr>
            <w:tcW w:w="4026" w:type="dxa"/>
            <w:shd w:val="clear" w:color="auto" w:fill="auto"/>
          </w:tcPr>
          <w:p w14:paraId="6C61471F" w14:textId="77777777" w:rsidR="001A28A1" w:rsidRPr="001A28A1" w:rsidRDefault="001A28A1" w:rsidP="001A28A1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IN"/>
              </w:rPr>
            </w:pPr>
            <w:r w:rsidRPr="001A28A1">
              <w:rPr>
                <w:rFonts w:ascii="Calibri" w:hAnsi="Calibri"/>
                <w:color w:val="000000"/>
                <w:sz w:val="22"/>
                <w:szCs w:val="22"/>
                <w:lang w:val="en-IN"/>
              </w:rPr>
              <w:t>9101</w:t>
            </w:r>
          </w:p>
          <w:p w14:paraId="23CE8B1D" w14:textId="77777777" w:rsidR="001A28A1" w:rsidRPr="001A28A1" w:rsidRDefault="001A28A1" w:rsidP="001A28A1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IN"/>
              </w:rPr>
            </w:pPr>
          </w:p>
        </w:tc>
      </w:tr>
      <w:tr w:rsidR="001A28A1" w:rsidRPr="003D50EC" w14:paraId="461D6568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00072DF8" w14:textId="4B1AF3D1" w:rsidR="001A28A1" w:rsidRPr="00854BC1" w:rsidRDefault="001A28A1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F17209">
              <w:rPr>
                <w:rFonts w:ascii="Lucida Grande" w:hAnsi="Lucida Grande" w:cs="Lucida Grande"/>
                <w:color w:val="000000"/>
              </w:rPr>
              <w:t>Secret Key to be used in TAC HTTPS API provided by GSMA</w:t>
            </w:r>
          </w:p>
        </w:tc>
        <w:tc>
          <w:tcPr>
            <w:tcW w:w="4026" w:type="dxa"/>
            <w:shd w:val="clear" w:color="auto" w:fill="auto"/>
          </w:tcPr>
          <w:p w14:paraId="2E7B2A95" w14:textId="37938B35" w:rsidR="001A28A1" w:rsidRPr="001A28A1" w:rsidRDefault="001A28A1" w:rsidP="001A28A1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IN"/>
              </w:rPr>
            </w:pPr>
            <w:r w:rsidRPr="00774AA5">
              <w:rPr>
                <w:rFonts w:ascii="Lucida Grande" w:hAnsi="Lucida Grande" w:cs="Lucida Grande"/>
                <w:color w:val="000000"/>
              </w:rPr>
              <w:t>imeaesencryption</w:t>
            </w:r>
          </w:p>
        </w:tc>
      </w:tr>
      <w:tr w:rsidR="001A28A1" w:rsidRPr="003D50EC" w14:paraId="0EE36281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035C0199" w14:textId="246F0562" w:rsidR="001A28A1" w:rsidRPr="00854BC1" w:rsidRDefault="001A28A1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C70D4F">
              <w:rPr>
                <w:rFonts w:ascii="Lucida Grande" w:hAnsi="Lucida Grande" w:cs="Lucida Grande"/>
                <w:color w:val="000000"/>
              </w:rPr>
              <w:t>TAC HTTPS API provided by GSMA</w:t>
            </w:r>
          </w:p>
        </w:tc>
        <w:tc>
          <w:tcPr>
            <w:tcW w:w="4026" w:type="dxa"/>
            <w:shd w:val="clear" w:color="auto" w:fill="auto"/>
          </w:tcPr>
          <w:p w14:paraId="7BB5F776" w14:textId="781FA2B9" w:rsidR="001A28A1" w:rsidRPr="001A28A1" w:rsidRDefault="00DF6448" w:rsidP="001A28A1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IN"/>
              </w:rPr>
            </w:pPr>
            <w:hyperlink r:id="rId66" w:history="1">
              <w:r w:rsidR="001A28A1" w:rsidRPr="00002914">
                <w:rPr>
                  <w:rStyle w:val="Hyperlink"/>
                  <w:rFonts w:ascii="Lucida Grande" w:hAnsi="Lucida Grande" w:cs="Lucida Grande"/>
                </w:rPr>
                <w:t>https://imeidb.gsma.com/services/rest/GetHandSetDetails</w:t>
              </w:r>
            </w:hyperlink>
          </w:p>
        </w:tc>
      </w:tr>
      <w:tr w:rsidR="001A28A1" w:rsidRPr="003D50EC" w14:paraId="3E9FBBF4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550653CA" w14:textId="67C4A39A" w:rsidR="001A28A1" w:rsidRPr="00854BC1" w:rsidRDefault="001A28A1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1A28A1">
              <w:rPr>
                <w:rFonts w:ascii="Lucida Grande" w:hAnsi="Lucida Grande" w:cs="Lucida Grande"/>
                <w:color w:val="000000"/>
              </w:rPr>
              <w:t>Dirty Period in day for which the TAC number not found in GSMA are maintained in the CEIR system.</w:t>
            </w:r>
          </w:p>
        </w:tc>
        <w:tc>
          <w:tcPr>
            <w:tcW w:w="4026" w:type="dxa"/>
            <w:shd w:val="clear" w:color="auto" w:fill="auto"/>
          </w:tcPr>
          <w:p w14:paraId="6EC9611E" w14:textId="7DC529B8" w:rsidR="001A28A1" w:rsidRPr="001A28A1" w:rsidRDefault="001A28A1" w:rsidP="001A28A1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IN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IN"/>
              </w:rPr>
              <w:t>30</w:t>
            </w:r>
          </w:p>
        </w:tc>
      </w:tr>
    </w:tbl>
    <w:p w14:paraId="17FBF505" w14:textId="77777777" w:rsidR="001A28A1" w:rsidRDefault="001A28A1" w:rsidP="005F60B2">
      <w:pPr>
        <w:pStyle w:val="BodyText2"/>
      </w:pPr>
    </w:p>
    <w:p w14:paraId="62752AA9" w14:textId="5A1E48F8" w:rsidR="001A28A1" w:rsidRPr="003773FE" w:rsidRDefault="001A28A1" w:rsidP="001A28A1">
      <w:pPr>
        <w:pStyle w:val="BodyText2"/>
        <w:rPr>
          <w:u w:val="single"/>
        </w:rPr>
      </w:pPr>
      <w:r>
        <w:rPr>
          <w:u w:val="single"/>
        </w:rPr>
        <w:t xml:space="preserve">User Management </w:t>
      </w:r>
      <w:r w:rsidRPr="003773FE">
        <w:rPr>
          <w:u w:val="single"/>
        </w:rPr>
        <w:t>Feature Related Parameters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ayout w:type="fixed"/>
        <w:tblLook w:val="01E0" w:firstRow="1" w:lastRow="1" w:firstColumn="1" w:lastColumn="1" w:noHBand="0" w:noVBand="0"/>
      </w:tblPr>
      <w:tblGrid>
        <w:gridCol w:w="4503"/>
        <w:gridCol w:w="4026"/>
      </w:tblGrid>
      <w:tr w:rsidR="001A28A1" w:rsidRPr="003D50EC" w14:paraId="3977CD3C" w14:textId="77777777" w:rsidTr="001A28A1">
        <w:trPr>
          <w:trHeight w:val="293"/>
          <w:tblHeader/>
          <w:jc w:val="center"/>
        </w:trPr>
        <w:tc>
          <w:tcPr>
            <w:tcW w:w="4503" w:type="dxa"/>
            <w:shd w:val="clear" w:color="auto" w:fill="5B9BD5" w:themeFill="accent1"/>
          </w:tcPr>
          <w:p w14:paraId="43F2706F" w14:textId="77777777" w:rsidR="001A28A1" w:rsidRPr="0001372C" w:rsidRDefault="001A28A1" w:rsidP="001A28A1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Parameter Name</w:t>
            </w:r>
          </w:p>
        </w:tc>
        <w:tc>
          <w:tcPr>
            <w:tcW w:w="4026" w:type="dxa"/>
            <w:shd w:val="clear" w:color="auto" w:fill="5B9BD5" w:themeFill="accent1"/>
          </w:tcPr>
          <w:p w14:paraId="46D02066" w14:textId="77777777" w:rsidR="001A28A1" w:rsidRPr="0001372C" w:rsidRDefault="001A28A1" w:rsidP="001A28A1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Possible Value</w:t>
            </w:r>
          </w:p>
        </w:tc>
      </w:tr>
      <w:tr w:rsidR="001A28A1" w:rsidRPr="003D50EC" w14:paraId="1458A794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44094B04" w14:textId="035AE5E5" w:rsidR="001A28A1" w:rsidRDefault="00A561EB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Base</w:t>
            </w:r>
            <w:r w:rsidRPr="00ED6911">
              <w:rPr>
                <w:rFonts w:ascii="Lucida Grande" w:hAnsi="Lucida Grande" w:cs="Lucida Grande"/>
                <w:color w:val="000000"/>
              </w:rPr>
              <w:t xml:space="preserve"> URL Link of DMC Home Page where the user request would be redirected</w:t>
            </w:r>
            <w:r>
              <w:rPr>
                <w:rFonts w:ascii="Lucida Grande" w:hAnsi="Lucida Grande" w:cs="Lucida Grande"/>
                <w:color w:val="000000"/>
              </w:rPr>
              <w:t xml:space="preserve"> on Home / New user request</w:t>
            </w:r>
          </w:p>
        </w:tc>
        <w:tc>
          <w:tcPr>
            <w:tcW w:w="4026" w:type="dxa"/>
            <w:shd w:val="clear" w:color="auto" w:fill="auto"/>
          </w:tcPr>
          <w:p w14:paraId="2BA92E0E" w14:textId="44AF9D14" w:rsidR="001A28A1" w:rsidRDefault="00A561EB" w:rsidP="001A28A1">
            <w:pPr>
              <w:pStyle w:val="BodyText2"/>
            </w:pPr>
            <w:r w:rsidRPr="006422EC">
              <w:rPr>
                <w:rFonts w:ascii="Lucida Grande" w:hAnsi="Lucida Grande" w:cs="Lucida Grande"/>
                <w:color w:val="000000"/>
              </w:rPr>
              <w:t>http://13.233.39.58:8080/CEIR/DMC</w:t>
            </w:r>
          </w:p>
        </w:tc>
      </w:tr>
      <w:tr w:rsidR="001A28A1" w:rsidRPr="003D50EC" w14:paraId="1BDB0C95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2821A019" w14:textId="2AF9EC2A" w:rsidR="001A28A1" w:rsidRDefault="00A561EB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6F1AD0">
              <w:rPr>
                <w:rFonts w:ascii="Lucida Grande" w:hAnsi="Lucida Grande" w:cs="Lucida Grande"/>
                <w:color w:val="000000"/>
              </w:rPr>
              <w:t>Time period in days post expiry the user password will expire</w:t>
            </w:r>
          </w:p>
        </w:tc>
        <w:tc>
          <w:tcPr>
            <w:tcW w:w="4026" w:type="dxa"/>
            <w:shd w:val="clear" w:color="auto" w:fill="auto"/>
          </w:tcPr>
          <w:p w14:paraId="2D07B5ED" w14:textId="1BFF6485" w:rsidR="001A28A1" w:rsidRDefault="00A561EB" w:rsidP="001A28A1">
            <w:pPr>
              <w:pStyle w:val="BodyText2"/>
            </w:pPr>
            <w:r>
              <w:rPr>
                <w:rFonts w:ascii="Lucida Grande" w:hAnsi="Lucida Grande" w:cs="Lucida Grande"/>
                <w:color w:val="000000"/>
              </w:rPr>
              <w:t>180</w:t>
            </w:r>
          </w:p>
        </w:tc>
      </w:tr>
      <w:tr w:rsidR="001A28A1" w:rsidRPr="003D50EC" w14:paraId="05BD033C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3D7E6E8B" w14:textId="4E41E2E1" w:rsidR="001A28A1" w:rsidRDefault="00A561EB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A9229D">
              <w:rPr>
                <w:rFonts w:ascii="Lucida Grande" w:hAnsi="Lucida Grande" w:cs="Lucida Grande"/>
                <w:color w:val="000000"/>
              </w:rPr>
              <w:t>Base URL for downloading User Manual</w:t>
            </w:r>
          </w:p>
        </w:tc>
        <w:tc>
          <w:tcPr>
            <w:tcW w:w="4026" w:type="dxa"/>
            <w:shd w:val="clear" w:color="auto" w:fill="auto"/>
          </w:tcPr>
          <w:p w14:paraId="2967949D" w14:textId="3C71B2B1" w:rsidR="001A28A1" w:rsidRDefault="00A561EB" w:rsidP="00A561EB">
            <w:pPr>
              <w:jc w:val="both"/>
              <w:rPr>
                <w:rFonts w:ascii="Lucida Grande" w:hAnsi="Lucida Grande" w:cs="Lucida Grande"/>
                <w:color w:val="000000"/>
              </w:rPr>
            </w:pPr>
            <w:r w:rsidRPr="00A561EB">
              <w:rPr>
                <w:rFonts w:ascii="Lucida Grande" w:eastAsia="Arial Unicode MS" w:hAnsi="Lucida Grande" w:cs="Lucida Grande"/>
                <w:color w:val="000000"/>
                <w:sz w:val="20"/>
              </w:rPr>
              <w:t>http://13.233.39.58:8080/Design/manuals/</w:t>
            </w:r>
          </w:p>
        </w:tc>
      </w:tr>
      <w:tr w:rsidR="001A28A1" w:rsidRPr="003D50EC" w14:paraId="557BCCF8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3F31D11D" w14:textId="1F71E3A9" w:rsidR="001A28A1" w:rsidRPr="00C2097F" w:rsidRDefault="00A561EB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00049E">
              <w:rPr>
                <w:rFonts w:ascii="Lucida Grande" w:hAnsi="Lucida Grande" w:cs="Lucida Grande"/>
                <w:color w:val="000000"/>
              </w:rPr>
              <w:t>Maximum number of registration allowed for all user types in the CEIR system</w:t>
            </w:r>
          </w:p>
        </w:tc>
        <w:tc>
          <w:tcPr>
            <w:tcW w:w="4026" w:type="dxa"/>
            <w:shd w:val="clear" w:color="auto" w:fill="auto"/>
          </w:tcPr>
          <w:p w14:paraId="753027D7" w14:textId="5C1E93BB" w:rsidR="001A28A1" w:rsidRPr="001A28A1" w:rsidRDefault="00A561EB" w:rsidP="001A28A1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IN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IN"/>
              </w:rPr>
              <w:t>500000</w:t>
            </w:r>
          </w:p>
          <w:p w14:paraId="537548EF" w14:textId="77777777" w:rsidR="001A28A1" w:rsidRPr="001A28A1" w:rsidRDefault="001A28A1" w:rsidP="001A28A1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IN"/>
              </w:rPr>
            </w:pPr>
          </w:p>
        </w:tc>
      </w:tr>
      <w:tr w:rsidR="001A28A1" w:rsidRPr="003D50EC" w14:paraId="5DA35982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09731F43" w14:textId="58B44B4E" w:rsidR="001A28A1" w:rsidRPr="00854BC1" w:rsidRDefault="00A561EB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EB4CB8">
              <w:rPr>
                <w:rFonts w:ascii="Lucida Grande" w:hAnsi="Lucida Grande" w:cs="Lucida Grande"/>
                <w:color w:val="000000"/>
              </w:rPr>
              <w:t>Maximum number of registration allo</w:t>
            </w:r>
            <w:r>
              <w:rPr>
                <w:rFonts w:ascii="Lucida Grande" w:hAnsi="Lucida Grande" w:cs="Lucida Grande"/>
                <w:color w:val="000000"/>
              </w:rPr>
              <w:t xml:space="preserve">wed for user type as Importers </w:t>
            </w:r>
            <w:r w:rsidRPr="00EB4CB8">
              <w:rPr>
                <w:rFonts w:ascii="Lucida Grande" w:hAnsi="Lucida Grande" w:cs="Lucida Grande"/>
                <w:color w:val="000000"/>
              </w:rPr>
              <w:t>in the CEIR system</w:t>
            </w:r>
          </w:p>
        </w:tc>
        <w:tc>
          <w:tcPr>
            <w:tcW w:w="4026" w:type="dxa"/>
            <w:shd w:val="clear" w:color="auto" w:fill="auto"/>
          </w:tcPr>
          <w:p w14:paraId="208306AA" w14:textId="4F086244" w:rsidR="001A28A1" w:rsidRPr="001A28A1" w:rsidRDefault="00A561EB" w:rsidP="001A28A1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IN"/>
              </w:rPr>
            </w:pPr>
            <w:r w:rsidRPr="00A561EB">
              <w:rPr>
                <w:rFonts w:ascii="Calibri" w:hAnsi="Calibri"/>
                <w:color w:val="000000"/>
                <w:sz w:val="22"/>
                <w:szCs w:val="22"/>
                <w:lang w:val="en-IN"/>
              </w:rPr>
              <w:t>1000</w:t>
            </w:r>
          </w:p>
        </w:tc>
      </w:tr>
      <w:tr w:rsidR="001A28A1" w:rsidRPr="003D50EC" w14:paraId="003DAF1D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5EADC171" w14:textId="396731FE" w:rsidR="001A28A1" w:rsidRPr="00854BC1" w:rsidRDefault="00A561EB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0D3A62">
              <w:rPr>
                <w:rFonts w:ascii="Lucida Grande" w:hAnsi="Lucida Grande" w:cs="Lucida Grande"/>
                <w:color w:val="000000"/>
              </w:rPr>
              <w:t>Maximum number of registration allowe</w:t>
            </w:r>
            <w:r>
              <w:rPr>
                <w:rFonts w:ascii="Lucida Grande" w:hAnsi="Lucida Grande" w:cs="Lucida Grande"/>
                <w:color w:val="000000"/>
              </w:rPr>
              <w:t>d for user type as Distributors</w:t>
            </w:r>
            <w:r w:rsidRPr="000D3A62">
              <w:rPr>
                <w:rFonts w:ascii="Lucida Grande" w:hAnsi="Lucida Grande" w:cs="Lucida Grande"/>
                <w:color w:val="000000"/>
              </w:rPr>
              <w:t xml:space="preserve"> in the CEIR system</w:t>
            </w:r>
          </w:p>
        </w:tc>
        <w:tc>
          <w:tcPr>
            <w:tcW w:w="4026" w:type="dxa"/>
            <w:shd w:val="clear" w:color="auto" w:fill="auto"/>
          </w:tcPr>
          <w:p w14:paraId="4AE2F77F" w14:textId="39783AAB" w:rsidR="001A28A1" w:rsidRPr="001A28A1" w:rsidRDefault="00A561EB" w:rsidP="001A28A1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IN"/>
              </w:rPr>
            </w:pPr>
            <w:r w:rsidRPr="00A561EB">
              <w:rPr>
                <w:rFonts w:ascii="Calibri" w:hAnsi="Calibri"/>
                <w:color w:val="000000"/>
                <w:sz w:val="22"/>
                <w:szCs w:val="22"/>
                <w:lang w:val="en-IN"/>
              </w:rPr>
              <w:t>1000</w:t>
            </w:r>
            <w:r>
              <w:rPr>
                <w:rFonts w:ascii="Calibri" w:hAnsi="Calibri"/>
                <w:color w:val="000000"/>
                <w:sz w:val="22"/>
                <w:szCs w:val="22"/>
                <w:lang w:val="en-IN"/>
              </w:rPr>
              <w:t>0</w:t>
            </w:r>
          </w:p>
        </w:tc>
      </w:tr>
      <w:tr w:rsidR="001A28A1" w:rsidRPr="003D50EC" w14:paraId="32367BF1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59739532" w14:textId="3A0BAC37" w:rsidR="001A28A1" w:rsidRPr="00854BC1" w:rsidRDefault="00A561EB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2435D7">
              <w:rPr>
                <w:rFonts w:ascii="Lucida Grande" w:hAnsi="Lucida Grande" w:cs="Lucida Grande"/>
                <w:color w:val="000000"/>
              </w:rPr>
              <w:t>Maximum number of registration all</w:t>
            </w:r>
            <w:r>
              <w:rPr>
                <w:rFonts w:ascii="Lucida Grande" w:hAnsi="Lucida Grande" w:cs="Lucida Grande"/>
                <w:color w:val="000000"/>
              </w:rPr>
              <w:t>owed for user type as Retailer</w:t>
            </w:r>
            <w:r w:rsidRPr="002435D7">
              <w:rPr>
                <w:rFonts w:ascii="Lucida Grande" w:hAnsi="Lucida Grande" w:cs="Lucida Grande"/>
                <w:color w:val="000000"/>
              </w:rPr>
              <w:t xml:space="preserve"> in the CEIR system</w:t>
            </w:r>
            <w:r w:rsidR="001A28A1" w:rsidRPr="001A28A1">
              <w:rPr>
                <w:rFonts w:ascii="Lucida Grande" w:hAnsi="Lucida Grande" w:cs="Lucida Grande"/>
                <w:color w:val="000000"/>
              </w:rPr>
              <w:t>.</w:t>
            </w:r>
          </w:p>
        </w:tc>
        <w:tc>
          <w:tcPr>
            <w:tcW w:w="4026" w:type="dxa"/>
            <w:shd w:val="clear" w:color="auto" w:fill="auto"/>
          </w:tcPr>
          <w:p w14:paraId="422F78B4" w14:textId="546F7B07" w:rsidR="001A28A1" w:rsidRPr="001A28A1" w:rsidRDefault="00A561EB" w:rsidP="001A28A1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IN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IN"/>
              </w:rPr>
              <w:t>100000</w:t>
            </w:r>
          </w:p>
        </w:tc>
      </w:tr>
      <w:tr w:rsidR="00A561EB" w:rsidRPr="003D50EC" w14:paraId="7B5C0693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37668590" w14:textId="2537EBA2" w:rsidR="00A561EB" w:rsidRPr="002435D7" w:rsidRDefault="00A561EB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F262F8">
              <w:rPr>
                <w:rFonts w:ascii="Lucida Grande" w:hAnsi="Lucida Grande" w:cs="Lucida Grande"/>
                <w:color w:val="000000"/>
              </w:rPr>
              <w:t>Maximum number of registration allowed for user type as Custom in the CEIR system</w:t>
            </w:r>
          </w:p>
        </w:tc>
        <w:tc>
          <w:tcPr>
            <w:tcW w:w="4026" w:type="dxa"/>
            <w:shd w:val="clear" w:color="auto" w:fill="auto"/>
          </w:tcPr>
          <w:p w14:paraId="731EB03D" w14:textId="0496B136" w:rsidR="00A561EB" w:rsidRDefault="00A561EB" w:rsidP="001A28A1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IN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IN"/>
              </w:rPr>
              <w:t>100</w:t>
            </w:r>
          </w:p>
        </w:tc>
      </w:tr>
      <w:tr w:rsidR="00A561EB" w:rsidRPr="003D50EC" w14:paraId="36CD7F3A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5D9C7B72" w14:textId="20561EE5" w:rsidR="00A561EB" w:rsidRPr="00F262F8" w:rsidRDefault="00A561EB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787924">
              <w:rPr>
                <w:rFonts w:ascii="Lucida Grande" w:hAnsi="Lucida Grande" w:cs="Lucida Grande"/>
                <w:color w:val="000000"/>
              </w:rPr>
              <w:t>Maximum number of registr</w:t>
            </w:r>
            <w:r>
              <w:rPr>
                <w:rFonts w:ascii="Lucida Grande" w:hAnsi="Lucida Grande" w:cs="Lucida Grande"/>
                <w:color w:val="000000"/>
              </w:rPr>
              <w:t xml:space="preserve">ation allowed for user type as </w:t>
            </w:r>
            <w:r w:rsidRPr="00787924">
              <w:rPr>
                <w:rFonts w:ascii="Lucida Grande" w:hAnsi="Lucida Grande" w:cs="Lucida Grande"/>
                <w:color w:val="000000"/>
              </w:rPr>
              <w:t>Operators  in the CEIR system</w:t>
            </w:r>
          </w:p>
        </w:tc>
        <w:tc>
          <w:tcPr>
            <w:tcW w:w="4026" w:type="dxa"/>
            <w:shd w:val="clear" w:color="auto" w:fill="auto"/>
          </w:tcPr>
          <w:p w14:paraId="5738BD92" w14:textId="1C165995" w:rsidR="00A561EB" w:rsidRDefault="00A561EB" w:rsidP="001A28A1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IN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IN"/>
              </w:rPr>
              <w:t>100</w:t>
            </w:r>
          </w:p>
        </w:tc>
      </w:tr>
      <w:tr w:rsidR="00A561EB" w:rsidRPr="003D50EC" w14:paraId="38F9A159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16CC7BD4" w14:textId="6738BFC9" w:rsidR="00A561EB" w:rsidRPr="00787924" w:rsidRDefault="00A561EB" w:rsidP="00A52FDB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8605DC">
              <w:rPr>
                <w:rFonts w:ascii="Lucida Grande" w:hAnsi="Lucida Grande" w:cs="Lucida Grande"/>
                <w:color w:val="000000"/>
              </w:rPr>
              <w:t>Maximum number of registr</w:t>
            </w:r>
            <w:r>
              <w:rPr>
                <w:rFonts w:ascii="Lucida Grande" w:hAnsi="Lucida Grande" w:cs="Lucida Grande"/>
                <w:color w:val="000000"/>
              </w:rPr>
              <w:t>ation allowed for user type as TRC</w:t>
            </w:r>
            <w:r w:rsidR="00A52FDB">
              <w:rPr>
                <w:rFonts w:ascii="Lucida Grande" w:hAnsi="Lucida Grande" w:cs="Lucida Grande"/>
                <w:color w:val="000000"/>
              </w:rPr>
              <w:t xml:space="preserve"> in the CEIR system</w:t>
            </w:r>
          </w:p>
        </w:tc>
        <w:tc>
          <w:tcPr>
            <w:tcW w:w="4026" w:type="dxa"/>
            <w:shd w:val="clear" w:color="auto" w:fill="auto"/>
          </w:tcPr>
          <w:p w14:paraId="3DB7385A" w14:textId="54ED4897" w:rsidR="00A561EB" w:rsidRDefault="00A561EB" w:rsidP="001A28A1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IN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IN"/>
              </w:rPr>
              <w:t>10</w:t>
            </w:r>
          </w:p>
        </w:tc>
      </w:tr>
      <w:tr w:rsidR="00A561EB" w:rsidRPr="003D50EC" w14:paraId="5E61CC17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52574620" w14:textId="3E1E5721" w:rsidR="00A561EB" w:rsidRPr="008605DC" w:rsidRDefault="00A561EB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145CB4">
              <w:rPr>
                <w:rFonts w:ascii="Lucida Grande" w:hAnsi="Lucida Grande" w:cs="Lucida Grande"/>
                <w:color w:val="000000"/>
              </w:rPr>
              <w:t xml:space="preserve">Maximum number of registration allowed for user </w:t>
            </w:r>
            <w:r>
              <w:rPr>
                <w:rFonts w:ascii="Lucida Grande" w:hAnsi="Lucida Grande" w:cs="Lucida Grande"/>
                <w:color w:val="000000"/>
              </w:rPr>
              <w:t>type as Manufacturer</w:t>
            </w:r>
            <w:r w:rsidR="00A52FDB">
              <w:rPr>
                <w:rFonts w:ascii="Lucida Grande" w:hAnsi="Lucida Grande" w:cs="Lucida Grande"/>
                <w:color w:val="000000"/>
              </w:rPr>
              <w:t xml:space="preserve"> in the CEIR system</w:t>
            </w:r>
          </w:p>
        </w:tc>
        <w:tc>
          <w:tcPr>
            <w:tcW w:w="4026" w:type="dxa"/>
            <w:shd w:val="clear" w:color="auto" w:fill="auto"/>
          </w:tcPr>
          <w:p w14:paraId="792A1483" w14:textId="43D619BB" w:rsidR="00A561EB" w:rsidRDefault="00A561EB" w:rsidP="001A28A1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IN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IN"/>
              </w:rPr>
              <w:t>100</w:t>
            </w:r>
          </w:p>
        </w:tc>
      </w:tr>
      <w:tr w:rsidR="00A561EB" w:rsidRPr="003D50EC" w14:paraId="3CE5462B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1C811C67" w14:textId="70E70927" w:rsidR="00A561EB" w:rsidRPr="00145CB4" w:rsidRDefault="00A561EB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423DD7">
              <w:rPr>
                <w:rFonts w:ascii="Lucida Grande" w:hAnsi="Lucida Grande" w:cs="Lucida Grande"/>
                <w:color w:val="000000"/>
              </w:rPr>
              <w:t>Maximum number of registration allowed for user type as Lawful Agency   in the CEIR system</w:t>
            </w:r>
          </w:p>
        </w:tc>
        <w:tc>
          <w:tcPr>
            <w:tcW w:w="4026" w:type="dxa"/>
            <w:shd w:val="clear" w:color="auto" w:fill="auto"/>
          </w:tcPr>
          <w:p w14:paraId="202B6C45" w14:textId="742A6DD1" w:rsidR="00A561EB" w:rsidRDefault="00A561EB" w:rsidP="001A28A1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IN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IN"/>
              </w:rPr>
              <w:t>100</w:t>
            </w:r>
          </w:p>
        </w:tc>
      </w:tr>
      <w:tr w:rsidR="00A52FDB" w:rsidRPr="003D50EC" w14:paraId="00BD846F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736B1F93" w14:textId="7D1501BB" w:rsidR="00A52FDB" w:rsidRPr="00423DD7" w:rsidRDefault="00A52FDB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6625CA">
              <w:rPr>
                <w:rFonts w:ascii="Lucida Grande" w:hAnsi="Lucida Grande" w:cs="Lucida Grande"/>
                <w:color w:val="000000"/>
              </w:rPr>
              <w:t>Maximum Number of device registration allowed for user type as End User in the</w:t>
            </w:r>
            <w:r>
              <w:rPr>
                <w:rFonts w:ascii="Lucida Grande" w:hAnsi="Lucida Grande" w:cs="Lucida Grande"/>
                <w:color w:val="000000"/>
              </w:rPr>
              <w:t xml:space="preserve"> </w:t>
            </w:r>
            <w:r w:rsidRPr="006625CA">
              <w:rPr>
                <w:rFonts w:ascii="Lucida Grande" w:hAnsi="Lucida Grande" w:cs="Lucida Grande"/>
                <w:color w:val="000000"/>
              </w:rPr>
              <w:t>CEIR system</w:t>
            </w:r>
          </w:p>
        </w:tc>
        <w:tc>
          <w:tcPr>
            <w:tcW w:w="4026" w:type="dxa"/>
            <w:shd w:val="clear" w:color="auto" w:fill="auto"/>
          </w:tcPr>
          <w:p w14:paraId="6FA75039" w14:textId="324ADD35" w:rsidR="00A52FDB" w:rsidRDefault="00A52FDB" w:rsidP="001A28A1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IN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IN"/>
              </w:rPr>
              <w:t>10000</w:t>
            </w:r>
          </w:p>
        </w:tc>
      </w:tr>
      <w:tr w:rsidR="00A52FDB" w:rsidRPr="003D50EC" w14:paraId="1E5F775A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470B7E43" w14:textId="32A88399" w:rsidR="00A52FDB" w:rsidRPr="006625CA" w:rsidRDefault="00A52FDB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436FC4">
              <w:rPr>
                <w:rFonts w:ascii="Lucida Grande" w:hAnsi="Lucida Grande" w:cs="Lucida Grande"/>
                <w:color w:val="000000"/>
              </w:rPr>
              <w:t>Maximum number of regist</w:t>
            </w:r>
            <w:r>
              <w:rPr>
                <w:rFonts w:ascii="Lucida Grande" w:hAnsi="Lucida Grande" w:cs="Lucida Grande"/>
                <w:color w:val="000000"/>
              </w:rPr>
              <w:t xml:space="preserve">ration allowed for user type as Immigration </w:t>
            </w:r>
            <w:r w:rsidRPr="00436FC4">
              <w:rPr>
                <w:rFonts w:ascii="Lucida Grande" w:hAnsi="Lucida Grande" w:cs="Lucida Grande"/>
                <w:color w:val="000000"/>
              </w:rPr>
              <w:t>in the CEIR system</w:t>
            </w:r>
          </w:p>
        </w:tc>
        <w:tc>
          <w:tcPr>
            <w:tcW w:w="4026" w:type="dxa"/>
            <w:shd w:val="clear" w:color="auto" w:fill="auto"/>
          </w:tcPr>
          <w:p w14:paraId="1EF7AAC8" w14:textId="335D4883" w:rsidR="00A52FDB" w:rsidRDefault="00A52FDB" w:rsidP="001A28A1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IN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IN"/>
              </w:rPr>
              <w:t>100</w:t>
            </w:r>
          </w:p>
        </w:tc>
      </w:tr>
      <w:tr w:rsidR="00A52FDB" w:rsidRPr="003D50EC" w14:paraId="56F35F5F" w14:textId="77777777" w:rsidTr="001A28A1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7F84B873" w14:textId="2E90CC9A" w:rsidR="00A52FDB" w:rsidRPr="00436FC4" w:rsidRDefault="00A52FDB" w:rsidP="001A28A1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9A168F">
              <w:rPr>
                <w:rFonts w:ascii="Lucida Grande" w:hAnsi="Lucida Grande" w:cs="Lucida Grande"/>
                <w:color w:val="000000"/>
              </w:rPr>
              <w:t>Maximum number of registration allowed for user type as Customer Care   in the CEIR system</w:t>
            </w:r>
          </w:p>
        </w:tc>
        <w:tc>
          <w:tcPr>
            <w:tcW w:w="4026" w:type="dxa"/>
            <w:shd w:val="clear" w:color="auto" w:fill="auto"/>
          </w:tcPr>
          <w:p w14:paraId="21A52118" w14:textId="0405FBDA" w:rsidR="00A52FDB" w:rsidRDefault="00A52FDB" w:rsidP="001A28A1">
            <w:pPr>
              <w:jc w:val="both"/>
              <w:rPr>
                <w:rFonts w:ascii="Calibri" w:hAnsi="Calibri"/>
                <w:color w:val="000000"/>
                <w:sz w:val="22"/>
                <w:szCs w:val="22"/>
                <w:lang w:val="en-IN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IN"/>
              </w:rPr>
              <w:t>100</w:t>
            </w:r>
          </w:p>
        </w:tc>
      </w:tr>
    </w:tbl>
    <w:p w14:paraId="2EA747AB" w14:textId="77777777" w:rsidR="001A28A1" w:rsidRDefault="001A28A1" w:rsidP="005F60B2">
      <w:pPr>
        <w:pStyle w:val="BodyText2"/>
      </w:pPr>
    </w:p>
    <w:p w14:paraId="36506B03" w14:textId="77777777" w:rsidR="001A28A1" w:rsidRDefault="001A28A1" w:rsidP="005F60B2">
      <w:pPr>
        <w:pStyle w:val="BodyText2"/>
      </w:pPr>
    </w:p>
    <w:p w14:paraId="296BAA9C" w14:textId="77777777" w:rsidR="00124C60" w:rsidRDefault="00124C60" w:rsidP="00124C60">
      <w:pPr>
        <w:pStyle w:val="Heading2"/>
      </w:pPr>
      <w:bookmarkStart w:id="224" w:name="_Toc447111485"/>
      <w:r>
        <w:t>Annex 2</w:t>
      </w:r>
      <w:bookmarkEnd w:id="224"/>
    </w:p>
    <w:p w14:paraId="227CF851" w14:textId="3569AEC4" w:rsidR="00124C60" w:rsidRDefault="00124C60" w:rsidP="00124C60">
      <w:pPr>
        <w:pStyle w:val="BodyText2"/>
      </w:pPr>
      <w:r>
        <w:t>This section describ</w:t>
      </w:r>
      <w:r w:rsidR="00852392">
        <w:t xml:space="preserve">es the list of message that is </w:t>
      </w:r>
      <w:r>
        <w:t>sent as notification to user either via SMS or Email.</w:t>
      </w:r>
    </w:p>
    <w:p w14:paraId="2F4F0681" w14:textId="77777777" w:rsidR="00124C60" w:rsidRDefault="00124C60" w:rsidP="00124C60">
      <w:pPr>
        <w:pStyle w:val="BodyText2"/>
      </w:pPr>
      <w:r>
        <w:t>The list is categorized based on the different functionality in the system.</w:t>
      </w:r>
    </w:p>
    <w:p w14:paraId="05B95CDB" w14:textId="4EF07ED4" w:rsidR="00124C60" w:rsidRPr="003773FE" w:rsidRDefault="00852392" w:rsidP="00124C60">
      <w:pPr>
        <w:pStyle w:val="BodyText2"/>
        <w:rPr>
          <w:u w:val="single"/>
        </w:rPr>
      </w:pPr>
      <w:r>
        <w:rPr>
          <w:u w:val="single"/>
        </w:rPr>
        <w:t>Block</w:t>
      </w:r>
      <w:r w:rsidR="00124C60" w:rsidRPr="003773FE">
        <w:rPr>
          <w:u w:val="single"/>
        </w:rPr>
        <w:t xml:space="preserve"> Device Feature Related </w:t>
      </w:r>
      <w:r w:rsidR="00870FD2">
        <w:rPr>
          <w:u w:val="single"/>
        </w:rPr>
        <w:t>Messages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ayout w:type="fixed"/>
        <w:tblLook w:val="01E0" w:firstRow="1" w:lastRow="1" w:firstColumn="1" w:lastColumn="1" w:noHBand="0" w:noVBand="0"/>
      </w:tblPr>
      <w:tblGrid>
        <w:gridCol w:w="4503"/>
        <w:gridCol w:w="4026"/>
      </w:tblGrid>
      <w:tr w:rsidR="00852392" w:rsidRPr="0001372C" w14:paraId="5096E6C8" w14:textId="77777777" w:rsidTr="00852392">
        <w:trPr>
          <w:trHeight w:val="293"/>
          <w:tblHeader/>
          <w:jc w:val="center"/>
        </w:trPr>
        <w:tc>
          <w:tcPr>
            <w:tcW w:w="4503" w:type="dxa"/>
            <w:shd w:val="clear" w:color="auto" w:fill="5B9BD5" w:themeFill="accent1"/>
          </w:tcPr>
          <w:p w14:paraId="51CD4615" w14:textId="77777777" w:rsidR="00852392" w:rsidRPr="0001372C" w:rsidRDefault="00852392" w:rsidP="00852392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Parameter Name</w:t>
            </w:r>
          </w:p>
        </w:tc>
        <w:tc>
          <w:tcPr>
            <w:tcW w:w="4026" w:type="dxa"/>
            <w:shd w:val="clear" w:color="auto" w:fill="5B9BD5" w:themeFill="accent1"/>
          </w:tcPr>
          <w:p w14:paraId="4B066D2B" w14:textId="77777777" w:rsidR="00852392" w:rsidRPr="0001372C" w:rsidRDefault="00852392" w:rsidP="00852392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Possible Value</w:t>
            </w:r>
          </w:p>
        </w:tc>
      </w:tr>
      <w:tr w:rsidR="00852392" w14:paraId="071B9832" w14:textId="77777777" w:rsidTr="00852392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48207088" w14:textId="2AAE25EA" w:rsidR="00852392" w:rsidRDefault="00852392" w:rsidP="00852392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B617F9">
              <w:rPr>
                <w:rFonts w:ascii="Lucida Grande" w:hAnsi="Lucida Grande" w:cs="Lucida Grande"/>
                <w:color w:val="000000"/>
              </w:rPr>
              <w:t xml:space="preserve">Message sent to Operator or CEIR Authority when </w:t>
            </w:r>
            <w:r>
              <w:rPr>
                <w:rFonts w:ascii="Lucida Grande" w:hAnsi="Lucida Grande" w:cs="Lucida Grande"/>
                <w:color w:val="000000"/>
              </w:rPr>
              <w:t>the CEIR admin has approved the</w:t>
            </w:r>
            <w:r w:rsidRPr="00B617F9">
              <w:rPr>
                <w:rFonts w:ascii="Lucida Grande" w:hAnsi="Lucida Grande" w:cs="Lucida Grande"/>
                <w:color w:val="000000"/>
              </w:rPr>
              <w:t xml:space="preserve"> request to block devices</w:t>
            </w:r>
          </w:p>
        </w:tc>
        <w:tc>
          <w:tcPr>
            <w:tcW w:w="4026" w:type="dxa"/>
            <w:shd w:val="clear" w:color="auto" w:fill="auto"/>
          </w:tcPr>
          <w:p w14:paraId="7B2D7D2E" w14:textId="6C3B0B2E" w:rsidR="00852392" w:rsidRPr="00852392" w:rsidRDefault="00852392" w:rsidP="00852392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&lt;first name&gt;,</w:t>
            </w:r>
          </w:p>
          <w:p w14:paraId="1B284BBE" w14:textId="1FA13C84" w:rsidR="00852392" w:rsidRPr="00852392" w:rsidRDefault="00852392" w:rsidP="00852392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  <w:p w14:paraId="1F89DE23" w14:textId="73EE7F94" w:rsidR="00852392" w:rsidRDefault="00852392" w:rsidP="00852392">
            <w:pPr>
              <w:pStyle w:val="BodyText2"/>
            </w:pPr>
            <w:r w:rsidRPr="00852392">
              <w:rPr>
                <w:rFonts w:ascii="Calibri" w:eastAsia="Times New Roman" w:hAnsi="Calibri"/>
                <w:color w:val="000000"/>
                <w:szCs w:val="20"/>
                <w:lang w:val="en-IN"/>
              </w:rPr>
              <w:t>This is to inform you that the your block request with transaction number &lt;txn_name&gt; has been approved by CEIR Authority.</w:t>
            </w:r>
          </w:p>
        </w:tc>
      </w:tr>
      <w:tr w:rsidR="00852392" w14:paraId="45007C8F" w14:textId="77777777" w:rsidTr="00852392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48AA6179" w14:textId="493FA730" w:rsidR="00852392" w:rsidRDefault="00852392" w:rsidP="00852392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265BE6">
              <w:rPr>
                <w:rFonts w:ascii="Lucida Grande" w:hAnsi="Lucida Grande" w:cs="Lucida Grande"/>
                <w:color w:val="000000"/>
              </w:rPr>
              <w:t>Message sent to Operator or CEIR Authority when the CEIR admin has rejected the request to block devices</w:t>
            </w:r>
          </w:p>
        </w:tc>
        <w:tc>
          <w:tcPr>
            <w:tcW w:w="4026" w:type="dxa"/>
            <w:shd w:val="clear" w:color="auto" w:fill="auto"/>
          </w:tcPr>
          <w:p w14:paraId="3ABD15EC" w14:textId="24A5C605" w:rsidR="00852392" w:rsidRPr="00852392" w:rsidRDefault="00852392" w:rsidP="00852392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&lt;First name&gt;,</w:t>
            </w:r>
          </w:p>
          <w:p w14:paraId="02FEDF79" w14:textId="6BCC2D3C" w:rsidR="00852392" w:rsidRPr="00852392" w:rsidRDefault="00852392" w:rsidP="00852392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  <w:p w14:paraId="4B6A3859" w14:textId="06CFC52E" w:rsidR="00852392" w:rsidRDefault="00852392" w:rsidP="00852392">
            <w:pPr>
              <w:pStyle w:val="BodyText2"/>
            </w:pPr>
            <w:r w:rsidRPr="00852392">
              <w:rPr>
                <w:rFonts w:ascii="Calibri" w:eastAsia="Times New Roman" w:hAnsi="Calibri"/>
                <w:color w:val="000000"/>
                <w:szCs w:val="20"/>
                <w:lang w:val="en-IN"/>
              </w:rPr>
              <w:t>This is to inform you that the block request with transaction number &lt;txn_name&gt; has been rejected by CEIR Authority.</w:t>
            </w:r>
          </w:p>
        </w:tc>
      </w:tr>
      <w:tr w:rsidR="00852392" w14:paraId="67739968" w14:textId="77777777" w:rsidTr="00852392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2FED50E1" w14:textId="589B0E95" w:rsidR="00852392" w:rsidRPr="00265BE6" w:rsidRDefault="00852392" w:rsidP="00852392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6662F3">
              <w:rPr>
                <w:rFonts w:ascii="Lucida Grande" w:hAnsi="Lucida Grande" w:cs="Lucida Grande"/>
                <w:color w:val="000000"/>
              </w:rPr>
              <w:t>Message sent to CEIR Authority whe</w:t>
            </w:r>
            <w:r>
              <w:rPr>
                <w:rFonts w:ascii="Lucida Grande" w:hAnsi="Lucida Grande" w:cs="Lucida Grande"/>
                <w:color w:val="000000"/>
              </w:rPr>
              <w:t xml:space="preserve">n the system has processed the </w:t>
            </w:r>
            <w:r w:rsidRPr="006662F3">
              <w:rPr>
                <w:rFonts w:ascii="Lucida Grande" w:hAnsi="Lucida Grande" w:cs="Lucida Grande"/>
                <w:color w:val="000000"/>
              </w:rPr>
              <w:t>block request successfully</w:t>
            </w:r>
          </w:p>
        </w:tc>
        <w:tc>
          <w:tcPr>
            <w:tcW w:w="4026" w:type="dxa"/>
            <w:shd w:val="clear" w:color="auto" w:fill="auto"/>
          </w:tcPr>
          <w:p w14:paraId="3C4178D9" w14:textId="77777777" w:rsidR="00852392" w:rsidRPr="00852392" w:rsidRDefault="00852392" w:rsidP="00852392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&lt;First name&gt;,</w:t>
            </w:r>
          </w:p>
          <w:p w14:paraId="36C5F074" w14:textId="77777777" w:rsidR="00852392" w:rsidRPr="00852392" w:rsidRDefault="00852392" w:rsidP="00852392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  <w:p w14:paraId="3E4490CB" w14:textId="5EC76C21" w:rsidR="00852392" w:rsidRDefault="00852392" w:rsidP="00852392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852392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This is to inform you that the block request with transaction number &lt;txn_name&gt; has been processed by system successfully.</w:t>
            </w:r>
          </w:p>
        </w:tc>
      </w:tr>
      <w:tr w:rsidR="00852392" w14:paraId="3E2033B0" w14:textId="77777777" w:rsidTr="00852392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2CD37367" w14:textId="0DEE1DE9" w:rsidR="00852392" w:rsidRPr="006662F3" w:rsidRDefault="00852392" w:rsidP="00852392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2157AE">
              <w:rPr>
                <w:rFonts w:ascii="Lucida Grande" w:hAnsi="Lucida Grande" w:cs="Lucida Grande"/>
                <w:color w:val="000000"/>
              </w:rPr>
              <w:t>Message sent to CEIR Authority whe</w:t>
            </w:r>
            <w:r>
              <w:rPr>
                <w:rFonts w:ascii="Lucida Grande" w:hAnsi="Lucida Grande" w:cs="Lucida Grande"/>
                <w:color w:val="000000"/>
              </w:rPr>
              <w:t xml:space="preserve">n the system has processed the </w:t>
            </w:r>
            <w:r w:rsidRPr="002157AE">
              <w:rPr>
                <w:rFonts w:ascii="Lucida Grande" w:hAnsi="Lucida Grande" w:cs="Lucida Grande"/>
                <w:color w:val="000000"/>
              </w:rPr>
              <w:t>block request successfully</w:t>
            </w:r>
          </w:p>
        </w:tc>
        <w:tc>
          <w:tcPr>
            <w:tcW w:w="4026" w:type="dxa"/>
            <w:shd w:val="clear" w:color="auto" w:fill="auto"/>
          </w:tcPr>
          <w:p w14:paraId="238C117F" w14:textId="77777777" w:rsidR="00852392" w:rsidRDefault="00852392" w:rsidP="00852392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CEIR Authority,</w:t>
            </w:r>
          </w:p>
          <w:p w14:paraId="46FEF595" w14:textId="18598561" w:rsidR="00852392" w:rsidRDefault="00852392" w:rsidP="00852392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852392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This is to inform you that the block request with transaction number &lt;txn_name&gt; has been processed by system successfully.</w:t>
            </w:r>
          </w:p>
        </w:tc>
      </w:tr>
    </w:tbl>
    <w:p w14:paraId="332BF6CE" w14:textId="4F87F101" w:rsidR="005937A5" w:rsidRDefault="005937A5" w:rsidP="00D5498E">
      <w:pPr>
        <w:pStyle w:val="BodyText2"/>
      </w:pPr>
    </w:p>
    <w:p w14:paraId="2D6C4C72" w14:textId="65DE1685" w:rsidR="00852392" w:rsidRPr="003773FE" w:rsidRDefault="00870FD2" w:rsidP="00852392">
      <w:pPr>
        <w:pStyle w:val="BodyText2"/>
        <w:rPr>
          <w:u w:val="single"/>
        </w:rPr>
      </w:pPr>
      <w:r>
        <w:rPr>
          <w:u w:val="single"/>
        </w:rPr>
        <w:t>Stolen</w:t>
      </w:r>
      <w:r w:rsidR="00852392" w:rsidRPr="003773FE">
        <w:rPr>
          <w:u w:val="single"/>
        </w:rPr>
        <w:t xml:space="preserve"> Device Feature Related </w:t>
      </w:r>
      <w:r>
        <w:rPr>
          <w:u w:val="single"/>
        </w:rPr>
        <w:t>Messages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ayout w:type="fixed"/>
        <w:tblLook w:val="01E0" w:firstRow="1" w:lastRow="1" w:firstColumn="1" w:lastColumn="1" w:noHBand="0" w:noVBand="0"/>
      </w:tblPr>
      <w:tblGrid>
        <w:gridCol w:w="4503"/>
        <w:gridCol w:w="4026"/>
      </w:tblGrid>
      <w:tr w:rsidR="00852392" w:rsidRPr="0001372C" w14:paraId="4722BAC5" w14:textId="77777777" w:rsidTr="00852392">
        <w:trPr>
          <w:trHeight w:val="293"/>
          <w:tblHeader/>
          <w:jc w:val="center"/>
        </w:trPr>
        <w:tc>
          <w:tcPr>
            <w:tcW w:w="4503" w:type="dxa"/>
            <w:shd w:val="clear" w:color="auto" w:fill="5B9BD5" w:themeFill="accent1"/>
          </w:tcPr>
          <w:p w14:paraId="2EBD6DE2" w14:textId="77777777" w:rsidR="00852392" w:rsidRPr="0001372C" w:rsidRDefault="00852392" w:rsidP="00852392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Parameter Name</w:t>
            </w:r>
          </w:p>
        </w:tc>
        <w:tc>
          <w:tcPr>
            <w:tcW w:w="4026" w:type="dxa"/>
            <w:shd w:val="clear" w:color="auto" w:fill="5B9BD5" w:themeFill="accent1"/>
          </w:tcPr>
          <w:p w14:paraId="342D40FB" w14:textId="77777777" w:rsidR="00852392" w:rsidRPr="0001372C" w:rsidRDefault="00852392" w:rsidP="00852392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Possible Value</w:t>
            </w:r>
          </w:p>
        </w:tc>
      </w:tr>
      <w:tr w:rsidR="00852392" w14:paraId="46F4DEE2" w14:textId="77777777" w:rsidTr="00852392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1A63EC63" w14:textId="0ABFA0C2" w:rsidR="00852392" w:rsidRPr="00870FD2" w:rsidRDefault="00870FD2" w:rsidP="00852392">
            <w:pPr>
              <w:pStyle w:val="ListBullet1"/>
              <w:numPr>
                <w:ilvl w:val="0"/>
                <w:numId w:val="0"/>
              </w:numPr>
              <w:rPr>
                <w:rFonts w:ascii="Calibri" w:hAnsi="Calibri"/>
                <w:color w:val="000000"/>
              </w:rPr>
            </w:pPr>
            <w:r w:rsidRPr="003D243F">
              <w:rPr>
                <w:rFonts w:ascii="Calibri" w:hAnsi="Calibri"/>
                <w:color w:val="000000"/>
              </w:rPr>
              <w:t>Message sent to Lawful Agency when t</w:t>
            </w:r>
            <w:r>
              <w:rPr>
                <w:rFonts w:ascii="Calibri" w:hAnsi="Calibri"/>
                <w:color w:val="000000"/>
              </w:rPr>
              <w:t xml:space="preserve">he CEIR admin has approved the request for </w:t>
            </w:r>
            <w:r w:rsidRPr="003D243F">
              <w:rPr>
                <w:rFonts w:ascii="Calibri" w:hAnsi="Calibri"/>
                <w:color w:val="000000"/>
              </w:rPr>
              <w:t>stolen devices</w:t>
            </w:r>
          </w:p>
        </w:tc>
        <w:tc>
          <w:tcPr>
            <w:tcW w:w="4026" w:type="dxa"/>
            <w:shd w:val="clear" w:color="auto" w:fill="auto"/>
          </w:tcPr>
          <w:p w14:paraId="2F2BE61D" w14:textId="06741DEF" w:rsidR="00870FD2" w:rsidRPr="00870FD2" w:rsidRDefault="00870FD2" w:rsidP="00870FD2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&lt;first name&gt;,</w:t>
            </w:r>
          </w:p>
          <w:p w14:paraId="76FBB2C9" w14:textId="6B31AF29" w:rsidR="00870FD2" w:rsidRPr="00870FD2" w:rsidRDefault="00870FD2" w:rsidP="00870FD2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  <w:p w14:paraId="6A79350B" w14:textId="3106C148" w:rsidR="00852392" w:rsidRDefault="00870FD2" w:rsidP="00870FD2">
            <w:r w:rsidRPr="00870FD2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This is to inform you that the your Stolen request with transaction number &lt;txn_name&gt; has been approved by CEIR Authority.</w:t>
            </w:r>
          </w:p>
        </w:tc>
      </w:tr>
      <w:tr w:rsidR="00870FD2" w14:paraId="6A18DCF6" w14:textId="77777777" w:rsidTr="00852392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35F515B7" w14:textId="4BFBB3B9" w:rsidR="00870FD2" w:rsidRPr="00877F6C" w:rsidRDefault="00870FD2" w:rsidP="00852392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FA1421">
              <w:rPr>
                <w:rFonts w:ascii="Lucida Grande" w:hAnsi="Lucida Grande" w:cs="Lucida Grande"/>
                <w:color w:val="000000"/>
              </w:rPr>
              <w:t>Message sent to Lawful Agency when the CEIR ad</w:t>
            </w:r>
            <w:r>
              <w:rPr>
                <w:rFonts w:ascii="Lucida Grande" w:hAnsi="Lucida Grande" w:cs="Lucida Grande"/>
                <w:color w:val="000000"/>
              </w:rPr>
              <w:t xml:space="preserve">min has rejected the request for </w:t>
            </w:r>
            <w:r w:rsidRPr="00FA1421">
              <w:rPr>
                <w:rFonts w:ascii="Lucida Grande" w:hAnsi="Lucida Grande" w:cs="Lucida Grande"/>
                <w:color w:val="000000"/>
              </w:rPr>
              <w:t>stolen devices</w:t>
            </w:r>
          </w:p>
        </w:tc>
        <w:tc>
          <w:tcPr>
            <w:tcW w:w="4026" w:type="dxa"/>
            <w:shd w:val="clear" w:color="auto" w:fill="auto"/>
          </w:tcPr>
          <w:p w14:paraId="2E2CDF6D" w14:textId="49DACB2C" w:rsidR="00870FD2" w:rsidRPr="00870FD2" w:rsidRDefault="00870FD2" w:rsidP="00870FD2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&lt;First name&gt;,</w:t>
            </w:r>
          </w:p>
          <w:p w14:paraId="0A841E0F" w14:textId="61A7B7C4" w:rsidR="00870FD2" w:rsidRPr="00870FD2" w:rsidRDefault="00870FD2" w:rsidP="00870FD2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  <w:p w14:paraId="164EDA49" w14:textId="236480A3" w:rsidR="00870FD2" w:rsidRDefault="00870FD2" w:rsidP="00870FD2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870FD2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This is to inform you that the stolen request with transaction number &lt;txn_name&gt; has been rejected by CEIR Authority.</w:t>
            </w:r>
          </w:p>
        </w:tc>
      </w:tr>
      <w:tr w:rsidR="00870FD2" w14:paraId="3CB362B9" w14:textId="77777777" w:rsidTr="00852392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489DA6A2" w14:textId="258ADD78" w:rsidR="00870FD2" w:rsidRPr="002657BE" w:rsidRDefault="00870FD2" w:rsidP="00852392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416CDA">
              <w:rPr>
                <w:rFonts w:ascii="Lucida Grande" w:hAnsi="Lucida Grande" w:cs="Lucida Grande"/>
                <w:color w:val="000000"/>
              </w:rPr>
              <w:t xml:space="preserve">Message sent to Lawful Agency when the </w:t>
            </w:r>
            <w:r>
              <w:rPr>
                <w:rFonts w:ascii="Lucida Grande" w:hAnsi="Lucida Grande" w:cs="Lucida Grande"/>
                <w:color w:val="000000"/>
              </w:rPr>
              <w:t>system has processed the stolen</w:t>
            </w:r>
            <w:r w:rsidRPr="00416CDA">
              <w:rPr>
                <w:rFonts w:ascii="Lucida Grande" w:hAnsi="Lucida Grande" w:cs="Lucida Grande"/>
                <w:color w:val="000000"/>
              </w:rPr>
              <w:t xml:space="preserve"> request successfully</w:t>
            </w:r>
          </w:p>
        </w:tc>
        <w:tc>
          <w:tcPr>
            <w:tcW w:w="4026" w:type="dxa"/>
            <w:shd w:val="clear" w:color="auto" w:fill="auto"/>
          </w:tcPr>
          <w:p w14:paraId="2F7584A8" w14:textId="77777777" w:rsidR="00870FD2" w:rsidRPr="00852392" w:rsidRDefault="00870FD2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&lt;First name&gt;,</w:t>
            </w:r>
          </w:p>
          <w:p w14:paraId="4A6EFDF1" w14:textId="77777777" w:rsidR="00870FD2" w:rsidRPr="00852392" w:rsidRDefault="00870FD2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  <w:p w14:paraId="630E7535" w14:textId="31D81081" w:rsidR="00870FD2" w:rsidRDefault="00870FD2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 xml:space="preserve">This is to inform you that the </w:t>
            </w:r>
            <w:r w:rsidR="00863915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stolen</w:t>
            </w:r>
            <w:r w:rsidRPr="00852392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 xml:space="preserve"> request with transaction number &lt;txn_name&gt; has been processed by system successfully.</w:t>
            </w:r>
          </w:p>
        </w:tc>
      </w:tr>
      <w:tr w:rsidR="00870FD2" w14:paraId="13E545D3" w14:textId="77777777" w:rsidTr="00852392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0B8798D1" w14:textId="2678A558" w:rsidR="00870FD2" w:rsidRPr="00C154EE" w:rsidRDefault="00863915" w:rsidP="00852392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6F14F9">
              <w:rPr>
                <w:rFonts w:ascii="Lucida Grande" w:hAnsi="Lucida Grande" w:cs="Lucida Grande"/>
                <w:color w:val="000000"/>
              </w:rPr>
              <w:t xml:space="preserve">Message sent to CEIR Authority when the </w:t>
            </w:r>
            <w:r>
              <w:rPr>
                <w:rFonts w:ascii="Lucida Grande" w:hAnsi="Lucida Grande" w:cs="Lucida Grande"/>
                <w:color w:val="000000"/>
              </w:rPr>
              <w:t>system has processed the stolen</w:t>
            </w:r>
            <w:r w:rsidRPr="006F14F9">
              <w:rPr>
                <w:rFonts w:ascii="Lucida Grande" w:hAnsi="Lucida Grande" w:cs="Lucida Grande"/>
                <w:color w:val="000000"/>
              </w:rPr>
              <w:t xml:space="preserve"> request successfully</w:t>
            </w:r>
          </w:p>
        </w:tc>
        <w:tc>
          <w:tcPr>
            <w:tcW w:w="4026" w:type="dxa"/>
            <w:shd w:val="clear" w:color="auto" w:fill="auto"/>
          </w:tcPr>
          <w:p w14:paraId="66D61E7B" w14:textId="77777777" w:rsidR="00870FD2" w:rsidRDefault="00870FD2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CEIR Authority,</w:t>
            </w:r>
          </w:p>
          <w:p w14:paraId="6BFE3FDF" w14:textId="4F443D8D" w:rsidR="00870FD2" w:rsidRDefault="00870FD2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852392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 xml:space="preserve">This is to inform you that the </w:t>
            </w:r>
            <w:r w:rsidR="00863915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stolen</w:t>
            </w:r>
            <w:r w:rsidRPr="00852392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 xml:space="preserve"> request with transaction number &lt;txn_name&gt; has been processed by system successfully.</w:t>
            </w:r>
          </w:p>
        </w:tc>
      </w:tr>
    </w:tbl>
    <w:p w14:paraId="73FC3438" w14:textId="09CD289D" w:rsidR="00852392" w:rsidRDefault="00852392" w:rsidP="00D5498E">
      <w:pPr>
        <w:pStyle w:val="BodyText2"/>
      </w:pPr>
    </w:p>
    <w:p w14:paraId="57C9CB21" w14:textId="2279AD15" w:rsidR="00870FD2" w:rsidRPr="003773FE" w:rsidRDefault="00870FD2" w:rsidP="00870FD2">
      <w:pPr>
        <w:pStyle w:val="BodyText2"/>
        <w:rPr>
          <w:u w:val="single"/>
        </w:rPr>
      </w:pPr>
      <w:r>
        <w:rPr>
          <w:u w:val="single"/>
        </w:rPr>
        <w:t>Unblock</w:t>
      </w:r>
      <w:r w:rsidRPr="003773FE">
        <w:rPr>
          <w:u w:val="single"/>
        </w:rPr>
        <w:t xml:space="preserve"> Device Feature Related </w:t>
      </w:r>
      <w:r>
        <w:rPr>
          <w:u w:val="single"/>
        </w:rPr>
        <w:t>Messages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ayout w:type="fixed"/>
        <w:tblLook w:val="01E0" w:firstRow="1" w:lastRow="1" w:firstColumn="1" w:lastColumn="1" w:noHBand="0" w:noVBand="0"/>
      </w:tblPr>
      <w:tblGrid>
        <w:gridCol w:w="4503"/>
        <w:gridCol w:w="4026"/>
      </w:tblGrid>
      <w:tr w:rsidR="00870FD2" w:rsidRPr="0001372C" w14:paraId="33221726" w14:textId="77777777" w:rsidTr="00863915">
        <w:trPr>
          <w:trHeight w:val="293"/>
          <w:tblHeader/>
          <w:jc w:val="center"/>
        </w:trPr>
        <w:tc>
          <w:tcPr>
            <w:tcW w:w="4503" w:type="dxa"/>
            <w:shd w:val="clear" w:color="auto" w:fill="5B9BD5" w:themeFill="accent1"/>
          </w:tcPr>
          <w:p w14:paraId="7382A0EE" w14:textId="77777777" w:rsidR="00870FD2" w:rsidRPr="0001372C" w:rsidRDefault="00870FD2" w:rsidP="00863915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Parameter Name</w:t>
            </w:r>
          </w:p>
        </w:tc>
        <w:tc>
          <w:tcPr>
            <w:tcW w:w="4026" w:type="dxa"/>
            <w:shd w:val="clear" w:color="auto" w:fill="5B9BD5" w:themeFill="accent1"/>
          </w:tcPr>
          <w:p w14:paraId="7564B289" w14:textId="77777777" w:rsidR="00870FD2" w:rsidRPr="0001372C" w:rsidRDefault="00870FD2" w:rsidP="00863915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Possible Value</w:t>
            </w:r>
          </w:p>
        </w:tc>
      </w:tr>
      <w:tr w:rsidR="00870FD2" w14:paraId="48945B63" w14:textId="77777777" w:rsidTr="00863915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3DDEDD81" w14:textId="77777777" w:rsidR="00870FD2" w:rsidRDefault="00870FD2" w:rsidP="00863915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877F6C">
              <w:rPr>
                <w:rFonts w:ascii="Lucida Grande" w:hAnsi="Lucida Grande" w:cs="Lucida Grande"/>
                <w:color w:val="000000"/>
              </w:rPr>
              <w:t>Message sent to Operator or CEIR Authority when t</w:t>
            </w:r>
            <w:r>
              <w:rPr>
                <w:rFonts w:ascii="Lucida Grande" w:hAnsi="Lucida Grande" w:cs="Lucida Grande"/>
                <w:color w:val="000000"/>
              </w:rPr>
              <w:t xml:space="preserve">he CEIR admin has approved the </w:t>
            </w:r>
            <w:r w:rsidRPr="00877F6C">
              <w:rPr>
                <w:rFonts w:ascii="Lucida Grande" w:hAnsi="Lucida Grande" w:cs="Lucida Grande"/>
                <w:color w:val="000000"/>
              </w:rPr>
              <w:t>request to unblock devices</w:t>
            </w:r>
          </w:p>
        </w:tc>
        <w:tc>
          <w:tcPr>
            <w:tcW w:w="4026" w:type="dxa"/>
            <w:shd w:val="clear" w:color="auto" w:fill="auto"/>
          </w:tcPr>
          <w:p w14:paraId="29E46965" w14:textId="77777777" w:rsidR="00870FD2" w:rsidRPr="00870FD2" w:rsidRDefault="00870FD2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&lt;first name&gt;,</w:t>
            </w:r>
          </w:p>
          <w:p w14:paraId="3AABFEC4" w14:textId="77777777" w:rsidR="00870FD2" w:rsidRPr="00870FD2" w:rsidRDefault="00870FD2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  <w:p w14:paraId="73596C15" w14:textId="77777777" w:rsidR="00870FD2" w:rsidRDefault="00870FD2" w:rsidP="00863915">
            <w:r w:rsidRPr="00870FD2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This is to inform you that your Unblock request with transaction number &lt;txn_name&gt; has been approved by CEIR Authority.</w:t>
            </w:r>
          </w:p>
        </w:tc>
      </w:tr>
      <w:tr w:rsidR="00870FD2" w14:paraId="4EA2307B" w14:textId="77777777" w:rsidTr="00863915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7E82C53F" w14:textId="77777777" w:rsidR="00870FD2" w:rsidRPr="00877F6C" w:rsidRDefault="00870FD2" w:rsidP="00863915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2657BE">
              <w:rPr>
                <w:rFonts w:ascii="Lucida Grande" w:hAnsi="Lucida Grande" w:cs="Lucida Grande"/>
                <w:color w:val="000000"/>
              </w:rPr>
              <w:t>Message sent to Operator or CEIR Authority when the CEIR admin has rejected the request to unblock devices</w:t>
            </w:r>
          </w:p>
        </w:tc>
        <w:tc>
          <w:tcPr>
            <w:tcW w:w="4026" w:type="dxa"/>
            <w:shd w:val="clear" w:color="auto" w:fill="auto"/>
          </w:tcPr>
          <w:p w14:paraId="79D5EB62" w14:textId="77777777" w:rsidR="00870FD2" w:rsidRDefault="00870FD2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&lt;First name&gt;,</w:t>
            </w:r>
          </w:p>
          <w:p w14:paraId="1EB40537" w14:textId="77777777" w:rsidR="00870FD2" w:rsidRPr="00870FD2" w:rsidRDefault="00870FD2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  <w:p w14:paraId="7B38D722" w14:textId="77777777" w:rsidR="00870FD2" w:rsidRDefault="00870FD2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870FD2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This is to inform you that your Unblock request with transaction number &lt;txn_name&gt; has been rejected by CEIR Authority.</w:t>
            </w:r>
          </w:p>
        </w:tc>
      </w:tr>
      <w:tr w:rsidR="00870FD2" w14:paraId="54C6EF0A" w14:textId="77777777" w:rsidTr="00863915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3F2AC5B6" w14:textId="77777777" w:rsidR="00870FD2" w:rsidRPr="002657BE" w:rsidRDefault="00870FD2" w:rsidP="00863915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C154EE">
              <w:rPr>
                <w:rFonts w:ascii="Lucida Grande" w:hAnsi="Lucida Grande" w:cs="Lucida Grande"/>
                <w:color w:val="000000"/>
              </w:rPr>
              <w:t>Message sent to Operator or CEIR Authority when the s</w:t>
            </w:r>
            <w:r>
              <w:rPr>
                <w:rFonts w:ascii="Lucida Grande" w:hAnsi="Lucida Grande" w:cs="Lucida Grande"/>
                <w:color w:val="000000"/>
              </w:rPr>
              <w:t>ystem has processed the unblock</w:t>
            </w:r>
            <w:r w:rsidRPr="00C154EE">
              <w:rPr>
                <w:rFonts w:ascii="Lucida Grande" w:hAnsi="Lucida Grande" w:cs="Lucida Grande"/>
                <w:color w:val="000000"/>
              </w:rPr>
              <w:t xml:space="preserve"> request successfully</w:t>
            </w:r>
          </w:p>
        </w:tc>
        <w:tc>
          <w:tcPr>
            <w:tcW w:w="4026" w:type="dxa"/>
            <w:shd w:val="clear" w:color="auto" w:fill="auto"/>
          </w:tcPr>
          <w:p w14:paraId="66EFA797" w14:textId="77777777" w:rsidR="00870FD2" w:rsidRPr="00852392" w:rsidRDefault="00870FD2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&lt;First name&gt;,</w:t>
            </w:r>
          </w:p>
          <w:p w14:paraId="12FD28D8" w14:textId="77777777" w:rsidR="00870FD2" w:rsidRPr="00852392" w:rsidRDefault="00870FD2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  <w:p w14:paraId="1514A9E8" w14:textId="77777777" w:rsidR="00870FD2" w:rsidRDefault="00870FD2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This is to inform you that the unb</w:t>
            </w:r>
            <w:r w:rsidRPr="00852392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lock request with transaction number &lt;txn_name&gt; has been processed by system successfully.</w:t>
            </w:r>
          </w:p>
        </w:tc>
      </w:tr>
      <w:tr w:rsidR="00870FD2" w14:paraId="5410BCFC" w14:textId="77777777" w:rsidTr="00863915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6ECD3097" w14:textId="77777777" w:rsidR="00870FD2" w:rsidRPr="00C154EE" w:rsidRDefault="00870FD2" w:rsidP="00863915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DA66FA">
              <w:rPr>
                <w:rFonts w:ascii="Lucida Grande" w:hAnsi="Lucida Grande" w:cs="Lucida Grande"/>
                <w:color w:val="000000"/>
              </w:rPr>
              <w:t>Message sent to CEIR Authority when the s</w:t>
            </w:r>
            <w:r>
              <w:rPr>
                <w:rFonts w:ascii="Lucida Grande" w:hAnsi="Lucida Grande" w:cs="Lucida Grande"/>
                <w:color w:val="000000"/>
              </w:rPr>
              <w:t>ystem has processed the unblock</w:t>
            </w:r>
            <w:r w:rsidRPr="00DA66FA">
              <w:rPr>
                <w:rFonts w:ascii="Lucida Grande" w:hAnsi="Lucida Grande" w:cs="Lucida Grande"/>
                <w:color w:val="000000"/>
              </w:rPr>
              <w:t xml:space="preserve"> request successfully</w:t>
            </w:r>
          </w:p>
        </w:tc>
        <w:tc>
          <w:tcPr>
            <w:tcW w:w="4026" w:type="dxa"/>
            <w:shd w:val="clear" w:color="auto" w:fill="auto"/>
          </w:tcPr>
          <w:p w14:paraId="50CE0884" w14:textId="77777777" w:rsidR="00870FD2" w:rsidRDefault="00870FD2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CEIR Authority,</w:t>
            </w:r>
          </w:p>
          <w:p w14:paraId="0B298CF1" w14:textId="77777777" w:rsidR="00870FD2" w:rsidRDefault="00870FD2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852392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 xml:space="preserve">This is to inform you that the </w:t>
            </w: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un</w:t>
            </w:r>
            <w:r w:rsidRPr="00852392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block request with transaction number &lt;txn_name&gt; has been processed by system successfully.</w:t>
            </w:r>
          </w:p>
        </w:tc>
      </w:tr>
    </w:tbl>
    <w:p w14:paraId="4B5A06F5" w14:textId="77777777" w:rsidR="00870FD2" w:rsidRDefault="00870FD2" w:rsidP="00D5498E">
      <w:pPr>
        <w:pStyle w:val="BodyText2"/>
      </w:pPr>
    </w:p>
    <w:p w14:paraId="67721A37" w14:textId="127C9314" w:rsidR="00863915" w:rsidRPr="003773FE" w:rsidRDefault="00863915" w:rsidP="00863915">
      <w:pPr>
        <w:pStyle w:val="BodyText2"/>
        <w:rPr>
          <w:u w:val="single"/>
        </w:rPr>
      </w:pPr>
      <w:r>
        <w:rPr>
          <w:u w:val="single"/>
        </w:rPr>
        <w:t>Recovery</w:t>
      </w:r>
      <w:r w:rsidRPr="003773FE">
        <w:rPr>
          <w:u w:val="single"/>
        </w:rPr>
        <w:t xml:space="preserve"> Device Feature Related </w:t>
      </w:r>
      <w:r>
        <w:rPr>
          <w:u w:val="single"/>
        </w:rPr>
        <w:t>Messages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ayout w:type="fixed"/>
        <w:tblLook w:val="01E0" w:firstRow="1" w:lastRow="1" w:firstColumn="1" w:lastColumn="1" w:noHBand="0" w:noVBand="0"/>
      </w:tblPr>
      <w:tblGrid>
        <w:gridCol w:w="4503"/>
        <w:gridCol w:w="4026"/>
      </w:tblGrid>
      <w:tr w:rsidR="00863915" w:rsidRPr="0001372C" w14:paraId="038D68AB" w14:textId="77777777" w:rsidTr="00863915">
        <w:trPr>
          <w:trHeight w:val="293"/>
          <w:tblHeader/>
          <w:jc w:val="center"/>
        </w:trPr>
        <w:tc>
          <w:tcPr>
            <w:tcW w:w="4503" w:type="dxa"/>
            <w:shd w:val="clear" w:color="auto" w:fill="5B9BD5" w:themeFill="accent1"/>
          </w:tcPr>
          <w:p w14:paraId="1F648F5E" w14:textId="77777777" w:rsidR="00863915" w:rsidRPr="0001372C" w:rsidRDefault="00863915" w:rsidP="00863915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Parameter Name</w:t>
            </w:r>
          </w:p>
        </w:tc>
        <w:tc>
          <w:tcPr>
            <w:tcW w:w="4026" w:type="dxa"/>
            <w:shd w:val="clear" w:color="auto" w:fill="5B9BD5" w:themeFill="accent1"/>
          </w:tcPr>
          <w:p w14:paraId="6FDCC563" w14:textId="77777777" w:rsidR="00863915" w:rsidRPr="0001372C" w:rsidRDefault="00863915" w:rsidP="00863915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Possible Value</w:t>
            </w:r>
          </w:p>
        </w:tc>
      </w:tr>
      <w:tr w:rsidR="00863915" w14:paraId="37E2FD2F" w14:textId="77777777" w:rsidTr="00863915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62F52BC8" w14:textId="6CE48819" w:rsidR="00863915" w:rsidRPr="00870FD2" w:rsidRDefault="00863915" w:rsidP="00863915">
            <w:pPr>
              <w:pStyle w:val="ListBullet1"/>
              <w:numPr>
                <w:ilvl w:val="0"/>
                <w:numId w:val="0"/>
              </w:numPr>
              <w:rPr>
                <w:rFonts w:ascii="Calibri" w:hAnsi="Calibri"/>
                <w:color w:val="000000"/>
              </w:rPr>
            </w:pPr>
            <w:r w:rsidRPr="003D243F">
              <w:rPr>
                <w:rFonts w:ascii="Calibri" w:hAnsi="Calibri"/>
                <w:color w:val="000000"/>
              </w:rPr>
              <w:t>Message sent to Lawful Agency when t</w:t>
            </w:r>
            <w:r>
              <w:rPr>
                <w:rFonts w:ascii="Calibri" w:hAnsi="Calibri"/>
                <w:color w:val="000000"/>
              </w:rPr>
              <w:t>he CEIR admin has approved the request for recovered</w:t>
            </w:r>
            <w:r w:rsidRPr="003D243F">
              <w:rPr>
                <w:rFonts w:ascii="Calibri" w:hAnsi="Calibri"/>
                <w:color w:val="000000"/>
              </w:rPr>
              <w:t xml:space="preserve"> devices</w:t>
            </w:r>
          </w:p>
        </w:tc>
        <w:tc>
          <w:tcPr>
            <w:tcW w:w="4026" w:type="dxa"/>
            <w:shd w:val="clear" w:color="auto" w:fill="auto"/>
          </w:tcPr>
          <w:p w14:paraId="729D7251" w14:textId="77777777" w:rsidR="00863915" w:rsidRPr="00870FD2" w:rsidRDefault="00863915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&lt;first name&gt;,</w:t>
            </w:r>
          </w:p>
          <w:p w14:paraId="1D378563" w14:textId="77777777" w:rsidR="00863915" w:rsidRPr="00870FD2" w:rsidRDefault="00863915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  <w:p w14:paraId="7604F975" w14:textId="4365CBB3" w:rsidR="00863915" w:rsidRDefault="00863915" w:rsidP="00863915">
            <w:r w:rsidRPr="00870FD2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 xml:space="preserve">This is to inform you that the your </w:t>
            </w: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recovery</w:t>
            </w:r>
            <w:r w:rsidRPr="00870FD2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 xml:space="preserve"> request with transaction number &lt;txn_name&gt; has been approved by CEIR Authority.</w:t>
            </w:r>
          </w:p>
        </w:tc>
      </w:tr>
      <w:tr w:rsidR="00863915" w14:paraId="380BED3A" w14:textId="77777777" w:rsidTr="00863915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1A17BB55" w14:textId="1C32CF22" w:rsidR="00863915" w:rsidRPr="00877F6C" w:rsidRDefault="00863915" w:rsidP="00863915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FA1421">
              <w:rPr>
                <w:rFonts w:ascii="Lucida Grande" w:hAnsi="Lucida Grande" w:cs="Lucida Grande"/>
                <w:color w:val="000000"/>
              </w:rPr>
              <w:t>Message sent to Lawful Agency when the CEIR ad</w:t>
            </w:r>
            <w:r>
              <w:rPr>
                <w:rFonts w:ascii="Lucida Grande" w:hAnsi="Lucida Grande" w:cs="Lucida Grande"/>
                <w:color w:val="000000"/>
              </w:rPr>
              <w:t>min has rejected the request for recovered</w:t>
            </w:r>
            <w:r w:rsidRPr="00FA1421">
              <w:rPr>
                <w:rFonts w:ascii="Lucida Grande" w:hAnsi="Lucida Grande" w:cs="Lucida Grande"/>
                <w:color w:val="000000"/>
              </w:rPr>
              <w:t xml:space="preserve"> devices</w:t>
            </w:r>
          </w:p>
        </w:tc>
        <w:tc>
          <w:tcPr>
            <w:tcW w:w="4026" w:type="dxa"/>
            <w:shd w:val="clear" w:color="auto" w:fill="auto"/>
          </w:tcPr>
          <w:p w14:paraId="1B7A7BC1" w14:textId="77777777" w:rsidR="00863915" w:rsidRPr="00870FD2" w:rsidRDefault="00863915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&lt;First name&gt;,</w:t>
            </w:r>
          </w:p>
          <w:p w14:paraId="44EA66B7" w14:textId="77777777" w:rsidR="00863915" w:rsidRPr="00870FD2" w:rsidRDefault="00863915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  <w:p w14:paraId="6F735EE2" w14:textId="6041B3F8" w:rsidR="00863915" w:rsidRDefault="00863915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870FD2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 xml:space="preserve">This is to inform you that the </w:t>
            </w: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recovery</w:t>
            </w:r>
            <w:r w:rsidRPr="00870FD2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 xml:space="preserve"> request with transaction number &lt;txn_name&gt; has been rejected by CEIR Authority.</w:t>
            </w:r>
          </w:p>
        </w:tc>
      </w:tr>
      <w:tr w:rsidR="00863915" w14:paraId="3A419167" w14:textId="77777777" w:rsidTr="00863915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3C989DEA" w14:textId="2FEF54FC" w:rsidR="00863915" w:rsidRPr="002657BE" w:rsidRDefault="00863915" w:rsidP="00863915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416CDA">
              <w:rPr>
                <w:rFonts w:ascii="Lucida Grande" w:hAnsi="Lucida Grande" w:cs="Lucida Grande"/>
                <w:color w:val="000000"/>
              </w:rPr>
              <w:t xml:space="preserve">Message sent to Lawful Agency when the </w:t>
            </w:r>
            <w:r>
              <w:rPr>
                <w:rFonts w:ascii="Lucida Grande" w:hAnsi="Lucida Grande" w:cs="Lucida Grande"/>
                <w:color w:val="000000"/>
              </w:rPr>
              <w:t>system has processed the recovered</w:t>
            </w:r>
            <w:r w:rsidRPr="00416CDA">
              <w:rPr>
                <w:rFonts w:ascii="Lucida Grande" w:hAnsi="Lucida Grande" w:cs="Lucida Grande"/>
                <w:color w:val="000000"/>
              </w:rPr>
              <w:t xml:space="preserve"> request successfully</w:t>
            </w:r>
          </w:p>
        </w:tc>
        <w:tc>
          <w:tcPr>
            <w:tcW w:w="4026" w:type="dxa"/>
            <w:shd w:val="clear" w:color="auto" w:fill="auto"/>
          </w:tcPr>
          <w:p w14:paraId="45EEFDAA" w14:textId="77777777" w:rsidR="00863915" w:rsidRPr="00852392" w:rsidRDefault="00863915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&lt;First name&gt;,</w:t>
            </w:r>
          </w:p>
          <w:p w14:paraId="7C862C8F" w14:textId="77777777" w:rsidR="00863915" w:rsidRPr="00852392" w:rsidRDefault="00863915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  <w:p w14:paraId="426866EE" w14:textId="0D1C86E2" w:rsidR="00863915" w:rsidRDefault="00863915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This is to inform you that the recovery</w:t>
            </w:r>
            <w:r w:rsidRPr="00852392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 xml:space="preserve"> request with transaction number &lt;txn_name&gt; has been processed by system successfully.</w:t>
            </w:r>
          </w:p>
        </w:tc>
      </w:tr>
      <w:tr w:rsidR="00863915" w14:paraId="6A4FADAB" w14:textId="77777777" w:rsidTr="00863915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0073E733" w14:textId="7FC803FD" w:rsidR="00863915" w:rsidRPr="00C154EE" w:rsidRDefault="00863915" w:rsidP="00863915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6F14F9">
              <w:rPr>
                <w:rFonts w:ascii="Lucida Grande" w:hAnsi="Lucida Grande" w:cs="Lucida Grande"/>
                <w:color w:val="000000"/>
              </w:rPr>
              <w:t xml:space="preserve">Message sent to CEIR Authority when the </w:t>
            </w:r>
            <w:r>
              <w:rPr>
                <w:rFonts w:ascii="Lucida Grande" w:hAnsi="Lucida Grande" w:cs="Lucida Grande"/>
                <w:color w:val="000000"/>
              </w:rPr>
              <w:t>system has processed the recovered</w:t>
            </w:r>
            <w:r w:rsidRPr="006F14F9">
              <w:rPr>
                <w:rFonts w:ascii="Lucida Grande" w:hAnsi="Lucida Grande" w:cs="Lucida Grande"/>
                <w:color w:val="000000"/>
              </w:rPr>
              <w:t xml:space="preserve"> request successfully</w:t>
            </w:r>
          </w:p>
        </w:tc>
        <w:tc>
          <w:tcPr>
            <w:tcW w:w="4026" w:type="dxa"/>
            <w:shd w:val="clear" w:color="auto" w:fill="auto"/>
          </w:tcPr>
          <w:p w14:paraId="79794DA4" w14:textId="77777777" w:rsidR="00863915" w:rsidRDefault="00863915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CEIR Authority,</w:t>
            </w:r>
          </w:p>
          <w:p w14:paraId="45460C52" w14:textId="77777777" w:rsidR="00863915" w:rsidRDefault="00863915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  <w:p w14:paraId="3DA47CAC" w14:textId="3B22E8B4" w:rsidR="00863915" w:rsidRDefault="00863915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852392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 xml:space="preserve">This is to inform you that the </w:t>
            </w: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recovery</w:t>
            </w:r>
            <w:r w:rsidRPr="00852392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 xml:space="preserve"> request with transaction number &lt;txn_name&gt; has been processed by system successfully.</w:t>
            </w:r>
          </w:p>
        </w:tc>
      </w:tr>
    </w:tbl>
    <w:p w14:paraId="5CD4B6B5" w14:textId="77777777" w:rsidR="00863915" w:rsidRDefault="00863915" w:rsidP="00D5498E">
      <w:pPr>
        <w:pStyle w:val="BodyText2"/>
      </w:pPr>
    </w:p>
    <w:p w14:paraId="4BFBCF45" w14:textId="77777777" w:rsidR="0044015E" w:rsidRDefault="0044015E" w:rsidP="00D5498E">
      <w:pPr>
        <w:pStyle w:val="BodyText2"/>
      </w:pPr>
    </w:p>
    <w:p w14:paraId="17347D7C" w14:textId="00ACD498" w:rsidR="00863915" w:rsidRPr="003773FE" w:rsidRDefault="0044015E" w:rsidP="00863915">
      <w:pPr>
        <w:pStyle w:val="BodyText2"/>
        <w:rPr>
          <w:u w:val="single"/>
        </w:rPr>
      </w:pPr>
      <w:r>
        <w:rPr>
          <w:u w:val="single"/>
        </w:rPr>
        <w:t>Consignment</w:t>
      </w:r>
      <w:r w:rsidR="00863915" w:rsidRPr="003773FE">
        <w:rPr>
          <w:u w:val="single"/>
        </w:rPr>
        <w:t xml:space="preserve"> Feature Related </w:t>
      </w:r>
      <w:r w:rsidR="00863915">
        <w:rPr>
          <w:u w:val="single"/>
        </w:rPr>
        <w:t>Messages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ayout w:type="fixed"/>
        <w:tblLook w:val="01E0" w:firstRow="1" w:lastRow="1" w:firstColumn="1" w:lastColumn="1" w:noHBand="0" w:noVBand="0"/>
      </w:tblPr>
      <w:tblGrid>
        <w:gridCol w:w="4503"/>
        <w:gridCol w:w="4026"/>
      </w:tblGrid>
      <w:tr w:rsidR="00863915" w:rsidRPr="0001372C" w14:paraId="15F1ED5F" w14:textId="77777777" w:rsidTr="00863915">
        <w:trPr>
          <w:trHeight w:val="293"/>
          <w:tblHeader/>
          <w:jc w:val="center"/>
        </w:trPr>
        <w:tc>
          <w:tcPr>
            <w:tcW w:w="4503" w:type="dxa"/>
            <w:shd w:val="clear" w:color="auto" w:fill="5B9BD5" w:themeFill="accent1"/>
          </w:tcPr>
          <w:p w14:paraId="53BEB412" w14:textId="77777777" w:rsidR="00863915" w:rsidRPr="0001372C" w:rsidRDefault="00863915" w:rsidP="00863915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Parameter Name</w:t>
            </w:r>
          </w:p>
        </w:tc>
        <w:tc>
          <w:tcPr>
            <w:tcW w:w="4026" w:type="dxa"/>
            <w:shd w:val="clear" w:color="auto" w:fill="5B9BD5" w:themeFill="accent1"/>
          </w:tcPr>
          <w:p w14:paraId="560EEEF4" w14:textId="77777777" w:rsidR="00863915" w:rsidRPr="0001372C" w:rsidRDefault="00863915" w:rsidP="00863915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Possible Value</w:t>
            </w:r>
          </w:p>
        </w:tc>
      </w:tr>
      <w:tr w:rsidR="00863915" w14:paraId="30B878AD" w14:textId="77777777" w:rsidTr="00863915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7D2C0A1C" w14:textId="003A420A" w:rsidR="00863915" w:rsidRPr="00870FD2" w:rsidRDefault="0044015E" w:rsidP="00863915">
            <w:pPr>
              <w:pStyle w:val="ListBullet1"/>
              <w:numPr>
                <w:ilvl w:val="0"/>
                <w:numId w:val="0"/>
              </w:numPr>
              <w:rPr>
                <w:rFonts w:ascii="Calibri" w:hAnsi="Calibri"/>
                <w:color w:val="000000"/>
              </w:rPr>
            </w:pPr>
            <w:r w:rsidRPr="00640781">
              <w:rPr>
                <w:rFonts w:ascii="Lucida Grande" w:hAnsi="Lucida Grande" w:cs="Lucida Grande"/>
                <w:color w:val="000000"/>
              </w:rPr>
              <w:t>Message sent to Importer when system has rejected the consignment due to processing errors</w:t>
            </w:r>
          </w:p>
        </w:tc>
        <w:tc>
          <w:tcPr>
            <w:tcW w:w="4026" w:type="dxa"/>
            <w:shd w:val="clear" w:color="auto" w:fill="auto"/>
          </w:tcPr>
          <w:p w14:paraId="6AEC19FD" w14:textId="77777777" w:rsidR="0044015E" w:rsidRPr="0044015E" w:rsidRDefault="0044015E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44015E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&lt;user name&gt;,</w:t>
            </w:r>
          </w:p>
          <w:p w14:paraId="7649626E" w14:textId="77777777" w:rsidR="0044015E" w:rsidRPr="0044015E" w:rsidRDefault="0044015E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  <w:p w14:paraId="2511A375" w14:textId="7EADFD29" w:rsidR="0044015E" w:rsidRPr="0044015E" w:rsidRDefault="0044015E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44015E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This is to inform you that the consignment with transaction ID: &lt;txn_id&gt; uploaded by you contains error. Please rectify the file and resubmit the request.</w:t>
            </w:r>
          </w:p>
        </w:tc>
      </w:tr>
      <w:tr w:rsidR="00863915" w14:paraId="4C849844" w14:textId="77777777" w:rsidTr="00863915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2FFA4F07" w14:textId="72579A9E" w:rsidR="00863915" w:rsidRPr="00877F6C" w:rsidRDefault="0044015E" w:rsidP="00863915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44015E">
              <w:rPr>
                <w:rFonts w:ascii="Lucida Grande" w:hAnsi="Lucida Grande" w:cs="Lucida Grande"/>
                <w:color w:val="000000"/>
              </w:rPr>
              <w:t>Message sent to CEIR Auth</w:t>
            </w:r>
            <w:r>
              <w:rPr>
                <w:rFonts w:ascii="Lucida Grande" w:hAnsi="Lucida Grande" w:cs="Lucida Grande"/>
                <w:color w:val="000000"/>
              </w:rPr>
              <w:t>ority when system has processed</w:t>
            </w:r>
            <w:r w:rsidRPr="0044015E">
              <w:rPr>
                <w:rFonts w:ascii="Lucida Grande" w:hAnsi="Lucida Grande" w:cs="Lucida Grande"/>
                <w:color w:val="000000"/>
              </w:rPr>
              <w:t xml:space="preserve"> the consignment successfully</w:t>
            </w:r>
            <w:r w:rsidRPr="00654C53">
              <w:rPr>
                <w:rFonts w:ascii="Calibri" w:hAnsi="Calibri"/>
                <w:color w:val="000000"/>
              </w:rPr>
              <w:t xml:space="preserve"> </w:t>
            </w:r>
          </w:p>
        </w:tc>
        <w:tc>
          <w:tcPr>
            <w:tcW w:w="4026" w:type="dxa"/>
            <w:shd w:val="clear" w:color="auto" w:fill="auto"/>
          </w:tcPr>
          <w:p w14:paraId="72E6179E" w14:textId="77777777" w:rsidR="0044015E" w:rsidRPr="0044015E" w:rsidRDefault="0044015E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44015E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 xml:space="preserve">Dear CEIR Authority, </w:t>
            </w:r>
          </w:p>
          <w:p w14:paraId="25C824B7" w14:textId="77777777" w:rsidR="0044015E" w:rsidRPr="0044015E" w:rsidRDefault="0044015E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  <w:p w14:paraId="79CD1AA8" w14:textId="0024FB45" w:rsidR="00863915" w:rsidRDefault="0044015E" w:rsidP="00863915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44015E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This is to inform you that the consignment with transaction ID: &lt;txn_id&gt; uploaded by importer has been processed successfully. Kindly approve the same.</w:t>
            </w:r>
          </w:p>
        </w:tc>
      </w:tr>
      <w:tr w:rsidR="00863915" w14:paraId="4FF6CFFD" w14:textId="77777777" w:rsidTr="00863915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15D23EA6" w14:textId="455BF842" w:rsidR="00863915" w:rsidRPr="002657BE" w:rsidRDefault="0044015E" w:rsidP="00863915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FA4A9B">
              <w:rPr>
                <w:rFonts w:ascii="Lucida Grande" w:hAnsi="Lucida Grande" w:cs="Lucida Grande"/>
                <w:color w:val="000000"/>
              </w:rPr>
              <w:t>Message sent to Importer when CEIR Authority has been rejected the consignment</w:t>
            </w:r>
          </w:p>
        </w:tc>
        <w:tc>
          <w:tcPr>
            <w:tcW w:w="4026" w:type="dxa"/>
            <w:shd w:val="clear" w:color="auto" w:fill="auto"/>
          </w:tcPr>
          <w:p w14:paraId="3859E3BD" w14:textId="051EC3C2" w:rsidR="0044015E" w:rsidRPr="0044015E" w:rsidRDefault="0044015E" w:rsidP="0044015E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&lt;user_name&gt;,</w:t>
            </w:r>
          </w:p>
          <w:p w14:paraId="6B82939D" w14:textId="5C4CBBB4" w:rsidR="0044015E" w:rsidRPr="0044015E" w:rsidRDefault="0044015E" w:rsidP="0044015E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  <w:p w14:paraId="3855D5C6" w14:textId="0B65D298" w:rsidR="00863915" w:rsidRDefault="0044015E" w:rsidP="0044015E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44015E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This is to inform you that the consignment with transaction ID: &lt;txn_id&gt; has been rejected by CEIR Authority with the following reason: &lt;reason&gt;</w:t>
            </w:r>
          </w:p>
        </w:tc>
      </w:tr>
      <w:tr w:rsidR="00863915" w14:paraId="1BDED1D4" w14:textId="77777777" w:rsidTr="00863915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4A960C8E" w14:textId="7A442740" w:rsidR="00863915" w:rsidRPr="00C154EE" w:rsidRDefault="0044015E" w:rsidP="0044015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44015E">
              <w:rPr>
                <w:rFonts w:ascii="Lucida Grande" w:hAnsi="Lucida Grande" w:cs="Lucida Grande"/>
                <w:color w:val="000000"/>
              </w:rPr>
              <w:t>Message sent to Imp</w:t>
            </w:r>
            <w:r>
              <w:rPr>
                <w:rFonts w:ascii="Lucida Grande" w:hAnsi="Lucida Grande" w:cs="Lucida Grande"/>
                <w:color w:val="000000"/>
              </w:rPr>
              <w:t>orter when system has processed the consignment successfully</w:t>
            </w:r>
            <w:r w:rsidRPr="0044015E">
              <w:rPr>
                <w:rFonts w:ascii="Lucida Grande" w:hAnsi="Lucida Grande" w:cs="Lucida Grande"/>
                <w:color w:val="000000"/>
              </w:rPr>
              <w:t xml:space="preserve"> </w:t>
            </w:r>
          </w:p>
        </w:tc>
        <w:tc>
          <w:tcPr>
            <w:tcW w:w="4026" w:type="dxa"/>
            <w:shd w:val="clear" w:color="auto" w:fill="auto"/>
          </w:tcPr>
          <w:p w14:paraId="4B74A2B1" w14:textId="500E5891" w:rsidR="0044015E" w:rsidRDefault="0044015E" w:rsidP="0044015E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&lt;user_name&gt;,</w:t>
            </w:r>
          </w:p>
          <w:p w14:paraId="5168859F" w14:textId="77777777" w:rsidR="0044015E" w:rsidRPr="0044015E" w:rsidRDefault="0044015E" w:rsidP="0044015E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  <w:p w14:paraId="13E0385C" w14:textId="549242C1" w:rsidR="00863915" w:rsidRDefault="0044015E" w:rsidP="0044015E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44015E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This is to inform you that the consignment with transaction ID:  &lt;txn_id&gt; has been processed successfully</w:t>
            </w:r>
          </w:p>
        </w:tc>
      </w:tr>
      <w:tr w:rsidR="0044015E" w14:paraId="3181E1D5" w14:textId="77777777" w:rsidTr="00863915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5D6EBF20" w14:textId="3070604A" w:rsidR="0044015E" w:rsidRPr="0044015E" w:rsidRDefault="0044015E" w:rsidP="00863915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44015E">
              <w:rPr>
                <w:rFonts w:ascii="Lucida Grande" w:hAnsi="Lucida Grande" w:cs="Lucida Grande"/>
                <w:color w:val="000000"/>
              </w:rPr>
              <w:t>Message sent to CEIR Authority when custom has processed the consignment successfully</w:t>
            </w:r>
          </w:p>
        </w:tc>
        <w:tc>
          <w:tcPr>
            <w:tcW w:w="4026" w:type="dxa"/>
            <w:shd w:val="clear" w:color="auto" w:fill="auto"/>
          </w:tcPr>
          <w:p w14:paraId="559B3974" w14:textId="4A0CBD00" w:rsidR="0044015E" w:rsidRDefault="0044015E" w:rsidP="0044015E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CEIR Authority,</w:t>
            </w:r>
          </w:p>
          <w:p w14:paraId="65BB77E6" w14:textId="77777777" w:rsidR="0044015E" w:rsidRPr="0044015E" w:rsidRDefault="0044015E" w:rsidP="0044015E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  <w:p w14:paraId="7CA71948" w14:textId="3EF7F8B3" w:rsidR="0044015E" w:rsidRDefault="0044015E" w:rsidP="0044015E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44015E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This is to inform you that the consignment with transaction ID: &lt;txn_name&gt; has been approved by customs.</w:t>
            </w:r>
          </w:p>
        </w:tc>
      </w:tr>
      <w:tr w:rsidR="0044015E" w14:paraId="114EE8B2" w14:textId="77777777" w:rsidTr="00863915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46B3CD5A" w14:textId="15D6F9FB" w:rsidR="0044015E" w:rsidRPr="0044015E" w:rsidRDefault="0044015E" w:rsidP="00863915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44015E">
              <w:rPr>
                <w:rFonts w:ascii="Lucida Grande" w:hAnsi="Lucida Grande" w:cs="Lucida Grande"/>
                <w:color w:val="000000"/>
              </w:rPr>
              <w:t xml:space="preserve">Message sent to Importer when Customs has </w:t>
            </w:r>
            <w:r>
              <w:rPr>
                <w:rFonts w:ascii="Lucida Grande" w:hAnsi="Lucida Grande" w:cs="Lucida Grande"/>
                <w:color w:val="000000"/>
              </w:rPr>
              <w:t xml:space="preserve">processed </w:t>
            </w:r>
            <w:r w:rsidRPr="0044015E">
              <w:rPr>
                <w:rFonts w:ascii="Lucida Grande" w:hAnsi="Lucida Grande" w:cs="Lucida Grande"/>
                <w:color w:val="000000"/>
              </w:rPr>
              <w:t>the consignment successfully</w:t>
            </w:r>
          </w:p>
        </w:tc>
        <w:tc>
          <w:tcPr>
            <w:tcW w:w="4026" w:type="dxa"/>
            <w:shd w:val="clear" w:color="auto" w:fill="auto"/>
          </w:tcPr>
          <w:p w14:paraId="0B641C4D" w14:textId="47FB8C93" w:rsidR="0044015E" w:rsidRDefault="0044015E" w:rsidP="0044015E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&lt;user name&gt;,</w:t>
            </w:r>
          </w:p>
          <w:p w14:paraId="184CB141" w14:textId="77777777" w:rsidR="0044015E" w:rsidRPr="0044015E" w:rsidRDefault="0044015E" w:rsidP="0044015E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  <w:p w14:paraId="7AD9D1B4" w14:textId="1A9E5A51" w:rsidR="0044015E" w:rsidRDefault="0044015E" w:rsidP="0044015E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44015E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This is to inform you that the consignment with transaction ID: &lt;txn_name&gt; has been approved by customs.</w:t>
            </w:r>
          </w:p>
        </w:tc>
      </w:tr>
      <w:tr w:rsidR="0044015E" w14:paraId="3151CA97" w14:textId="77777777" w:rsidTr="00863915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49582547" w14:textId="250F2257" w:rsidR="0044015E" w:rsidRPr="0044015E" w:rsidRDefault="0044015E" w:rsidP="00863915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 w:rsidRPr="0044015E">
              <w:rPr>
                <w:rFonts w:ascii="Lucida Grande" w:hAnsi="Lucida Grande" w:cs="Lucida Grande"/>
                <w:color w:val="000000"/>
              </w:rPr>
              <w:t>Message sent to Imp</w:t>
            </w:r>
            <w:r>
              <w:rPr>
                <w:rFonts w:ascii="Lucida Grande" w:hAnsi="Lucida Grande" w:cs="Lucida Grande"/>
                <w:color w:val="000000"/>
              </w:rPr>
              <w:t>orter when Customs has rejected</w:t>
            </w:r>
            <w:r w:rsidRPr="0044015E">
              <w:rPr>
                <w:rFonts w:ascii="Lucida Grande" w:hAnsi="Lucida Grande" w:cs="Lucida Grande"/>
                <w:color w:val="000000"/>
              </w:rPr>
              <w:t xml:space="preserve"> the consignment</w:t>
            </w:r>
            <w:r>
              <w:rPr>
                <w:rFonts w:ascii="Calibri" w:hAnsi="Calibri"/>
                <w:color w:val="000000"/>
              </w:rPr>
              <w:t xml:space="preserve"> </w:t>
            </w:r>
          </w:p>
        </w:tc>
        <w:tc>
          <w:tcPr>
            <w:tcW w:w="4026" w:type="dxa"/>
            <w:shd w:val="clear" w:color="auto" w:fill="auto"/>
          </w:tcPr>
          <w:p w14:paraId="31E4340E" w14:textId="77777777" w:rsidR="0044015E" w:rsidRPr="0044015E" w:rsidRDefault="0044015E" w:rsidP="0044015E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44015E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&lt;user_name&gt;,\</w:t>
            </w:r>
          </w:p>
          <w:p w14:paraId="559ADE5F" w14:textId="1AADC9AA" w:rsidR="0044015E" w:rsidRDefault="0044015E" w:rsidP="0044015E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44015E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 xml:space="preserve"> This is to inform you that the consignment with transaction ID &lt;txn_name&gt; has been rejected  by customs with the following reason:</w:t>
            </w:r>
          </w:p>
        </w:tc>
      </w:tr>
    </w:tbl>
    <w:p w14:paraId="2DC5C572" w14:textId="5138D9E3" w:rsidR="00863915" w:rsidRDefault="00863915" w:rsidP="00D5498E">
      <w:pPr>
        <w:pStyle w:val="BodyText2"/>
      </w:pPr>
    </w:p>
    <w:p w14:paraId="77664418" w14:textId="3F2C9B20" w:rsidR="0044015E" w:rsidRPr="003773FE" w:rsidRDefault="0044015E" w:rsidP="0044015E">
      <w:pPr>
        <w:pStyle w:val="BodyText2"/>
        <w:rPr>
          <w:u w:val="single"/>
        </w:rPr>
      </w:pPr>
      <w:r>
        <w:rPr>
          <w:u w:val="single"/>
        </w:rPr>
        <w:t>User Management</w:t>
      </w:r>
      <w:r w:rsidRPr="003773FE">
        <w:rPr>
          <w:u w:val="single"/>
        </w:rPr>
        <w:t xml:space="preserve"> Feature Related </w:t>
      </w:r>
      <w:r>
        <w:rPr>
          <w:u w:val="single"/>
        </w:rPr>
        <w:t>Messages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ayout w:type="fixed"/>
        <w:tblLook w:val="01E0" w:firstRow="1" w:lastRow="1" w:firstColumn="1" w:lastColumn="1" w:noHBand="0" w:noVBand="0"/>
      </w:tblPr>
      <w:tblGrid>
        <w:gridCol w:w="4503"/>
        <w:gridCol w:w="4026"/>
      </w:tblGrid>
      <w:tr w:rsidR="0044015E" w:rsidRPr="0001372C" w14:paraId="4145791A" w14:textId="77777777" w:rsidTr="0044015E">
        <w:trPr>
          <w:trHeight w:val="293"/>
          <w:tblHeader/>
          <w:jc w:val="center"/>
        </w:trPr>
        <w:tc>
          <w:tcPr>
            <w:tcW w:w="4503" w:type="dxa"/>
            <w:shd w:val="clear" w:color="auto" w:fill="5B9BD5" w:themeFill="accent1"/>
          </w:tcPr>
          <w:p w14:paraId="294F4AD3" w14:textId="77777777" w:rsidR="0044015E" w:rsidRPr="0001372C" w:rsidRDefault="0044015E" w:rsidP="0044015E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Parameter Name</w:t>
            </w:r>
          </w:p>
        </w:tc>
        <w:tc>
          <w:tcPr>
            <w:tcW w:w="4026" w:type="dxa"/>
            <w:shd w:val="clear" w:color="auto" w:fill="5B9BD5" w:themeFill="accent1"/>
          </w:tcPr>
          <w:p w14:paraId="61F64F1A" w14:textId="77777777" w:rsidR="0044015E" w:rsidRPr="0001372C" w:rsidRDefault="0044015E" w:rsidP="0044015E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Possible Value</w:t>
            </w:r>
          </w:p>
        </w:tc>
      </w:tr>
      <w:tr w:rsidR="0044015E" w14:paraId="3D8C2713" w14:textId="77777777" w:rsidTr="0044015E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2143C06D" w14:textId="1F2790D8" w:rsidR="0044015E" w:rsidRPr="00870FD2" w:rsidRDefault="0044015E" w:rsidP="0044015E">
            <w:pPr>
              <w:pStyle w:val="ListBullet1"/>
              <w:numPr>
                <w:ilvl w:val="0"/>
                <w:numId w:val="0"/>
              </w:numPr>
              <w:rPr>
                <w:rFonts w:ascii="Calibri" w:hAnsi="Calibri"/>
                <w:color w:val="000000"/>
              </w:rPr>
            </w:pPr>
            <w:r w:rsidRPr="007778B3">
              <w:rPr>
                <w:rFonts w:ascii="Lucida Grande" w:hAnsi="Lucida Grande" w:cs="Lucida Grande"/>
                <w:color w:val="000000"/>
              </w:rPr>
              <w:t xml:space="preserve">Message sent to user to verify his email ID during registration process </w:t>
            </w:r>
            <w:r w:rsidRPr="00640781">
              <w:rPr>
                <w:rFonts w:ascii="Lucida Grande" w:hAnsi="Lucida Grande" w:cs="Lucida Grande"/>
                <w:color w:val="000000"/>
              </w:rPr>
              <w:t>errors</w:t>
            </w:r>
          </w:p>
        </w:tc>
        <w:tc>
          <w:tcPr>
            <w:tcW w:w="4026" w:type="dxa"/>
            <w:shd w:val="clear" w:color="auto" w:fill="auto"/>
          </w:tcPr>
          <w:p w14:paraId="20C3E58C" w14:textId="77777777" w:rsidR="007778B3" w:rsidRPr="007778B3" w:rsidRDefault="007778B3" w:rsidP="007778B3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7778B3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&lt;user_name&gt;,\</w:t>
            </w:r>
          </w:p>
          <w:p w14:paraId="1649F3DE" w14:textId="77777777" w:rsidR="007778B3" w:rsidRPr="007778B3" w:rsidRDefault="007778B3" w:rsidP="007778B3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7778B3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\</w:t>
            </w:r>
          </w:p>
          <w:p w14:paraId="2E1D547B" w14:textId="77777777" w:rsidR="007778B3" w:rsidRPr="007778B3" w:rsidRDefault="007778B3" w:rsidP="007778B3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7778B3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The One Time Password (OTP) for your online registration on CEIR Portal is &lt;number&gt;. \</w:t>
            </w:r>
          </w:p>
          <w:p w14:paraId="363EBB71" w14:textId="77777777" w:rsidR="007778B3" w:rsidRPr="007778B3" w:rsidRDefault="007778B3" w:rsidP="007778B3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7778B3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This OTP is valid for 10 minutes or 1 successful attempt whichever is earlier. \</w:t>
            </w:r>
          </w:p>
          <w:p w14:paraId="1FA99FD7" w14:textId="77777777" w:rsidR="007778B3" w:rsidRPr="007778B3" w:rsidRDefault="007778B3" w:rsidP="007778B3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7778B3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\</w:t>
            </w:r>
          </w:p>
          <w:p w14:paraId="7BCE89DF" w14:textId="4965C103" w:rsidR="0044015E" w:rsidRPr="0044015E" w:rsidRDefault="007778B3" w:rsidP="007778B3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7778B3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Please do not share this One Time Password with anyone.\</w:t>
            </w:r>
            <w:r w:rsidR="0044015E" w:rsidRPr="0044015E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contains error. Please rectify the file and resubmit the request.</w:t>
            </w:r>
          </w:p>
        </w:tc>
      </w:tr>
      <w:tr w:rsidR="0034637C" w14:paraId="3BE81E46" w14:textId="77777777" w:rsidTr="0044015E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3325BA5E" w14:textId="77777777" w:rsidR="0034637C" w:rsidRPr="007778B3" w:rsidRDefault="0034637C" w:rsidP="0044015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</w:p>
        </w:tc>
        <w:tc>
          <w:tcPr>
            <w:tcW w:w="4026" w:type="dxa"/>
            <w:shd w:val="clear" w:color="auto" w:fill="auto"/>
          </w:tcPr>
          <w:p w14:paraId="496B7EB1" w14:textId="77777777" w:rsidR="0034637C" w:rsidRPr="007778B3" w:rsidRDefault="0034637C" w:rsidP="007778B3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</w:tc>
      </w:tr>
      <w:tr w:rsidR="0044015E" w14:paraId="1A937FA5" w14:textId="77777777" w:rsidTr="0044015E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16C61DC2" w14:textId="52DE3254" w:rsidR="0044015E" w:rsidRPr="002657BE" w:rsidRDefault="0044015E" w:rsidP="0044015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</w:p>
        </w:tc>
        <w:tc>
          <w:tcPr>
            <w:tcW w:w="4026" w:type="dxa"/>
            <w:shd w:val="clear" w:color="auto" w:fill="auto"/>
          </w:tcPr>
          <w:p w14:paraId="77B94B87" w14:textId="6EBB9857" w:rsidR="0044015E" w:rsidRDefault="0044015E" w:rsidP="0044015E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</w:tc>
      </w:tr>
      <w:tr w:rsidR="0044015E" w14:paraId="3EE00DF6" w14:textId="77777777" w:rsidTr="0044015E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27948B53" w14:textId="313DA49F" w:rsidR="0044015E" w:rsidRPr="00C154EE" w:rsidRDefault="0044015E" w:rsidP="0044015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</w:p>
        </w:tc>
        <w:tc>
          <w:tcPr>
            <w:tcW w:w="4026" w:type="dxa"/>
            <w:shd w:val="clear" w:color="auto" w:fill="auto"/>
          </w:tcPr>
          <w:p w14:paraId="58D357E7" w14:textId="2DD04328" w:rsidR="0044015E" w:rsidRDefault="0044015E" w:rsidP="0044015E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</w:tc>
      </w:tr>
      <w:tr w:rsidR="0044015E" w14:paraId="08DF1099" w14:textId="77777777" w:rsidTr="0044015E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3484766D" w14:textId="24E13504" w:rsidR="0044015E" w:rsidRPr="0044015E" w:rsidRDefault="0044015E" w:rsidP="0044015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</w:p>
        </w:tc>
        <w:tc>
          <w:tcPr>
            <w:tcW w:w="4026" w:type="dxa"/>
            <w:shd w:val="clear" w:color="auto" w:fill="auto"/>
          </w:tcPr>
          <w:p w14:paraId="5DD9D577" w14:textId="29AD319F" w:rsidR="0044015E" w:rsidRDefault="0044015E" w:rsidP="0044015E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</w:p>
        </w:tc>
      </w:tr>
    </w:tbl>
    <w:p w14:paraId="7C94E6C6" w14:textId="77777777" w:rsidR="0044015E" w:rsidRDefault="0044015E" w:rsidP="00D5498E">
      <w:pPr>
        <w:pStyle w:val="BodyText2"/>
      </w:pPr>
    </w:p>
    <w:p w14:paraId="519FF2DF" w14:textId="4FA48AE6" w:rsidR="0034637C" w:rsidRPr="003773FE" w:rsidRDefault="0034637C" w:rsidP="0034637C">
      <w:pPr>
        <w:pStyle w:val="BodyText2"/>
        <w:rPr>
          <w:u w:val="single"/>
        </w:rPr>
      </w:pPr>
      <w:r>
        <w:rPr>
          <w:u w:val="single"/>
        </w:rPr>
        <w:t>Stock</w:t>
      </w:r>
      <w:r w:rsidRPr="003773FE">
        <w:rPr>
          <w:u w:val="single"/>
        </w:rPr>
        <w:t xml:space="preserve"> Feature Related </w:t>
      </w:r>
      <w:r>
        <w:rPr>
          <w:u w:val="single"/>
        </w:rPr>
        <w:t>Messages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ayout w:type="fixed"/>
        <w:tblLook w:val="01E0" w:firstRow="1" w:lastRow="1" w:firstColumn="1" w:lastColumn="1" w:noHBand="0" w:noVBand="0"/>
      </w:tblPr>
      <w:tblGrid>
        <w:gridCol w:w="4503"/>
        <w:gridCol w:w="4026"/>
      </w:tblGrid>
      <w:tr w:rsidR="0034637C" w:rsidRPr="0001372C" w14:paraId="237794E1" w14:textId="77777777" w:rsidTr="0034637C">
        <w:trPr>
          <w:trHeight w:val="293"/>
          <w:tblHeader/>
          <w:jc w:val="center"/>
        </w:trPr>
        <w:tc>
          <w:tcPr>
            <w:tcW w:w="4503" w:type="dxa"/>
            <w:shd w:val="clear" w:color="auto" w:fill="5B9BD5" w:themeFill="accent1"/>
          </w:tcPr>
          <w:p w14:paraId="00352351" w14:textId="77777777" w:rsidR="0034637C" w:rsidRPr="0001372C" w:rsidRDefault="0034637C" w:rsidP="0034637C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Parameter Name</w:t>
            </w:r>
          </w:p>
        </w:tc>
        <w:tc>
          <w:tcPr>
            <w:tcW w:w="4026" w:type="dxa"/>
            <w:shd w:val="clear" w:color="auto" w:fill="5B9BD5" w:themeFill="accent1"/>
          </w:tcPr>
          <w:p w14:paraId="119886C9" w14:textId="77777777" w:rsidR="0034637C" w:rsidRPr="0001372C" w:rsidRDefault="0034637C" w:rsidP="0034637C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Possible Value</w:t>
            </w:r>
          </w:p>
        </w:tc>
      </w:tr>
      <w:tr w:rsidR="0034637C" w14:paraId="7EDCB2B7" w14:textId="77777777" w:rsidTr="0034637C">
        <w:trPr>
          <w:trHeight w:val="377"/>
          <w:jc w:val="center"/>
        </w:trPr>
        <w:tc>
          <w:tcPr>
            <w:tcW w:w="4503" w:type="dxa"/>
            <w:shd w:val="clear" w:color="auto" w:fill="auto"/>
          </w:tcPr>
          <w:p w14:paraId="3D974500" w14:textId="77777777" w:rsidR="0034637C" w:rsidRPr="00870FD2" w:rsidRDefault="0034637C" w:rsidP="0034637C">
            <w:pPr>
              <w:pStyle w:val="ListBullet1"/>
              <w:numPr>
                <w:ilvl w:val="0"/>
                <w:numId w:val="0"/>
              </w:numPr>
              <w:rPr>
                <w:rFonts w:ascii="Calibri" w:hAnsi="Calibri"/>
                <w:color w:val="000000"/>
              </w:rPr>
            </w:pPr>
            <w:r w:rsidRPr="007778B3">
              <w:rPr>
                <w:rFonts w:ascii="Lucida Grande" w:hAnsi="Lucida Grande" w:cs="Lucida Grande"/>
                <w:color w:val="000000"/>
              </w:rPr>
              <w:t xml:space="preserve">Message sent to user to verify his email ID during registration process </w:t>
            </w:r>
            <w:r w:rsidRPr="00640781">
              <w:rPr>
                <w:rFonts w:ascii="Lucida Grande" w:hAnsi="Lucida Grande" w:cs="Lucida Grande"/>
                <w:color w:val="000000"/>
              </w:rPr>
              <w:t>errors</w:t>
            </w:r>
          </w:p>
        </w:tc>
        <w:tc>
          <w:tcPr>
            <w:tcW w:w="4026" w:type="dxa"/>
            <w:shd w:val="clear" w:color="auto" w:fill="auto"/>
          </w:tcPr>
          <w:p w14:paraId="6F3EE511" w14:textId="77777777" w:rsidR="0034637C" w:rsidRPr="007778B3" w:rsidRDefault="0034637C" w:rsidP="0034637C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7778B3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Dear &lt;user_name&gt;,\</w:t>
            </w:r>
          </w:p>
          <w:p w14:paraId="5AE6B5BC" w14:textId="77777777" w:rsidR="0034637C" w:rsidRPr="007778B3" w:rsidRDefault="0034637C" w:rsidP="0034637C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7778B3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\</w:t>
            </w:r>
          </w:p>
          <w:p w14:paraId="5FD6D12D" w14:textId="77777777" w:rsidR="0034637C" w:rsidRPr="007778B3" w:rsidRDefault="0034637C" w:rsidP="0034637C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7778B3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The One Time Password (OTP) for your online registration on CEIR Portal is &lt;number&gt;. \</w:t>
            </w:r>
          </w:p>
          <w:p w14:paraId="4F238A0E" w14:textId="77777777" w:rsidR="0034637C" w:rsidRPr="007778B3" w:rsidRDefault="0034637C" w:rsidP="0034637C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7778B3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This OTP is valid for 10 minutes or 1 successful attempt whichever is earlier. \</w:t>
            </w:r>
          </w:p>
          <w:p w14:paraId="21742BB5" w14:textId="77777777" w:rsidR="0034637C" w:rsidRPr="007778B3" w:rsidRDefault="0034637C" w:rsidP="0034637C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7778B3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\</w:t>
            </w:r>
          </w:p>
          <w:p w14:paraId="00BD7275" w14:textId="77777777" w:rsidR="0034637C" w:rsidRPr="0044015E" w:rsidRDefault="0034637C" w:rsidP="0034637C">
            <w:pPr>
              <w:rPr>
                <w:rFonts w:ascii="Calibri" w:hAnsi="Calibri"/>
                <w:color w:val="000000"/>
                <w:sz w:val="20"/>
                <w:szCs w:val="20"/>
                <w:lang w:val="en-IN"/>
              </w:rPr>
            </w:pPr>
            <w:r w:rsidRPr="007778B3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Please do not share this One Time Password with anyone.\</w:t>
            </w:r>
            <w:r w:rsidRPr="0044015E">
              <w:rPr>
                <w:rFonts w:ascii="Calibri" w:hAnsi="Calibri"/>
                <w:color w:val="000000"/>
                <w:sz w:val="20"/>
                <w:szCs w:val="20"/>
                <w:lang w:val="en-IN"/>
              </w:rPr>
              <w:t>contains error. Please rectify the file and resubmit the request.</w:t>
            </w:r>
          </w:p>
        </w:tc>
      </w:tr>
    </w:tbl>
    <w:p w14:paraId="7DE191B6" w14:textId="77777777" w:rsidR="0034637C" w:rsidRDefault="0034637C" w:rsidP="00D5498E">
      <w:pPr>
        <w:pStyle w:val="BodyText2"/>
      </w:pPr>
    </w:p>
    <w:p w14:paraId="38A80DFC" w14:textId="77777777" w:rsidR="00E8010D" w:rsidRDefault="00E8010D" w:rsidP="00E8010D">
      <w:pPr>
        <w:pStyle w:val="Heading2"/>
      </w:pPr>
      <w:bookmarkStart w:id="225" w:name="_Toc447111486"/>
      <w:r>
        <w:t>Annex 3</w:t>
      </w:r>
      <w:bookmarkEnd w:id="225"/>
    </w:p>
    <w:p w14:paraId="112F7D76" w14:textId="52D1A622" w:rsidR="00E8010D" w:rsidRDefault="00E8010D" w:rsidP="008D7AEE">
      <w:pPr>
        <w:pStyle w:val="BodyText2"/>
      </w:pPr>
      <w:r>
        <w:t xml:space="preserve">This section describes the list of fields that are displayed in the form. </w:t>
      </w:r>
    </w:p>
    <w:p w14:paraId="44D650A4" w14:textId="7D4EEB7C" w:rsidR="008D7AEE" w:rsidRDefault="008D7AEE" w:rsidP="008D7AEE">
      <w:pPr>
        <w:pStyle w:val="BodyText2"/>
      </w:pPr>
      <w:r>
        <w:t>The list of field is as follows: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1896"/>
        <w:gridCol w:w="1704"/>
        <w:gridCol w:w="1384"/>
        <w:gridCol w:w="1684"/>
        <w:gridCol w:w="1635"/>
      </w:tblGrid>
      <w:tr w:rsidR="008D7AEE" w:rsidRPr="003D50EC" w14:paraId="0B4F0166" w14:textId="77777777" w:rsidTr="00EA0C68">
        <w:trPr>
          <w:trHeight w:val="293"/>
          <w:tblHeader/>
          <w:jc w:val="center"/>
        </w:trPr>
        <w:tc>
          <w:tcPr>
            <w:tcW w:w="1974" w:type="dxa"/>
            <w:shd w:val="clear" w:color="auto" w:fill="5B9BD5" w:themeFill="accent1"/>
          </w:tcPr>
          <w:p w14:paraId="21B0838F" w14:textId="48238A88" w:rsidR="008D7AEE" w:rsidRPr="0001372C" w:rsidRDefault="008D7AEE" w:rsidP="008D7AEE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Field</w:t>
            </w:r>
          </w:p>
        </w:tc>
        <w:tc>
          <w:tcPr>
            <w:tcW w:w="1739" w:type="dxa"/>
            <w:shd w:val="clear" w:color="auto" w:fill="5B9BD5" w:themeFill="accent1"/>
          </w:tcPr>
          <w:p w14:paraId="769D7BE6" w14:textId="3E083ACA" w:rsidR="008D7AEE" w:rsidRDefault="008D7AEE" w:rsidP="008D7AEE">
            <w:pPr>
              <w:pStyle w:val="BodyText2"/>
              <w:rPr>
                <w:b/>
                <w:bCs/>
                <w:color w:val="FFFFFF" w:themeColor="background1"/>
                <w:lang w:val="fr-FR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  <w:tc>
          <w:tcPr>
            <w:tcW w:w="1437" w:type="dxa"/>
            <w:shd w:val="clear" w:color="auto" w:fill="5B9BD5" w:themeFill="accent1"/>
          </w:tcPr>
          <w:p w14:paraId="3809643A" w14:textId="06721B8C" w:rsidR="008D7AEE" w:rsidRDefault="008D7AEE" w:rsidP="008D7AEE">
            <w:pPr>
              <w:pStyle w:val="BodyText2"/>
              <w:rPr>
                <w:b/>
                <w:bCs/>
                <w:color w:val="FFFFFF" w:themeColor="background1"/>
                <w:lang w:val="fr-FR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Type</w:t>
            </w:r>
          </w:p>
        </w:tc>
        <w:tc>
          <w:tcPr>
            <w:tcW w:w="1684" w:type="dxa"/>
            <w:shd w:val="clear" w:color="auto" w:fill="5B9BD5" w:themeFill="accent1"/>
          </w:tcPr>
          <w:p w14:paraId="4BDCD866" w14:textId="3318CAEF" w:rsidR="008D7AEE" w:rsidRDefault="008D7AEE" w:rsidP="008D7AEE">
            <w:pPr>
              <w:pStyle w:val="BodyText2"/>
              <w:rPr>
                <w:b/>
                <w:bCs/>
                <w:color w:val="FFFFFF" w:themeColor="background1"/>
                <w:lang w:val="fr-FR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Possible Values</w:t>
            </w:r>
          </w:p>
        </w:tc>
        <w:tc>
          <w:tcPr>
            <w:tcW w:w="1695" w:type="dxa"/>
            <w:shd w:val="clear" w:color="auto" w:fill="5B9BD5" w:themeFill="accent1"/>
          </w:tcPr>
          <w:p w14:paraId="0BB3C9BD" w14:textId="11357BD8" w:rsidR="008D7AEE" w:rsidRPr="0001372C" w:rsidRDefault="008D7AEE" w:rsidP="008D7AEE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Remarks</w:t>
            </w:r>
          </w:p>
        </w:tc>
      </w:tr>
      <w:tr w:rsidR="008D7AEE" w:rsidRPr="003D50EC" w14:paraId="748410FF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70F56032" w14:textId="3C6A9362" w:rsidR="008D7AEE" w:rsidRPr="00B708C5" w:rsidRDefault="008D7AEE" w:rsidP="008D7AEE">
            <w:pPr>
              <w:pStyle w:val="ListBullet1"/>
              <w:numPr>
                <w:ilvl w:val="0"/>
                <w:numId w:val="0"/>
              </w:numPr>
            </w:pPr>
            <w:r>
              <w:rPr>
                <w:rFonts w:ascii="Lucida Grande" w:hAnsi="Lucida Grande" w:cs="Lucida Grande"/>
                <w:color w:val="000000"/>
              </w:rPr>
              <w:t>Alert State</w:t>
            </w:r>
            <w:r w:rsidRPr="00773D59">
              <w:rPr>
                <w:rFonts w:ascii="Lucida Grande" w:hAnsi="Lucida Grande" w:cs="Lucida Grande"/>
                <w:color w:val="000000"/>
              </w:rPr>
              <w:t xml:space="preserve"> </w:t>
            </w:r>
          </w:p>
        </w:tc>
        <w:tc>
          <w:tcPr>
            <w:tcW w:w="1739" w:type="dxa"/>
          </w:tcPr>
          <w:p w14:paraId="2F676ABE" w14:textId="1CD69927" w:rsidR="008D7AEE" w:rsidRDefault="008D7AEE" w:rsidP="008D7AEE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 xml:space="preserve">The different type of states of a alert </w:t>
            </w:r>
          </w:p>
        </w:tc>
        <w:tc>
          <w:tcPr>
            <w:tcW w:w="1437" w:type="dxa"/>
          </w:tcPr>
          <w:p w14:paraId="2E874442" w14:textId="2B07783C" w:rsidR="008D7AEE" w:rsidRDefault="008D7AEE" w:rsidP="008D7AEE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System</w:t>
            </w:r>
          </w:p>
        </w:tc>
        <w:tc>
          <w:tcPr>
            <w:tcW w:w="1684" w:type="dxa"/>
          </w:tcPr>
          <w:p w14:paraId="44F032FD" w14:textId="77777777" w:rsidR="008D7AEE" w:rsidRDefault="008D7AEE" w:rsidP="008D7AEE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Raised</w:t>
            </w:r>
          </w:p>
          <w:p w14:paraId="66B2A4F4" w14:textId="6D71E1CC" w:rsidR="008D7AEE" w:rsidRDefault="008D7AEE" w:rsidP="008D7AEE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 xml:space="preserve"> Clear</w:t>
            </w:r>
          </w:p>
        </w:tc>
        <w:tc>
          <w:tcPr>
            <w:tcW w:w="1695" w:type="dxa"/>
            <w:shd w:val="clear" w:color="auto" w:fill="auto"/>
          </w:tcPr>
          <w:p w14:paraId="10785C92" w14:textId="77491910" w:rsidR="008D7AEE" w:rsidRPr="00B708C5" w:rsidRDefault="008D1153" w:rsidP="00EA0C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rPr>
                <w:rFonts w:ascii="Lucida Grande" w:hAnsi="Lucida Grande" w:cs="Lucida Grande"/>
                <w:color w:val="000000"/>
              </w:rPr>
              <w:t xml:space="preserve">This should not </w:t>
            </w:r>
            <w:r w:rsidR="008D7AEE">
              <w:rPr>
                <w:rFonts w:ascii="Lucida Grande" w:hAnsi="Lucida Grande" w:cs="Lucida Grande"/>
                <w:color w:val="000000"/>
              </w:rPr>
              <w:t xml:space="preserve">be changed. </w:t>
            </w:r>
          </w:p>
        </w:tc>
      </w:tr>
      <w:tr w:rsidR="008D7AEE" w:rsidRPr="003D50EC" w14:paraId="2F8F0A88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098CFD2D" w14:textId="640A5788" w:rsidR="008D7AEE" w:rsidRDefault="008D1153" w:rsidP="008D7AEE">
            <w:pPr>
              <w:pStyle w:val="ListBullet1"/>
              <w:numPr>
                <w:ilvl w:val="0"/>
                <w:numId w:val="0"/>
              </w:numPr>
            </w:pPr>
            <w:r>
              <w:rPr>
                <w:rFonts w:ascii="Lucida Grande" w:hAnsi="Lucida Grande" w:cs="Lucida Grande"/>
                <w:color w:val="000000"/>
              </w:rPr>
              <w:t>AS Type</w:t>
            </w:r>
          </w:p>
        </w:tc>
        <w:tc>
          <w:tcPr>
            <w:tcW w:w="1739" w:type="dxa"/>
          </w:tcPr>
          <w:p w14:paraId="40D42AD9" w14:textId="7BCCED2C" w:rsidR="008D7AEE" w:rsidRDefault="008D1153" w:rsidP="008D7AEE">
            <w:pPr>
              <w:pStyle w:val="BodyText2"/>
            </w:pPr>
            <w:r>
              <w:t>The organization type used in registration form</w:t>
            </w:r>
          </w:p>
        </w:tc>
        <w:tc>
          <w:tcPr>
            <w:tcW w:w="1437" w:type="dxa"/>
          </w:tcPr>
          <w:p w14:paraId="7197EB1B" w14:textId="7FB398FB" w:rsidR="008D7AEE" w:rsidRDefault="008D1153" w:rsidP="008D7AEE">
            <w:pPr>
              <w:pStyle w:val="BodyText2"/>
            </w:pPr>
            <w:r>
              <w:t xml:space="preserve">Form </w:t>
            </w:r>
          </w:p>
        </w:tc>
        <w:tc>
          <w:tcPr>
            <w:tcW w:w="1684" w:type="dxa"/>
          </w:tcPr>
          <w:p w14:paraId="43B380F4" w14:textId="77777777" w:rsidR="008D7AEE" w:rsidRDefault="008D1153" w:rsidP="008D7AEE">
            <w:pPr>
              <w:pStyle w:val="BodyText2"/>
            </w:pPr>
            <w:r>
              <w:t>Individual</w:t>
            </w:r>
          </w:p>
          <w:p w14:paraId="5866DFEA" w14:textId="77777777" w:rsidR="008D1153" w:rsidRDefault="008D1153" w:rsidP="008D7AEE">
            <w:pPr>
              <w:pStyle w:val="BodyText2"/>
            </w:pPr>
            <w:r>
              <w:t>Company</w:t>
            </w:r>
          </w:p>
          <w:p w14:paraId="379D92E2" w14:textId="491AF7C1" w:rsidR="008D1153" w:rsidRDefault="00851928" w:rsidP="008D7AEE">
            <w:pPr>
              <w:pStyle w:val="BodyText2"/>
            </w:pPr>
            <w:r>
              <w:t>Organization</w:t>
            </w:r>
          </w:p>
        </w:tc>
        <w:tc>
          <w:tcPr>
            <w:tcW w:w="1695" w:type="dxa"/>
            <w:shd w:val="clear" w:color="auto" w:fill="auto"/>
          </w:tcPr>
          <w:p w14:paraId="00D9689D" w14:textId="22FA9B17" w:rsidR="008D7AEE" w:rsidRDefault="008D1153" w:rsidP="008D7AEE">
            <w:pPr>
              <w:pStyle w:val="BodyText2"/>
            </w:pPr>
            <w:r>
              <w:t>This should not be changed.</w:t>
            </w:r>
          </w:p>
        </w:tc>
      </w:tr>
      <w:tr w:rsidR="008D1153" w:rsidRPr="003D50EC" w14:paraId="5EAA93EA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1CA00EBA" w14:textId="50F95046" w:rsidR="008D1153" w:rsidRDefault="008D1153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Block Category</w:t>
            </w:r>
          </w:p>
        </w:tc>
        <w:tc>
          <w:tcPr>
            <w:tcW w:w="1739" w:type="dxa"/>
          </w:tcPr>
          <w:p w14:paraId="4361B689" w14:textId="41362358" w:rsidR="008D1153" w:rsidRDefault="008D1153" w:rsidP="008D7AEE">
            <w:pPr>
              <w:pStyle w:val="BodyText2"/>
            </w:pPr>
            <w:r>
              <w:t>The category against which IMEI can be marked as blocked by operator</w:t>
            </w:r>
          </w:p>
        </w:tc>
        <w:tc>
          <w:tcPr>
            <w:tcW w:w="1437" w:type="dxa"/>
          </w:tcPr>
          <w:p w14:paraId="16A46BC1" w14:textId="54F6BF15" w:rsidR="008D1153" w:rsidRDefault="008D1153" w:rsidP="008D7AEE">
            <w:pPr>
              <w:pStyle w:val="BodyText2"/>
            </w:pPr>
            <w:r>
              <w:t>Form</w:t>
            </w:r>
          </w:p>
        </w:tc>
        <w:tc>
          <w:tcPr>
            <w:tcW w:w="1684" w:type="dxa"/>
          </w:tcPr>
          <w:p w14:paraId="190D79D9" w14:textId="77777777" w:rsidR="008D1153" w:rsidRDefault="008D1153" w:rsidP="008D7AEE">
            <w:pPr>
              <w:pStyle w:val="BodyText2"/>
            </w:pPr>
            <w:r>
              <w:t>Contract Violation</w:t>
            </w:r>
          </w:p>
          <w:p w14:paraId="773A0305" w14:textId="77777777" w:rsidR="008D1153" w:rsidRDefault="00851928" w:rsidP="008D7AEE">
            <w:pPr>
              <w:pStyle w:val="BodyText2"/>
            </w:pPr>
            <w:r>
              <w:t>O</w:t>
            </w:r>
            <w:r w:rsidR="008D1153">
              <w:t>ther</w:t>
            </w:r>
          </w:p>
          <w:p w14:paraId="3CC6979E" w14:textId="465648F7" w:rsidR="00851928" w:rsidRDefault="00851928" w:rsidP="008D7AEE">
            <w:pPr>
              <w:pStyle w:val="BodyText2"/>
            </w:pPr>
          </w:p>
        </w:tc>
        <w:tc>
          <w:tcPr>
            <w:tcW w:w="1695" w:type="dxa"/>
            <w:shd w:val="clear" w:color="auto" w:fill="auto"/>
          </w:tcPr>
          <w:p w14:paraId="29B34D56" w14:textId="0541C8E9" w:rsidR="008D1153" w:rsidRDefault="008D1153" w:rsidP="008D1153">
            <w:pPr>
              <w:pStyle w:val="BodyText2"/>
            </w:pPr>
            <w:r>
              <w:t>A new value for this field can be added here.</w:t>
            </w:r>
          </w:p>
        </w:tc>
      </w:tr>
      <w:tr w:rsidR="00851928" w:rsidRPr="003D50EC" w14:paraId="1A19CAD2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591F8E1F" w14:textId="50F359F8" w:rsidR="00851928" w:rsidRDefault="001D0531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Channel</w:t>
            </w:r>
          </w:p>
        </w:tc>
        <w:tc>
          <w:tcPr>
            <w:tcW w:w="1739" w:type="dxa"/>
          </w:tcPr>
          <w:p w14:paraId="2A9C22E4" w14:textId="10B2A037" w:rsidR="00851928" w:rsidRDefault="001D0531" w:rsidP="008D7AEE">
            <w:pPr>
              <w:pStyle w:val="BodyText2"/>
            </w:pPr>
            <w:r>
              <w:t>The different channel using which notification can be sent</w:t>
            </w:r>
          </w:p>
        </w:tc>
        <w:tc>
          <w:tcPr>
            <w:tcW w:w="1437" w:type="dxa"/>
          </w:tcPr>
          <w:p w14:paraId="42F34052" w14:textId="2FB917FA" w:rsidR="00851928" w:rsidRDefault="001D0531" w:rsidP="008D7AEE">
            <w:pPr>
              <w:pStyle w:val="BodyText2"/>
            </w:pPr>
            <w:r>
              <w:t>System</w:t>
            </w:r>
          </w:p>
        </w:tc>
        <w:tc>
          <w:tcPr>
            <w:tcW w:w="1684" w:type="dxa"/>
          </w:tcPr>
          <w:p w14:paraId="6AD99BEC" w14:textId="77777777" w:rsidR="00851928" w:rsidRDefault="001D0531" w:rsidP="008D7AEE">
            <w:pPr>
              <w:pStyle w:val="BodyText2"/>
            </w:pPr>
            <w:r>
              <w:t>E-mail</w:t>
            </w:r>
          </w:p>
          <w:p w14:paraId="08F76C2C" w14:textId="58CC3C86" w:rsidR="001D0531" w:rsidRDefault="001D0531" w:rsidP="008D7AEE">
            <w:pPr>
              <w:pStyle w:val="BodyText2"/>
            </w:pPr>
            <w:r>
              <w:t>SMS</w:t>
            </w:r>
          </w:p>
        </w:tc>
        <w:tc>
          <w:tcPr>
            <w:tcW w:w="1695" w:type="dxa"/>
            <w:shd w:val="clear" w:color="auto" w:fill="auto"/>
          </w:tcPr>
          <w:p w14:paraId="16FD9A6B" w14:textId="4A53741F" w:rsidR="00851928" w:rsidRDefault="001D0531" w:rsidP="00EA0C68">
            <w:pPr>
              <w:pStyle w:val="BodyText2"/>
            </w:pPr>
            <w:r>
              <w:rPr>
                <w:rFonts w:ascii="Lucida Grande" w:hAnsi="Lucida Grande" w:cs="Lucida Grande"/>
                <w:color w:val="000000"/>
              </w:rPr>
              <w:t>This should not be changed.</w:t>
            </w:r>
          </w:p>
        </w:tc>
      </w:tr>
      <w:tr w:rsidR="001D0531" w:rsidRPr="003D50EC" w14:paraId="2339F935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61151ADD" w14:textId="021A196F" w:rsidR="001D0531" w:rsidRDefault="001D0531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Complaint Type</w:t>
            </w:r>
          </w:p>
        </w:tc>
        <w:tc>
          <w:tcPr>
            <w:tcW w:w="1739" w:type="dxa"/>
          </w:tcPr>
          <w:p w14:paraId="01B4693B" w14:textId="3E4E6D20" w:rsidR="001D0531" w:rsidRDefault="001D0531" w:rsidP="008D7AEE">
            <w:pPr>
              <w:pStyle w:val="BodyText2"/>
            </w:pPr>
            <w:r>
              <w:t>Type of complaint when stolen device is reported</w:t>
            </w:r>
          </w:p>
        </w:tc>
        <w:tc>
          <w:tcPr>
            <w:tcW w:w="1437" w:type="dxa"/>
          </w:tcPr>
          <w:p w14:paraId="0135A0DA" w14:textId="61BD2823" w:rsidR="001D0531" w:rsidRDefault="001D0531" w:rsidP="008D7AEE">
            <w:pPr>
              <w:pStyle w:val="BodyText2"/>
            </w:pPr>
            <w:r>
              <w:t>System</w:t>
            </w:r>
          </w:p>
        </w:tc>
        <w:tc>
          <w:tcPr>
            <w:tcW w:w="1684" w:type="dxa"/>
          </w:tcPr>
          <w:p w14:paraId="30B9AA72" w14:textId="77777777" w:rsidR="001D0531" w:rsidRDefault="001D0531" w:rsidP="008D7AEE">
            <w:pPr>
              <w:pStyle w:val="BodyText2"/>
            </w:pPr>
            <w:r>
              <w:t>Lost</w:t>
            </w:r>
          </w:p>
          <w:p w14:paraId="01688951" w14:textId="0F5D0BF0" w:rsidR="001D0531" w:rsidRDefault="001D0531" w:rsidP="008D7AEE">
            <w:pPr>
              <w:pStyle w:val="BodyText2"/>
            </w:pPr>
            <w:r>
              <w:t>Stolen</w:t>
            </w:r>
          </w:p>
        </w:tc>
        <w:tc>
          <w:tcPr>
            <w:tcW w:w="1695" w:type="dxa"/>
            <w:shd w:val="clear" w:color="auto" w:fill="auto"/>
          </w:tcPr>
          <w:p w14:paraId="2268A2CB" w14:textId="7E009460" w:rsidR="001D0531" w:rsidRDefault="001D0531" w:rsidP="00EA0C68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This should not be changed</w:t>
            </w:r>
          </w:p>
        </w:tc>
      </w:tr>
      <w:tr w:rsidR="001D0531" w:rsidRPr="003D50EC" w14:paraId="14B5E366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4B405FE8" w14:textId="20E18C7C" w:rsidR="001D0531" w:rsidRDefault="001D0531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Config Type</w:t>
            </w:r>
          </w:p>
        </w:tc>
        <w:tc>
          <w:tcPr>
            <w:tcW w:w="1739" w:type="dxa"/>
          </w:tcPr>
          <w:p w14:paraId="7FAC3246" w14:textId="07D74605" w:rsidR="001D0531" w:rsidRDefault="001D0531" w:rsidP="008D7AEE">
            <w:pPr>
              <w:pStyle w:val="BodyText2"/>
            </w:pPr>
            <w:r>
              <w:t>The different type of configuration parameters</w:t>
            </w:r>
          </w:p>
        </w:tc>
        <w:tc>
          <w:tcPr>
            <w:tcW w:w="1437" w:type="dxa"/>
          </w:tcPr>
          <w:p w14:paraId="0C11B652" w14:textId="68A5E08A" w:rsidR="001D0531" w:rsidRDefault="001D0531" w:rsidP="008D7AEE">
            <w:pPr>
              <w:pStyle w:val="BodyText2"/>
            </w:pPr>
            <w:r>
              <w:t>System</w:t>
            </w:r>
          </w:p>
        </w:tc>
        <w:tc>
          <w:tcPr>
            <w:tcW w:w="1684" w:type="dxa"/>
          </w:tcPr>
          <w:p w14:paraId="3EA40D36" w14:textId="77777777" w:rsidR="001D0531" w:rsidRDefault="001D0531" w:rsidP="008D7AEE">
            <w:pPr>
              <w:pStyle w:val="BodyText2"/>
            </w:pPr>
            <w:r>
              <w:t>System</w:t>
            </w:r>
          </w:p>
          <w:p w14:paraId="1E8C2A41" w14:textId="0D43180A" w:rsidR="001D0531" w:rsidRDefault="001D0531" w:rsidP="008D7AEE">
            <w:pPr>
              <w:pStyle w:val="BodyText2"/>
            </w:pPr>
            <w:r>
              <w:t>User</w:t>
            </w:r>
          </w:p>
        </w:tc>
        <w:tc>
          <w:tcPr>
            <w:tcW w:w="1695" w:type="dxa"/>
            <w:shd w:val="clear" w:color="auto" w:fill="auto"/>
          </w:tcPr>
          <w:p w14:paraId="023DB784" w14:textId="15CD3F42" w:rsidR="001D0531" w:rsidRDefault="001D0531" w:rsidP="00EA0C68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This should not be changed</w:t>
            </w:r>
          </w:p>
        </w:tc>
      </w:tr>
      <w:tr w:rsidR="001D0531" w:rsidRPr="003D50EC" w14:paraId="049ACCB8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7AA84D02" w14:textId="41AC6F5B" w:rsidR="001D0531" w:rsidRDefault="001D0531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Currency</w:t>
            </w:r>
          </w:p>
        </w:tc>
        <w:tc>
          <w:tcPr>
            <w:tcW w:w="1739" w:type="dxa"/>
          </w:tcPr>
          <w:p w14:paraId="259F3632" w14:textId="13CE423C" w:rsidR="001D0531" w:rsidRDefault="001D0531" w:rsidP="008D7AEE">
            <w:pPr>
              <w:pStyle w:val="BodyText2"/>
            </w:pPr>
            <w:r>
              <w:t>The different currency supported in the system</w:t>
            </w:r>
          </w:p>
        </w:tc>
        <w:tc>
          <w:tcPr>
            <w:tcW w:w="1437" w:type="dxa"/>
          </w:tcPr>
          <w:p w14:paraId="67EEE85D" w14:textId="0F38DEF6" w:rsidR="001D0531" w:rsidRDefault="001D0531" w:rsidP="008D7AEE">
            <w:pPr>
              <w:pStyle w:val="BodyText2"/>
            </w:pPr>
            <w:r>
              <w:t>Form</w:t>
            </w:r>
          </w:p>
        </w:tc>
        <w:tc>
          <w:tcPr>
            <w:tcW w:w="1684" w:type="dxa"/>
          </w:tcPr>
          <w:p w14:paraId="1D64ACB7" w14:textId="77777777" w:rsidR="001D0531" w:rsidRDefault="001D0531" w:rsidP="008D7AEE">
            <w:pPr>
              <w:pStyle w:val="BodyText2"/>
            </w:pPr>
            <w:r>
              <w:t>$ (US Dollar)</w:t>
            </w:r>
          </w:p>
          <w:p w14:paraId="2D597EA5" w14:textId="77777777" w:rsidR="001D0531" w:rsidRDefault="001D0531" w:rsidP="008D7AEE">
            <w:pPr>
              <w:pStyle w:val="BodyText2"/>
            </w:pPr>
            <w:r>
              <w:t>Euro</w:t>
            </w:r>
          </w:p>
          <w:p w14:paraId="53552D92" w14:textId="38B6D8CE" w:rsidR="001D0531" w:rsidRDefault="001D0531" w:rsidP="008D7AEE">
            <w:pPr>
              <w:pStyle w:val="BodyText2"/>
            </w:pPr>
            <w:r>
              <w:t>Riel</w:t>
            </w:r>
          </w:p>
        </w:tc>
        <w:tc>
          <w:tcPr>
            <w:tcW w:w="1695" w:type="dxa"/>
            <w:shd w:val="clear" w:color="auto" w:fill="auto"/>
          </w:tcPr>
          <w:p w14:paraId="05C22890" w14:textId="3E31F3D9" w:rsidR="001D0531" w:rsidRDefault="001D0531" w:rsidP="008D1153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t>A new value for this field can be added here.</w:t>
            </w:r>
          </w:p>
        </w:tc>
      </w:tr>
      <w:tr w:rsidR="001D0531" w:rsidRPr="003D50EC" w14:paraId="24FD3E58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2B2830F6" w14:textId="43597930" w:rsidR="001D0531" w:rsidRDefault="001D0531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Customs Port</w:t>
            </w:r>
          </w:p>
        </w:tc>
        <w:tc>
          <w:tcPr>
            <w:tcW w:w="1739" w:type="dxa"/>
          </w:tcPr>
          <w:p w14:paraId="3FEB2509" w14:textId="0E422127" w:rsidR="001D0531" w:rsidRDefault="001D0531" w:rsidP="001D0531">
            <w:pPr>
              <w:pStyle w:val="BodyText2"/>
            </w:pPr>
            <w:r>
              <w:t>The different custom port supported in the system</w:t>
            </w:r>
          </w:p>
        </w:tc>
        <w:tc>
          <w:tcPr>
            <w:tcW w:w="1437" w:type="dxa"/>
          </w:tcPr>
          <w:p w14:paraId="3AF891AD" w14:textId="33FF9AA8" w:rsidR="001D0531" w:rsidRDefault="001D0531" w:rsidP="008D7AEE">
            <w:pPr>
              <w:pStyle w:val="BodyText2"/>
            </w:pPr>
            <w:r>
              <w:t>Form</w:t>
            </w:r>
          </w:p>
        </w:tc>
        <w:tc>
          <w:tcPr>
            <w:tcW w:w="1684" w:type="dxa"/>
          </w:tcPr>
          <w:p w14:paraId="09E2C498" w14:textId="77777777" w:rsidR="001D0531" w:rsidRDefault="001D0531" w:rsidP="008D7AEE">
            <w:pPr>
              <w:pStyle w:val="BodyText2"/>
            </w:pPr>
            <w:r>
              <w:t>Water</w:t>
            </w:r>
          </w:p>
          <w:p w14:paraId="5B9CB67C" w14:textId="77777777" w:rsidR="001D0531" w:rsidRDefault="001D0531" w:rsidP="008D7AEE">
            <w:pPr>
              <w:pStyle w:val="BodyText2"/>
            </w:pPr>
            <w:r>
              <w:t>Land</w:t>
            </w:r>
          </w:p>
          <w:p w14:paraId="6CF977A8" w14:textId="0E3C2544" w:rsidR="001D0531" w:rsidRDefault="001D0531" w:rsidP="008D7AEE">
            <w:pPr>
              <w:pStyle w:val="BodyText2"/>
            </w:pPr>
            <w:r>
              <w:t>Air</w:t>
            </w:r>
          </w:p>
        </w:tc>
        <w:tc>
          <w:tcPr>
            <w:tcW w:w="1695" w:type="dxa"/>
            <w:shd w:val="clear" w:color="auto" w:fill="auto"/>
          </w:tcPr>
          <w:p w14:paraId="397051C1" w14:textId="1162C932" w:rsidR="001D0531" w:rsidRDefault="001D0531" w:rsidP="00EA0C68">
            <w:pPr>
              <w:pStyle w:val="BodyText2"/>
            </w:pPr>
            <w:r>
              <w:rPr>
                <w:rFonts w:ascii="Lucida Grande" w:hAnsi="Lucida Grande" w:cs="Lucida Grande"/>
                <w:color w:val="000000"/>
              </w:rPr>
              <w:t>This should not be changed</w:t>
            </w:r>
          </w:p>
        </w:tc>
      </w:tr>
      <w:tr w:rsidR="001D0531" w:rsidRPr="003D50EC" w14:paraId="505533B1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05DE9BDA" w14:textId="6FACEA6F" w:rsidR="001D0531" w:rsidRDefault="001D0531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Custom Tax Status</w:t>
            </w:r>
          </w:p>
        </w:tc>
        <w:tc>
          <w:tcPr>
            <w:tcW w:w="1739" w:type="dxa"/>
          </w:tcPr>
          <w:p w14:paraId="480DACC6" w14:textId="70D0819E" w:rsidR="001D0531" w:rsidRDefault="001D0531" w:rsidP="001D0531">
            <w:pPr>
              <w:pStyle w:val="BodyText2"/>
            </w:pPr>
            <w:r>
              <w:t xml:space="preserve">The different status set to IMEI for the device for which tax to be paid at customs </w:t>
            </w:r>
          </w:p>
        </w:tc>
        <w:tc>
          <w:tcPr>
            <w:tcW w:w="1437" w:type="dxa"/>
          </w:tcPr>
          <w:p w14:paraId="4FA9F2B5" w14:textId="7DA311D4" w:rsidR="001D0531" w:rsidRDefault="001D0531" w:rsidP="008D7AEE">
            <w:pPr>
              <w:pStyle w:val="BodyText2"/>
            </w:pPr>
            <w:r>
              <w:t>Status</w:t>
            </w:r>
          </w:p>
        </w:tc>
        <w:tc>
          <w:tcPr>
            <w:tcW w:w="1684" w:type="dxa"/>
          </w:tcPr>
          <w:p w14:paraId="73EFFFED" w14:textId="77777777" w:rsidR="001D0531" w:rsidRDefault="001D0531" w:rsidP="008D7AEE">
            <w:pPr>
              <w:pStyle w:val="BodyText2"/>
            </w:pPr>
            <w:r>
              <w:t>Tax Paid</w:t>
            </w:r>
          </w:p>
          <w:p w14:paraId="273084A7" w14:textId="77777777" w:rsidR="001D0531" w:rsidRDefault="001D0531" w:rsidP="008D7AEE">
            <w:pPr>
              <w:pStyle w:val="BodyText2"/>
            </w:pPr>
            <w:r>
              <w:t>Tax Not Paid</w:t>
            </w:r>
          </w:p>
          <w:p w14:paraId="2686953E" w14:textId="77777777" w:rsidR="001D0531" w:rsidRDefault="001D0531" w:rsidP="008D7AEE">
            <w:pPr>
              <w:pStyle w:val="BodyText2"/>
            </w:pPr>
            <w:r>
              <w:t>Regularized</w:t>
            </w:r>
          </w:p>
          <w:p w14:paraId="45D0EE3C" w14:textId="7D69E929" w:rsidR="001D0531" w:rsidRDefault="001D0531" w:rsidP="008D7AEE">
            <w:pPr>
              <w:pStyle w:val="BodyText2"/>
            </w:pPr>
            <w:r>
              <w:t>Blocked</w:t>
            </w:r>
          </w:p>
        </w:tc>
        <w:tc>
          <w:tcPr>
            <w:tcW w:w="1695" w:type="dxa"/>
            <w:shd w:val="clear" w:color="auto" w:fill="auto"/>
          </w:tcPr>
          <w:p w14:paraId="7B503D86" w14:textId="40AB943D" w:rsidR="001D0531" w:rsidRDefault="001D0531" w:rsidP="00EA0C68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This should not be changed</w:t>
            </w:r>
          </w:p>
        </w:tc>
      </w:tr>
      <w:tr w:rsidR="001D0531" w:rsidRPr="003D50EC" w14:paraId="5388A43E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1730854E" w14:textId="0F953496" w:rsidR="001D0531" w:rsidRDefault="001D0531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Delete Flag</w:t>
            </w:r>
          </w:p>
        </w:tc>
        <w:tc>
          <w:tcPr>
            <w:tcW w:w="1739" w:type="dxa"/>
          </w:tcPr>
          <w:p w14:paraId="3B76AD3F" w14:textId="2694781A" w:rsidR="001D0531" w:rsidRDefault="001D0531" w:rsidP="001D0531">
            <w:pPr>
              <w:pStyle w:val="BodyText2"/>
            </w:pPr>
            <w:r>
              <w:t>The different status set to delete request while processing it at the system end.</w:t>
            </w:r>
          </w:p>
        </w:tc>
        <w:tc>
          <w:tcPr>
            <w:tcW w:w="1437" w:type="dxa"/>
          </w:tcPr>
          <w:p w14:paraId="52E10E4C" w14:textId="28D05470" w:rsidR="001D0531" w:rsidRDefault="001D0531" w:rsidP="008D7AEE">
            <w:pPr>
              <w:pStyle w:val="BodyText2"/>
            </w:pPr>
            <w:r>
              <w:t>Status</w:t>
            </w:r>
          </w:p>
        </w:tc>
        <w:tc>
          <w:tcPr>
            <w:tcW w:w="1684" w:type="dxa"/>
          </w:tcPr>
          <w:p w14:paraId="5B44221B" w14:textId="77777777" w:rsidR="001D0531" w:rsidRDefault="001D0531" w:rsidP="008D7AEE">
            <w:pPr>
              <w:pStyle w:val="BodyText2"/>
            </w:pPr>
            <w:r>
              <w:t>New</w:t>
            </w:r>
          </w:p>
          <w:p w14:paraId="5CD41B63" w14:textId="77777777" w:rsidR="001D0531" w:rsidRDefault="001D0531" w:rsidP="008D7AEE">
            <w:pPr>
              <w:pStyle w:val="BodyText2"/>
            </w:pPr>
            <w:r>
              <w:t>Process</w:t>
            </w:r>
            <w:r w:rsidR="00E9366B">
              <w:t>ing</w:t>
            </w:r>
          </w:p>
          <w:p w14:paraId="1EEE4D3B" w14:textId="30B7CA7B" w:rsidR="00E9366B" w:rsidRDefault="00E9366B" w:rsidP="008D7AEE">
            <w:pPr>
              <w:pStyle w:val="BodyText2"/>
            </w:pPr>
            <w:r>
              <w:t>Deleted</w:t>
            </w:r>
          </w:p>
        </w:tc>
        <w:tc>
          <w:tcPr>
            <w:tcW w:w="1695" w:type="dxa"/>
            <w:shd w:val="clear" w:color="auto" w:fill="auto"/>
          </w:tcPr>
          <w:p w14:paraId="37159F2F" w14:textId="72E4700D" w:rsidR="001D0531" w:rsidRDefault="00E9366B" w:rsidP="00EA0C68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This should not be changed</w:t>
            </w:r>
          </w:p>
        </w:tc>
      </w:tr>
      <w:tr w:rsidR="00E9366B" w:rsidRPr="003D50EC" w14:paraId="39F3358B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51CF43E7" w14:textId="236267B5" w:rsidR="00E9366B" w:rsidRDefault="00E9366B" w:rsidP="00485024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 xml:space="preserve">Device </w:t>
            </w:r>
            <w:r w:rsidR="00485024">
              <w:rPr>
                <w:rFonts w:ascii="Lucida Grande" w:hAnsi="Lucida Grande" w:cs="Lucida Grande"/>
                <w:color w:val="000000"/>
              </w:rPr>
              <w:t>Status</w:t>
            </w:r>
          </w:p>
        </w:tc>
        <w:tc>
          <w:tcPr>
            <w:tcW w:w="1739" w:type="dxa"/>
          </w:tcPr>
          <w:p w14:paraId="176CD3EE" w14:textId="296C6C43" w:rsidR="00E9366B" w:rsidRDefault="00E9366B" w:rsidP="00485024">
            <w:pPr>
              <w:pStyle w:val="BodyText2"/>
            </w:pPr>
            <w:r>
              <w:t xml:space="preserve">The different device </w:t>
            </w:r>
            <w:r w:rsidR="00485024">
              <w:t>status</w:t>
            </w:r>
            <w:r>
              <w:t xml:space="preserve"> supported in the system</w:t>
            </w:r>
          </w:p>
        </w:tc>
        <w:tc>
          <w:tcPr>
            <w:tcW w:w="1437" w:type="dxa"/>
          </w:tcPr>
          <w:p w14:paraId="450B113A" w14:textId="1B0EF52F" w:rsidR="00E9366B" w:rsidRDefault="00E9366B" w:rsidP="008D7AEE">
            <w:pPr>
              <w:pStyle w:val="BodyText2"/>
            </w:pPr>
            <w:r>
              <w:t>System</w:t>
            </w:r>
          </w:p>
        </w:tc>
        <w:tc>
          <w:tcPr>
            <w:tcW w:w="1684" w:type="dxa"/>
          </w:tcPr>
          <w:p w14:paraId="78445BFB" w14:textId="77777777" w:rsidR="00E9366B" w:rsidRDefault="00485024" w:rsidP="008D7AEE">
            <w:pPr>
              <w:pStyle w:val="BodyText2"/>
            </w:pPr>
            <w:r>
              <w:t>NEW</w:t>
            </w:r>
          </w:p>
          <w:p w14:paraId="54A0A7A6" w14:textId="7189A5A4" w:rsidR="00485024" w:rsidRDefault="00485024" w:rsidP="008D7AEE">
            <w:pPr>
              <w:pStyle w:val="BodyText2"/>
            </w:pPr>
            <w:r>
              <w:t>OLD</w:t>
            </w:r>
          </w:p>
        </w:tc>
        <w:tc>
          <w:tcPr>
            <w:tcW w:w="1695" w:type="dxa"/>
            <w:shd w:val="clear" w:color="auto" w:fill="auto"/>
          </w:tcPr>
          <w:p w14:paraId="324C7362" w14:textId="72EC6B7C" w:rsidR="00E9366B" w:rsidRDefault="00E9366B" w:rsidP="00EA0C68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This should not be changed</w:t>
            </w:r>
          </w:p>
        </w:tc>
      </w:tr>
      <w:tr w:rsidR="00E9366B" w:rsidRPr="003D50EC" w14:paraId="5C031BF9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5135A46E" w14:textId="6798D9C9" w:rsidR="00E9366B" w:rsidRDefault="00E9366B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Device ID Type</w:t>
            </w:r>
          </w:p>
        </w:tc>
        <w:tc>
          <w:tcPr>
            <w:tcW w:w="1739" w:type="dxa"/>
          </w:tcPr>
          <w:p w14:paraId="11F1EC6D" w14:textId="48A46F5A" w:rsidR="00E9366B" w:rsidRDefault="00E9366B" w:rsidP="00E9366B">
            <w:pPr>
              <w:pStyle w:val="BodyText2"/>
            </w:pPr>
            <w:r>
              <w:t>The different device</w:t>
            </w:r>
            <w:r w:rsidR="00485024">
              <w:t xml:space="preserve"> ID</w:t>
            </w:r>
            <w:r>
              <w:t xml:space="preserve"> type supported in the system</w:t>
            </w:r>
          </w:p>
        </w:tc>
        <w:tc>
          <w:tcPr>
            <w:tcW w:w="1437" w:type="dxa"/>
          </w:tcPr>
          <w:p w14:paraId="0907CA9F" w14:textId="7304A93E" w:rsidR="00E9366B" w:rsidRDefault="00E9366B" w:rsidP="008D7AEE">
            <w:pPr>
              <w:pStyle w:val="BodyText2"/>
            </w:pPr>
            <w:r>
              <w:t>System</w:t>
            </w:r>
          </w:p>
        </w:tc>
        <w:tc>
          <w:tcPr>
            <w:tcW w:w="1684" w:type="dxa"/>
          </w:tcPr>
          <w:p w14:paraId="14DDAD55" w14:textId="77777777" w:rsidR="00E9366B" w:rsidRDefault="00E9366B" w:rsidP="00E9366B">
            <w:pPr>
              <w:pStyle w:val="BodyText2"/>
            </w:pPr>
            <w:r>
              <w:t>IMEI</w:t>
            </w:r>
          </w:p>
          <w:p w14:paraId="174F4875" w14:textId="77777777" w:rsidR="00E9366B" w:rsidRDefault="00E9366B" w:rsidP="00E9366B">
            <w:pPr>
              <w:pStyle w:val="BodyText2"/>
            </w:pPr>
            <w:r>
              <w:t>MEID</w:t>
            </w:r>
          </w:p>
          <w:p w14:paraId="0AF4F202" w14:textId="579B7B48" w:rsidR="00E9366B" w:rsidRDefault="00E9366B" w:rsidP="008D7AEE">
            <w:pPr>
              <w:pStyle w:val="BodyText2"/>
            </w:pPr>
            <w:r>
              <w:t>ESN</w:t>
            </w:r>
          </w:p>
        </w:tc>
        <w:tc>
          <w:tcPr>
            <w:tcW w:w="1695" w:type="dxa"/>
            <w:shd w:val="clear" w:color="auto" w:fill="auto"/>
          </w:tcPr>
          <w:p w14:paraId="71F4EBB3" w14:textId="6FF3B179" w:rsidR="00E9366B" w:rsidRDefault="00E9366B" w:rsidP="00EA0C68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This should not be changed</w:t>
            </w:r>
          </w:p>
        </w:tc>
      </w:tr>
      <w:tr w:rsidR="00E9366B" w:rsidRPr="003D50EC" w14:paraId="2B63DF18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56EC902E" w14:textId="1B99090C" w:rsidR="00E9366B" w:rsidRDefault="00485024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 xml:space="preserve">Device </w:t>
            </w:r>
            <w:r w:rsidR="00E9366B">
              <w:rPr>
                <w:rFonts w:ascii="Lucida Grande" w:hAnsi="Lucida Grande" w:cs="Lucida Grande"/>
                <w:color w:val="000000"/>
              </w:rPr>
              <w:t>Type</w:t>
            </w:r>
          </w:p>
        </w:tc>
        <w:tc>
          <w:tcPr>
            <w:tcW w:w="1739" w:type="dxa"/>
          </w:tcPr>
          <w:p w14:paraId="4C64178A" w14:textId="7A46D28D" w:rsidR="00E9366B" w:rsidRDefault="00E9366B" w:rsidP="00E9366B">
            <w:pPr>
              <w:pStyle w:val="BodyText2"/>
            </w:pPr>
            <w:r>
              <w:t>The different device type supported in the system</w:t>
            </w:r>
          </w:p>
        </w:tc>
        <w:tc>
          <w:tcPr>
            <w:tcW w:w="1437" w:type="dxa"/>
          </w:tcPr>
          <w:p w14:paraId="36E7F960" w14:textId="0A08728C" w:rsidR="00E9366B" w:rsidRDefault="00E9366B" w:rsidP="008D7AEE">
            <w:pPr>
              <w:pStyle w:val="BodyText2"/>
            </w:pPr>
            <w:r>
              <w:t>System</w:t>
            </w:r>
          </w:p>
        </w:tc>
        <w:tc>
          <w:tcPr>
            <w:tcW w:w="1684" w:type="dxa"/>
          </w:tcPr>
          <w:p w14:paraId="011F1A23" w14:textId="0006CCF6" w:rsidR="00485024" w:rsidRDefault="00485024" w:rsidP="00485024">
            <w:pPr>
              <w:pStyle w:val="BodyText2"/>
            </w:pPr>
            <w:r>
              <w:t>Handheld</w:t>
            </w:r>
          </w:p>
          <w:p w14:paraId="1FF19F6F" w14:textId="77777777" w:rsidR="00485024" w:rsidRDefault="00485024" w:rsidP="00485024">
            <w:pPr>
              <w:pStyle w:val="BodyText2"/>
            </w:pPr>
            <w:r>
              <w:t>Mobile Phone/Feature Phone</w:t>
            </w:r>
          </w:p>
          <w:p w14:paraId="691CBDAC" w14:textId="77777777" w:rsidR="00485024" w:rsidRDefault="00485024" w:rsidP="00485024">
            <w:pPr>
              <w:pStyle w:val="BodyText2"/>
            </w:pPr>
            <w:r>
              <w:t>Vehicle</w:t>
            </w:r>
          </w:p>
          <w:p w14:paraId="7BC60417" w14:textId="77777777" w:rsidR="00485024" w:rsidRDefault="00485024" w:rsidP="00485024">
            <w:pPr>
              <w:pStyle w:val="BodyText2"/>
            </w:pPr>
            <w:r>
              <w:t>Portable</w:t>
            </w:r>
          </w:p>
          <w:p w14:paraId="39EB2AED" w14:textId="77777777" w:rsidR="00485024" w:rsidRDefault="00485024" w:rsidP="00485024">
            <w:pPr>
              <w:pStyle w:val="BodyText2"/>
            </w:pPr>
            <w:r>
              <w:t>Module</w:t>
            </w:r>
          </w:p>
          <w:p w14:paraId="140BF055" w14:textId="5925821B" w:rsidR="00485024" w:rsidRDefault="00485024" w:rsidP="00485024">
            <w:pPr>
              <w:pStyle w:val="BodyText2"/>
            </w:pPr>
            <w:r>
              <w:t>Dongle</w:t>
            </w:r>
          </w:p>
          <w:p w14:paraId="0EFD3395" w14:textId="77777777" w:rsidR="00485024" w:rsidRDefault="00485024" w:rsidP="00485024">
            <w:pPr>
              <w:pStyle w:val="BodyText2"/>
            </w:pPr>
            <w:r>
              <w:t>WLAN Router</w:t>
            </w:r>
          </w:p>
          <w:p w14:paraId="22B09294" w14:textId="77777777" w:rsidR="00485024" w:rsidRDefault="00485024" w:rsidP="00485024">
            <w:pPr>
              <w:pStyle w:val="BodyText2"/>
            </w:pPr>
            <w:r>
              <w:t>Modem</w:t>
            </w:r>
          </w:p>
          <w:p w14:paraId="2CF5DFC8" w14:textId="77777777" w:rsidR="00485024" w:rsidRDefault="00485024" w:rsidP="00485024">
            <w:pPr>
              <w:pStyle w:val="BodyText2"/>
            </w:pPr>
            <w:r>
              <w:t>Smartphone</w:t>
            </w:r>
          </w:p>
          <w:p w14:paraId="040B6E8B" w14:textId="1F600DB8" w:rsidR="00485024" w:rsidRDefault="00485024" w:rsidP="00485024">
            <w:pPr>
              <w:pStyle w:val="BodyText2"/>
            </w:pPr>
            <w:r>
              <w:t>Connected Computer</w:t>
            </w:r>
          </w:p>
          <w:p w14:paraId="7C56B575" w14:textId="1FFD39D5" w:rsidR="00E9366B" w:rsidRDefault="00E9366B" w:rsidP="00E9366B">
            <w:pPr>
              <w:pStyle w:val="BodyText2"/>
            </w:pPr>
          </w:p>
        </w:tc>
        <w:tc>
          <w:tcPr>
            <w:tcW w:w="1695" w:type="dxa"/>
            <w:shd w:val="clear" w:color="auto" w:fill="auto"/>
          </w:tcPr>
          <w:p w14:paraId="257C44B0" w14:textId="262B8E02" w:rsidR="00E9366B" w:rsidRDefault="00E9366B" w:rsidP="00EA0C68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This should not be changed</w:t>
            </w:r>
          </w:p>
        </w:tc>
      </w:tr>
      <w:tr w:rsidR="00E9366B" w:rsidRPr="003D50EC" w14:paraId="3AE6D837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2B97D88A" w14:textId="32EAF569" w:rsidR="00E9366B" w:rsidRDefault="00485024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Doc Type</w:t>
            </w:r>
          </w:p>
        </w:tc>
        <w:tc>
          <w:tcPr>
            <w:tcW w:w="1739" w:type="dxa"/>
          </w:tcPr>
          <w:p w14:paraId="7B5AE73E" w14:textId="6C003665" w:rsidR="00E9366B" w:rsidRDefault="00E9366B" w:rsidP="00485024">
            <w:pPr>
              <w:pStyle w:val="BodyText2"/>
            </w:pPr>
            <w:r>
              <w:t xml:space="preserve">The different </w:t>
            </w:r>
            <w:r w:rsidR="00485024">
              <w:t>document</w:t>
            </w:r>
            <w:r>
              <w:t xml:space="preserve"> type supported in the system</w:t>
            </w:r>
          </w:p>
        </w:tc>
        <w:tc>
          <w:tcPr>
            <w:tcW w:w="1437" w:type="dxa"/>
          </w:tcPr>
          <w:p w14:paraId="69662FCE" w14:textId="60266AA4" w:rsidR="00E9366B" w:rsidRDefault="00E9366B" w:rsidP="008D7AEE">
            <w:pPr>
              <w:pStyle w:val="BodyText2"/>
            </w:pPr>
            <w:r>
              <w:t>System</w:t>
            </w:r>
          </w:p>
        </w:tc>
        <w:tc>
          <w:tcPr>
            <w:tcW w:w="1684" w:type="dxa"/>
          </w:tcPr>
          <w:p w14:paraId="5AF2972F" w14:textId="77777777" w:rsidR="00E9366B" w:rsidRDefault="00485024" w:rsidP="00E9366B">
            <w:pPr>
              <w:pStyle w:val="BodyText2"/>
            </w:pPr>
            <w:r>
              <w:t>Passport Document</w:t>
            </w:r>
          </w:p>
          <w:p w14:paraId="2C6FF4FD" w14:textId="5E165611" w:rsidR="00317B4E" w:rsidRDefault="00485024" w:rsidP="00485024">
            <w:pPr>
              <w:pStyle w:val="BodyText2"/>
            </w:pPr>
            <w:r>
              <w:t>Visa Document</w:t>
            </w:r>
          </w:p>
          <w:p w14:paraId="478D8669" w14:textId="77777777" w:rsidR="00485024" w:rsidRDefault="00485024" w:rsidP="00485024">
            <w:pPr>
              <w:pStyle w:val="BodyText2"/>
            </w:pPr>
            <w:r>
              <w:t>National ID Document</w:t>
            </w:r>
          </w:p>
          <w:p w14:paraId="5900B239" w14:textId="77777777" w:rsidR="00485024" w:rsidRDefault="00485024" w:rsidP="00485024">
            <w:pPr>
              <w:pStyle w:val="BodyText2"/>
            </w:pPr>
            <w:r>
              <w:t>Photo</w:t>
            </w:r>
          </w:p>
          <w:p w14:paraId="53FC6847" w14:textId="77777777" w:rsidR="00485024" w:rsidRDefault="00485024" w:rsidP="00485024">
            <w:pPr>
              <w:pStyle w:val="BodyText2"/>
            </w:pPr>
            <w:r>
              <w:t>Other</w:t>
            </w:r>
          </w:p>
          <w:p w14:paraId="523C7D7F" w14:textId="77777777" w:rsidR="00485024" w:rsidRDefault="00485024" w:rsidP="00485024">
            <w:pPr>
              <w:pStyle w:val="BodyText2"/>
            </w:pPr>
            <w:r>
              <w:t>TAC certificate</w:t>
            </w:r>
          </w:p>
          <w:p w14:paraId="2DF14A9F" w14:textId="77777777" w:rsidR="00485024" w:rsidRDefault="00485024" w:rsidP="00485024">
            <w:pPr>
              <w:pStyle w:val="BodyText2"/>
            </w:pPr>
            <w:r>
              <w:t>FIR document</w:t>
            </w:r>
          </w:p>
          <w:p w14:paraId="55C99226" w14:textId="77777777" w:rsidR="00485024" w:rsidRDefault="00485024" w:rsidP="00485024">
            <w:pPr>
              <w:pStyle w:val="BodyText2"/>
            </w:pPr>
            <w:r>
              <w:t>VIP Department ID</w:t>
            </w:r>
          </w:p>
          <w:p w14:paraId="4072C802" w14:textId="77777777" w:rsidR="00485024" w:rsidRDefault="009545E6" w:rsidP="00485024">
            <w:pPr>
              <w:pStyle w:val="BodyText2"/>
            </w:pPr>
            <w:r>
              <w:t>VAT Document</w:t>
            </w:r>
          </w:p>
          <w:p w14:paraId="1044DC76" w14:textId="2A881DDE" w:rsidR="00317B4E" w:rsidRDefault="00317B4E" w:rsidP="00485024">
            <w:pPr>
              <w:pStyle w:val="BodyText2"/>
            </w:pPr>
            <w:r>
              <w:t>Technical Specification</w:t>
            </w:r>
          </w:p>
        </w:tc>
        <w:tc>
          <w:tcPr>
            <w:tcW w:w="1695" w:type="dxa"/>
            <w:shd w:val="clear" w:color="auto" w:fill="auto"/>
          </w:tcPr>
          <w:p w14:paraId="0D614C19" w14:textId="77777777" w:rsidR="00E9366B" w:rsidRDefault="00E9366B" w:rsidP="008D1153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This should be not be changed</w:t>
            </w:r>
          </w:p>
          <w:p w14:paraId="68B10544" w14:textId="77777777" w:rsidR="006408FB" w:rsidRDefault="006408FB" w:rsidP="008D1153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</w:p>
          <w:p w14:paraId="3CCA608D" w14:textId="6A23E5A8" w:rsidR="006408FB" w:rsidRDefault="006408FB" w:rsidP="008D1153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Field ID denote the folder name that will be created where the file is saved in the system.</w:t>
            </w:r>
          </w:p>
        </w:tc>
      </w:tr>
      <w:tr w:rsidR="00317B4E" w:rsidRPr="003D50EC" w14:paraId="43CF5967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23816833" w14:textId="72DD6522" w:rsidR="00317B4E" w:rsidRDefault="00317B4E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File Type</w:t>
            </w:r>
          </w:p>
        </w:tc>
        <w:tc>
          <w:tcPr>
            <w:tcW w:w="1739" w:type="dxa"/>
          </w:tcPr>
          <w:p w14:paraId="36872925" w14:textId="291B88BC" w:rsidR="00317B4E" w:rsidRDefault="00317B4E" w:rsidP="00485024">
            <w:pPr>
              <w:pStyle w:val="BodyText2"/>
            </w:pPr>
            <w:r>
              <w:t>The various file type supported in the system for generating greylist/black list files</w:t>
            </w:r>
          </w:p>
        </w:tc>
        <w:tc>
          <w:tcPr>
            <w:tcW w:w="1437" w:type="dxa"/>
          </w:tcPr>
          <w:p w14:paraId="7A424841" w14:textId="75FFC4BB" w:rsidR="00317B4E" w:rsidRDefault="00317B4E" w:rsidP="008D7AEE">
            <w:pPr>
              <w:pStyle w:val="BodyText2"/>
            </w:pPr>
            <w:r>
              <w:t>System</w:t>
            </w:r>
          </w:p>
        </w:tc>
        <w:tc>
          <w:tcPr>
            <w:tcW w:w="1684" w:type="dxa"/>
          </w:tcPr>
          <w:p w14:paraId="702B2634" w14:textId="77777777" w:rsidR="00317B4E" w:rsidRDefault="00317B4E" w:rsidP="00E9366B">
            <w:pPr>
              <w:pStyle w:val="BodyText2"/>
            </w:pPr>
            <w:r>
              <w:t>Full</w:t>
            </w:r>
          </w:p>
          <w:p w14:paraId="5BDAE152" w14:textId="4BA6E262" w:rsidR="00317B4E" w:rsidRDefault="00317B4E" w:rsidP="00E9366B">
            <w:pPr>
              <w:pStyle w:val="BodyText2"/>
            </w:pPr>
            <w:r>
              <w:t>Incremental</w:t>
            </w:r>
          </w:p>
        </w:tc>
        <w:tc>
          <w:tcPr>
            <w:tcW w:w="1695" w:type="dxa"/>
            <w:shd w:val="clear" w:color="auto" w:fill="auto"/>
          </w:tcPr>
          <w:p w14:paraId="7702DC6E" w14:textId="7228E6CF" w:rsidR="00317B4E" w:rsidRDefault="00317B4E" w:rsidP="00EA0C68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This should not be changed</w:t>
            </w:r>
          </w:p>
        </w:tc>
      </w:tr>
      <w:tr w:rsidR="00317B4E" w:rsidRPr="003D50EC" w14:paraId="44FE8266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13942361" w14:textId="42EE96DB" w:rsidR="00317B4E" w:rsidRDefault="00317B4E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Grievance Category</w:t>
            </w:r>
          </w:p>
        </w:tc>
        <w:tc>
          <w:tcPr>
            <w:tcW w:w="1739" w:type="dxa"/>
          </w:tcPr>
          <w:p w14:paraId="351DF18B" w14:textId="4984EC8F" w:rsidR="00317B4E" w:rsidRDefault="00317B4E" w:rsidP="00317B4E">
            <w:pPr>
              <w:pStyle w:val="BodyText2"/>
            </w:pPr>
            <w:r>
              <w:t xml:space="preserve">The various category supported while raising grievance in the system </w:t>
            </w:r>
          </w:p>
        </w:tc>
        <w:tc>
          <w:tcPr>
            <w:tcW w:w="1437" w:type="dxa"/>
          </w:tcPr>
          <w:p w14:paraId="58C828E7" w14:textId="0B73FF25" w:rsidR="00317B4E" w:rsidRDefault="00317B4E" w:rsidP="008D7AEE">
            <w:pPr>
              <w:pStyle w:val="BodyText2"/>
            </w:pPr>
            <w:r>
              <w:t>System</w:t>
            </w:r>
          </w:p>
        </w:tc>
        <w:tc>
          <w:tcPr>
            <w:tcW w:w="1684" w:type="dxa"/>
          </w:tcPr>
          <w:p w14:paraId="7C0FF612" w14:textId="77777777" w:rsidR="00317B4E" w:rsidRDefault="00317B4E" w:rsidP="00E9366B">
            <w:pPr>
              <w:pStyle w:val="BodyText2"/>
            </w:pPr>
            <w:r>
              <w:t>Consignment</w:t>
            </w:r>
          </w:p>
          <w:p w14:paraId="7D69B20C" w14:textId="77777777" w:rsidR="00317B4E" w:rsidRDefault="00317B4E" w:rsidP="00E9366B">
            <w:pPr>
              <w:pStyle w:val="BodyText2"/>
            </w:pPr>
            <w:r>
              <w:t>Block/Unblock</w:t>
            </w:r>
          </w:p>
          <w:p w14:paraId="6D5A04DA" w14:textId="3FDDA0B8" w:rsidR="00317B4E" w:rsidRDefault="00317B4E" w:rsidP="00E9366B">
            <w:pPr>
              <w:pStyle w:val="BodyText2"/>
            </w:pPr>
            <w:r>
              <w:t>Greylist</w:t>
            </w:r>
          </w:p>
          <w:p w14:paraId="0C019D0C" w14:textId="77777777" w:rsidR="00317B4E" w:rsidRDefault="00317B4E" w:rsidP="00E9366B">
            <w:pPr>
              <w:pStyle w:val="BodyText2"/>
            </w:pPr>
            <w:r>
              <w:t>Blacklist</w:t>
            </w:r>
          </w:p>
          <w:p w14:paraId="34894307" w14:textId="77777777" w:rsidR="00317B4E" w:rsidRDefault="00317B4E" w:rsidP="00E9366B">
            <w:pPr>
              <w:pStyle w:val="BodyText2"/>
            </w:pPr>
            <w:r>
              <w:t>Type Approval</w:t>
            </w:r>
          </w:p>
          <w:p w14:paraId="10DD3D16" w14:textId="77777777" w:rsidR="003C73EE" w:rsidRDefault="003C73EE" w:rsidP="00E9366B">
            <w:pPr>
              <w:pStyle w:val="BodyText2"/>
            </w:pPr>
            <w:r>
              <w:t>Register Device</w:t>
            </w:r>
          </w:p>
          <w:p w14:paraId="66DF7141" w14:textId="77777777" w:rsidR="003C73EE" w:rsidRDefault="003C73EE" w:rsidP="00E9366B">
            <w:pPr>
              <w:pStyle w:val="BodyText2"/>
            </w:pPr>
            <w:r>
              <w:t>Manage Users</w:t>
            </w:r>
          </w:p>
          <w:p w14:paraId="5B627C3A" w14:textId="77777777" w:rsidR="003C73EE" w:rsidRDefault="003C73EE" w:rsidP="00E9366B">
            <w:pPr>
              <w:pStyle w:val="BodyText2"/>
            </w:pPr>
            <w:r>
              <w:t>Device Activation</w:t>
            </w:r>
          </w:p>
          <w:p w14:paraId="22E4A633" w14:textId="77777777" w:rsidR="003C73EE" w:rsidRDefault="003C73EE" w:rsidP="00E9366B">
            <w:pPr>
              <w:pStyle w:val="BodyText2"/>
            </w:pPr>
            <w:r>
              <w:t>Stolen/Recovery</w:t>
            </w:r>
          </w:p>
          <w:p w14:paraId="11D603BB" w14:textId="089A57BD" w:rsidR="003C73EE" w:rsidRDefault="003C73EE" w:rsidP="00E9366B">
            <w:pPr>
              <w:pStyle w:val="BodyText2"/>
            </w:pPr>
            <w:r>
              <w:t>Stock</w:t>
            </w:r>
          </w:p>
        </w:tc>
        <w:tc>
          <w:tcPr>
            <w:tcW w:w="1695" w:type="dxa"/>
            <w:shd w:val="clear" w:color="auto" w:fill="auto"/>
          </w:tcPr>
          <w:p w14:paraId="5A59E04B" w14:textId="20A84341" w:rsidR="00317B4E" w:rsidRDefault="003C73EE" w:rsidP="00EA0C68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This should not be changed</w:t>
            </w:r>
          </w:p>
        </w:tc>
      </w:tr>
      <w:tr w:rsidR="00317B4E" w:rsidRPr="003D50EC" w14:paraId="3A4BA303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24D43FB3" w14:textId="1DB5F070" w:rsidR="00317B4E" w:rsidRDefault="003C73EE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Is Active</w:t>
            </w:r>
          </w:p>
        </w:tc>
        <w:tc>
          <w:tcPr>
            <w:tcW w:w="1739" w:type="dxa"/>
          </w:tcPr>
          <w:p w14:paraId="7D9C811A" w14:textId="67D5C5A3" w:rsidR="00317B4E" w:rsidRDefault="003C73EE" w:rsidP="00485024">
            <w:pPr>
              <w:pStyle w:val="BodyText2"/>
            </w:pPr>
            <w:r>
              <w:t>This denotes if the field parameter is enabled to be used in the system</w:t>
            </w:r>
          </w:p>
        </w:tc>
        <w:tc>
          <w:tcPr>
            <w:tcW w:w="1437" w:type="dxa"/>
          </w:tcPr>
          <w:p w14:paraId="7811C2CB" w14:textId="0F0BECF6" w:rsidR="00317B4E" w:rsidRDefault="003C73EE" w:rsidP="008D7AEE">
            <w:pPr>
              <w:pStyle w:val="BodyText2"/>
            </w:pPr>
            <w:r>
              <w:t>System</w:t>
            </w:r>
          </w:p>
        </w:tc>
        <w:tc>
          <w:tcPr>
            <w:tcW w:w="1684" w:type="dxa"/>
          </w:tcPr>
          <w:p w14:paraId="0BD2ED5D" w14:textId="77777777" w:rsidR="00317B4E" w:rsidRDefault="003C73EE" w:rsidP="00E9366B">
            <w:pPr>
              <w:pStyle w:val="BodyText2"/>
            </w:pPr>
            <w:r>
              <w:t>Disabled</w:t>
            </w:r>
          </w:p>
          <w:p w14:paraId="5C6AEBCB" w14:textId="35E8CC72" w:rsidR="003C73EE" w:rsidRDefault="003C73EE" w:rsidP="00E9366B">
            <w:pPr>
              <w:pStyle w:val="BodyText2"/>
            </w:pPr>
            <w:r>
              <w:t>Enabled</w:t>
            </w:r>
          </w:p>
        </w:tc>
        <w:tc>
          <w:tcPr>
            <w:tcW w:w="1695" w:type="dxa"/>
            <w:shd w:val="clear" w:color="auto" w:fill="auto"/>
          </w:tcPr>
          <w:p w14:paraId="0CE4A2F1" w14:textId="020BFAFC" w:rsidR="00317B4E" w:rsidRDefault="003C73EE" w:rsidP="00EA0C68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This should not be changed</w:t>
            </w:r>
          </w:p>
        </w:tc>
      </w:tr>
      <w:tr w:rsidR="00317B4E" w:rsidRPr="003D50EC" w14:paraId="3BC73E15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3F5CFBBB" w14:textId="50AAAE19" w:rsidR="00317B4E" w:rsidRDefault="003C73EE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Multi SIM Status</w:t>
            </w:r>
          </w:p>
        </w:tc>
        <w:tc>
          <w:tcPr>
            <w:tcW w:w="1739" w:type="dxa"/>
          </w:tcPr>
          <w:p w14:paraId="6D321D4E" w14:textId="261F9015" w:rsidR="00317B4E" w:rsidRDefault="003C73EE" w:rsidP="00485024">
            <w:pPr>
              <w:pStyle w:val="BodyText2"/>
            </w:pPr>
            <w:r>
              <w:t>The field denote if the device support multiple SIM slot or not.</w:t>
            </w:r>
          </w:p>
        </w:tc>
        <w:tc>
          <w:tcPr>
            <w:tcW w:w="1437" w:type="dxa"/>
          </w:tcPr>
          <w:p w14:paraId="369B3A83" w14:textId="23E734A5" w:rsidR="00317B4E" w:rsidRDefault="003C73EE" w:rsidP="008D7AEE">
            <w:pPr>
              <w:pStyle w:val="BodyText2"/>
            </w:pPr>
            <w:r>
              <w:t>System</w:t>
            </w:r>
          </w:p>
        </w:tc>
        <w:tc>
          <w:tcPr>
            <w:tcW w:w="1684" w:type="dxa"/>
          </w:tcPr>
          <w:p w14:paraId="77DB6E90" w14:textId="77777777" w:rsidR="00317B4E" w:rsidRDefault="003C73EE" w:rsidP="00E9366B">
            <w:pPr>
              <w:pStyle w:val="BodyText2"/>
            </w:pPr>
            <w:r>
              <w:t>Yes</w:t>
            </w:r>
          </w:p>
          <w:p w14:paraId="7C20931F" w14:textId="42F7606E" w:rsidR="003C73EE" w:rsidRDefault="003C73EE" w:rsidP="00E9366B">
            <w:pPr>
              <w:pStyle w:val="BodyText2"/>
            </w:pPr>
            <w:r>
              <w:t>No</w:t>
            </w:r>
          </w:p>
        </w:tc>
        <w:tc>
          <w:tcPr>
            <w:tcW w:w="1695" w:type="dxa"/>
            <w:shd w:val="clear" w:color="auto" w:fill="auto"/>
          </w:tcPr>
          <w:p w14:paraId="08B8FCCF" w14:textId="769D17D9" w:rsidR="00317B4E" w:rsidRDefault="00EA0C68" w:rsidP="00EA0C68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This should not be changed</w:t>
            </w:r>
          </w:p>
        </w:tc>
      </w:tr>
      <w:tr w:rsidR="003C73EE" w:rsidRPr="003D50EC" w14:paraId="2869C7E3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69B24D13" w14:textId="7D262B06" w:rsidR="003C73EE" w:rsidRDefault="003C73EE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Operators</w:t>
            </w:r>
          </w:p>
        </w:tc>
        <w:tc>
          <w:tcPr>
            <w:tcW w:w="1739" w:type="dxa"/>
          </w:tcPr>
          <w:p w14:paraId="7843CA3C" w14:textId="3C4D8409" w:rsidR="003C73EE" w:rsidRDefault="003C73EE" w:rsidP="00485024">
            <w:pPr>
              <w:pStyle w:val="BodyText2"/>
            </w:pPr>
            <w:r>
              <w:t>The field denote all the operator supported in the system</w:t>
            </w:r>
          </w:p>
        </w:tc>
        <w:tc>
          <w:tcPr>
            <w:tcW w:w="1437" w:type="dxa"/>
          </w:tcPr>
          <w:p w14:paraId="5BB2550F" w14:textId="04CF14AE" w:rsidR="003C73EE" w:rsidRDefault="003C73EE" w:rsidP="008D7AEE">
            <w:pPr>
              <w:pStyle w:val="BodyText2"/>
            </w:pPr>
            <w:r>
              <w:t>System</w:t>
            </w:r>
          </w:p>
        </w:tc>
        <w:tc>
          <w:tcPr>
            <w:tcW w:w="1684" w:type="dxa"/>
          </w:tcPr>
          <w:p w14:paraId="37FE2178" w14:textId="77777777" w:rsidR="003C73EE" w:rsidRDefault="00EA0C68" w:rsidP="00E9366B">
            <w:pPr>
              <w:pStyle w:val="BodyText2"/>
            </w:pPr>
            <w:r>
              <w:t>Smart</w:t>
            </w:r>
          </w:p>
          <w:p w14:paraId="2B56C745" w14:textId="3D58618E" w:rsidR="00EA0C68" w:rsidRDefault="00EA0C68" w:rsidP="00E9366B">
            <w:pPr>
              <w:pStyle w:val="BodyText2"/>
            </w:pPr>
            <w:r>
              <w:t>Metfone</w:t>
            </w:r>
          </w:p>
          <w:p w14:paraId="02A36A6B" w14:textId="77777777" w:rsidR="00EA0C68" w:rsidRDefault="00EA0C68" w:rsidP="00E9366B">
            <w:pPr>
              <w:pStyle w:val="BodyText2"/>
            </w:pPr>
            <w:r>
              <w:t>Seatel</w:t>
            </w:r>
          </w:p>
          <w:p w14:paraId="637604A0" w14:textId="052557F8" w:rsidR="00EA0C68" w:rsidRDefault="00EA0C68" w:rsidP="00E9366B">
            <w:pPr>
              <w:pStyle w:val="BodyText2"/>
            </w:pPr>
            <w:r>
              <w:t>Cellcard</w:t>
            </w:r>
          </w:p>
        </w:tc>
        <w:tc>
          <w:tcPr>
            <w:tcW w:w="1695" w:type="dxa"/>
            <w:shd w:val="clear" w:color="auto" w:fill="auto"/>
          </w:tcPr>
          <w:p w14:paraId="38C507DD" w14:textId="77777777" w:rsidR="003C73EE" w:rsidRDefault="00EA0C68" w:rsidP="00EA0C68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This should not be changed</w:t>
            </w:r>
          </w:p>
          <w:p w14:paraId="419C68B5" w14:textId="79CB7556" w:rsidR="006408FB" w:rsidRDefault="006408FB" w:rsidP="00EA0C68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Field ID denotes type of operator. Value is GSM or CDMA</w:t>
            </w:r>
          </w:p>
        </w:tc>
      </w:tr>
      <w:tr w:rsidR="00EA0C68" w:rsidRPr="003D50EC" w14:paraId="5463A249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6E8B20BC" w14:textId="0D55ACE7" w:rsidR="00EA0C68" w:rsidRDefault="00EA0C68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Process Action</w:t>
            </w:r>
          </w:p>
        </w:tc>
        <w:tc>
          <w:tcPr>
            <w:tcW w:w="1739" w:type="dxa"/>
          </w:tcPr>
          <w:p w14:paraId="6A73CAB3" w14:textId="018DE550" w:rsidR="00EA0C68" w:rsidRDefault="00EA0C68" w:rsidP="00EA0C68">
            <w:pPr>
              <w:pStyle w:val="BodyText2"/>
            </w:pPr>
            <w:r>
              <w:t>The field denote different type of action taken once the CDR record is processed in the system</w:t>
            </w:r>
          </w:p>
        </w:tc>
        <w:tc>
          <w:tcPr>
            <w:tcW w:w="1437" w:type="dxa"/>
          </w:tcPr>
          <w:p w14:paraId="77341F59" w14:textId="73D2FFE7" w:rsidR="00EA0C68" w:rsidRDefault="00EA0C68" w:rsidP="008D7AEE">
            <w:pPr>
              <w:pStyle w:val="BodyText2"/>
            </w:pPr>
            <w:r>
              <w:t>System</w:t>
            </w:r>
          </w:p>
        </w:tc>
        <w:tc>
          <w:tcPr>
            <w:tcW w:w="1684" w:type="dxa"/>
          </w:tcPr>
          <w:p w14:paraId="7262C06D" w14:textId="77777777" w:rsidR="00EA0C68" w:rsidRDefault="00EA0C68" w:rsidP="00E9366B">
            <w:pPr>
              <w:pStyle w:val="BodyText2"/>
            </w:pPr>
            <w:r>
              <w:t>Sys_Reg</w:t>
            </w:r>
          </w:p>
          <w:p w14:paraId="42AC79FB" w14:textId="01218257" w:rsidR="00EA0C68" w:rsidRDefault="00EA0C68" w:rsidP="00E9366B">
            <w:pPr>
              <w:pStyle w:val="BodyText2"/>
            </w:pPr>
            <w:r>
              <w:t>Blocked</w:t>
            </w:r>
          </w:p>
          <w:p w14:paraId="7D91E53F" w14:textId="77777777" w:rsidR="00EA0C68" w:rsidRDefault="00EA0C68" w:rsidP="00E9366B">
            <w:pPr>
              <w:pStyle w:val="BodyText2"/>
            </w:pPr>
            <w:r>
              <w:t>Allowed</w:t>
            </w:r>
          </w:p>
          <w:p w14:paraId="6D0EA6EC" w14:textId="70DBF32E" w:rsidR="00EA0C68" w:rsidRDefault="00EA0C68" w:rsidP="00E9366B">
            <w:pPr>
              <w:pStyle w:val="BodyText2"/>
            </w:pPr>
            <w:r>
              <w:t>User_Reg</w:t>
            </w:r>
          </w:p>
          <w:p w14:paraId="25A38FDF" w14:textId="3BA2DF71" w:rsidR="00EA0C68" w:rsidRDefault="00EA0C68" w:rsidP="00E9366B">
            <w:pPr>
              <w:pStyle w:val="BodyText2"/>
            </w:pPr>
          </w:p>
        </w:tc>
        <w:tc>
          <w:tcPr>
            <w:tcW w:w="1695" w:type="dxa"/>
            <w:shd w:val="clear" w:color="auto" w:fill="auto"/>
          </w:tcPr>
          <w:p w14:paraId="0ED31F47" w14:textId="7033C0C0" w:rsidR="00EA0C68" w:rsidRDefault="00EA0C68" w:rsidP="00EA0C68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This should not be changed</w:t>
            </w:r>
          </w:p>
        </w:tc>
      </w:tr>
      <w:tr w:rsidR="00EA0C68" w:rsidRPr="003D50EC" w14:paraId="2EC57FAF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65E9BD97" w14:textId="69C03B0E" w:rsidR="00EA0C68" w:rsidRDefault="00EA0C68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REQ Type  (Request Type)</w:t>
            </w:r>
          </w:p>
        </w:tc>
        <w:tc>
          <w:tcPr>
            <w:tcW w:w="1739" w:type="dxa"/>
          </w:tcPr>
          <w:p w14:paraId="531B35E7" w14:textId="3E49D7AA" w:rsidR="00EA0C68" w:rsidRDefault="00EA0C68" w:rsidP="006E0D99">
            <w:pPr>
              <w:pStyle w:val="BodyText2"/>
            </w:pPr>
            <w:r>
              <w:t xml:space="preserve">The field denote different type of </w:t>
            </w:r>
            <w:r w:rsidR="006E0D99">
              <w:t>request</w:t>
            </w:r>
            <w:r>
              <w:t xml:space="preserve"> </w:t>
            </w:r>
            <w:r w:rsidR="006E0D99">
              <w:t>supported related to stolen/block  cases</w:t>
            </w:r>
          </w:p>
        </w:tc>
        <w:tc>
          <w:tcPr>
            <w:tcW w:w="1437" w:type="dxa"/>
          </w:tcPr>
          <w:p w14:paraId="55EFB5E9" w14:textId="12E3591E" w:rsidR="00EA0C68" w:rsidRDefault="00EA0C68" w:rsidP="008D7AEE">
            <w:pPr>
              <w:pStyle w:val="BodyText2"/>
            </w:pPr>
            <w:r>
              <w:t>System</w:t>
            </w:r>
          </w:p>
        </w:tc>
        <w:tc>
          <w:tcPr>
            <w:tcW w:w="1684" w:type="dxa"/>
          </w:tcPr>
          <w:p w14:paraId="0A8DABD1" w14:textId="7B8A0719" w:rsidR="00EA0C68" w:rsidRDefault="006E0D99" w:rsidP="00EA0C68">
            <w:pPr>
              <w:pStyle w:val="BodyText2"/>
            </w:pPr>
            <w:r>
              <w:t>Stolen</w:t>
            </w:r>
          </w:p>
          <w:p w14:paraId="793F4317" w14:textId="416FEFA2" w:rsidR="00EA0C68" w:rsidRDefault="006E0D99" w:rsidP="00E9366B">
            <w:pPr>
              <w:pStyle w:val="BodyText2"/>
            </w:pPr>
            <w:r>
              <w:t>Recovery</w:t>
            </w:r>
          </w:p>
          <w:p w14:paraId="4EC549F7" w14:textId="77777777" w:rsidR="006E0D99" w:rsidRDefault="006E0D99" w:rsidP="00E9366B">
            <w:pPr>
              <w:pStyle w:val="BodyText2"/>
            </w:pPr>
            <w:r>
              <w:t>Block</w:t>
            </w:r>
          </w:p>
          <w:p w14:paraId="68228110" w14:textId="5A8B84B1" w:rsidR="006E0D99" w:rsidRDefault="006E0D99" w:rsidP="00E9366B">
            <w:pPr>
              <w:pStyle w:val="BodyText2"/>
            </w:pPr>
            <w:r>
              <w:t>Unblock</w:t>
            </w:r>
          </w:p>
        </w:tc>
        <w:tc>
          <w:tcPr>
            <w:tcW w:w="1695" w:type="dxa"/>
            <w:shd w:val="clear" w:color="auto" w:fill="auto"/>
          </w:tcPr>
          <w:p w14:paraId="0EBE1F5A" w14:textId="78051A95" w:rsidR="00EA0C68" w:rsidRDefault="00EA0C68" w:rsidP="00EA0C68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This should not be changed</w:t>
            </w:r>
          </w:p>
        </w:tc>
      </w:tr>
      <w:tr w:rsidR="006E0D99" w:rsidRPr="003D50EC" w14:paraId="25AAA4E8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15063331" w14:textId="2CF95686" w:rsidR="006E0D99" w:rsidRDefault="006E0D99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Role Type</w:t>
            </w:r>
          </w:p>
        </w:tc>
        <w:tc>
          <w:tcPr>
            <w:tcW w:w="1739" w:type="dxa"/>
          </w:tcPr>
          <w:p w14:paraId="29E68F48" w14:textId="326EA2D6" w:rsidR="006E0D99" w:rsidRDefault="006E0D99" w:rsidP="00EA0C68">
            <w:pPr>
              <w:pStyle w:val="BodyText2"/>
            </w:pPr>
            <w:r>
              <w:t>The various role supported for different user type (end user and importer) in the system</w:t>
            </w:r>
          </w:p>
        </w:tc>
        <w:tc>
          <w:tcPr>
            <w:tcW w:w="1437" w:type="dxa"/>
          </w:tcPr>
          <w:p w14:paraId="0D1384A4" w14:textId="65241937" w:rsidR="006E0D99" w:rsidRDefault="006E0D99" w:rsidP="008D7AEE">
            <w:pPr>
              <w:pStyle w:val="BodyText2"/>
            </w:pPr>
            <w:r>
              <w:t>System</w:t>
            </w:r>
          </w:p>
        </w:tc>
        <w:tc>
          <w:tcPr>
            <w:tcW w:w="1684" w:type="dxa"/>
          </w:tcPr>
          <w:p w14:paraId="694D08E2" w14:textId="77777777" w:rsidR="006E0D99" w:rsidRDefault="006E0D99" w:rsidP="00EA0C68">
            <w:pPr>
              <w:pStyle w:val="BodyText2"/>
            </w:pPr>
            <w:r>
              <w:t>Importer</w:t>
            </w:r>
          </w:p>
          <w:p w14:paraId="749BCE53" w14:textId="77777777" w:rsidR="006E0D99" w:rsidRDefault="006E0D99" w:rsidP="00EA0C68">
            <w:pPr>
              <w:pStyle w:val="BodyText2"/>
            </w:pPr>
            <w:r>
              <w:t>Distributor</w:t>
            </w:r>
          </w:p>
          <w:p w14:paraId="7F0A1DE8" w14:textId="77777777" w:rsidR="006E0D99" w:rsidRDefault="006E0D99" w:rsidP="00EA0C68">
            <w:pPr>
              <w:pStyle w:val="BodyText2"/>
            </w:pPr>
            <w:r>
              <w:t>Retailer</w:t>
            </w:r>
          </w:p>
          <w:p w14:paraId="6AC90CEE" w14:textId="77777777" w:rsidR="006E0D99" w:rsidRDefault="006E0D99" w:rsidP="00EA0C68">
            <w:pPr>
              <w:pStyle w:val="BodyText2"/>
            </w:pPr>
            <w:r>
              <w:t>Cambodian</w:t>
            </w:r>
          </w:p>
          <w:p w14:paraId="6A2ECE79" w14:textId="77777777" w:rsidR="006E0D99" w:rsidRDefault="006E0D99" w:rsidP="00EA0C68">
            <w:pPr>
              <w:pStyle w:val="BodyText2"/>
            </w:pPr>
            <w:r>
              <w:t>Expat</w:t>
            </w:r>
          </w:p>
          <w:p w14:paraId="2F2ADDC6" w14:textId="77777777" w:rsidR="006E0D99" w:rsidRDefault="006E0D99" w:rsidP="00EA0C68">
            <w:pPr>
              <w:pStyle w:val="BodyText2"/>
            </w:pPr>
            <w:r>
              <w:t>Foreigner</w:t>
            </w:r>
          </w:p>
          <w:p w14:paraId="558DC264" w14:textId="77777777" w:rsidR="006E0D99" w:rsidRDefault="006E0D99" w:rsidP="00EA0C68">
            <w:pPr>
              <w:pStyle w:val="BodyText2"/>
            </w:pPr>
            <w:r>
              <w:t>Tourist</w:t>
            </w:r>
          </w:p>
          <w:p w14:paraId="40D445FE" w14:textId="29476A1D" w:rsidR="006E0D99" w:rsidRDefault="006E0D99" w:rsidP="00EA0C68">
            <w:pPr>
              <w:pStyle w:val="BodyText2"/>
            </w:pPr>
            <w:r>
              <w:t>VIP</w:t>
            </w:r>
          </w:p>
        </w:tc>
        <w:tc>
          <w:tcPr>
            <w:tcW w:w="1695" w:type="dxa"/>
            <w:shd w:val="clear" w:color="auto" w:fill="auto"/>
          </w:tcPr>
          <w:p w14:paraId="2A8E06E1" w14:textId="4B93345F" w:rsidR="006E0D99" w:rsidRDefault="006E0D99" w:rsidP="00EA0C68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This should not be changed</w:t>
            </w:r>
          </w:p>
        </w:tc>
      </w:tr>
      <w:tr w:rsidR="006E0D99" w:rsidRPr="003D50EC" w14:paraId="6C705853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24C078E6" w14:textId="6EB19A98" w:rsidR="006E0D99" w:rsidRDefault="006E0D99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Source Type</w:t>
            </w:r>
          </w:p>
        </w:tc>
        <w:tc>
          <w:tcPr>
            <w:tcW w:w="1739" w:type="dxa"/>
          </w:tcPr>
          <w:p w14:paraId="06EAD5FE" w14:textId="51EF3707" w:rsidR="006E0D99" w:rsidRDefault="00073104" w:rsidP="00073104">
            <w:pPr>
              <w:pStyle w:val="BodyText2"/>
            </w:pPr>
            <w:r>
              <w:t>The various request types</w:t>
            </w:r>
            <w:r w:rsidR="006E0D99">
              <w:t xml:space="preserve"> supported for different </w:t>
            </w:r>
            <w:r>
              <w:t>stolen/bulk cases</w:t>
            </w:r>
          </w:p>
        </w:tc>
        <w:tc>
          <w:tcPr>
            <w:tcW w:w="1437" w:type="dxa"/>
          </w:tcPr>
          <w:p w14:paraId="7A201ADB" w14:textId="7E3FAB4F" w:rsidR="006E0D99" w:rsidRDefault="006E0D99" w:rsidP="008D7AEE">
            <w:pPr>
              <w:pStyle w:val="BodyText2"/>
            </w:pPr>
            <w:r>
              <w:t>System</w:t>
            </w:r>
          </w:p>
        </w:tc>
        <w:tc>
          <w:tcPr>
            <w:tcW w:w="1684" w:type="dxa"/>
          </w:tcPr>
          <w:p w14:paraId="79B912C3" w14:textId="32695D4A" w:rsidR="006E0D99" w:rsidRDefault="00073104" w:rsidP="00EA0C68">
            <w:pPr>
              <w:pStyle w:val="BodyText2"/>
            </w:pPr>
            <w:r>
              <w:t>Bulk</w:t>
            </w:r>
          </w:p>
          <w:p w14:paraId="0F2CAB30" w14:textId="77777777" w:rsidR="00073104" w:rsidRDefault="00073104" w:rsidP="00EA0C68">
            <w:pPr>
              <w:pStyle w:val="BodyText2"/>
            </w:pPr>
            <w:r>
              <w:t>Single</w:t>
            </w:r>
          </w:p>
          <w:p w14:paraId="61BAB556" w14:textId="77777777" w:rsidR="00073104" w:rsidRDefault="00073104" w:rsidP="00EA0C68">
            <w:pPr>
              <w:pStyle w:val="BodyText2"/>
            </w:pPr>
            <w:r>
              <w:t>Individual</w:t>
            </w:r>
          </w:p>
          <w:p w14:paraId="3CB33C7E" w14:textId="684E2825" w:rsidR="00073104" w:rsidRDefault="00073104" w:rsidP="00EA0C68">
            <w:pPr>
              <w:pStyle w:val="BodyText2"/>
            </w:pPr>
            <w:r>
              <w:t>Company</w:t>
            </w:r>
          </w:p>
        </w:tc>
        <w:tc>
          <w:tcPr>
            <w:tcW w:w="1695" w:type="dxa"/>
            <w:shd w:val="clear" w:color="auto" w:fill="auto"/>
          </w:tcPr>
          <w:p w14:paraId="43248E35" w14:textId="43CF4AA0" w:rsidR="006E0D99" w:rsidRDefault="006E0D99" w:rsidP="00EA0C68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This should not be changed</w:t>
            </w:r>
          </w:p>
        </w:tc>
      </w:tr>
      <w:tr w:rsidR="00073104" w:rsidRPr="003D50EC" w14:paraId="0511282A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7B35F4D8" w14:textId="217ADD59" w:rsidR="00073104" w:rsidRDefault="00073104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Supported languages</w:t>
            </w:r>
          </w:p>
        </w:tc>
        <w:tc>
          <w:tcPr>
            <w:tcW w:w="1739" w:type="dxa"/>
          </w:tcPr>
          <w:p w14:paraId="5FFEFBEE" w14:textId="7B8EA5EC" w:rsidR="00073104" w:rsidRDefault="00073104" w:rsidP="00073104">
            <w:pPr>
              <w:pStyle w:val="BodyText2"/>
            </w:pPr>
            <w:r>
              <w:t>The various language supported in the system</w:t>
            </w:r>
          </w:p>
        </w:tc>
        <w:tc>
          <w:tcPr>
            <w:tcW w:w="1437" w:type="dxa"/>
          </w:tcPr>
          <w:p w14:paraId="5413B4CC" w14:textId="323FC153" w:rsidR="00073104" w:rsidRDefault="00073104" w:rsidP="008D7AEE">
            <w:pPr>
              <w:pStyle w:val="BodyText2"/>
            </w:pPr>
            <w:r>
              <w:t>System</w:t>
            </w:r>
          </w:p>
        </w:tc>
        <w:tc>
          <w:tcPr>
            <w:tcW w:w="1684" w:type="dxa"/>
          </w:tcPr>
          <w:p w14:paraId="4FE86340" w14:textId="77777777" w:rsidR="00073104" w:rsidRDefault="006408FB" w:rsidP="00EA0C68">
            <w:pPr>
              <w:pStyle w:val="BodyText2"/>
            </w:pPr>
            <w:r>
              <w:t>English</w:t>
            </w:r>
          </w:p>
          <w:p w14:paraId="130BE010" w14:textId="72A10AFD" w:rsidR="006408FB" w:rsidRDefault="006408FB" w:rsidP="00EA0C68">
            <w:pPr>
              <w:pStyle w:val="BodyText2"/>
            </w:pPr>
            <w:r>
              <w:t>Khmer</w:t>
            </w:r>
          </w:p>
        </w:tc>
        <w:tc>
          <w:tcPr>
            <w:tcW w:w="1695" w:type="dxa"/>
            <w:shd w:val="clear" w:color="auto" w:fill="auto"/>
          </w:tcPr>
          <w:p w14:paraId="499F7325" w14:textId="44E5DA20" w:rsidR="00073104" w:rsidRDefault="00073104" w:rsidP="00EA0C68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This should not be changed</w:t>
            </w:r>
          </w:p>
        </w:tc>
      </w:tr>
      <w:tr w:rsidR="006408FB" w:rsidRPr="003D50EC" w14:paraId="3C7408B0" w14:textId="77777777" w:rsidTr="00EA0C68">
        <w:trPr>
          <w:trHeight w:val="377"/>
          <w:jc w:val="center"/>
        </w:trPr>
        <w:tc>
          <w:tcPr>
            <w:tcW w:w="1974" w:type="dxa"/>
            <w:shd w:val="clear" w:color="auto" w:fill="auto"/>
          </w:tcPr>
          <w:p w14:paraId="58FA0F0C" w14:textId="4A7E1A6F" w:rsidR="006408FB" w:rsidRDefault="006408FB" w:rsidP="008D7AEE">
            <w:pPr>
              <w:pStyle w:val="ListBullet1"/>
              <w:numPr>
                <w:ilvl w:val="0"/>
                <w:numId w:val="0"/>
              </w:numPr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Visa Type</w:t>
            </w:r>
          </w:p>
        </w:tc>
        <w:tc>
          <w:tcPr>
            <w:tcW w:w="1739" w:type="dxa"/>
          </w:tcPr>
          <w:p w14:paraId="0C20142F" w14:textId="6BB28100" w:rsidR="006408FB" w:rsidRDefault="006408FB" w:rsidP="006408FB">
            <w:pPr>
              <w:pStyle w:val="BodyText2"/>
            </w:pPr>
            <w:r>
              <w:t>The various visa type supported in the system</w:t>
            </w:r>
          </w:p>
        </w:tc>
        <w:tc>
          <w:tcPr>
            <w:tcW w:w="1437" w:type="dxa"/>
          </w:tcPr>
          <w:p w14:paraId="45B2F3DD" w14:textId="1A2454DA" w:rsidR="006408FB" w:rsidRDefault="006408FB" w:rsidP="008D7AEE">
            <w:pPr>
              <w:pStyle w:val="BodyText2"/>
            </w:pPr>
            <w:r>
              <w:t>System</w:t>
            </w:r>
          </w:p>
        </w:tc>
        <w:tc>
          <w:tcPr>
            <w:tcW w:w="1684" w:type="dxa"/>
          </w:tcPr>
          <w:p w14:paraId="3AAEB278" w14:textId="77777777" w:rsidR="006408FB" w:rsidRDefault="006408FB" w:rsidP="00EA0C68">
            <w:pPr>
              <w:pStyle w:val="BodyText2"/>
            </w:pPr>
            <w:r>
              <w:t>Tourist</w:t>
            </w:r>
          </w:p>
          <w:p w14:paraId="7D42463D" w14:textId="60779A0B" w:rsidR="006408FB" w:rsidRDefault="006408FB" w:rsidP="00EA0C68">
            <w:pPr>
              <w:pStyle w:val="BodyText2"/>
            </w:pPr>
            <w:r>
              <w:t>Other</w:t>
            </w:r>
          </w:p>
        </w:tc>
        <w:tc>
          <w:tcPr>
            <w:tcW w:w="1695" w:type="dxa"/>
            <w:shd w:val="clear" w:color="auto" w:fill="auto"/>
          </w:tcPr>
          <w:p w14:paraId="728D9402" w14:textId="3217CB45" w:rsidR="006408FB" w:rsidRDefault="006408FB" w:rsidP="00EA0C68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This should not be changed</w:t>
            </w:r>
          </w:p>
        </w:tc>
      </w:tr>
    </w:tbl>
    <w:p w14:paraId="6CE08B5A" w14:textId="5B016B20" w:rsidR="008D7AEE" w:rsidRDefault="008D7AEE" w:rsidP="008D7AEE">
      <w:pPr>
        <w:pStyle w:val="BodyText2"/>
      </w:pPr>
    </w:p>
    <w:p w14:paraId="534A6ACB" w14:textId="77777777" w:rsidR="00C16971" w:rsidRDefault="00C16971" w:rsidP="00C16971">
      <w:pPr>
        <w:pStyle w:val="BodyText2"/>
      </w:pPr>
    </w:p>
    <w:p w14:paraId="68EFCC14" w14:textId="5C602A81" w:rsidR="00C16971" w:rsidRDefault="00C16971" w:rsidP="00C16971">
      <w:pPr>
        <w:pStyle w:val="Heading2"/>
      </w:pPr>
      <w:r>
        <w:t>Annex 4</w:t>
      </w:r>
    </w:p>
    <w:p w14:paraId="52750F67" w14:textId="6929268C" w:rsidR="00C16971" w:rsidRDefault="00C16971" w:rsidP="00C16971">
      <w:pPr>
        <w:pStyle w:val="BodyText2"/>
      </w:pPr>
      <w:r>
        <w:t xml:space="preserve">This section describes the </w:t>
      </w:r>
      <w:r w:rsidR="008E3366">
        <w:t>policy parameter that is</w:t>
      </w:r>
      <w:r>
        <w:t xml:space="preserve"> </w:t>
      </w:r>
      <w:r w:rsidR="008E3366">
        <w:t>defined</w:t>
      </w:r>
      <w:r>
        <w:t xml:space="preserve"> in the </w:t>
      </w:r>
      <w:r w:rsidR="008E3366">
        <w:t>system</w:t>
      </w:r>
      <w:r>
        <w:t xml:space="preserve">. </w:t>
      </w:r>
    </w:p>
    <w:p w14:paraId="6FDCD116" w14:textId="6DEC2B81" w:rsidR="00C16971" w:rsidRDefault="00C16971" w:rsidP="00C16971">
      <w:pPr>
        <w:pStyle w:val="BodyText2"/>
      </w:pPr>
      <w:r>
        <w:t xml:space="preserve">The list of </w:t>
      </w:r>
      <w:r w:rsidR="001A703F">
        <w:t>policy parameters</w:t>
      </w:r>
      <w:r>
        <w:t xml:space="preserve"> is as follows:</w:t>
      </w:r>
    </w:p>
    <w:tbl>
      <w:tblPr>
        <w:tblW w:w="8037" w:type="dxa"/>
        <w:tblInd w:w="576" w:type="dxa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226"/>
        <w:gridCol w:w="1559"/>
        <w:gridCol w:w="1701"/>
        <w:gridCol w:w="2551"/>
      </w:tblGrid>
      <w:tr w:rsidR="001A703F" w:rsidRPr="003D50EC" w14:paraId="0029B5A2" w14:textId="77777777" w:rsidTr="001A703F">
        <w:trPr>
          <w:trHeight w:val="293"/>
          <w:tblHeader/>
        </w:trPr>
        <w:tc>
          <w:tcPr>
            <w:tcW w:w="2226" w:type="dxa"/>
            <w:shd w:val="clear" w:color="auto" w:fill="5B9BD5" w:themeFill="accent1"/>
          </w:tcPr>
          <w:p w14:paraId="20D6144D" w14:textId="77777777" w:rsidR="001A703F" w:rsidRDefault="001A703F" w:rsidP="008E3366">
            <w:pPr>
              <w:pStyle w:val="BodyText2"/>
              <w:rPr>
                <w:b/>
                <w:bCs/>
                <w:color w:val="FFFFFF" w:themeColor="background1"/>
                <w:lang w:val="fr-FR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  <w:tc>
          <w:tcPr>
            <w:tcW w:w="1559" w:type="dxa"/>
            <w:shd w:val="clear" w:color="auto" w:fill="5B9BD5" w:themeFill="accent1"/>
          </w:tcPr>
          <w:p w14:paraId="4FD59142" w14:textId="77777777" w:rsidR="001A703F" w:rsidRDefault="001A703F" w:rsidP="008E3366">
            <w:pPr>
              <w:pStyle w:val="BodyText2"/>
              <w:rPr>
                <w:b/>
                <w:bCs/>
                <w:color w:val="FFFFFF" w:themeColor="background1"/>
                <w:lang w:val="fr-FR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Type</w:t>
            </w:r>
          </w:p>
        </w:tc>
        <w:tc>
          <w:tcPr>
            <w:tcW w:w="1701" w:type="dxa"/>
            <w:shd w:val="clear" w:color="auto" w:fill="5B9BD5" w:themeFill="accent1"/>
          </w:tcPr>
          <w:p w14:paraId="4F326F29" w14:textId="77777777" w:rsidR="001A703F" w:rsidRDefault="001A703F" w:rsidP="008E3366">
            <w:pPr>
              <w:pStyle w:val="BodyText2"/>
              <w:rPr>
                <w:b/>
                <w:bCs/>
                <w:color w:val="FFFFFF" w:themeColor="background1"/>
                <w:lang w:val="fr-FR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Possible Values</w:t>
            </w:r>
          </w:p>
        </w:tc>
        <w:tc>
          <w:tcPr>
            <w:tcW w:w="2551" w:type="dxa"/>
            <w:shd w:val="clear" w:color="auto" w:fill="5B9BD5" w:themeFill="accent1"/>
          </w:tcPr>
          <w:p w14:paraId="5CDF5E18" w14:textId="77777777" w:rsidR="001A703F" w:rsidRPr="0001372C" w:rsidRDefault="001A703F" w:rsidP="008E3366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Remarks</w:t>
            </w:r>
          </w:p>
        </w:tc>
      </w:tr>
      <w:tr w:rsidR="001A703F" w:rsidRPr="003D50EC" w14:paraId="1E516F3A" w14:textId="77777777" w:rsidTr="001A703F">
        <w:trPr>
          <w:trHeight w:val="377"/>
        </w:trPr>
        <w:tc>
          <w:tcPr>
            <w:tcW w:w="2226" w:type="dxa"/>
          </w:tcPr>
          <w:p w14:paraId="6C8865BA" w14:textId="75B00DB7" w:rsidR="001A703F" w:rsidRDefault="001A703F" w:rsidP="001A703F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 xml:space="preserve">Number of devices allowed to Cambodian user while coming back to Cambodia </w:t>
            </w:r>
          </w:p>
        </w:tc>
        <w:tc>
          <w:tcPr>
            <w:tcW w:w="1559" w:type="dxa"/>
          </w:tcPr>
          <w:p w14:paraId="47B38B74" w14:textId="77777777" w:rsidR="001A703F" w:rsidRDefault="001A703F" w:rsidP="008E3366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System</w:t>
            </w:r>
          </w:p>
        </w:tc>
        <w:tc>
          <w:tcPr>
            <w:tcW w:w="1701" w:type="dxa"/>
          </w:tcPr>
          <w:p w14:paraId="7FE60818" w14:textId="0A6716B5" w:rsidR="001A703F" w:rsidRDefault="001A703F" w:rsidP="008E3366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0</w:t>
            </w:r>
          </w:p>
        </w:tc>
        <w:tc>
          <w:tcPr>
            <w:tcW w:w="2551" w:type="dxa"/>
            <w:shd w:val="clear" w:color="auto" w:fill="auto"/>
          </w:tcPr>
          <w:p w14:paraId="36D18112" w14:textId="77777777" w:rsidR="001A703F" w:rsidRPr="00B708C5" w:rsidRDefault="001A703F" w:rsidP="008E3366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rPr>
                <w:rFonts w:ascii="Lucida Grande" w:hAnsi="Lucida Grande" w:cs="Lucida Grande"/>
                <w:color w:val="000000"/>
              </w:rPr>
              <w:t xml:space="preserve">This should not be changed. </w:t>
            </w:r>
          </w:p>
        </w:tc>
      </w:tr>
      <w:tr w:rsidR="001A703F" w:rsidRPr="003D50EC" w14:paraId="311634C7" w14:textId="77777777" w:rsidTr="001A703F">
        <w:trPr>
          <w:trHeight w:val="377"/>
        </w:trPr>
        <w:tc>
          <w:tcPr>
            <w:tcW w:w="2226" w:type="dxa"/>
          </w:tcPr>
          <w:p w14:paraId="2D3DAD71" w14:textId="72F87C82" w:rsidR="001A703F" w:rsidRDefault="001A703F" w:rsidP="001A703F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Number of devices allowed to Foreigner  user while coming to Cambodia in one visit</w:t>
            </w:r>
          </w:p>
        </w:tc>
        <w:tc>
          <w:tcPr>
            <w:tcW w:w="1559" w:type="dxa"/>
          </w:tcPr>
          <w:p w14:paraId="32338A24" w14:textId="41CD6DCE" w:rsidR="001A703F" w:rsidRDefault="001A703F" w:rsidP="008E3366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System</w:t>
            </w:r>
          </w:p>
        </w:tc>
        <w:tc>
          <w:tcPr>
            <w:tcW w:w="1701" w:type="dxa"/>
          </w:tcPr>
          <w:p w14:paraId="7E47427E" w14:textId="00FA44F1" w:rsidR="001A703F" w:rsidRDefault="001A703F" w:rsidP="008E3366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5</w:t>
            </w:r>
          </w:p>
        </w:tc>
        <w:tc>
          <w:tcPr>
            <w:tcW w:w="2551" w:type="dxa"/>
            <w:shd w:val="clear" w:color="auto" w:fill="auto"/>
          </w:tcPr>
          <w:p w14:paraId="0ECEDD8D" w14:textId="1C338182" w:rsidR="001A703F" w:rsidRDefault="001A703F" w:rsidP="008E3366">
            <w:pPr>
              <w:pStyle w:val="BodyText2"/>
              <w:rPr>
                <w:rFonts w:ascii="Lucida Grande" w:hAnsi="Lucida Grande" w:cs="Lucida Grande"/>
                <w:color w:val="000000"/>
              </w:rPr>
            </w:pPr>
            <w:r>
              <w:rPr>
                <w:rFonts w:ascii="Lucida Grande" w:hAnsi="Lucida Grande" w:cs="Lucida Grande"/>
                <w:color w:val="000000"/>
              </w:rPr>
              <w:t>This value can be changed.</w:t>
            </w:r>
          </w:p>
        </w:tc>
      </w:tr>
    </w:tbl>
    <w:p w14:paraId="49DFAE04" w14:textId="0DC143E9" w:rsidR="00E8010D" w:rsidRDefault="00E8010D" w:rsidP="00D5498E">
      <w:pPr>
        <w:pStyle w:val="BodyText2"/>
      </w:pPr>
    </w:p>
    <w:sectPr w:rsidR="00E8010D" w:rsidSect="00423854">
      <w:headerReference w:type="even" r:id="rId67"/>
      <w:headerReference w:type="first" r:id="rId68"/>
      <w:footerReference w:type="first" r:id="rId69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0AE164" w14:textId="77777777" w:rsidR="00DF6448" w:rsidRDefault="00DF6448">
      <w:r>
        <w:separator/>
      </w:r>
    </w:p>
    <w:p w14:paraId="527569A8" w14:textId="77777777" w:rsidR="00DF6448" w:rsidRDefault="00DF6448"/>
  </w:endnote>
  <w:endnote w:type="continuationSeparator" w:id="0">
    <w:p w14:paraId="617FB135" w14:textId="77777777" w:rsidR="00DF6448" w:rsidRDefault="00DF6448">
      <w:r>
        <w:continuationSeparator/>
      </w:r>
    </w:p>
    <w:p w14:paraId="7ABE232E" w14:textId="77777777" w:rsidR="00DF6448" w:rsidRDefault="00DF64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4D839E" w14:textId="77777777" w:rsidR="0034637C" w:rsidRPr="0089039A" w:rsidRDefault="0034637C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CD14CC" w14:textId="77777777" w:rsidR="0034637C" w:rsidRPr="003912B1" w:rsidRDefault="0034637C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 w:rsidR="00C328D5">
      <w:rPr>
        <w:noProof/>
        <w:sz w:val="18"/>
        <w:szCs w:val="18"/>
      </w:rPr>
      <w:t>46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32A37EDF" w14:textId="77777777" w:rsidR="0034637C" w:rsidRDefault="0034637C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1AAE65" w14:textId="77777777" w:rsidR="0034637C" w:rsidRDefault="0034637C" w:rsidP="008E4210">
    <w:pPr>
      <w:pStyle w:val="Code"/>
    </w:pPr>
  </w:p>
  <w:p w14:paraId="00A11D41" w14:textId="77777777" w:rsidR="0034637C" w:rsidRPr="00805B5D" w:rsidRDefault="0034637C" w:rsidP="008E4210">
    <w:pPr>
      <w:pStyle w:val="BodyText2"/>
    </w:pPr>
  </w:p>
  <w:p w14:paraId="3FEC01CF" w14:textId="77777777" w:rsidR="0034637C" w:rsidRPr="00FC40C3" w:rsidRDefault="0034637C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C6ACC1" w14:textId="77777777" w:rsidR="0034637C" w:rsidRPr="00531438" w:rsidRDefault="0034637C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19AA3F" w14:textId="77777777" w:rsidR="0034637C" w:rsidRDefault="0034637C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54A509CD" w14:textId="77777777" w:rsidR="0034637C" w:rsidRPr="00A27E48" w:rsidRDefault="0034637C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3E361C" w14:textId="77777777" w:rsidR="00DF6448" w:rsidRDefault="00DF6448">
      <w:r>
        <w:separator/>
      </w:r>
    </w:p>
    <w:p w14:paraId="29AEBE8B" w14:textId="77777777" w:rsidR="00DF6448" w:rsidRDefault="00DF6448"/>
  </w:footnote>
  <w:footnote w:type="continuationSeparator" w:id="0">
    <w:p w14:paraId="72197624" w14:textId="77777777" w:rsidR="00DF6448" w:rsidRDefault="00DF6448">
      <w:r>
        <w:continuationSeparator/>
      </w:r>
    </w:p>
    <w:p w14:paraId="55D6271B" w14:textId="77777777" w:rsidR="00DF6448" w:rsidRDefault="00DF644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F44AEE" w14:textId="77777777" w:rsidR="0034637C" w:rsidRDefault="0034637C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24059354" wp14:editId="04F1B93D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3EB5BAA" w14:textId="77777777" w:rsidR="0034637C" w:rsidRDefault="0034637C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92FBDB" w14:textId="77777777" w:rsidR="0034637C" w:rsidRDefault="0034637C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485C03B8" wp14:editId="0D078A48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AD4E662" w14:textId="77777777" w:rsidR="0034637C" w:rsidRDefault="0034637C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System Admin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42B48" w14:textId="77777777" w:rsidR="0034637C" w:rsidRDefault="0034637C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C8A23" w14:textId="77777777" w:rsidR="0034637C" w:rsidRDefault="0034637C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755096DD" wp14:editId="2FB88AA8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55AC17EF" wp14:editId="461F21E9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810BBA" w14:textId="77777777" w:rsidR="0034637C" w:rsidRDefault="0034637C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3364CBAD" wp14:editId="3CE67222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0BABC3F4" w14:textId="77777777" w:rsidR="0034637C" w:rsidRDefault="0034637C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808F7A" w14:textId="77777777" w:rsidR="0034637C" w:rsidRDefault="0034637C">
    <w:r>
      <w:rPr>
        <w:noProof/>
      </w:rPr>
      <w:drawing>
        <wp:anchor distT="0" distB="0" distL="114300" distR="114300" simplePos="0" relativeHeight="251666432" behindDoc="1" locked="0" layoutInCell="1" allowOverlap="1" wp14:anchorId="6FB5445C" wp14:editId="180C7E9A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616229A7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76.5pt;height:76.5pt" o:bullet="t">
        <v:imagedata r:id="rId1" o:title="bullet"/>
      </v:shape>
    </w:pict>
  </w:numPicBullet>
  <w:numPicBullet w:numPicBulletId="1">
    <w:pict>
      <v:shape id="_x0000_i1029" type="#_x0000_t75" alt="A close up of a logo&#10;&#10;Description automatically generated" style="width:48.75pt;height:44.25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5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6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9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3D9B14FE"/>
    <w:multiLevelType w:val="hybridMultilevel"/>
    <w:tmpl w:val="E8C8C7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56D0EEE"/>
    <w:multiLevelType w:val="hybridMultilevel"/>
    <w:tmpl w:val="21565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30" w15:restartNumberingAfterBreak="0">
    <w:nsid w:val="690524BE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32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3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6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5"/>
  </w:num>
  <w:num w:numId="3">
    <w:abstractNumId w:val="2"/>
  </w:num>
  <w:num w:numId="4">
    <w:abstractNumId w:val="18"/>
  </w:num>
  <w:num w:numId="5">
    <w:abstractNumId w:val="1"/>
  </w:num>
  <w:num w:numId="6">
    <w:abstractNumId w:val="6"/>
  </w:num>
  <w:num w:numId="7">
    <w:abstractNumId w:val="3"/>
  </w:num>
  <w:num w:numId="8">
    <w:abstractNumId w:val="31"/>
  </w:num>
  <w:num w:numId="9">
    <w:abstractNumId w:val="27"/>
  </w:num>
  <w:num w:numId="10">
    <w:abstractNumId w:val="5"/>
  </w:num>
  <w:num w:numId="11">
    <w:abstractNumId w:val="29"/>
  </w:num>
  <w:num w:numId="12">
    <w:abstractNumId w:val="15"/>
  </w:num>
  <w:num w:numId="13">
    <w:abstractNumId w:val="21"/>
  </w:num>
  <w:num w:numId="14">
    <w:abstractNumId w:val="17"/>
  </w:num>
  <w:num w:numId="15">
    <w:abstractNumId w:val="13"/>
  </w:num>
  <w:num w:numId="16">
    <w:abstractNumId w:val="19"/>
  </w:num>
  <w:num w:numId="17">
    <w:abstractNumId w:val="14"/>
  </w:num>
  <w:num w:numId="18">
    <w:abstractNumId w:val="33"/>
  </w:num>
  <w:num w:numId="19">
    <w:abstractNumId w:val="9"/>
  </w:num>
  <w:num w:numId="20">
    <w:abstractNumId w:val="34"/>
  </w:num>
  <w:num w:numId="21">
    <w:abstractNumId w:val="32"/>
  </w:num>
  <w:num w:numId="22">
    <w:abstractNumId w:val="23"/>
  </w:num>
  <w:num w:numId="23">
    <w:abstractNumId w:val="28"/>
  </w:num>
  <w:num w:numId="24">
    <w:abstractNumId w:val="16"/>
  </w:num>
  <w:num w:numId="25">
    <w:abstractNumId w:val="11"/>
  </w:num>
  <w:num w:numId="26">
    <w:abstractNumId w:val="7"/>
  </w:num>
  <w:num w:numId="27">
    <w:abstractNumId w:val="4"/>
  </w:num>
  <w:num w:numId="28">
    <w:abstractNumId w:val="8"/>
  </w:num>
  <w:num w:numId="29">
    <w:abstractNumId w:val="10"/>
  </w:num>
  <w:num w:numId="30">
    <w:abstractNumId w:val="36"/>
  </w:num>
  <w:num w:numId="31">
    <w:abstractNumId w:val="26"/>
  </w:num>
  <w:num w:numId="32">
    <w:abstractNumId w:val="22"/>
  </w:num>
  <w:num w:numId="33">
    <w:abstractNumId w:val="12"/>
  </w:num>
  <w:num w:numId="34">
    <w:abstractNumId w:val="24"/>
  </w:num>
  <w:num w:numId="35">
    <w:abstractNumId w:val="35"/>
  </w:num>
  <w:num w:numId="36">
    <w:abstractNumId w:val="20"/>
  </w:num>
  <w:num w:numId="37">
    <w:abstractNumId w:val="30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IN" w:vendorID="64" w:dllVersion="4096" w:nlCheck="1" w:checkStyle="0"/>
  <w:activeWritingStyle w:appName="MSWord" w:lang="en-US" w:vendorID="64" w:dllVersion="4096" w:nlCheck="1" w:checkStyle="0"/>
  <w:activeWritingStyle w:appName="MSWord" w:lang="fr-FR" w:vendorID="64" w:dllVersion="4096" w:nlCheck="1" w:checkStyle="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B36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104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5FF6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4C60"/>
    <w:rsid w:val="00126120"/>
    <w:rsid w:val="0012676A"/>
    <w:rsid w:val="001267E7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1C8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24A"/>
    <w:rsid w:val="00187698"/>
    <w:rsid w:val="001876DF"/>
    <w:rsid w:val="00187763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28A1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03F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531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3DEC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CB9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FB9"/>
    <w:rsid w:val="002460BA"/>
    <w:rsid w:val="002464FD"/>
    <w:rsid w:val="00246645"/>
    <w:rsid w:val="00246BCA"/>
    <w:rsid w:val="00246F59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95B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17B4E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CF2"/>
    <w:rsid w:val="00345D9C"/>
    <w:rsid w:val="00345F1E"/>
    <w:rsid w:val="0034637C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AF0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3FE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47C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9E0"/>
    <w:rsid w:val="003C68FE"/>
    <w:rsid w:val="003C73E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E0A93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3CCC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4881"/>
    <w:rsid w:val="0043523E"/>
    <w:rsid w:val="004356CC"/>
    <w:rsid w:val="00435729"/>
    <w:rsid w:val="004359A1"/>
    <w:rsid w:val="004359B0"/>
    <w:rsid w:val="00436229"/>
    <w:rsid w:val="00436398"/>
    <w:rsid w:val="0043658F"/>
    <w:rsid w:val="00436AD7"/>
    <w:rsid w:val="00436E6A"/>
    <w:rsid w:val="00437186"/>
    <w:rsid w:val="00437247"/>
    <w:rsid w:val="0043770C"/>
    <w:rsid w:val="004377F7"/>
    <w:rsid w:val="00437C96"/>
    <w:rsid w:val="00440103"/>
    <w:rsid w:val="0044015E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6D2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299"/>
    <w:rsid w:val="004844CC"/>
    <w:rsid w:val="0048468C"/>
    <w:rsid w:val="00484C28"/>
    <w:rsid w:val="00485024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1037"/>
    <w:rsid w:val="004E1343"/>
    <w:rsid w:val="004E141B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2E7"/>
    <w:rsid w:val="004E535A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215"/>
    <w:rsid w:val="005253EA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AB1"/>
    <w:rsid w:val="00554FD1"/>
    <w:rsid w:val="00555D55"/>
    <w:rsid w:val="005561D5"/>
    <w:rsid w:val="0055648C"/>
    <w:rsid w:val="0055686C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49F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44E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0B2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08FB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0D99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686"/>
    <w:rsid w:val="0070376D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5A9F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A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8B3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8F0"/>
    <w:rsid w:val="007B0A36"/>
    <w:rsid w:val="007B0A9E"/>
    <w:rsid w:val="007B0B50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12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A19"/>
    <w:rsid w:val="00806B86"/>
    <w:rsid w:val="00806CF3"/>
    <w:rsid w:val="00806D03"/>
    <w:rsid w:val="00806DA8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928"/>
    <w:rsid w:val="00851B76"/>
    <w:rsid w:val="0085205E"/>
    <w:rsid w:val="008521C8"/>
    <w:rsid w:val="00852392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3915"/>
    <w:rsid w:val="0086552A"/>
    <w:rsid w:val="00865CE5"/>
    <w:rsid w:val="00865F6C"/>
    <w:rsid w:val="0086675C"/>
    <w:rsid w:val="008678BB"/>
    <w:rsid w:val="0086795E"/>
    <w:rsid w:val="0087053A"/>
    <w:rsid w:val="00870A82"/>
    <w:rsid w:val="00870C7B"/>
    <w:rsid w:val="00870FD2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153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D7AEE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366"/>
    <w:rsid w:val="008E3924"/>
    <w:rsid w:val="008E3D1A"/>
    <w:rsid w:val="008E40E4"/>
    <w:rsid w:val="008E4210"/>
    <w:rsid w:val="008E5112"/>
    <w:rsid w:val="008E5161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738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5E6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6B4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2E6C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2FDB"/>
    <w:rsid w:val="00A53213"/>
    <w:rsid w:val="00A53CAE"/>
    <w:rsid w:val="00A5418C"/>
    <w:rsid w:val="00A54425"/>
    <w:rsid w:val="00A5518E"/>
    <w:rsid w:val="00A55519"/>
    <w:rsid w:val="00A561EB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6E4"/>
    <w:rsid w:val="00A92A16"/>
    <w:rsid w:val="00A92D12"/>
    <w:rsid w:val="00A939CA"/>
    <w:rsid w:val="00A94349"/>
    <w:rsid w:val="00A94630"/>
    <w:rsid w:val="00A94D5F"/>
    <w:rsid w:val="00A951C6"/>
    <w:rsid w:val="00A9523E"/>
    <w:rsid w:val="00A95406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39A"/>
    <w:rsid w:val="00AB0518"/>
    <w:rsid w:val="00AB1F92"/>
    <w:rsid w:val="00AB267A"/>
    <w:rsid w:val="00AB2C38"/>
    <w:rsid w:val="00AB2EA3"/>
    <w:rsid w:val="00AB308A"/>
    <w:rsid w:val="00AB30EC"/>
    <w:rsid w:val="00AB3121"/>
    <w:rsid w:val="00AB37E5"/>
    <w:rsid w:val="00AB3B1A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632"/>
    <w:rsid w:val="00AC6768"/>
    <w:rsid w:val="00AC684B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583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BB6"/>
    <w:rsid w:val="00BD3E02"/>
    <w:rsid w:val="00BD3E41"/>
    <w:rsid w:val="00BD411B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7FA"/>
    <w:rsid w:val="00BF212E"/>
    <w:rsid w:val="00BF2295"/>
    <w:rsid w:val="00BF2AEA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85D"/>
    <w:rsid w:val="00C00B1D"/>
    <w:rsid w:val="00C00FFB"/>
    <w:rsid w:val="00C011DA"/>
    <w:rsid w:val="00C01421"/>
    <w:rsid w:val="00C02031"/>
    <w:rsid w:val="00C020CD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6971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8D5"/>
    <w:rsid w:val="00C3294B"/>
    <w:rsid w:val="00C32A9F"/>
    <w:rsid w:val="00C337B7"/>
    <w:rsid w:val="00C34888"/>
    <w:rsid w:val="00C34AD1"/>
    <w:rsid w:val="00C34B7E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51E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6DEC"/>
    <w:rsid w:val="00C57342"/>
    <w:rsid w:val="00C57FC4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0FA1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498E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3C8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448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E8B"/>
    <w:rsid w:val="00E12FA8"/>
    <w:rsid w:val="00E1361A"/>
    <w:rsid w:val="00E13BFF"/>
    <w:rsid w:val="00E13D9F"/>
    <w:rsid w:val="00E141D7"/>
    <w:rsid w:val="00E14219"/>
    <w:rsid w:val="00E14445"/>
    <w:rsid w:val="00E145D0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71C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10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66B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C68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0F47"/>
    <w:rsid w:val="00EB1217"/>
    <w:rsid w:val="00EB12EC"/>
    <w:rsid w:val="00EB157A"/>
    <w:rsid w:val="00EB16D3"/>
    <w:rsid w:val="00EB19FD"/>
    <w:rsid w:val="00EB1B27"/>
    <w:rsid w:val="00EB1F73"/>
    <w:rsid w:val="00EB2346"/>
    <w:rsid w:val="00EB267A"/>
    <w:rsid w:val="00EB27A0"/>
    <w:rsid w:val="00EB2E84"/>
    <w:rsid w:val="00EB337F"/>
    <w:rsid w:val="00EB3839"/>
    <w:rsid w:val="00EB4867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1F22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C9C"/>
    <w:rsid w:val="00F47F6F"/>
    <w:rsid w:val="00F5006A"/>
    <w:rsid w:val="00F500AB"/>
    <w:rsid w:val="00F507D4"/>
    <w:rsid w:val="00F50802"/>
    <w:rsid w:val="00F50DF2"/>
    <w:rsid w:val="00F50E2D"/>
    <w:rsid w:val="00F50E9A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910BF1E"/>
  <w15:docId w15:val="{516A734E-8323-4AD0-A048-DBBEC6B1A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gif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header" Target="header6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gi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https://imeidb.gsma.com/services/rest/GetHandSetDetails" TargetMode="Externa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://13.127.239.247/downloads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gif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oter" Target="footer5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gi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eader" Target="header5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B1D718F-789C-45DE-BDAF-AE6DFAD88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1</TotalTime>
  <Pages>6</Pages>
  <Words>6412</Words>
  <Characters>36553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42880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2</cp:revision>
  <cp:lastPrinted>2020-02-27T15:44:00Z</cp:lastPrinted>
  <dcterms:created xsi:type="dcterms:W3CDTF">2020-03-30T15:23:00Z</dcterms:created>
  <dcterms:modified xsi:type="dcterms:W3CDTF">2020-03-30T15:23:00Z</dcterms:modified>
</cp:coreProperties>
</file>