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E0043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705EF5C" wp14:editId="49BC73F0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98ED6" w14:textId="77777777" w:rsidR="00943CE0" w:rsidRPr="003236E0" w:rsidRDefault="00943CE0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Operator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5EF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4ED98ED6" w14:textId="77777777" w:rsidR="00943CE0" w:rsidRPr="003236E0" w:rsidRDefault="00943CE0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Operator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B89E05" wp14:editId="0E930BDF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C87539E" w14:textId="77777777" w:rsidR="00943CE0" w:rsidRDefault="00943CE0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89E05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1C87539E" w14:textId="77777777" w:rsidR="00943CE0" w:rsidRDefault="00943CE0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3A3B2CA0" wp14:editId="0B2BBBF6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77127" w14:textId="56CC49F3" w:rsidR="00943CE0" w:rsidRPr="00B44664" w:rsidRDefault="00943CE0" w:rsidP="00D67E37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2CA0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18E77127" w14:textId="56CC49F3" w:rsidR="00943CE0" w:rsidRPr="00B44664" w:rsidRDefault="00943CE0" w:rsidP="00D67E37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7D68AEF" wp14:editId="6C9CBFFF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EA5E1B" w14:textId="77777777" w:rsidR="00943CE0" w:rsidRDefault="00943CE0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68AEF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6FEA5E1B" w14:textId="77777777" w:rsidR="00943CE0" w:rsidRDefault="00943CE0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1C3CF7F6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4385469"/>
      <w:bookmarkStart w:id="66" w:name="_Toc35074342"/>
      <w:bookmarkStart w:id="67" w:name="_Toc354994306"/>
      <w:bookmarkStart w:id="68" w:name="_Toc37498240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8"/>
    </w:p>
    <w:p w14:paraId="6A01683D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0876D9AB" w14:textId="77777777" w:rsidTr="0001372C">
        <w:tc>
          <w:tcPr>
            <w:tcW w:w="2282" w:type="dxa"/>
            <w:shd w:val="clear" w:color="auto" w:fill="5B9BD5" w:themeFill="accent1"/>
          </w:tcPr>
          <w:p w14:paraId="5308DE20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163E5608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707733AA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2805FAE5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1C3AB993" w14:textId="77777777" w:rsidTr="0001372C">
        <w:tc>
          <w:tcPr>
            <w:tcW w:w="2282" w:type="dxa"/>
          </w:tcPr>
          <w:p w14:paraId="52892A9E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7334E3C2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4F128D0D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15BA0411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3A6ABB" w14:paraId="00020675" w14:textId="77777777" w:rsidTr="0001372C">
        <w:tc>
          <w:tcPr>
            <w:tcW w:w="2282" w:type="dxa"/>
          </w:tcPr>
          <w:p w14:paraId="24DB900E" w14:textId="04DD98C2" w:rsidR="003A6ABB" w:rsidRPr="00BD7ABF" w:rsidRDefault="003A6ABB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Final</w:t>
            </w:r>
          </w:p>
        </w:tc>
        <w:tc>
          <w:tcPr>
            <w:tcW w:w="1824" w:type="dxa"/>
          </w:tcPr>
          <w:p w14:paraId="163222DC" w14:textId="77777777" w:rsidR="003A6ABB" w:rsidRPr="00BD7ABF" w:rsidRDefault="003A6ABB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1C701582" w14:textId="1642C7B8" w:rsidR="003A6ABB" w:rsidRPr="00BD7ABF" w:rsidRDefault="003A6ABB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Final version</w:t>
            </w:r>
          </w:p>
        </w:tc>
        <w:tc>
          <w:tcPr>
            <w:tcW w:w="2052" w:type="dxa"/>
          </w:tcPr>
          <w:p w14:paraId="12F5EFED" w14:textId="273D1A92" w:rsidR="003A6ABB" w:rsidRDefault="003A6ABB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April 2020</w:t>
            </w:r>
          </w:p>
        </w:tc>
      </w:tr>
    </w:tbl>
    <w:p w14:paraId="13EDF520" w14:textId="77777777" w:rsidR="004F2CE7" w:rsidRDefault="004F2CE7" w:rsidP="00531438">
      <w:pPr>
        <w:pStyle w:val="BodyText20"/>
      </w:pPr>
    </w:p>
    <w:p w14:paraId="2AE1935C" w14:textId="77777777" w:rsidR="004F2CE7" w:rsidRPr="00531438" w:rsidRDefault="004F2CE7" w:rsidP="00531438">
      <w:pPr>
        <w:pStyle w:val="BodyText20"/>
      </w:pPr>
    </w:p>
    <w:p w14:paraId="2ADEF5E2" w14:textId="77777777" w:rsidR="00531438" w:rsidRPr="00531438" w:rsidRDefault="00531438" w:rsidP="00531438">
      <w:pPr>
        <w:pStyle w:val="BodyText20"/>
      </w:pPr>
    </w:p>
    <w:p w14:paraId="468BA130" w14:textId="77777777" w:rsidR="00531438" w:rsidRPr="00531438" w:rsidRDefault="00531438" w:rsidP="00531438">
      <w:pPr>
        <w:pStyle w:val="BodyText20"/>
      </w:pPr>
    </w:p>
    <w:p w14:paraId="75B39037" w14:textId="77777777" w:rsidR="00531438" w:rsidRPr="00531438" w:rsidRDefault="00531438" w:rsidP="00531438">
      <w:pPr>
        <w:pStyle w:val="BodyText20"/>
      </w:pPr>
    </w:p>
    <w:p w14:paraId="04B08FC3" w14:textId="77777777" w:rsidR="00531438" w:rsidRPr="00531438" w:rsidRDefault="00531438" w:rsidP="00531438">
      <w:pPr>
        <w:pStyle w:val="BodyText20"/>
      </w:pPr>
    </w:p>
    <w:p w14:paraId="0487D009" w14:textId="77777777" w:rsidR="00531438" w:rsidRPr="00531438" w:rsidRDefault="00531438" w:rsidP="00531438">
      <w:pPr>
        <w:pStyle w:val="BodyText20"/>
      </w:pPr>
    </w:p>
    <w:p w14:paraId="6944927A" w14:textId="77777777" w:rsidR="00531438" w:rsidRPr="00531438" w:rsidRDefault="00531438" w:rsidP="00531438">
      <w:pPr>
        <w:pStyle w:val="BodyText20"/>
      </w:pPr>
    </w:p>
    <w:p w14:paraId="06B44EC8" w14:textId="77777777" w:rsidR="00531438" w:rsidRDefault="00531438" w:rsidP="00531438">
      <w:pPr>
        <w:pStyle w:val="BodyText20"/>
      </w:pPr>
    </w:p>
    <w:p w14:paraId="4E3EF6D1" w14:textId="77777777" w:rsidR="0040040A" w:rsidRDefault="0040040A" w:rsidP="00531438">
      <w:pPr>
        <w:pStyle w:val="BodyText20"/>
      </w:pPr>
    </w:p>
    <w:p w14:paraId="608F978D" w14:textId="77777777" w:rsidR="0040040A" w:rsidRDefault="0040040A" w:rsidP="00531438">
      <w:pPr>
        <w:pStyle w:val="BodyText20"/>
      </w:pPr>
    </w:p>
    <w:p w14:paraId="7FB5DE13" w14:textId="77777777" w:rsidR="0040040A" w:rsidRDefault="0040040A" w:rsidP="00531438">
      <w:pPr>
        <w:pStyle w:val="BodyText20"/>
      </w:pPr>
    </w:p>
    <w:p w14:paraId="7F1587A5" w14:textId="77777777" w:rsidR="0040040A" w:rsidRDefault="0040040A" w:rsidP="00531438">
      <w:pPr>
        <w:pStyle w:val="BodyText20"/>
      </w:pPr>
    </w:p>
    <w:p w14:paraId="7801B1CF" w14:textId="77777777" w:rsidR="0040040A" w:rsidRDefault="0040040A" w:rsidP="00531438">
      <w:pPr>
        <w:pStyle w:val="BodyText20"/>
      </w:pPr>
    </w:p>
    <w:p w14:paraId="740F4F8D" w14:textId="77777777" w:rsidR="0040040A" w:rsidRDefault="0040040A" w:rsidP="00531438">
      <w:pPr>
        <w:pStyle w:val="BodyText20"/>
      </w:pPr>
    </w:p>
    <w:p w14:paraId="0A6BD015" w14:textId="77777777" w:rsidR="0040040A" w:rsidRDefault="0040040A" w:rsidP="00531438">
      <w:pPr>
        <w:pStyle w:val="BodyText20"/>
      </w:pPr>
    </w:p>
    <w:p w14:paraId="651A72D8" w14:textId="77777777" w:rsidR="0040040A" w:rsidRDefault="0040040A" w:rsidP="00531438">
      <w:pPr>
        <w:pStyle w:val="BodyText20"/>
      </w:pPr>
    </w:p>
    <w:p w14:paraId="42B4B1AB" w14:textId="77777777" w:rsidR="0040040A" w:rsidRDefault="0040040A" w:rsidP="00531438">
      <w:pPr>
        <w:pStyle w:val="BodyText20"/>
      </w:pPr>
    </w:p>
    <w:p w14:paraId="2910C7DC" w14:textId="77777777" w:rsidR="0040040A" w:rsidRDefault="0040040A" w:rsidP="00531438">
      <w:pPr>
        <w:pStyle w:val="BodyText20"/>
      </w:pPr>
    </w:p>
    <w:p w14:paraId="03D01B7E" w14:textId="77777777" w:rsidR="0040040A" w:rsidRDefault="0040040A" w:rsidP="00531438">
      <w:pPr>
        <w:pStyle w:val="BodyText20"/>
      </w:pPr>
    </w:p>
    <w:p w14:paraId="61BB58B5" w14:textId="77777777" w:rsidR="0040040A" w:rsidRDefault="0040040A" w:rsidP="00531438">
      <w:pPr>
        <w:pStyle w:val="BodyText20"/>
      </w:pPr>
    </w:p>
    <w:p w14:paraId="6B4710D6" w14:textId="77777777" w:rsidR="0040040A" w:rsidRDefault="0040040A" w:rsidP="00531438">
      <w:pPr>
        <w:pStyle w:val="BodyText20"/>
      </w:pPr>
    </w:p>
    <w:p w14:paraId="205DCFF7" w14:textId="77777777" w:rsidR="0040040A" w:rsidRDefault="0040040A" w:rsidP="00531438">
      <w:pPr>
        <w:pStyle w:val="BodyText20"/>
      </w:pPr>
    </w:p>
    <w:p w14:paraId="49FFF1B3" w14:textId="77777777" w:rsidR="0040040A" w:rsidRDefault="0040040A" w:rsidP="00531438">
      <w:pPr>
        <w:pStyle w:val="BodyText20"/>
      </w:pPr>
    </w:p>
    <w:p w14:paraId="7AE837FD" w14:textId="77777777" w:rsidR="0040040A" w:rsidRDefault="0040040A" w:rsidP="00531438">
      <w:pPr>
        <w:pStyle w:val="BodyText20"/>
      </w:pPr>
    </w:p>
    <w:p w14:paraId="39B8EE8E" w14:textId="77777777" w:rsidR="0040040A" w:rsidRDefault="0040040A" w:rsidP="00531438">
      <w:pPr>
        <w:pStyle w:val="BodyText20"/>
      </w:pPr>
    </w:p>
    <w:p w14:paraId="06A48AFE" w14:textId="77777777" w:rsidR="0040040A" w:rsidRDefault="0040040A" w:rsidP="00531438">
      <w:pPr>
        <w:pStyle w:val="BodyText20"/>
      </w:pPr>
    </w:p>
    <w:p w14:paraId="7174D7BC" w14:textId="77777777" w:rsidR="0040040A" w:rsidRDefault="0040040A" w:rsidP="00531438">
      <w:pPr>
        <w:pStyle w:val="BodyText20"/>
      </w:pPr>
    </w:p>
    <w:p w14:paraId="2A85409B" w14:textId="77777777" w:rsidR="0040040A" w:rsidRDefault="0040040A" w:rsidP="00531438">
      <w:pPr>
        <w:pStyle w:val="BodyText20"/>
      </w:pPr>
    </w:p>
    <w:p w14:paraId="550C5725" w14:textId="77777777" w:rsidR="0040040A" w:rsidRDefault="0040040A" w:rsidP="00531438">
      <w:pPr>
        <w:pStyle w:val="BodyText20"/>
      </w:pPr>
    </w:p>
    <w:p w14:paraId="5578024D" w14:textId="77777777" w:rsidR="0040040A" w:rsidRDefault="0040040A" w:rsidP="00531438">
      <w:pPr>
        <w:pStyle w:val="BodyText20"/>
      </w:pPr>
    </w:p>
    <w:p w14:paraId="77FD3855" w14:textId="77777777" w:rsidR="0040040A" w:rsidRDefault="0040040A" w:rsidP="00531438">
      <w:pPr>
        <w:pStyle w:val="BodyText20"/>
      </w:pPr>
    </w:p>
    <w:p w14:paraId="48671874" w14:textId="77777777" w:rsidR="0040040A" w:rsidRPr="00531438" w:rsidRDefault="0040040A" w:rsidP="00531438">
      <w:pPr>
        <w:pStyle w:val="BodyText20"/>
      </w:pPr>
    </w:p>
    <w:p w14:paraId="3621F27B" w14:textId="77777777" w:rsidR="00531438" w:rsidRPr="00531438" w:rsidRDefault="00531438" w:rsidP="00531438">
      <w:pPr>
        <w:pStyle w:val="BodyText20"/>
      </w:pPr>
    </w:p>
    <w:p w14:paraId="4F603871" w14:textId="77777777" w:rsidR="00531438" w:rsidRPr="00531438" w:rsidRDefault="00531438" w:rsidP="00531438">
      <w:pPr>
        <w:pStyle w:val="BodyText20"/>
      </w:pPr>
    </w:p>
    <w:p w14:paraId="39622623" w14:textId="77777777" w:rsidR="00531438" w:rsidRPr="00531438" w:rsidRDefault="00531438" w:rsidP="00531438">
      <w:pPr>
        <w:pStyle w:val="BodyText20"/>
      </w:pPr>
    </w:p>
    <w:p w14:paraId="055DD373" w14:textId="77777777" w:rsidR="00531438" w:rsidRDefault="00531438" w:rsidP="00531438">
      <w:pPr>
        <w:pStyle w:val="BodyText20"/>
      </w:pPr>
    </w:p>
    <w:p w14:paraId="7B85A83C" w14:textId="77777777" w:rsidR="00BD7ABF" w:rsidRDefault="00BD7ABF" w:rsidP="00531438">
      <w:pPr>
        <w:pStyle w:val="BodyText20"/>
      </w:pPr>
    </w:p>
    <w:p w14:paraId="5193EE3F" w14:textId="77777777" w:rsidR="00BD7ABF" w:rsidRDefault="00BD7ABF" w:rsidP="00531438">
      <w:pPr>
        <w:pStyle w:val="BodyText20"/>
      </w:pPr>
    </w:p>
    <w:p w14:paraId="3327C8D2" w14:textId="77777777" w:rsidR="0001372C" w:rsidRDefault="0001372C" w:rsidP="00531438">
      <w:pPr>
        <w:pStyle w:val="BodyText20"/>
      </w:pPr>
    </w:p>
    <w:p w14:paraId="184FE347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7"/>
    </w:p>
    <w:bookmarkStart w:id="69" w:name="_Toc37498241" w:displacedByCustomXml="next"/>
    <w:bookmarkStart w:id="70" w:name="_Toc35074343" w:displacedByCustomXml="next"/>
    <w:bookmarkStart w:id="71" w:name="_Toc31988934" w:displacedByCustomXml="next"/>
    <w:bookmarkStart w:id="72" w:name="_Toc32478498" w:displacedByCustomXml="next"/>
    <w:bookmarkStart w:id="73" w:name="_Toc32485178" w:displacedByCustomXml="next"/>
    <w:bookmarkStart w:id="74" w:name="_Toc32485226" w:displacedByCustomXml="next"/>
    <w:bookmarkStart w:id="75" w:name="_Toc33605929" w:displacedByCustomXml="next"/>
    <w:bookmarkStart w:id="76" w:name="_Toc34385470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4BCEDD1B" w14:textId="77777777" w:rsidR="000B0CE4" w:rsidRDefault="000B0CE4" w:rsidP="000B0CE4">
          <w:pPr>
            <w:pStyle w:val="TableNames"/>
          </w:pPr>
          <w:r>
            <w:t>Contents</w:t>
          </w:r>
          <w:bookmarkEnd w:id="76"/>
          <w:bookmarkEnd w:id="75"/>
          <w:bookmarkEnd w:id="74"/>
          <w:bookmarkEnd w:id="73"/>
          <w:bookmarkEnd w:id="72"/>
          <w:bookmarkEnd w:id="71"/>
          <w:bookmarkEnd w:id="70"/>
          <w:bookmarkEnd w:id="69"/>
        </w:p>
        <w:p w14:paraId="318C70D6" w14:textId="2613AA82" w:rsidR="003A6ABB" w:rsidRDefault="000B0CE4" w:rsidP="003A6AB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</w:p>
        <w:p w14:paraId="73D184F3" w14:textId="268FBD17" w:rsidR="003A6ABB" w:rsidRDefault="003A6ABB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7498243" w:history="1">
            <w:r w:rsidRPr="00DF47BB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DF47BB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5BDB" w14:textId="2891618B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4" w:history="1">
            <w:r w:rsidRPr="00DF47BB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ECAE1" w14:textId="03341C32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5" w:history="1">
            <w:r w:rsidRPr="00DF47BB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Acronyms &amp;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A1047" w14:textId="5093B70C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6" w:history="1">
            <w:r w:rsidRPr="00DF47BB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350E" w14:textId="768220D7" w:rsidR="003A6ABB" w:rsidRDefault="003A6ABB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7498247" w:history="1">
            <w:r w:rsidRPr="00DF47BB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DF47BB">
              <w:rPr>
                <w:rStyle w:val="Hyperlink"/>
                <w:noProof/>
              </w:rPr>
              <w:t>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3BF2" w14:textId="2C343C62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8" w:history="1">
            <w:r w:rsidRPr="00DF47BB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Application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6EF0" w14:textId="102BCB1C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9" w:history="1">
            <w:r w:rsidRPr="00DF47BB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Logging into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F8D42" w14:textId="70A4ADA9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0" w:history="1">
            <w:r w:rsidRPr="00DF47BB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Application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ECEE" w14:textId="3F3BC8C7" w:rsidR="003A6ABB" w:rsidRDefault="003A6ABB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498251" w:history="1">
            <w:r w:rsidRPr="00DF47BB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F47BB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12AA" w14:textId="51AC5743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2" w:history="1">
            <w:r w:rsidRPr="00DF47BB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Block/Unblock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0A67" w14:textId="1E4653B2" w:rsidR="003A6ABB" w:rsidRDefault="003A6ABB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498253" w:history="1">
            <w:r w:rsidRPr="00DF47BB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F47BB">
              <w:rPr>
                <w:rStyle w:val="Hyperlink"/>
                <w:noProof/>
              </w:rPr>
              <w:t>Single Device Blocking/Unblocking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0FAFE" w14:textId="6F9F706B" w:rsidR="003A6ABB" w:rsidRDefault="003A6ABB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498254" w:history="1">
            <w:r w:rsidRPr="00DF47BB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F47BB">
              <w:rPr>
                <w:rStyle w:val="Hyperlink"/>
                <w:noProof/>
              </w:rPr>
              <w:t>Bulk Device Blocking/Unblocking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9B991" w14:textId="2B7AFA8D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5" w:history="1">
            <w:r w:rsidRPr="00DF47BB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Edit Block/Unblock Device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0BA9A" w14:textId="72FDF0AF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6" w:history="1">
            <w:r w:rsidRPr="00DF47BB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Filter Block/Unblock Device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3985D" w14:textId="1CEDBA6D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7" w:history="1">
            <w:r w:rsidRPr="00DF47BB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Export Block/Unblock Device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8E946" w14:textId="45BC791D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8" w:history="1">
            <w:r w:rsidRPr="00DF47BB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Greylist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9F2D5" w14:textId="2B3BBDDE" w:rsidR="003A6ABB" w:rsidRDefault="003A6ABB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9" w:history="1">
            <w:r w:rsidRPr="00DF47BB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Filter Greylist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58508" w14:textId="606C131C" w:rsidR="003A6ABB" w:rsidRDefault="003A6ABB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0" w:history="1">
            <w:r w:rsidRPr="00DF47BB">
              <w:rPr>
                <w:rStyle w:val="Hyperlink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Export Greylist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71D4" w14:textId="266F4EAA" w:rsidR="003A6ABB" w:rsidRDefault="003A6ABB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1" w:history="1">
            <w:r w:rsidRPr="00DF47BB">
              <w:rPr>
                <w:rStyle w:val="Hyperlink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Blacklist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9766" w14:textId="3350D048" w:rsidR="003A6ABB" w:rsidRDefault="003A6ABB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2" w:history="1">
            <w:r w:rsidRPr="00DF47BB">
              <w:rPr>
                <w:rStyle w:val="Hyperlink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Filter Blacklist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058A" w14:textId="18DEF0BC" w:rsidR="003A6ABB" w:rsidRDefault="003A6ABB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3" w:history="1">
            <w:r w:rsidRPr="00DF47BB">
              <w:rPr>
                <w:rStyle w:val="Hyperlink"/>
                <w:noProof/>
              </w:rPr>
              <w:t>2.13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Export Blacklist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3EAC" w14:textId="3952055A" w:rsidR="003A6ABB" w:rsidRDefault="003A6ABB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4" w:history="1">
            <w:r w:rsidRPr="00DF47BB">
              <w:rPr>
                <w:rStyle w:val="Hyperlink"/>
                <w:noProof/>
              </w:rPr>
              <w:t>2.14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Grievance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72786" w14:textId="247F7C1C" w:rsidR="003A6ABB" w:rsidRDefault="003A6ABB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5" w:history="1">
            <w:r w:rsidRPr="00DF47BB">
              <w:rPr>
                <w:rStyle w:val="Hyperlink"/>
                <w:noProof/>
              </w:rPr>
              <w:t>2.15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Filter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40DC2" w14:textId="40A2B42C" w:rsidR="003A6ABB" w:rsidRDefault="003A6ABB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6" w:history="1">
            <w:r w:rsidRPr="00DF47BB">
              <w:rPr>
                <w:rStyle w:val="Hyperlink"/>
                <w:noProof/>
              </w:rPr>
              <w:t>2.16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DF47BB">
              <w:rPr>
                <w:rStyle w:val="Hyperlink"/>
                <w:noProof/>
              </w:rPr>
              <w:t>Export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_Toc37498266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1E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E1BA" w14:textId="7FF0894A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0F75A8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D21AD1B" w14:textId="77777777" w:rsidR="002631E4" w:rsidRPr="002631E4" w:rsidRDefault="002631E4" w:rsidP="003C7ABF">
      <w:pPr>
        <w:pStyle w:val="TOC1"/>
      </w:pPr>
    </w:p>
    <w:p w14:paraId="3FFAE769" w14:textId="77777777" w:rsidR="006755C2" w:rsidRDefault="006755C2" w:rsidP="0001372C">
      <w:pPr>
        <w:pStyle w:val="TableNames"/>
      </w:pPr>
      <w:bookmarkStart w:id="77" w:name="_Toc354993235"/>
      <w:bookmarkStart w:id="78" w:name="_Toc354994307"/>
      <w:bookmarkStart w:id="79" w:name="_Toc385937349"/>
      <w:bookmarkStart w:id="80" w:name="_Toc386724015"/>
      <w:bookmarkStart w:id="81" w:name="_Toc387651074"/>
      <w:bookmarkStart w:id="82" w:name="_Toc389744745"/>
      <w:bookmarkStart w:id="83" w:name="_Toc389841232"/>
      <w:bookmarkStart w:id="84" w:name="_Toc390091309"/>
      <w:bookmarkStart w:id="85" w:name="_Toc390091902"/>
      <w:bookmarkStart w:id="86" w:name="_Toc390092073"/>
      <w:bookmarkStart w:id="87" w:name="_Toc392664617"/>
      <w:bookmarkStart w:id="88" w:name="_Toc393985735"/>
      <w:bookmarkStart w:id="89" w:name="_Toc395257990"/>
      <w:bookmarkStart w:id="90" w:name="_Toc395277602"/>
      <w:bookmarkStart w:id="91" w:name="_Toc395345884"/>
      <w:bookmarkStart w:id="92" w:name="_Toc395346386"/>
      <w:bookmarkStart w:id="93" w:name="_Toc395539092"/>
      <w:bookmarkStart w:id="94" w:name="_Toc395597823"/>
      <w:bookmarkStart w:id="95" w:name="_Toc395598052"/>
      <w:bookmarkStart w:id="96" w:name="_Toc395598301"/>
      <w:bookmarkStart w:id="97" w:name="_Toc395600354"/>
      <w:bookmarkStart w:id="98" w:name="_Toc395713689"/>
      <w:bookmarkStart w:id="99" w:name="_Toc398654255"/>
      <w:bookmarkStart w:id="100" w:name="_Toc399322646"/>
      <w:bookmarkStart w:id="101" w:name="_Toc402788473"/>
      <w:bookmarkStart w:id="102" w:name="_Toc406498748"/>
      <w:bookmarkStart w:id="103" w:name="_Toc406669275"/>
      <w:bookmarkStart w:id="104" w:name="_Toc407109270"/>
      <w:bookmarkStart w:id="105" w:name="_Toc408930299"/>
      <w:bookmarkStart w:id="106" w:name="_Toc408930528"/>
      <w:bookmarkStart w:id="107" w:name="_Toc409003658"/>
      <w:bookmarkStart w:id="108" w:name="_Toc409003729"/>
      <w:bookmarkStart w:id="109" w:name="_Toc409003769"/>
      <w:bookmarkStart w:id="110" w:name="_Toc409004077"/>
      <w:bookmarkStart w:id="111" w:name="_Toc409540865"/>
      <w:bookmarkStart w:id="112" w:name="_Toc409780156"/>
      <w:bookmarkStart w:id="113" w:name="_Toc410059044"/>
      <w:bookmarkStart w:id="114" w:name="_Toc410380746"/>
      <w:bookmarkStart w:id="115" w:name="_Toc410394432"/>
      <w:bookmarkStart w:id="116" w:name="_Toc410403360"/>
      <w:bookmarkStart w:id="117" w:name="_Toc410834273"/>
      <w:bookmarkStart w:id="118" w:name="_Toc411523915"/>
      <w:bookmarkStart w:id="119" w:name="_Toc414375661"/>
      <w:bookmarkStart w:id="120" w:name="_Toc414543162"/>
      <w:bookmarkStart w:id="121" w:name="_Toc414868278"/>
      <w:bookmarkStart w:id="122" w:name="_Toc416703720"/>
      <w:bookmarkStart w:id="123" w:name="_Toc416703830"/>
      <w:bookmarkStart w:id="124" w:name="_Toc418250453"/>
      <w:bookmarkStart w:id="125" w:name="_Toc418606565"/>
      <w:bookmarkStart w:id="126" w:name="_Toc420937620"/>
      <w:bookmarkStart w:id="127" w:name="_Toc421114950"/>
      <w:bookmarkStart w:id="128" w:name="_Toc31537551"/>
      <w:bookmarkStart w:id="129" w:name="_Toc31556091"/>
      <w:bookmarkStart w:id="130" w:name="_Toc31624680"/>
      <w:bookmarkStart w:id="131" w:name="_Toc31633664"/>
      <w:bookmarkStart w:id="132" w:name="_Toc31884131"/>
      <w:bookmarkStart w:id="133" w:name="_Toc31898964"/>
      <w:bookmarkStart w:id="134" w:name="_Toc31899947"/>
      <w:bookmarkStart w:id="135" w:name="_Toc31900098"/>
      <w:bookmarkStart w:id="136" w:name="_Toc31900165"/>
      <w:bookmarkStart w:id="137" w:name="_Toc31900209"/>
      <w:bookmarkStart w:id="138" w:name="_Toc31900287"/>
      <w:bookmarkStart w:id="139" w:name="_Toc31961534"/>
      <w:bookmarkStart w:id="140" w:name="_Toc31988935"/>
      <w:bookmarkStart w:id="141" w:name="_Toc32478499"/>
      <w:bookmarkStart w:id="142" w:name="_Toc32485179"/>
      <w:bookmarkStart w:id="143" w:name="_Toc32485227"/>
      <w:bookmarkStart w:id="144" w:name="_Toc33605930"/>
      <w:bookmarkStart w:id="145" w:name="_Toc34385471"/>
      <w:bookmarkStart w:id="146" w:name="_Toc35074344"/>
      <w:bookmarkStart w:id="147" w:name="_Toc37498242"/>
      <w:r>
        <w:t>Figures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3550EA9B" w14:textId="422F94C5" w:rsidR="002E18B4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37239342" w:history="1">
        <w:r w:rsidR="002E18B4" w:rsidRPr="00D664FB">
          <w:rPr>
            <w:rStyle w:val="Hyperlink"/>
            <w:noProof/>
          </w:rPr>
          <w:t>Figure 1: DMC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</w:t>
        </w:r>
        <w:r w:rsidR="002E18B4">
          <w:rPr>
            <w:noProof/>
            <w:webHidden/>
          </w:rPr>
          <w:fldChar w:fldCharType="end"/>
        </w:r>
      </w:hyperlink>
    </w:p>
    <w:p w14:paraId="7C451A57" w14:textId="45517470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3" w:history="1">
        <w:r w:rsidR="002E18B4" w:rsidRPr="00D664FB">
          <w:rPr>
            <w:rStyle w:val="Hyperlink"/>
            <w:noProof/>
          </w:rPr>
          <w:t>Figure 2: Operator Registration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</w:t>
        </w:r>
        <w:r w:rsidR="002E18B4">
          <w:rPr>
            <w:noProof/>
            <w:webHidden/>
          </w:rPr>
          <w:fldChar w:fldCharType="end"/>
        </w:r>
      </w:hyperlink>
    </w:p>
    <w:p w14:paraId="02107A3D" w14:textId="77F8EA28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4" w:history="1">
        <w:r w:rsidR="002E18B4" w:rsidRPr="00D664FB">
          <w:rPr>
            <w:rStyle w:val="Hyperlink"/>
            <w:noProof/>
          </w:rPr>
          <w:t>Figure 3: Verify OTP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6</w:t>
        </w:r>
        <w:r w:rsidR="002E18B4">
          <w:rPr>
            <w:noProof/>
            <w:webHidden/>
          </w:rPr>
          <w:fldChar w:fldCharType="end"/>
        </w:r>
      </w:hyperlink>
    </w:p>
    <w:p w14:paraId="4D2E28BC" w14:textId="5153AE44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5" w:history="1">
        <w:r w:rsidR="002E18B4" w:rsidRPr="00D664FB">
          <w:rPr>
            <w:rStyle w:val="Hyperlink"/>
            <w:noProof/>
          </w:rPr>
          <w:t>Figure 4: Enter OTP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7</w:t>
        </w:r>
        <w:r w:rsidR="002E18B4">
          <w:rPr>
            <w:noProof/>
            <w:webHidden/>
          </w:rPr>
          <w:fldChar w:fldCharType="end"/>
        </w:r>
      </w:hyperlink>
    </w:p>
    <w:p w14:paraId="7EDDA570" w14:textId="5284C1E6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6" w:history="1">
        <w:r w:rsidR="002E18B4" w:rsidRPr="00D664FB">
          <w:rPr>
            <w:rStyle w:val="Hyperlink"/>
            <w:noProof/>
          </w:rPr>
          <w:t>Figure 5: Login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8</w:t>
        </w:r>
        <w:r w:rsidR="002E18B4">
          <w:rPr>
            <w:noProof/>
            <w:webHidden/>
          </w:rPr>
          <w:fldChar w:fldCharType="end"/>
        </w:r>
      </w:hyperlink>
    </w:p>
    <w:p w14:paraId="1820B52C" w14:textId="4F976D01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7" w:history="1">
        <w:r w:rsidR="002E18B4" w:rsidRPr="00D664FB">
          <w:rPr>
            <w:rStyle w:val="Hyperlink"/>
            <w:noProof/>
          </w:rPr>
          <w:t>Figure 6: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9</w:t>
        </w:r>
        <w:r w:rsidR="002E18B4">
          <w:rPr>
            <w:noProof/>
            <w:webHidden/>
          </w:rPr>
          <w:fldChar w:fldCharType="end"/>
        </w:r>
      </w:hyperlink>
    </w:p>
    <w:p w14:paraId="39D319A6" w14:textId="7CA36999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8" w:history="1">
        <w:r w:rsidR="002E18B4" w:rsidRPr="00D664FB">
          <w:rPr>
            <w:rStyle w:val="Hyperlink"/>
            <w:noProof/>
          </w:rPr>
          <w:t>Figure 7: Forgot Password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9</w:t>
        </w:r>
        <w:r w:rsidR="002E18B4">
          <w:rPr>
            <w:noProof/>
            <w:webHidden/>
          </w:rPr>
          <w:fldChar w:fldCharType="end"/>
        </w:r>
      </w:hyperlink>
    </w:p>
    <w:p w14:paraId="728BC5C6" w14:textId="230D8838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9" w:history="1">
        <w:r w:rsidR="002E18B4" w:rsidRPr="00D664FB">
          <w:rPr>
            <w:rStyle w:val="Hyperlink"/>
            <w:noProof/>
          </w:rPr>
          <w:t>Figure 8: Set New Password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10</w:t>
        </w:r>
        <w:r w:rsidR="002E18B4">
          <w:rPr>
            <w:noProof/>
            <w:webHidden/>
          </w:rPr>
          <w:fldChar w:fldCharType="end"/>
        </w:r>
      </w:hyperlink>
    </w:p>
    <w:p w14:paraId="772F4047" w14:textId="103E7655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0" w:history="1">
        <w:r w:rsidR="002E18B4" w:rsidRPr="00D664FB">
          <w:rPr>
            <w:rStyle w:val="Hyperlink"/>
            <w:noProof/>
          </w:rPr>
          <w:t>Figure 9: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11</w:t>
        </w:r>
        <w:r w:rsidR="002E18B4">
          <w:rPr>
            <w:noProof/>
            <w:webHidden/>
          </w:rPr>
          <w:fldChar w:fldCharType="end"/>
        </w:r>
      </w:hyperlink>
    </w:p>
    <w:p w14:paraId="6AC1CDAA" w14:textId="23379E30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1" w:history="1">
        <w:r w:rsidR="002E18B4" w:rsidRPr="00D664FB">
          <w:rPr>
            <w:rStyle w:val="Hyperlink"/>
            <w:noProof/>
          </w:rPr>
          <w:t>Figure 10: Edit Information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12</w:t>
        </w:r>
        <w:r w:rsidR="002E18B4">
          <w:rPr>
            <w:noProof/>
            <w:webHidden/>
          </w:rPr>
          <w:fldChar w:fldCharType="end"/>
        </w:r>
      </w:hyperlink>
    </w:p>
    <w:p w14:paraId="27FBE5ED" w14:textId="00D73F0D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2" w:history="1">
        <w:r w:rsidR="002E18B4" w:rsidRPr="00D664FB">
          <w:rPr>
            <w:rStyle w:val="Hyperlink"/>
            <w:noProof/>
          </w:rPr>
          <w:t>Figure 11: Change Password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12</w:t>
        </w:r>
        <w:r w:rsidR="002E18B4">
          <w:rPr>
            <w:noProof/>
            <w:webHidden/>
          </w:rPr>
          <w:fldChar w:fldCharType="end"/>
        </w:r>
      </w:hyperlink>
    </w:p>
    <w:p w14:paraId="05B06F8C" w14:textId="2DFEAD2E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3" w:history="1">
        <w:r w:rsidR="002E18B4" w:rsidRPr="00D664FB">
          <w:rPr>
            <w:rStyle w:val="Hyperlink"/>
            <w:noProof/>
          </w:rPr>
          <w:t>Figure 12: Manage Account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13</w:t>
        </w:r>
        <w:r w:rsidR="002E18B4">
          <w:rPr>
            <w:noProof/>
            <w:webHidden/>
          </w:rPr>
          <w:fldChar w:fldCharType="end"/>
        </w:r>
      </w:hyperlink>
    </w:p>
    <w:p w14:paraId="5CB3F50C" w14:textId="10B301A1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4" w:history="1">
        <w:r w:rsidR="002E18B4" w:rsidRPr="00D664FB">
          <w:rPr>
            <w:rStyle w:val="Hyperlink"/>
            <w:noProof/>
          </w:rPr>
          <w:t>Figure 13: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14</w:t>
        </w:r>
        <w:r w:rsidR="002E18B4">
          <w:rPr>
            <w:noProof/>
            <w:webHidden/>
          </w:rPr>
          <w:fldChar w:fldCharType="end"/>
        </w:r>
      </w:hyperlink>
    </w:p>
    <w:p w14:paraId="7ECCA71F" w14:textId="71EE083F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5" w:history="1">
        <w:r w:rsidR="002E18B4" w:rsidRPr="00D664FB">
          <w:rPr>
            <w:rStyle w:val="Hyperlink"/>
            <w:noProof/>
          </w:rPr>
          <w:t>Figure 14: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15</w:t>
        </w:r>
        <w:r w:rsidR="002E18B4">
          <w:rPr>
            <w:noProof/>
            <w:webHidden/>
          </w:rPr>
          <w:fldChar w:fldCharType="end"/>
        </w:r>
      </w:hyperlink>
    </w:p>
    <w:p w14:paraId="0C344155" w14:textId="6B0F4409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6" w:history="1">
        <w:r w:rsidR="002E18B4" w:rsidRPr="00D664FB">
          <w:rPr>
            <w:rStyle w:val="Hyperlink"/>
            <w:noProof/>
          </w:rPr>
          <w:t>Figure 15: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16</w:t>
        </w:r>
        <w:r w:rsidR="002E18B4">
          <w:rPr>
            <w:noProof/>
            <w:webHidden/>
          </w:rPr>
          <w:fldChar w:fldCharType="end"/>
        </w:r>
      </w:hyperlink>
    </w:p>
    <w:p w14:paraId="4BBB111A" w14:textId="1FC757C6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7" w:history="1">
        <w:r w:rsidR="002E18B4" w:rsidRPr="00D664FB">
          <w:rPr>
            <w:rStyle w:val="Hyperlink"/>
            <w:noProof/>
          </w:rPr>
          <w:t>Figure 16: Grievance Management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16</w:t>
        </w:r>
        <w:r w:rsidR="002E18B4">
          <w:rPr>
            <w:noProof/>
            <w:webHidden/>
          </w:rPr>
          <w:fldChar w:fldCharType="end"/>
        </w:r>
      </w:hyperlink>
    </w:p>
    <w:p w14:paraId="628BE743" w14:textId="4E1F3982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8" w:history="1">
        <w:r w:rsidR="002E18B4" w:rsidRPr="00D664FB">
          <w:rPr>
            <w:rStyle w:val="Hyperlink"/>
            <w:noProof/>
          </w:rPr>
          <w:t>Figure 17: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17</w:t>
        </w:r>
        <w:r w:rsidR="002E18B4">
          <w:rPr>
            <w:noProof/>
            <w:webHidden/>
          </w:rPr>
          <w:fldChar w:fldCharType="end"/>
        </w:r>
      </w:hyperlink>
    </w:p>
    <w:p w14:paraId="2C33E6DC" w14:textId="2FA2C1B7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9" w:history="1">
        <w:r w:rsidR="002E18B4" w:rsidRPr="00D664FB">
          <w:rPr>
            <w:rStyle w:val="Hyperlink"/>
            <w:noProof/>
          </w:rPr>
          <w:t>Figure 18: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18</w:t>
        </w:r>
        <w:r w:rsidR="002E18B4">
          <w:rPr>
            <w:noProof/>
            <w:webHidden/>
          </w:rPr>
          <w:fldChar w:fldCharType="end"/>
        </w:r>
      </w:hyperlink>
    </w:p>
    <w:p w14:paraId="5E2C4084" w14:textId="0128B52E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0" w:history="1">
        <w:r w:rsidR="002E18B4" w:rsidRPr="00D664FB">
          <w:rPr>
            <w:rStyle w:val="Hyperlink"/>
            <w:noProof/>
          </w:rPr>
          <w:t>Figure 19: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19</w:t>
        </w:r>
        <w:r w:rsidR="002E18B4">
          <w:rPr>
            <w:noProof/>
            <w:webHidden/>
          </w:rPr>
          <w:fldChar w:fldCharType="end"/>
        </w:r>
      </w:hyperlink>
    </w:p>
    <w:p w14:paraId="62B3E370" w14:textId="5CC0A7F1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1" w:history="1">
        <w:r w:rsidR="002E18B4" w:rsidRPr="00D664FB">
          <w:rPr>
            <w:rStyle w:val="Hyperlink"/>
            <w:noProof/>
          </w:rPr>
          <w:t>Figure 20: Report Block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19</w:t>
        </w:r>
        <w:r w:rsidR="002E18B4">
          <w:rPr>
            <w:noProof/>
            <w:webHidden/>
          </w:rPr>
          <w:fldChar w:fldCharType="end"/>
        </w:r>
      </w:hyperlink>
    </w:p>
    <w:p w14:paraId="2A293793" w14:textId="6D0FDEFE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2" w:history="1">
        <w:r w:rsidR="002E18B4" w:rsidRPr="00D664FB">
          <w:rPr>
            <w:rStyle w:val="Hyperlink"/>
            <w:noProof/>
          </w:rPr>
          <w:t>Figure 21: Report Block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23</w:t>
        </w:r>
        <w:r w:rsidR="002E18B4">
          <w:rPr>
            <w:noProof/>
            <w:webHidden/>
          </w:rPr>
          <w:fldChar w:fldCharType="end"/>
        </w:r>
      </w:hyperlink>
    </w:p>
    <w:p w14:paraId="0A45CDDC" w14:textId="08FA5401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3" w:history="1">
        <w:r w:rsidR="002E18B4" w:rsidRPr="00D664FB">
          <w:rPr>
            <w:rStyle w:val="Hyperlink"/>
            <w:noProof/>
          </w:rPr>
          <w:t>Figure 22: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24</w:t>
        </w:r>
        <w:r w:rsidR="002E18B4">
          <w:rPr>
            <w:noProof/>
            <w:webHidden/>
          </w:rPr>
          <w:fldChar w:fldCharType="end"/>
        </w:r>
      </w:hyperlink>
    </w:p>
    <w:p w14:paraId="32F72107" w14:textId="61C2DA13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4" w:history="1">
        <w:r w:rsidR="002E18B4" w:rsidRPr="00D664FB">
          <w:rPr>
            <w:rStyle w:val="Hyperlink"/>
            <w:noProof/>
          </w:rPr>
          <w:t>Figure 23: Report Block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24</w:t>
        </w:r>
        <w:r w:rsidR="002E18B4">
          <w:rPr>
            <w:noProof/>
            <w:webHidden/>
          </w:rPr>
          <w:fldChar w:fldCharType="end"/>
        </w:r>
      </w:hyperlink>
    </w:p>
    <w:p w14:paraId="4DBAD48C" w14:textId="09ECDF88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5" w:history="1">
        <w:r w:rsidR="002E18B4" w:rsidRPr="00D664FB">
          <w:rPr>
            <w:rStyle w:val="Hyperlink"/>
            <w:noProof/>
          </w:rPr>
          <w:t>Figure 24: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26</w:t>
        </w:r>
        <w:r w:rsidR="002E18B4">
          <w:rPr>
            <w:noProof/>
            <w:webHidden/>
          </w:rPr>
          <w:fldChar w:fldCharType="end"/>
        </w:r>
      </w:hyperlink>
    </w:p>
    <w:p w14:paraId="1378D1E2" w14:textId="6C5BA42D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6" w:history="1">
        <w:r w:rsidR="002E18B4" w:rsidRPr="00D664FB">
          <w:rPr>
            <w:rStyle w:val="Hyperlink"/>
            <w:noProof/>
          </w:rPr>
          <w:t>Figure 25: Edit Block Device (Single Device)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26</w:t>
        </w:r>
        <w:r w:rsidR="002E18B4">
          <w:rPr>
            <w:noProof/>
            <w:webHidden/>
          </w:rPr>
          <w:fldChar w:fldCharType="end"/>
        </w:r>
      </w:hyperlink>
    </w:p>
    <w:p w14:paraId="1D188878" w14:textId="74B83D5A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7" w:history="1">
        <w:r w:rsidR="002E18B4" w:rsidRPr="00D664FB">
          <w:rPr>
            <w:rStyle w:val="Hyperlink"/>
            <w:noProof/>
          </w:rPr>
          <w:t>Figure 26: Edit Block Device (Bulk Device)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27</w:t>
        </w:r>
        <w:r w:rsidR="002E18B4">
          <w:rPr>
            <w:noProof/>
            <w:webHidden/>
          </w:rPr>
          <w:fldChar w:fldCharType="end"/>
        </w:r>
      </w:hyperlink>
    </w:p>
    <w:p w14:paraId="5138345E" w14:textId="0E9F5D9D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8" w:history="1">
        <w:r w:rsidR="002E18B4" w:rsidRPr="00D664FB">
          <w:rPr>
            <w:rStyle w:val="Hyperlink"/>
            <w:noProof/>
          </w:rPr>
          <w:t>Figure 27: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27</w:t>
        </w:r>
        <w:r w:rsidR="002E18B4">
          <w:rPr>
            <w:noProof/>
            <w:webHidden/>
          </w:rPr>
          <w:fldChar w:fldCharType="end"/>
        </w:r>
      </w:hyperlink>
    </w:p>
    <w:p w14:paraId="743DCCA4" w14:textId="5DE527CE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9" w:history="1">
        <w:r w:rsidR="002E18B4" w:rsidRPr="00D664FB">
          <w:rPr>
            <w:rStyle w:val="Hyperlink"/>
            <w:noProof/>
          </w:rPr>
          <w:t>Figure 28: Filtered Device Block/Unblock Requests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28</w:t>
        </w:r>
        <w:r w:rsidR="002E18B4">
          <w:rPr>
            <w:noProof/>
            <w:webHidden/>
          </w:rPr>
          <w:fldChar w:fldCharType="end"/>
        </w:r>
      </w:hyperlink>
    </w:p>
    <w:p w14:paraId="01E0AF43" w14:textId="76C19902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0" w:history="1">
        <w:r w:rsidR="002E18B4" w:rsidRPr="00D664FB">
          <w:rPr>
            <w:rStyle w:val="Hyperlink"/>
            <w:noProof/>
          </w:rPr>
          <w:t>Figure 29: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28</w:t>
        </w:r>
        <w:r w:rsidR="002E18B4">
          <w:rPr>
            <w:noProof/>
            <w:webHidden/>
          </w:rPr>
          <w:fldChar w:fldCharType="end"/>
        </w:r>
      </w:hyperlink>
    </w:p>
    <w:p w14:paraId="23B03E3C" w14:textId="3A9F60A8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1" w:history="1">
        <w:r w:rsidR="002E18B4" w:rsidRPr="00D664FB">
          <w:rPr>
            <w:rStyle w:val="Hyperlink"/>
            <w:noProof/>
          </w:rPr>
          <w:t>Figure 30: Open or Save Exported Block/Unblock Devices File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29</w:t>
        </w:r>
        <w:r w:rsidR="002E18B4">
          <w:rPr>
            <w:noProof/>
            <w:webHidden/>
          </w:rPr>
          <w:fldChar w:fldCharType="end"/>
        </w:r>
      </w:hyperlink>
    </w:p>
    <w:p w14:paraId="3B5053AC" w14:textId="6AE26D57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2" w:history="1">
        <w:r w:rsidR="002E18B4" w:rsidRPr="00D664FB">
          <w:rPr>
            <w:rStyle w:val="Hyperlink"/>
            <w:noProof/>
          </w:rPr>
          <w:t>Figure 31: Exported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29</w:t>
        </w:r>
        <w:r w:rsidR="002E18B4">
          <w:rPr>
            <w:noProof/>
            <w:webHidden/>
          </w:rPr>
          <w:fldChar w:fldCharType="end"/>
        </w:r>
      </w:hyperlink>
    </w:p>
    <w:p w14:paraId="13A6D018" w14:textId="38EFFFB1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3" w:history="1">
        <w:r w:rsidR="002E18B4" w:rsidRPr="00D664FB">
          <w:rPr>
            <w:rStyle w:val="Hyperlink"/>
            <w:noProof/>
          </w:rPr>
          <w:t>Figure 32: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30</w:t>
        </w:r>
        <w:r w:rsidR="002E18B4">
          <w:rPr>
            <w:noProof/>
            <w:webHidden/>
          </w:rPr>
          <w:fldChar w:fldCharType="end"/>
        </w:r>
      </w:hyperlink>
    </w:p>
    <w:p w14:paraId="0189DDB2" w14:textId="71F6D46A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4" w:history="1">
        <w:r w:rsidR="002E18B4" w:rsidRPr="00D664FB">
          <w:rPr>
            <w:rStyle w:val="Hyperlink"/>
            <w:noProof/>
          </w:rPr>
          <w:t>Figure 33: Grey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30</w:t>
        </w:r>
        <w:r w:rsidR="002E18B4">
          <w:rPr>
            <w:noProof/>
            <w:webHidden/>
          </w:rPr>
          <w:fldChar w:fldCharType="end"/>
        </w:r>
      </w:hyperlink>
    </w:p>
    <w:p w14:paraId="210AB940" w14:textId="2020BED4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5" w:history="1">
        <w:r w:rsidR="002E18B4" w:rsidRPr="00D664FB">
          <w:rPr>
            <w:rStyle w:val="Hyperlink"/>
            <w:noProof/>
          </w:rPr>
          <w:t>Figure 34: Grey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32</w:t>
        </w:r>
        <w:r w:rsidR="002E18B4">
          <w:rPr>
            <w:noProof/>
            <w:webHidden/>
          </w:rPr>
          <w:fldChar w:fldCharType="end"/>
        </w:r>
      </w:hyperlink>
    </w:p>
    <w:p w14:paraId="33719FF2" w14:textId="3E9EFC17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6" w:history="1">
        <w:r w:rsidR="002E18B4" w:rsidRPr="00D664FB">
          <w:rPr>
            <w:rStyle w:val="Hyperlink"/>
            <w:noProof/>
          </w:rPr>
          <w:t>Figure 35: Filtered Greylists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33</w:t>
        </w:r>
        <w:r w:rsidR="002E18B4">
          <w:rPr>
            <w:noProof/>
            <w:webHidden/>
          </w:rPr>
          <w:fldChar w:fldCharType="end"/>
        </w:r>
      </w:hyperlink>
    </w:p>
    <w:p w14:paraId="2911E823" w14:textId="67E04216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7" w:history="1">
        <w:r w:rsidR="002E18B4" w:rsidRPr="00D664FB">
          <w:rPr>
            <w:rStyle w:val="Hyperlink"/>
            <w:noProof/>
          </w:rPr>
          <w:t>Figure 36: Grey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33</w:t>
        </w:r>
        <w:r w:rsidR="002E18B4">
          <w:rPr>
            <w:noProof/>
            <w:webHidden/>
          </w:rPr>
          <w:fldChar w:fldCharType="end"/>
        </w:r>
      </w:hyperlink>
    </w:p>
    <w:p w14:paraId="2F03410C" w14:textId="37EACB49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8" w:history="1">
        <w:r w:rsidR="002E18B4" w:rsidRPr="00D664FB">
          <w:rPr>
            <w:rStyle w:val="Hyperlink"/>
            <w:noProof/>
          </w:rPr>
          <w:t>Figure 37: Open or Save Exported Greylists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34</w:t>
        </w:r>
        <w:r w:rsidR="002E18B4">
          <w:rPr>
            <w:noProof/>
            <w:webHidden/>
          </w:rPr>
          <w:fldChar w:fldCharType="end"/>
        </w:r>
      </w:hyperlink>
    </w:p>
    <w:p w14:paraId="2AE33FA4" w14:textId="2FDF157E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9" w:history="1">
        <w:r w:rsidR="002E18B4" w:rsidRPr="00D664FB">
          <w:rPr>
            <w:rStyle w:val="Hyperlink"/>
            <w:noProof/>
          </w:rPr>
          <w:t>Figure 38: Exported Greylists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34</w:t>
        </w:r>
        <w:r w:rsidR="002E18B4">
          <w:rPr>
            <w:noProof/>
            <w:webHidden/>
          </w:rPr>
          <w:fldChar w:fldCharType="end"/>
        </w:r>
      </w:hyperlink>
    </w:p>
    <w:p w14:paraId="6B0D4357" w14:textId="1A5E7B07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0" w:history="1">
        <w:r w:rsidR="002E18B4" w:rsidRPr="00D664FB">
          <w:rPr>
            <w:rStyle w:val="Hyperlink"/>
            <w:noProof/>
          </w:rPr>
          <w:t>Figure 39: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35</w:t>
        </w:r>
        <w:r w:rsidR="002E18B4">
          <w:rPr>
            <w:noProof/>
            <w:webHidden/>
          </w:rPr>
          <w:fldChar w:fldCharType="end"/>
        </w:r>
      </w:hyperlink>
    </w:p>
    <w:p w14:paraId="76DD511B" w14:textId="34251D81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1" w:history="1">
        <w:r w:rsidR="002E18B4" w:rsidRPr="00D664FB">
          <w:rPr>
            <w:rStyle w:val="Hyperlink"/>
            <w:noProof/>
          </w:rPr>
          <w:t>Figure 40: Black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35</w:t>
        </w:r>
        <w:r w:rsidR="002E18B4">
          <w:rPr>
            <w:noProof/>
            <w:webHidden/>
          </w:rPr>
          <w:fldChar w:fldCharType="end"/>
        </w:r>
      </w:hyperlink>
    </w:p>
    <w:p w14:paraId="237D8201" w14:textId="384D39A6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2" w:history="1">
        <w:r w:rsidR="002E18B4" w:rsidRPr="00D664FB">
          <w:rPr>
            <w:rStyle w:val="Hyperlink"/>
            <w:noProof/>
          </w:rPr>
          <w:t>Figure 41: Black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37</w:t>
        </w:r>
        <w:r w:rsidR="002E18B4">
          <w:rPr>
            <w:noProof/>
            <w:webHidden/>
          </w:rPr>
          <w:fldChar w:fldCharType="end"/>
        </w:r>
      </w:hyperlink>
    </w:p>
    <w:p w14:paraId="20F12A52" w14:textId="4E3C8595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3" w:history="1">
        <w:r w:rsidR="002E18B4" w:rsidRPr="00D664FB">
          <w:rPr>
            <w:rStyle w:val="Hyperlink"/>
            <w:noProof/>
          </w:rPr>
          <w:t>Figure 42: Filtered Blacklists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38</w:t>
        </w:r>
        <w:r w:rsidR="002E18B4">
          <w:rPr>
            <w:noProof/>
            <w:webHidden/>
          </w:rPr>
          <w:fldChar w:fldCharType="end"/>
        </w:r>
      </w:hyperlink>
    </w:p>
    <w:p w14:paraId="5EF149FA" w14:textId="05544DAB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4" w:history="1">
        <w:r w:rsidR="002E18B4" w:rsidRPr="00D664FB">
          <w:rPr>
            <w:rStyle w:val="Hyperlink"/>
            <w:noProof/>
          </w:rPr>
          <w:t>Figure 43: Black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38</w:t>
        </w:r>
        <w:r w:rsidR="002E18B4">
          <w:rPr>
            <w:noProof/>
            <w:webHidden/>
          </w:rPr>
          <w:fldChar w:fldCharType="end"/>
        </w:r>
      </w:hyperlink>
    </w:p>
    <w:p w14:paraId="69AFF2E1" w14:textId="06ADBAC9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5" w:history="1">
        <w:r w:rsidR="002E18B4" w:rsidRPr="00D664FB">
          <w:rPr>
            <w:rStyle w:val="Hyperlink"/>
            <w:noProof/>
          </w:rPr>
          <w:t>Figure 44: Open or Save Exported Blacklist File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39</w:t>
        </w:r>
        <w:r w:rsidR="002E18B4">
          <w:rPr>
            <w:noProof/>
            <w:webHidden/>
          </w:rPr>
          <w:fldChar w:fldCharType="end"/>
        </w:r>
      </w:hyperlink>
    </w:p>
    <w:p w14:paraId="1E0593A2" w14:textId="1E212064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6" w:history="1">
        <w:r w:rsidR="002E18B4" w:rsidRPr="00D664FB">
          <w:rPr>
            <w:rStyle w:val="Hyperlink"/>
            <w:noProof/>
          </w:rPr>
          <w:t>Figure 45: Exported Blacklists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39</w:t>
        </w:r>
        <w:r w:rsidR="002E18B4">
          <w:rPr>
            <w:noProof/>
            <w:webHidden/>
          </w:rPr>
          <w:fldChar w:fldCharType="end"/>
        </w:r>
      </w:hyperlink>
    </w:p>
    <w:p w14:paraId="56FD64EC" w14:textId="0D1E4047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7" w:history="1">
        <w:r w:rsidR="002E18B4" w:rsidRPr="00D664FB">
          <w:rPr>
            <w:rStyle w:val="Hyperlink"/>
            <w:noProof/>
          </w:rPr>
          <w:t>Figure 46: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40</w:t>
        </w:r>
        <w:r w:rsidR="002E18B4">
          <w:rPr>
            <w:noProof/>
            <w:webHidden/>
          </w:rPr>
          <w:fldChar w:fldCharType="end"/>
        </w:r>
      </w:hyperlink>
    </w:p>
    <w:p w14:paraId="52159EFB" w14:textId="4D3C6F90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8" w:history="1">
        <w:r w:rsidR="002E18B4" w:rsidRPr="00D664FB">
          <w:rPr>
            <w:rStyle w:val="Hyperlink"/>
            <w:noProof/>
          </w:rPr>
          <w:t>Figure 47: Grievance Management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41</w:t>
        </w:r>
        <w:r w:rsidR="002E18B4">
          <w:rPr>
            <w:noProof/>
            <w:webHidden/>
          </w:rPr>
          <w:fldChar w:fldCharType="end"/>
        </w:r>
      </w:hyperlink>
    </w:p>
    <w:p w14:paraId="2280D695" w14:textId="27A1F795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9" w:history="1">
        <w:r w:rsidR="002E18B4" w:rsidRPr="00D664FB">
          <w:rPr>
            <w:rStyle w:val="Hyperlink"/>
            <w:noProof/>
          </w:rPr>
          <w:t>Figure 48: Report Grievance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41</w:t>
        </w:r>
        <w:r w:rsidR="002E18B4">
          <w:rPr>
            <w:noProof/>
            <w:webHidden/>
          </w:rPr>
          <w:fldChar w:fldCharType="end"/>
        </w:r>
      </w:hyperlink>
    </w:p>
    <w:p w14:paraId="43B4CBF9" w14:textId="2639714A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0" w:history="1">
        <w:r w:rsidR="002E18B4" w:rsidRPr="00D664FB">
          <w:rPr>
            <w:rStyle w:val="Hyperlink"/>
            <w:noProof/>
          </w:rPr>
          <w:t>Figure 49: Grievance Management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42</w:t>
        </w:r>
        <w:r w:rsidR="002E18B4">
          <w:rPr>
            <w:noProof/>
            <w:webHidden/>
          </w:rPr>
          <w:fldChar w:fldCharType="end"/>
        </w:r>
      </w:hyperlink>
    </w:p>
    <w:p w14:paraId="0A01F1FE" w14:textId="39DC4112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1" w:history="1">
        <w:r w:rsidR="002E18B4" w:rsidRPr="00D664FB">
          <w:rPr>
            <w:rStyle w:val="Hyperlink"/>
            <w:noProof/>
          </w:rPr>
          <w:t>Figure 50: Filter Grievances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44</w:t>
        </w:r>
        <w:r w:rsidR="002E18B4">
          <w:rPr>
            <w:noProof/>
            <w:webHidden/>
          </w:rPr>
          <w:fldChar w:fldCharType="end"/>
        </w:r>
      </w:hyperlink>
    </w:p>
    <w:p w14:paraId="07AD4B48" w14:textId="4724C388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2" w:history="1">
        <w:r w:rsidR="002E18B4" w:rsidRPr="00D664FB">
          <w:rPr>
            <w:rStyle w:val="Hyperlink"/>
            <w:noProof/>
          </w:rPr>
          <w:t>Figure 51: Filtered Grievances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44</w:t>
        </w:r>
        <w:r w:rsidR="002E18B4">
          <w:rPr>
            <w:noProof/>
            <w:webHidden/>
          </w:rPr>
          <w:fldChar w:fldCharType="end"/>
        </w:r>
      </w:hyperlink>
    </w:p>
    <w:p w14:paraId="1E2DD0DD" w14:textId="61B90CD1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3" w:history="1">
        <w:r w:rsidR="002E18B4" w:rsidRPr="00D664FB">
          <w:rPr>
            <w:rStyle w:val="Hyperlink"/>
            <w:noProof/>
          </w:rPr>
          <w:t>Figure 52: Grievance Management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45</w:t>
        </w:r>
        <w:r w:rsidR="002E18B4">
          <w:rPr>
            <w:noProof/>
            <w:webHidden/>
          </w:rPr>
          <w:fldChar w:fldCharType="end"/>
        </w:r>
      </w:hyperlink>
    </w:p>
    <w:p w14:paraId="5EB2819B" w14:textId="55E92E6D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4" w:history="1">
        <w:r w:rsidR="002E18B4" w:rsidRPr="00D664FB">
          <w:rPr>
            <w:rStyle w:val="Hyperlink"/>
            <w:noProof/>
          </w:rPr>
          <w:t>Figure 53: Open or Save Exported Grievance File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45</w:t>
        </w:r>
        <w:r w:rsidR="002E18B4">
          <w:rPr>
            <w:noProof/>
            <w:webHidden/>
          </w:rPr>
          <w:fldChar w:fldCharType="end"/>
        </w:r>
      </w:hyperlink>
    </w:p>
    <w:p w14:paraId="0122F08D" w14:textId="35AE9784" w:rsidR="002E18B4" w:rsidRDefault="00943CE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5" w:history="1">
        <w:r w:rsidR="002E18B4" w:rsidRPr="00D664FB">
          <w:rPr>
            <w:rStyle w:val="Hyperlink"/>
            <w:noProof/>
          </w:rPr>
          <w:t>Figure 54: Exported Grievances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9E51E5">
          <w:rPr>
            <w:noProof/>
            <w:webHidden/>
          </w:rPr>
          <w:t>45</w:t>
        </w:r>
        <w:r w:rsidR="002E18B4">
          <w:rPr>
            <w:noProof/>
            <w:webHidden/>
          </w:rPr>
          <w:fldChar w:fldCharType="end"/>
        </w:r>
      </w:hyperlink>
    </w:p>
    <w:p w14:paraId="07A8376B" w14:textId="34731183" w:rsidR="006755C2" w:rsidRDefault="00D239B5">
      <w:pPr>
        <w:pStyle w:val="TableofFigures"/>
      </w:pPr>
      <w:r>
        <w:fldChar w:fldCharType="end"/>
      </w:r>
    </w:p>
    <w:p w14:paraId="5B62BAA4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59F1D50" w14:textId="77777777" w:rsidR="006755C2" w:rsidRPr="002A39C9" w:rsidRDefault="009F2B34" w:rsidP="002A39C9">
      <w:pPr>
        <w:pStyle w:val="Heading1"/>
      </w:pPr>
      <w:bookmarkStart w:id="148" w:name="_Document_Overview"/>
      <w:bookmarkStart w:id="149" w:name="h11"/>
      <w:bookmarkStart w:id="150" w:name="_Scope"/>
      <w:bookmarkStart w:id="151" w:name="_References"/>
      <w:bookmarkStart w:id="152" w:name="_Introduction"/>
      <w:bookmarkStart w:id="153" w:name="_Operations"/>
      <w:bookmarkStart w:id="154" w:name="_Web_Operations"/>
      <w:bookmarkStart w:id="155" w:name="_Toc31900099"/>
      <w:bookmarkStart w:id="156" w:name="_Toc31900166"/>
      <w:bookmarkStart w:id="157" w:name="_Toc31900210"/>
      <w:bookmarkStart w:id="158" w:name="_Toc31900288"/>
      <w:bookmarkStart w:id="159" w:name="_Toc37498243"/>
      <w:bookmarkEnd w:id="148"/>
      <w:bookmarkEnd w:id="149"/>
      <w:bookmarkEnd w:id="150"/>
      <w:bookmarkEnd w:id="151"/>
      <w:bookmarkEnd w:id="152"/>
      <w:bookmarkEnd w:id="153"/>
      <w:bookmarkEnd w:id="154"/>
      <w:r w:rsidRPr="002A39C9">
        <w:lastRenderedPageBreak/>
        <w:t>Overview</w:t>
      </w:r>
      <w:bookmarkEnd w:id="155"/>
      <w:bookmarkEnd w:id="156"/>
      <w:bookmarkEnd w:id="157"/>
      <w:bookmarkEnd w:id="158"/>
      <w:bookmarkEnd w:id="159"/>
    </w:p>
    <w:p w14:paraId="743469F0" w14:textId="77777777" w:rsidR="00AF7107" w:rsidRDefault="00384430" w:rsidP="004D34E8">
      <w:pPr>
        <w:pStyle w:val="Heading2"/>
      </w:pPr>
      <w:bookmarkStart w:id="160" w:name="_Toc37498244"/>
      <w:r>
        <w:t>Scope</w:t>
      </w:r>
      <w:bookmarkEnd w:id="160"/>
    </w:p>
    <w:p w14:paraId="19D12156" w14:textId="3C5C09EE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D6F0E">
        <w:t>operators block and unblock devices</w:t>
      </w:r>
      <w:r w:rsidR="00B50186">
        <w:t xml:space="preserve"> (IMEIs/MEIDs/ESNs), </w:t>
      </w:r>
      <w:r w:rsidR="00A876D7">
        <w:t xml:space="preserve">download </w:t>
      </w:r>
      <w:proofErr w:type="spellStart"/>
      <w:r w:rsidR="00B50186">
        <w:t>grey</w:t>
      </w:r>
      <w:r w:rsidR="00112027">
        <w:t>listed</w:t>
      </w:r>
      <w:proofErr w:type="spellEnd"/>
      <w:r w:rsidR="00B50186">
        <w:t xml:space="preserve"> and blacklisted numbers</w:t>
      </w:r>
      <w:r w:rsidR="00C16A9E">
        <w:t>,</w:t>
      </w:r>
      <w:r w:rsidR="00A876D7">
        <w:t xml:space="preserve"> update their internal </w:t>
      </w:r>
      <w:r w:rsidR="00A876D7" w:rsidRPr="00C16A9E">
        <w:t>EIR</w:t>
      </w:r>
      <w:r w:rsidR="00A876D7">
        <w:t xml:space="preserve"> systems</w:t>
      </w:r>
      <w:r w:rsidR="00B50186">
        <w:t>,</w:t>
      </w:r>
      <w:r w:rsidR="00BD6F0E">
        <w:t xml:space="preserve"> </w:t>
      </w:r>
      <w:r w:rsidRPr="00EE5A16">
        <w:t>and report grievances.</w:t>
      </w:r>
    </w:p>
    <w:p w14:paraId="06F8B18B" w14:textId="77777777" w:rsidR="00084397" w:rsidRDefault="00084397" w:rsidP="004D6E91">
      <w:pPr>
        <w:pStyle w:val="Heading2"/>
      </w:pPr>
      <w:bookmarkStart w:id="161" w:name="_Toc37498245"/>
      <w:r>
        <w:t>Acronyms</w:t>
      </w:r>
      <w:r w:rsidR="00384430">
        <w:t xml:space="preserve"> &amp; Abbreviations</w:t>
      </w:r>
      <w:bookmarkEnd w:id="161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DBC8EE5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DBFD80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13D000D4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Full Form</w:t>
            </w:r>
          </w:p>
        </w:tc>
      </w:tr>
      <w:tr w:rsidR="00084397" w:rsidRPr="003D50EC" w14:paraId="0AF9B2B1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5C2C4C7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0C03DB1E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C16A9E" w:rsidRPr="003D50EC" w14:paraId="478C933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EC11D12" w14:textId="192E7AD2" w:rsidR="00C16A9E" w:rsidRDefault="00C16A9E" w:rsidP="00686143">
            <w:pPr>
              <w:pStyle w:val="ListBullet1"/>
              <w:numPr>
                <w:ilvl w:val="0"/>
                <w:numId w:val="0"/>
              </w:numPr>
            </w:pPr>
            <w:r>
              <w:t>EIR</w:t>
            </w:r>
          </w:p>
        </w:tc>
        <w:tc>
          <w:tcPr>
            <w:tcW w:w="4979" w:type="dxa"/>
            <w:shd w:val="clear" w:color="auto" w:fill="auto"/>
          </w:tcPr>
          <w:p w14:paraId="618507E4" w14:textId="59361340" w:rsidR="00C16A9E" w:rsidRDefault="00C16A9E" w:rsidP="00686143">
            <w:pPr>
              <w:pStyle w:val="BodyText2"/>
            </w:pPr>
            <w:r>
              <w:t>Equipment Identity Register</w:t>
            </w:r>
          </w:p>
        </w:tc>
      </w:tr>
      <w:tr w:rsidR="00084397" w:rsidRPr="003D50EC" w14:paraId="07D39ABD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848EAE5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10682EAF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6651CC5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BE3E9C0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518B4137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17BA337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19455A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4386716D" w14:textId="3F0FCB6F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</w:t>
            </w:r>
            <w:r w:rsidR="00D017F1">
              <w:t>d</w:t>
            </w:r>
            <w:r>
              <w:t>entifier</w:t>
            </w:r>
          </w:p>
        </w:tc>
      </w:tr>
      <w:tr w:rsidR="00084397" w:rsidRPr="003D50EC" w14:paraId="5092517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D5475E1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0C3B0DEF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4293DCA6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84BC1DC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2D58CBEC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65B87E5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D84A3D2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48D8F20" w14:textId="2D9E357A" w:rsidR="00271258" w:rsidRDefault="00271258" w:rsidP="00A876D7">
            <w:pPr>
              <w:pStyle w:val="BodyText2"/>
            </w:pPr>
            <w:r w:rsidRPr="00271258">
              <w:t>Telecom Regulator of Cambodia</w:t>
            </w:r>
          </w:p>
        </w:tc>
      </w:tr>
    </w:tbl>
    <w:p w14:paraId="71D2AC09" w14:textId="77777777" w:rsidR="00191AE2" w:rsidRDefault="00191AE2" w:rsidP="00191AE2">
      <w:pPr>
        <w:pStyle w:val="BodyText2"/>
        <w:ind w:left="360"/>
      </w:pPr>
    </w:p>
    <w:p w14:paraId="3A1EC177" w14:textId="77777777" w:rsidR="00384430" w:rsidRDefault="00384430" w:rsidP="004D3E67">
      <w:pPr>
        <w:pStyle w:val="Heading2"/>
      </w:pPr>
      <w:bookmarkStart w:id="162" w:name="_Toc37498246"/>
      <w:r>
        <w:t>Conventions</w:t>
      </w:r>
      <w:bookmarkEnd w:id="162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DB148D3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48F0D729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5A7B0D12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767EACDC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5543A5F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1F42AA02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5B80C7D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B8EF4CD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4BA7180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2FA125D3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5434DFE6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0B7E6901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2C5332A1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652211C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lastRenderedPageBreak/>
              <w:t>*</w:t>
            </w:r>
          </w:p>
        </w:tc>
        <w:tc>
          <w:tcPr>
            <w:tcW w:w="3420" w:type="dxa"/>
            <w:shd w:val="clear" w:color="auto" w:fill="auto"/>
          </w:tcPr>
          <w:p w14:paraId="17CCF156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0ECA21C8" w14:textId="77777777" w:rsidR="00A90D32" w:rsidRDefault="00384430" w:rsidP="004D6E91">
      <w:pPr>
        <w:pStyle w:val="Heading1"/>
      </w:pPr>
      <w:bookmarkStart w:id="163" w:name="_Toc37498247"/>
      <w:r>
        <w:lastRenderedPageBreak/>
        <w:t>Operations</w:t>
      </w:r>
      <w:bookmarkEnd w:id="163"/>
    </w:p>
    <w:p w14:paraId="7B7EC095" w14:textId="77777777" w:rsidR="003F3870" w:rsidRPr="003F3870" w:rsidRDefault="003F3870" w:rsidP="003F3870"/>
    <w:p w14:paraId="48AF068B" w14:textId="77777777" w:rsidR="00384430" w:rsidRPr="002A39C9" w:rsidRDefault="00384430" w:rsidP="00384430">
      <w:pPr>
        <w:pStyle w:val="Heading2"/>
      </w:pPr>
      <w:bookmarkStart w:id="164" w:name="_Toc37498248"/>
      <w:r w:rsidRPr="002A39C9">
        <w:t>Application Overview</w:t>
      </w:r>
      <w:bookmarkEnd w:id="164"/>
    </w:p>
    <w:p w14:paraId="7D9AEA6B" w14:textId="77777777" w:rsidR="00384430" w:rsidRPr="00EE5A16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="00BD6F0E">
        <w:t>) Operator</w:t>
      </w:r>
      <w:r>
        <w:t xml:space="preserve"> Portal </w:t>
      </w:r>
      <w:r w:rsidRPr="00EE5A16">
        <w:t>application is used</w:t>
      </w:r>
      <w:r w:rsidR="00806ECE">
        <w:t xml:space="preserve"> to</w:t>
      </w:r>
      <w:r w:rsidRPr="00EE5A16">
        <w:t xml:space="preserve"> </w:t>
      </w:r>
      <w:r w:rsidR="00BD6F0E">
        <w:t xml:space="preserve">block devices that violate the operator contract agreement. The devices </w:t>
      </w:r>
      <w:r w:rsidR="00806ECE">
        <w:t xml:space="preserve">that are </w:t>
      </w:r>
      <w:r w:rsidR="00BD6F0E">
        <w:t>blocked can be unblocked as well</w:t>
      </w:r>
      <w:r w:rsidR="00355F4E">
        <w:t xml:space="preserve"> using the application</w:t>
      </w:r>
      <w:r w:rsidR="00BD6F0E">
        <w:t>.</w:t>
      </w:r>
      <w:r w:rsidR="00980554">
        <w:t xml:space="preserve"> Operators can raise grievances to the CEIR administrator whenever there is any problem.</w:t>
      </w:r>
    </w:p>
    <w:p w14:paraId="3B20089A" w14:textId="77777777" w:rsidR="00384430" w:rsidRPr="00EE5A16" w:rsidRDefault="00806ECE" w:rsidP="00384430">
      <w:pPr>
        <w:pStyle w:val="BodyText2"/>
      </w:pPr>
      <w:r>
        <w:t>Operators</w:t>
      </w:r>
      <w:r w:rsidR="00384430" w:rsidRPr="00EE5A16">
        <w:t xml:space="preserve"> </w:t>
      </w:r>
      <w:r w:rsidR="00980554">
        <w:t xml:space="preserve">can use the application to </w:t>
      </w:r>
      <w:r w:rsidR="00384430" w:rsidRPr="00EE5A16">
        <w:t>perform the following tasks:</w:t>
      </w:r>
    </w:p>
    <w:p w14:paraId="56F6CDFE" w14:textId="77777777" w:rsidR="00384430" w:rsidRPr="00EE5A16" w:rsidRDefault="00806ECE" w:rsidP="00D67E37">
      <w:pPr>
        <w:pStyle w:val="BodyText2"/>
        <w:numPr>
          <w:ilvl w:val="0"/>
          <w:numId w:val="23"/>
        </w:numPr>
      </w:pPr>
      <w:r>
        <w:t>Block devices</w:t>
      </w:r>
    </w:p>
    <w:p w14:paraId="55495F24" w14:textId="77777777" w:rsidR="00384430" w:rsidRDefault="00806ECE" w:rsidP="00D67E37">
      <w:pPr>
        <w:pStyle w:val="BodyText2"/>
        <w:numPr>
          <w:ilvl w:val="0"/>
          <w:numId w:val="23"/>
        </w:numPr>
      </w:pPr>
      <w:r>
        <w:t>Unblock devices</w:t>
      </w:r>
    </w:p>
    <w:p w14:paraId="7AD3C80F" w14:textId="12A58931" w:rsidR="00565600" w:rsidRDefault="00565600" w:rsidP="00D67E37">
      <w:pPr>
        <w:pStyle w:val="BodyText2"/>
        <w:numPr>
          <w:ilvl w:val="0"/>
          <w:numId w:val="23"/>
        </w:numPr>
      </w:pPr>
      <w:r>
        <w:t xml:space="preserve">Download </w:t>
      </w:r>
      <w:proofErr w:type="spellStart"/>
      <w:r>
        <w:t>grey</w:t>
      </w:r>
      <w:r w:rsidR="00112027">
        <w:t>lists</w:t>
      </w:r>
      <w:proofErr w:type="spellEnd"/>
      <w:r>
        <w:t xml:space="preserve"> for monitoring</w:t>
      </w:r>
      <w:r w:rsidR="00A876D7">
        <w:t xml:space="preserve"> </w:t>
      </w:r>
      <w:r>
        <w:t>devices</w:t>
      </w:r>
      <w:r w:rsidR="00A876D7">
        <w:t xml:space="preserve"> </w:t>
      </w:r>
    </w:p>
    <w:p w14:paraId="29AEDB71" w14:textId="77777777" w:rsidR="00A876D7" w:rsidRDefault="00A876D7" w:rsidP="00A876D7">
      <w:pPr>
        <w:pStyle w:val="BodyText2"/>
        <w:numPr>
          <w:ilvl w:val="0"/>
          <w:numId w:val="23"/>
        </w:numPr>
      </w:pPr>
      <w:r>
        <w:t>Download blacklists for blocking devices</w:t>
      </w:r>
    </w:p>
    <w:p w14:paraId="3425386C" w14:textId="77777777" w:rsidR="00384430" w:rsidRDefault="00384430" w:rsidP="00D67E37">
      <w:pPr>
        <w:pStyle w:val="BodyText2"/>
        <w:numPr>
          <w:ilvl w:val="0"/>
          <w:numId w:val="23"/>
        </w:numPr>
      </w:pPr>
      <w:r w:rsidRPr="00EE5A16">
        <w:t>Report grievances</w:t>
      </w:r>
    </w:p>
    <w:p w14:paraId="12F24DD2" w14:textId="77777777" w:rsidR="00E66A36" w:rsidRDefault="00E66A36" w:rsidP="004D3E67">
      <w:pPr>
        <w:pStyle w:val="BodyText2"/>
      </w:pPr>
    </w:p>
    <w:p w14:paraId="74A028CF" w14:textId="77777777" w:rsidR="00384430" w:rsidRDefault="00384430" w:rsidP="004D3E67">
      <w:pPr>
        <w:pStyle w:val="Heading2"/>
      </w:pPr>
      <w:bookmarkStart w:id="165" w:name="_Toc37498249"/>
      <w:r>
        <w:t>Logging into the Application</w:t>
      </w:r>
      <w:bookmarkEnd w:id="165"/>
    </w:p>
    <w:p w14:paraId="3F4A7DE4" w14:textId="24F51D23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980554">
        <w:t>operators need to</w:t>
      </w:r>
      <w:r>
        <w:t xml:space="preserve"> register in the application.</w:t>
      </w:r>
      <w:r w:rsidR="00044C82">
        <w:t xml:space="preserve"> </w:t>
      </w:r>
      <w:r w:rsidR="00C16A9E">
        <w:t>Employee or operator personnel</w:t>
      </w:r>
      <w:r w:rsidR="00044C82">
        <w:t xml:space="preserve"> register on </w:t>
      </w:r>
      <w:r w:rsidR="00C16A9E">
        <w:t xml:space="preserve">the </w:t>
      </w:r>
      <w:r w:rsidR="00044C82">
        <w:t>CEIR portal on behalf of an operator.</w:t>
      </w:r>
    </w:p>
    <w:p w14:paraId="27CC74DD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69ABFE60" w14:textId="3DDD7421" w:rsidR="00A7041F" w:rsidRDefault="00A7041F" w:rsidP="00D67E37">
      <w:pPr>
        <w:pStyle w:val="BodyText2"/>
        <w:numPr>
          <w:ilvl w:val="0"/>
          <w:numId w:val="31"/>
        </w:numPr>
      </w:pPr>
      <w:r>
        <w:t xml:space="preserve">Enter </w:t>
      </w:r>
      <w:r w:rsidRPr="007539AA">
        <w:t xml:space="preserve">the </w:t>
      </w:r>
      <w:r w:rsidR="007539AA" w:rsidRPr="007539AA">
        <w:t>DMC home</w:t>
      </w:r>
      <w:r w:rsidR="00D017F1" w:rsidRPr="007539AA">
        <w:t xml:space="preserve"> </w:t>
      </w:r>
      <w:r w:rsidR="007724A4" w:rsidRPr="007539AA">
        <w:t xml:space="preserve">portal </w:t>
      </w:r>
      <w:r w:rsidR="00D017F1" w:rsidRPr="007539AA">
        <w:t xml:space="preserve">page </w:t>
      </w:r>
      <w:r w:rsidR="002F199A" w:rsidRPr="007539AA">
        <w:t xml:space="preserve">URL </w:t>
      </w:r>
      <w:r w:rsidRPr="007539AA">
        <w:t>in the b</w:t>
      </w:r>
      <w:r>
        <w:t>rowser address bar.</w:t>
      </w:r>
      <w:r w:rsidR="00AE6D69">
        <w:t xml:space="preserve"> This opens the </w:t>
      </w:r>
      <w:r w:rsidR="00D017F1">
        <w:t xml:space="preserve">following </w:t>
      </w:r>
      <w:r w:rsidR="00AE6D69">
        <w:t>page.</w:t>
      </w:r>
    </w:p>
    <w:p w14:paraId="064A9CA5" w14:textId="77777777" w:rsidR="00AE6D69" w:rsidRDefault="00AE6D69" w:rsidP="00E473B6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547E9D49" wp14:editId="1864D8E8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80B67" w14:textId="06DCD7B9" w:rsidR="0036447D" w:rsidRPr="0036447D" w:rsidRDefault="00584DC9" w:rsidP="007E53B8">
      <w:pPr>
        <w:pStyle w:val="FigureCaption"/>
      </w:pPr>
      <w:bookmarkStart w:id="166" w:name="_Toc37239342"/>
      <w:r>
        <w:t xml:space="preserve">Figure 1: </w:t>
      </w:r>
      <w:r w:rsidR="00C16A9E">
        <w:t xml:space="preserve">DMC </w:t>
      </w:r>
      <w:r w:rsidR="007539AA">
        <w:t>Home</w:t>
      </w:r>
      <w:r>
        <w:t xml:space="preserve"> Page</w:t>
      </w:r>
      <w:bookmarkEnd w:id="166"/>
    </w:p>
    <w:p w14:paraId="6D8A67B9" w14:textId="77777777" w:rsidR="00A7041F" w:rsidRDefault="00A7041F" w:rsidP="00D67E37">
      <w:pPr>
        <w:pStyle w:val="BodyText2"/>
        <w:numPr>
          <w:ilvl w:val="0"/>
          <w:numId w:val="31"/>
        </w:numPr>
      </w:pPr>
      <w:r>
        <w:t xml:space="preserve">Select </w:t>
      </w:r>
      <w:r w:rsidR="00E473B6">
        <w:rPr>
          <w:b/>
          <w:bCs/>
        </w:rPr>
        <w:t>Operator</w:t>
      </w:r>
      <w:r>
        <w:t xml:space="preserve"> from the </w:t>
      </w:r>
      <w:r w:rsidRPr="00A62CA8">
        <w:rPr>
          <w:b/>
          <w:bCs/>
        </w:rPr>
        <w:t xml:space="preserve">Registration </w:t>
      </w:r>
      <w:r>
        <w:t>list.</w:t>
      </w:r>
    </w:p>
    <w:p w14:paraId="71BA2767" w14:textId="77777777" w:rsidR="00AE6D69" w:rsidRDefault="0077516F" w:rsidP="0036447D">
      <w:pPr>
        <w:pStyle w:val="BodyText2"/>
        <w:ind w:left="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E1F885" wp14:editId="4B080804">
                <wp:simplePos x="0" y="0"/>
                <wp:positionH relativeFrom="column">
                  <wp:posOffset>2592705</wp:posOffset>
                </wp:positionH>
                <wp:positionV relativeFrom="paragraph">
                  <wp:posOffset>33020</wp:posOffset>
                </wp:positionV>
                <wp:extent cx="966470" cy="270846"/>
                <wp:effectExtent l="0" t="0" r="2413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2708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53761" id="Rectangle 50" o:spid="_x0000_s1026" style="position:absolute;margin-left:204.15pt;margin-top:2.6pt;width:76.1pt;height:21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" filled="f" strokecolor="#ffc000 [3207]" strokeweight="2pt"/>
            </w:pict>
          </mc:Fallback>
        </mc:AlternateContent>
      </w:r>
      <w:r w:rsidR="00073EC6">
        <w:rPr>
          <w:noProof/>
        </w:rPr>
        <w:drawing>
          <wp:inline distT="0" distB="0" distL="0" distR="0" wp14:anchorId="0E286B7B" wp14:editId="3FB001FC">
            <wp:extent cx="2076740" cy="2705478"/>
            <wp:effectExtent l="19050" t="19050" r="19050" b="190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ratorregistra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70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69CB9" w14:textId="77777777" w:rsidR="00A7041F" w:rsidRDefault="00E66A36" w:rsidP="00822F6F">
      <w:pPr>
        <w:pStyle w:val="BodyText2"/>
        <w:ind w:left="720"/>
      </w:pPr>
      <w:r>
        <w:t xml:space="preserve">The </w:t>
      </w:r>
      <w:r w:rsidR="00E473B6">
        <w:rPr>
          <w:b/>
          <w:bCs/>
        </w:rPr>
        <w:t>Operator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</w:t>
      </w:r>
      <w:r w:rsidR="00E473B6">
        <w:t>T</w:t>
      </w:r>
      <w:r w:rsidR="00F854B3">
        <w:t xml:space="preserve">he </w:t>
      </w:r>
      <w:r w:rsidR="00E473B6">
        <w:t xml:space="preserve">operator needs to enter the </w:t>
      </w:r>
      <w:r w:rsidR="00F854B3">
        <w:t>following information.</w:t>
      </w:r>
    </w:p>
    <w:p w14:paraId="003713E4" w14:textId="77777777" w:rsidR="004E3DE9" w:rsidRDefault="00F303AF" w:rsidP="004E3DE9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5E48F224" wp14:editId="2F7E47DD">
            <wp:extent cx="5278755" cy="4004310"/>
            <wp:effectExtent l="19050" t="19050" r="17145" b="15240"/>
            <wp:docPr id="452" name="Picture 4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operatorregistra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00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2CB86" w14:textId="77777777" w:rsidR="00CA51DD" w:rsidRDefault="00E473B6" w:rsidP="007E53B8">
      <w:pPr>
        <w:pStyle w:val="FigureCaption"/>
      </w:pPr>
      <w:r>
        <w:t xml:space="preserve">                   </w:t>
      </w:r>
      <w:bookmarkStart w:id="167" w:name="_Toc37239343"/>
      <w:r w:rsidR="00CA51DD">
        <w:t xml:space="preserve">Figure 2: </w:t>
      </w:r>
      <w:r w:rsidR="00F303AF">
        <w:t>Operator</w:t>
      </w:r>
      <w:r w:rsidR="00CA51DD">
        <w:t xml:space="preserve"> Registration</w:t>
      </w:r>
      <w:bookmarkEnd w:id="167"/>
      <w:r w:rsidR="00CA51DD">
        <w:t xml:space="preserve"> </w:t>
      </w:r>
    </w:p>
    <w:p w14:paraId="7246A846" w14:textId="77777777" w:rsidR="00A90D32" w:rsidRDefault="00EF0A91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BB2706E" w14:textId="77777777" w:rsidR="008462CB" w:rsidRDefault="008462CB" w:rsidP="00D67E37">
      <w:pPr>
        <w:pStyle w:val="BodyText2"/>
        <w:numPr>
          <w:ilvl w:val="0"/>
          <w:numId w:val="31"/>
        </w:numPr>
      </w:pPr>
      <w:r>
        <w:rPr>
          <w:b/>
          <w:bCs/>
        </w:rPr>
        <w:lastRenderedPageBreak/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278FEE20" w14:textId="77777777" w:rsidR="00A7041F" w:rsidRDefault="00EF0A91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57AF0403" w14:textId="77777777" w:rsidR="00A7041F" w:rsidRDefault="00EF0A91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Type</w:t>
      </w:r>
      <w:r w:rsidR="00A7041F">
        <w:t xml:space="preserve">: Select the </w:t>
      </w:r>
      <w:r w:rsidR="00E473B6">
        <w:t>operator type:</w:t>
      </w:r>
    </w:p>
    <w:p w14:paraId="7039BE61" w14:textId="77777777" w:rsidR="00E473B6" w:rsidRDefault="00E473B6" w:rsidP="00D67E37">
      <w:pPr>
        <w:pStyle w:val="BodyText2"/>
        <w:numPr>
          <w:ilvl w:val="1"/>
          <w:numId w:val="31"/>
        </w:numPr>
      </w:pPr>
      <w:proofErr w:type="spellStart"/>
      <w:r>
        <w:t>Metfone</w:t>
      </w:r>
      <w:proofErr w:type="spellEnd"/>
    </w:p>
    <w:p w14:paraId="72498087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Smart</w:t>
      </w:r>
    </w:p>
    <w:p w14:paraId="08D4AD76" w14:textId="77777777" w:rsidR="00E473B6" w:rsidRDefault="00E473B6" w:rsidP="00D67E37">
      <w:pPr>
        <w:pStyle w:val="BodyText2"/>
        <w:numPr>
          <w:ilvl w:val="1"/>
          <w:numId w:val="31"/>
        </w:numPr>
      </w:pPr>
      <w:proofErr w:type="spellStart"/>
      <w:r>
        <w:t>Seatel</w:t>
      </w:r>
      <w:proofErr w:type="spellEnd"/>
    </w:p>
    <w:p w14:paraId="620F496D" w14:textId="77777777" w:rsidR="00E473B6" w:rsidRDefault="00E473B6" w:rsidP="00D67E37">
      <w:pPr>
        <w:pStyle w:val="BodyText2"/>
        <w:numPr>
          <w:ilvl w:val="1"/>
          <w:numId w:val="31"/>
        </w:numPr>
      </w:pPr>
      <w:proofErr w:type="spellStart"/>
      <w:r>
        <w:t>Cellcard</w:t>
      </w:r>
      <w:proofErr w:type="spellEnd"/>
    </w:p>
    <w:p w14:paraId="7F80D853" w14:textId="614C94B8" w:rsidR="00E473B6" w:rsidRDefault="00E473B6" w:rsidP="00D67E37">
      <w:pPr>
        <w:pStyle w:val="BodyText2"/>
        <w:numPr>
          <w:ilvl w:val="0"/>
          <w:numId w:val="31"/>
        </w:numPr>
      </w:pPr>
      <w:r w:rsidRPr="00A62CA8">
        <w:rPr>
          <w:b/>
          <w:bCs/>
        </w:rPr>
        <w:t>Address</w:t>
      </w:r>
      <w:r>
        <w:t xml:space="preserve">: Enter the </w:t>
      </w:r>
      <w:r w:rsidR="00A876D7">
        <w:t xml:space="preserve">operator’s </w:t>
      </w:r>
      <w:r>
        <w:t>address:</w:t>
      </w:r>
    </w:p>
    <w:p w14:paraId="0CF7E06A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Street Number</w:t>
      </w:r>
    </w:p>
    <w:p w14:paraId="1C690A84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Village</w:t>
      </w:r>
    </w:p>
    <w:p w14:paraId="04C532CA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Locality</w:t>
      </w:r>
    </w:p>
    <w:p w14:paraId="1C3A11C7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District</w:t>
      </w:r>
    </w:p>
    <w:p w14:paraId="7AC8C114" w14:textId="77777777" w:rsidR="00E473B6" w:rsidRPr="004A4EC7" w:rsidRDefault="00E473B6" w:rsidP="00D67E37">
      <w:pPr>
        <w:pStyle w:val="BodyText2"/>
        <w:numPr>
          <w:ilvl w:val="1"/>
          <w:numId w:val="31"/>
        </w:numPr>
      </w:pPr>
      <w:r w:rsidRPr="004A4EC7">
        <w:t>Commune</w:t>
      </w:r>
    </w:p>
    <w:p w14:paraId="02A4088B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Province</w:t>
      </w:r>
    </w:p>
    <w:p w14:paraId="69E85BBD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Country</w:t>
      </w:r>
    </w:p>
    <w:p w14:paraId="1214580D" w14:textId="77777777" w:rsidR="00E473B6" w:rsidRDefault="00E473B6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 xml:space="preserve">National ID: </w:t>
      </w:r>
      <w:r>
        <w:t>Enter the national ID</w:t>
      </w:r>
      <w:r w:rsidR="00A876D7">
        <w:t xml:space="preserve"> of operator personnel</w:t>
      </w:r>
      <w:r>
        <w:t>.</w:t>
      </w:r>
    </w:p>
    <w:p w14:paraId="3182B4E7" w14:textId="0016C46F" w:rsidR="00E473B6" w:rsidRPr="003A6ABB" w:rsidRDefault="00980554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E473B6" w:rsidRPr="004E3DE9">
        <w:rPr>
          <w:b/>
          <w:bCs/>
        </w:rPr>
        <w:t>Upload National ID</w:t>
      </w:r>
      <w:r w:rsidR="00E473B6">
        <w:t>:</w:t>
      </w:r>
      <w:r w:rsidR="00C4719F" w:rsidRPr="00C4719F">
        <w:t xml:space="preserve"> </w:t>
      </w:r>
      <w:r w:rsidR="00F251A0" w:rsidRPr="003A6ABB">
        <w:t>Upload t</w:t>
      </w:r>
      <w:r w:rsidR="00C4719F" w:rsidRPr="003A6ABB">
        <w:t>he image of the original national ID</w:t>
      </w:r>
      <w:r w:rsidR="00A876D7" w:rsidRPr="003A6ABB">
        <w:t xml:space="preserve"> of operator personnel</w:t>
      </w:r>
      <w:r w:rsidR="00C4719F" w:rsidRPr="003A6ABB">
        <w:t xml:space="preserve">. </w:t>
      </w:r>
      <w:commentRangeStart w:id="168"/>
      <w:r w:rsidR="00C4719F" w:rsidRPr="003A6ABB">
        <w:t xml:space="preserve">This can be a pdf or image (.jpeg) of size not more than </w:t>
      </w:r>
      <w:r w:rsidR="00943CE0" w:rsidRPr="003A6ABB">
        <w:t>2</w:t>
      </w:r>
      <w:r w:rsidR="00C4719F" w:rsidRPr="003A6ABB">
        <w:t xml:space="preserve"> MB.</w:t>
      </w:r>
      <w:commentRangeEnd w:id="168"/>
      <w:r w:rsidR="00A876D7" w:rsidRPr="003A6ABB">
        <w:rPr>
          <w:rStyle w:val="CommentReference"/>
          <w:rFonts w:eastAsia="Times New Roman" w:cs="Arial"/>
        </w:rPr>
        <w:commentReference w:id="168"/>
      </w:r>
    </w:p>
    <w:p w14:paraId="7E62D503" w14:textId="6BFF8F67" w:rsidR="00E473B6" w:rsidRPr="003A6ABB" w:rsidRDefault="00E473B6" w:rsidP="00D67E37">
      <w:pPr>
        <w:pStyle w:val="BodyText2"/>
        <w:numPr>
          <w:ilvl w:val="0"/>
          <w:numId w:val="31"/>
        </w:numPr>
      </w:pPr>
      <w:r w:rsidRPr="003A6ABB">
        <w:rPr>
          <w:b/>
          <w:bCs/>
        </w:rPr>
        <w:t>Upload Photo</w:t>
      </w:r>
      <w:r w:rsidRPr="003A6ABB">
        <w:t>:</w:t>
      </w:r>
      <w:r w:rsidR="00C4719F" w:rsidRPr="003A6ABB">
        <w:t xml:space="preserve"> </w:t>
      </w:r>
      <w:r w:rsidR="00F251A0" w:rsidRPr="003A6ABB">
        <w:t xml:space="preserve">Upload </w:t>
      </w:r>
      <w:r w:rsidR="00C4719F" w:rsidRPr="003A6ABB">
        <w:t>the photograph of the operator</w:t>
      </w:r>
      <w:r w:rsidR="00A876D7" w:rsidRPr="003A6ABB">
        <w:t xml:space="preserve"> personnel</w:t>
      </w:r>
      <w:r w:rsidR="00C4719F" w:rsidRPr="003A6ABB">
        <w:t xml:space="preserve">. </w:t>
      </w:r>
      <w:commentRangeStart w:id="169"/>
      <w:r w:rsidR="00C4719F" w:rsidRPr="003A6ABB">
        <w:t xml:space="preserve">The photograph can be a pdf or image (.jpeg) of size not more than </w:t>
      </w:r>
      <w:r w:rsidR="00943CE0" w:rsidRPr="003A6ABB">
        <w:t>2</w:t>
      </w:r>
      <w:r w:rsidR="00C4719F" w:rsidRPr="003A6ABB">
        <w:t xml:space="preserve"> MB.</w:t>
      </w:r>
      <w:commentRangeEnd w:id="169"/>
      <w:r w:rsidR="00A876D7" w:rsidRPr="003A6ABB">
        <w:rPr>
          <w:rStyle w:val="CommentReference"/>
          <w:rFonts w:eastAsia="Times New Roman" w:cs="Arial"/>
        </w:rPr>
        <w:commentReference w:id="169"/>
      </w:r>
    </w:p>
    <w:p w14:paraId="3092BECA" w14:textId="77777777" w:rsidR="00E473B6" w:rsidRPr="003A6ABB" w:rsidRDefault="00E473B6" w:rsidP="00D67E37">
      <w:pPr>
        <w:pStyle w:val="BodyText2"/>
        <w:numPr>
          <w:ilvl w:val="0"/>
          <w:numId w:val="31"/>
        </w:numPr>
      </w:pPr>
      <w:r w:rsidRPr="003A6ABB">
        <w:rPr>
          <w:b/>
          <w:bCs/>
        </w:rPr>
        <w:t>Employee ID</w:t>
      </w:r>
      <w:r w:rsidRPr="003A6ABB">
        <w:t>:</w:t>
      </w:r>
      <w:r w:rsidR="00C4719F" w:rsidRPr="003A6ABB">
        <w:t xml:space="preserve"> </w:t>
      </w:r>
      <w:r w:rsidR="00F251A0" w:rsidRPr="003A6ABB">
        <w:t>Enter the e</w:t>
      </w:r>
      <w:r w:rsidR="00C4719F" w:rsidRPr="003A6ABB">
        <w:t>mployee ID of the operator.</w:t>
      </w:r>
    </w:p>
    <w:p w14:paraId="08AE180A" w14:textId="5F98E03D" w:rsidR="00E473B6" w:rsidRPr="003A6ABB" w:rsidRDefault="00E473B6" w:rsidP="00D67E37">
      <w:pPr>
        <w:pStyle w:val="BodyText2"/>
        <w:numPr>
          <w:ilvl w:val="0"/>
          <w:numId w:val="31"/>
        </w:numPr>
      </w:pPr>
      <w:r w:rsidRPr="003A6ABB">
        <w:rPr>
          <w:b/>
          <w:bCs/>
        </w:rPr>
        <w:t>Upload ID Card</w:t>
      </w:r>
      <w:r w:rsidRPr="003A6ABB">
        <w:t>:</w:t>
      </w:r>
      <w:r w:rsidR="00C4719F" w:rsidRPr="003A6ABB">
        <w:t xml:space="preserve"> </w:t>
      </w:r>
      <w:r w:rsidR="00F251A0" w:rsidRPr="003A6ABB">
        <w:t>Upload t</w:t>
      </w:r>
      <w:r w:rsidR="00C4719F" w:rsidRPr="003A6ABB">
        <w:t xml:space="preserve">he image of the ID card. The photograph </w:t>
      </w:r>
      <w:r w:rsidR="004A75CD" w:rsidRPr="003A6ABB">
        <w:t xml:space="preserve">can be a pdf or image (.jpeg) of size not more than </w:t>
      </w:r>
      <w:r w:rsidR="00943CE0" w:rsidRPr="003A6ABB">
        <w:t>2</w:t>
      </w:r>
      <w:r w:rsidR="004A75CD" w:rsidRPr="003A6ABB">
        <w:t xml:space="preserve"> MB.</w:t>
      </w:r>
    </w:p>
    <w:p w14:paraId="19DCE425" w14:textId="77777777" w:rsidR="00E473B6" w:rsidRDefault="00E473B6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Nature of Employment</w:t>
      </w:r>
      <w:r>
        <w:t>: Select the type of employment of the operator</w:t>
      </w:r>
      <w:r w:rsidR="00044C82">
        <w:t xml:space="preserve"> personnel</w:t>
      </w:r>
      <w:r>
        <w:t>:</w:t>
      </w:r>
    </w:p>
    <w:p w14:paraId="4A290EDF" w14:textId="77777777" w:rsidR="00132C2F" w:rsidRDefault="00132C2F" w:rsidP="00D67E37">
      <w:pPr>
        <w:pStyle w:val="BodyText2"/>
        <w:numPr>
          <w:ilvl w:val="1"/>
          <w:numId w:val="31"/>
        </w:numPr>
      </w:pPr>
      <w:r>
        <w:t>Permanent</w:t>
      </w:r>
    </w:p>
    <w:p w14:paraId="242C5A07" w14:textId="77777777" w:rsidR="00132C2F" w:rsidRDefault="00132C2F" w:rsidP="00D67E37">
      <w:pPr>
        <w:pStyle w:val="BodyText2"/>
        <w:numPr>
          <w:ilvl w:val="1"/>
          <w:numId w:val="31"/>
        </w:numPr>
      </w:pPr>
      <w:r>
        <w:t>Temporary</w:t>
      </w:r>
    </w:p>
    <w:p w14:paraId="5486904A" w14:textId="77777777" w:rsidR="00132C2F" w:rsidRDefault="00132C2F" w:rsidP="00D67E37">
      <w:pPr>
        <w:pStyle w:val="BodyText2"/>
        <w:numPr>
          <w:ilvl w:val="1"/>
          <w:numId w:val="31"/>
        </w:numPr>
      </w:pPr>
      <w:r>
        <w:t>Contract</w:t>
      </w:r>
    </w:p>
    <w:p w14:paraId="495A473E" w14:textId="77777777" w:rsidR="00E473B6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Designation and Title</w:t>
      </w:r>
      <w:r w:rsidR="004A75CD">
        <w:t xml:space="preserve">: </w:t>
      </w:r>
      <w:r w:rsidR="00F251A0">
        <w:t>Enter the d</w:t>
      </w:r>
      <w:r w:rsidR="004A75CD">
        <w:t>esignation of the operator</w:t>
      </w:r>
      <w:r w:rsidR="00044C82">
        <w:t>’s personnel</w:t>
      </w:r>
      <w:r w:rsidR="004A75CD">
        <w:t>.</w:t>
      </w:r>
    </w:p>
    <w:p w14:paraId="276BDFA1" w14:textId="77777777" w:rsidR="00132C2F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lastRenderedPageBreak/>
        <w:t>Reporting Authority Name</w:t>
      </w:r>
      <w:r>
        <w:t>:</w:t>
      </w:r>
      <w:r w:rsidR="004A75CD">
        <w:t xml:space="preserve"> </w:t>
      </w:r>
      <w:r w:rsidR="00F251A0">
        <w:t>Enter the n</w:t>
      </w:r>
      <w:r w:rsidR="004A75CD">
        <w:t>ame of the officer to whom the operator</w:t>
      </w:r>
      <w:r w:rsidR="00044C82">
        <w:t>’s personnel</w:t>
      </w:r>
      <w:r w:rsidR="004A75CD">
        <w:t xml:space="preserve"> reports to.</w:t>
      </w:r>
    </w:p>
    <w:p w14:paraId="706EEF9D" w14:textId="55844140" w:rsidR="00132C2F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Reporting Authority Email ID</w:t>
      </w:r>
      <w:r>
        <w:t>:</w:t>
      </w:r>
      <w:r w:rsidR="004A75CD">
        <w:t xml:space="preserve"> </w:t>
      </w:r>
      <w:r w:rsidR="00F251A0">
        <w:t>Enter t</w:t>
      </w:r>
      <w:r w:rsidR="004A75CD">
        <w:t>he mail ID of the office</w:t>
      </w:r>
      <w:r w:rsidR="00F251A0">
        <w:t>r</w:t>
      </w:r>
      <w:r w:rsidR="004A75CD">
        <w:t xml:space="preserve"> to whom the operato</w:t>
      </w:r>
      <w:r w:rsidR="00044C82">
        <w:t xml:space="preserve">r’s personnel </w:t>
      </w:r>
      <w:r w:rsidR="004A75CD">
        <w:t>reports to.</w:t>
      </w:r>
    </w:p>
    <w:p w14:paraId="6AEB48DA" w14:textId="77777777" w:rsidR="00132C2F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Reporting Authority Contact Number</w:t>
      </w:r>
      <w:r w:rsidR="004A75CD">
        <w:t xml:space="preserve">: </w:t>
      </w:r>
      <w:r w:rsidR="00F251A0">
        <w:t xml:space="preserve">Enter the contact number of the officer to whom the operator </w:t>
      </w:r>
      <w:r w:rsidR="00044C82">
        <w:t xml:space="preserve">personnel </w:t>
      </w:r>
      <w:r w:rsidR="00F251A0">
        <w:t>reports to.</w:t>
      </w:r>
    </w:p>
    <w:p w14:paraId="5F56C5E9" w14:textId="77777777" w:rsidR="00A7041F" w:rsidRDefault="00A7041F" w:rsidP="00D67E37">
      <w:pPr>
        <w:pStyle w:val="BodyText2"/>
        <w:numPr>
          <w:ilvl w:val="0"/>
          <w:numId w:val="31"/>
        </w:numPr>
      </w:pPr>
      <w:r w:rsidRPr="00A62CA8">
        <w:rPr>
          <w:b/>
          <w:bCs/>
        </w:rPr>
        <w:t>Email</w:t>
      </w:r>
      <w:r>
        <w:t xml:space="preserve">: Enter </w:t>
      </w:r>
      <w:r w:rsidR="00B36078">
        <w:t xml:space="preserve">the </w:t>
      </w:r>
      <w:r>
        <w:t>mail ID</w:t>
      </w:r>
      <w:r w:rsidR="00044C82">
        <w:t xml:space="preserve"> of operator’s personnel</w:t>
      </w:r>
      <w:r>
        <w:t>.</w:t>
      </w:r>
      <w:r w:rsidR="00956603">
        <w:t xml:space="preserve"> </w:t>
      </w:r>
      <w:r w:rsidR="004140E9">
        <w:t>This mail ID would be used for communication</w:t>
      </w:r>
      <w:r w:rsidR="00980554">
        <w:t xml:space="preserve"> with the operator</w:t>
      </w:r>
      <w:r w:rsidR="004140E9">
        <w:t>.</w:t>
      </w:r>
    </w:p>
    <w:p w14:paraId="1EF35915" w14:textId="563DD862" w:rsidR="00A7041F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32C2F">
        <w:rPr>
          <w:b/>
          <w:bCs/>
        </w:rPr>
        <w:t>Contact Number</w:t>
      </w:r>
      <w:r w:rsidR="00A7041F">
        <w:t xml:space="preserve">: Enter </w:t>
      </w:r>
      <w:r w:rsidR="00B36078">
        <w:t xml:space="preserve">the </w:t>
      </w:r>
      <w:r w:rsidR="00044C82">
        <w:t xml:space="preserve">mobile </w:t>
      </w:r>
      <w:r w:rsidR="00A7041F">
        <w:t>n</w:t>
      </w:r>
      <w:r w:rsidR="002F199A">
        <w:t>umb</w:t>
      </w:r>
      <w:r w:rsidR="00044C82">
        <w:t>er of operator’s personnel</w:t>
      </w:r>
      <w:r w:rsidR="007539AA">
        <w:t>.</w:t>
      </w:r>
      <w:r w:rsidR="004140E9">
        <w:t xml:space="preserve"> </w:t>
      </w:r>
      <w:r w:rsidR="00980554">
        <w:t xml:space="preserve">Operators receive </w:t>
      </w:r>
      <w:r w:rsidR="004140E9">
        <w:t>notifications</w:t>
      </w:r>
      <w:r w:rsidR="00980554">
        <w:t xml:space="preserve"> at this </w:t>
      </w:r>
      <w:r w:rsidR="00044C82">
        <w:t xml:space="preserve">mobile </w:t>
      </w:r>
      <w:r w:rsidR="00980554">
        <w:t>number</w:t>
      </w:r>
      <w:r w:rsidR="004140E9">
        <w:t>.</w:t>
      </w:r>
    </w:p>
    <w:p w14:paraId="78AD4182" w14:textId="77777777" w:rsidR="000242DB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980554">
        <w:t>Operator</w:t>
      </w:r>
      <w:r w:rsidR="00956603">
        <w:t xml:space="preserve"> Portal application.</w:t>
      </w:r>
      <w:r w:rsidR="00C57342">
        <w:t xml:space="preserve"> </w:t>
      </w:r>
    </w:p>
    <w:p w14:paraId="29B711FD" w14:textId="77777777" w:rsidR="00A7041F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6F39D0D4" w14:textId="77777777" w:rsidR="00A7041F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980554">
        <w:t>operator</w:t>
      </w:r>
      <w:r w:rsidR="004140E9">
        <w:t xml:space="preserve"> forgets the </w:t>
      </w:r>
      <w:r w:rsidR="00980554">
        <w:t xml:space="preserve">login </w:t>
      </w:r>
      <w:r w:rsidR="004140E9">
        <w:t>password</w:t>
      </w:r>
      <w:r w:rsidR="00E40E9F">
        <w:t>. In such a situation,</w:t>
      </w:r>
      <w:r w:rsidR="00E66A36">
        <w:t xml:space="preserve"> the system requires </w:t>
      </w:r>
      <w:r w:rsidR="00980554">
        <w:t xml:space="preserve">some type of </w:t>
      </w:r>
      <w:r w:rsidR="00E66A36">
        <w:t xml:space="preserve">identification </w:t>
      </w:r>
      <w:r w:rsidR="00E40E9F">
        <w:t xml:space="preserve">to authenticate the </w:t>
      </w:r>
      <w:r w:rsidR="00980554">
        <w:t>operator</w:t>
      </w:r>
      <w:r w:rsidR="004140E9">
        <w:t xml:space="preserve">. </w:t>
      </w:r>
      <w:r w:rsidR="00E40E9F">
        <w:t xml:space="preserve">The security questions are used </w:t>
      </w:r>
      <w:r w:rsidR="00980554">
        <w:t>to identify and authenticate</w:t>
      </w:r>
      <w:r w:rsidR="00E40E9F">
        <w:t xml:space="preserve"> the </w:t>
      </w:r>
      <w:r w:rsidR="00980554">
        <w:t>operator</w:t>
      </w:r>
      <w:r w:rsidR="004140E9">
        <w:t>.</w:t>
      </w:r>
    </w:p>
    <w:p w14:paraId="180D3E84" w14:textId="77777777" w:rsidR="00191AE2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</w:t>
      </w:r>
      <w:r w:rsidR="00980554">
        <w:t xml:space="preserve"> to the system</w:t>
      </w:r>
      <w:r w:rsidR="004140E9">
        <w:t xml:space="preserve"> that the </w:t>
      </w:r>
      <w:r w:rsidR="00980554">
        <w:t>operator</w:t>
      </w:r>
      <w:r w:rsidR="004140E9">
        <w:t xml:space="preserve"> is not a robot.</w:t>
      </w:r>
      <w:r w:rsidR="00DB0909">
        <w:t xml:space="preserve"> </w:t>
      </w:r>
    </w:p>
    <w:p w14:paraId="4F241E33" w14:textId="77777777" w:rsidR="00191AE2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37A778F9" w14:textId="77777777" w:rsidR="00A7041F" w:rsidRDefault="00A7041F" w:rsidP="00D67E37">
      <w:pPr>
        <w:pStyle w:val="BodyText2"/>
        <w:numPr>
          <w:ilvl w:val="0"/>
          <w:numId w:val="31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2ED8B842" w14:textId="77777777" w:rsidR="00DB0909" w:rsidRDefault="00DB0909" w:rsidP="00A90D32">
      <w:pPr>
        <w:pStyle w:val="BodyText2"/>
      </w:pPr>
      <w:r>
        <w:t xml:space="preserve">An OTP is sent to the </w:t>
      </w:r>
      <w:r w:rsidR="007345C9">
        <w:t>operator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4B21809C" w14:textId="77777777" w:rsidR="00B32FEA" w:rsidRDefault="00B32FEA" w:rsidP="007345C9">
      <w:pPr>
        <w:pStyle w:val="BodyText2"/>
        <w:jc w:val="center"/>
      </w:pPr>
      <w:r>
        <w:rPr>
          <w:noProof/>
        </w:rPr>
        <w:drawing>
          <wp:inline distT="0" distB="0" distL="0" distR="0" wp14:anchorId="1A97BBA2" wp14:editId="4A06013B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1013" cy="143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FC932" w14:textId="77777777" w:rsidR="00CA51DD" w:rsidRDefault="00CA51DD" w:rsidP="007E53B8">
      <w:pPr>
        <w:pStyle w:val="FigureCaption"/>
      </w:pPr>
      <w:bookmarkStart w:id="170" w:name="_Toc37239344"/>
      <w:r>
        <w:t>Figure 3: Verify OTP</w:t>
      </w:r>
      <w:bookmarkEnd w:id="170"/>
    </w:p>
    <w:p w14:paraId="12E66BEB" w14:textId="77777777" w:rsidR="00B32FEA" w:rsidRDefault="00DB0909" w:rsidP="00A90D32">
      <w:pPr>
        <w:pStyle w:val="BodyText2"/>
      </w:pPr>
      <w:r>
        <w:t>The</w:t>
      </w:r>
      <w:r w:rsidR="007345C9">
        <w:t xml:space="preserve"> operator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2CC6C74D" w14:textId="77777777" w:rsidR="00B32FEA" w:rsidRDefault="00B32FEA" w:rsidP="00E33E46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636A03EE" wp14:editId="7525B6F2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89FE6" w14:textId="77777777" w:rsidR="00CA51DD" w:rsidRDefault="00CA51DD" w:rsidP="007E53B8">
      <w:pPr>
        <w:pStyle w:val="FigureCaption"/>
      </w:pPr>
      <w:bookmarkStart w:id="171" w:name="_Toc37239345"/>
      <w:r>
        <w:t>Figure 4: Enter OTP</w:t>
      </w:r>
      <w:bookmarkEnd w:id="171"/>
    </w:p>
    <w:p w14:paraId="717B2CF8" w14:textId="7645A2B9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</w:t>
      </w:r>
      <w:r w:rsidR="001D4574">
        <w:t>an error message is displayed</w:t>
      </w:r>
      <w:r w:rsidR="00BD4E83">
        <w:t>.</w:t>
      </w:r>
      <w:r w:rsidR="001D4574">
        <w:t xml:space="preserve"> In case </w:t>
      </w:r>
      <w:r w:rsidR="00C15E1D">
        <w:t xml:space="preserve">the </w:t>
      </w:r>
      <w:r w:rsidR="001D4574">
        <w:t xml:space="preserve">OTP is not received, </w:t>
      </w:r>
      <w:r w:rsidR="0077516F">
        <w:t xml:space="preserve">click </w:t>
      </w:r>
      <w:r w:rsidR="0077516F" w:rsidRPr="0077516F">
        <w:rPr>
          <w:b/>
          <w:bCs/>
        </w:rPr>
        <w:t>Resend OTP</w:t>
      </w:r>
      <w:r w:rsidR="001D4574">
        <w:rPr>
          <w:b/>
          <w:bCs/>
        </w:rPr>
        <w:t xml:space="preserve"> </w:t>
      </w:r>
      <w:r w:rsidR="001D4574" w:rsidRPr="007539AA">
        <w:t xml:space="preserve">to request </w:t>
      </w:r>
      <w:r w:rsidR="00C15E1D">
        <w:t xml:space="preserve">the </w:t>
      </w:r>
      <w:r w:rsidR="001D4574" w:rsidRPr="007539AA">
        <w:t>CEIR system to res</w:t>
      </w:r>
      <w:r w:rsidR="001D4574">
        <w:t>e</w:t>
      </w:r>
      <w:r w:rsidR="001D4574" w:rsidRPr="007539AA">
        <w:t>nd the OTP.</w:t>
      </w:r>
      <w:r w:rsidR="0077516F">
        <w:t xml:space="preserve"> The two OTPs are resent</w:t>
      </w:r>
      <w:r w:rsidR="003F3870">
        <w:t>, one to the contact number and the other to the mail account</w:t>
      </w:r>
      <w:r w:rsidR="0077516F">
        <w:t>.</w:t>
      </w:r>
    </w:p>
    <w:p w14:paraId="1D790DF2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42E85AEC" wp14:editId="66F4F70F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8CD76" w14:textId="25362011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</w:t>
      </w:r>
      <w:r w:rsidR="00085488">
        <w:t xml:space="preserve">for approval </w:t>
      </w:r>
      <w:r w:rsidR="00CA51DD">
        <w:t xml:space="preserve">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>. After approval from the CEIR administrator, a</w:t>
      </w:r>
      <w:r w:rsidR="001D4574">
        <w:t>n e-</w:t>
      </w:r>
      <w:r w:rsidR="00DB0909">
        <w:t xml:space="preserve">mail containing </w:t>
      </w:r>
      <w:r w:rsidR="00085488">
        <w:t>a</w:t>
      </w:r>
      <w:r w:rsidR="00DB0909">
        <w:t xml:space="preserve"> registration ID is sent to the </w:t>
      </w:r>
      <w:r w:rsidR="001D4574">
        <w:t>operator</w:t>
      </w:r>
      <w:r w:rsidR="00DB0909">
        <w:t>’s</w:t>
      </w:r>
      <w:r w:rsidR="001D4574">
        <w:t xml:space="preserve"> personnel</w:t>
      </w:r>
      <w:r w:rsidR="00DB0909">
        <w:t xml:space="preserve"> mail </w:t>
      </w:r>
      <w:r w:rsidR="004140E9">
        <w:t>account</w:t>
      </w:r>
      <w:r w:rsidR="00DB0909">
        <w:t>. Th</w:t>
      </w:r>
      <w:r w:rsidR="00C15E1D">
        <w:t>e</w:t>
      </w:r>
      <w:r w:rsidR="00DB0909">
        <w:t xml:space="preserve"> registration ID is </w:t>
      </w:r>
      <w:r>
        <w:t>a unique automatically generated ID. Th</w:t>
      </w:r>
      <w:r w:rsidR="00C15E1D">
        <w:t>e</w:t>
      </w:r>
      <w:r>
        <w:t xml:space="preserve"> ID is </w:t>
      </w:r>
      <w:r w:rsidR="00DB0909">
        <w:t>the login username for access to the CEIR</w:t>
      </w:r>
      <w:r w:rsidR="00C90C35">
        <w:t xml:space="preserve"> </w:t>
      </w:r>
      <w:r w:rsidR="004230D5">
        <w:t xml:space="preserve">Operator </w:t>
      </w:r>
      <w:r w:rsidR="00C90C35">
        <w:t>Portal application.</w:t>
      </w:r>
      <w:r w:rsidR="00085488">
        <w:t xml:space="preserve"> This concludes the registration process.</w:t>
      </w:r>
    </w:p>
    <w:p w14:paraId="7A8F0BD1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5CC55CF7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A8C5C4E" w14:textId="60862B0F" w:rsidR="00A90D32" w:rsidRDefault="00A90D32" w:rsidP="00D67E37">
      <w:pPr>
        <w:pStyle w:val="BodyText2"/>
        <w:numPr>
          <w:ilvl w:val="0"/>
          <w:numId w:val="25"/>
        </w:numPr>
      </w:pPr>
      <w:r>
        <w:t xml:space="preserve">Open the browser and enter the </w:t>
      </w:r>
      <w:r w:rsidR="00C15E1D">
        <w:t>DMC</w:t>
      </w:r>
      <w:commentRangeStart w:id="172"/>
      <w:r w:rsidR="000242DB">
        <w:t xml:space="preserve"> </w:t>
      </w:r>
      <w:r w:rsidR="007724A4">
        <w:t>home p</w:t>
      </w:r>
      <w:r w:rsidR="000242DB">
        <w:t xml:space="preserve">ortal </w:t>
      </w:r>
      <w:r>
        <w:t xml:space="preserve">URL </w:t>
      </w:r>
      <w:commentRangeEnd w:id="172"/>
      <w:r w:rsidR="001D4574">
        <w:rPr>
          <w:rStyle w:val="CommentReference"/>
          <w:rFonts w:eastAsia="Times New Roman" w:cs="Arial"/>
        </w:rPr>
        <w:commentReference w:id="172"/>
      </w:r>
      <w:r>
        <w:t>in the address bar. The login screen appears.</w:t>
      </w:r>
    </w:p>
    <w:p w14:paraId="15BDD762" w14:textId="77777777" w:rsidR="0001372C" w:rsidRDefault="00EB4E26" w:rsidP="00956603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B6E6CB" wp14:editId="29C0EC9D">
                <wp:simplePos x="0" y="0"/>
                <wp:positionH relativeFrom="column">
                  <wp:posOffset>3634740</wp:posOffset>
                </wp:positionH>
                <wp:positionV relativeFrom="paragraph">
                  <wp:posOffset>2653665</wp:posOffset>
                </wp:positionV>
                <wp:extent cx="839470" cy="219075"/>
                <wp:effectExtent l="0" t="0" r="1778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B995B" id="Rectangle 52" o:spid="_x0000_s1026" style="position:absolute;margin-left:286.2pt;margin-top:208.95pt;width:66.1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" filled="f" strokecolor="#ffc000 [3207]" strokeweight="2pt"/>
            </w:pict>
          </mc:Fallback>
        </mc:AlternateContent>
      </w:r>
      <w:r w:rsidR="0027445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4207F8" wp14:editId="25389321">
                <wp:simplePos x="0" y="0"/>
                <wp:positionH relativeFrom="column">
                  <wp:posOffset>3579762</wp:posOffset>
                </wp:positionH>
                <wp:positionV relativeFrom="paragraph">
                  <wp:posOffset>80881</wp:posOffset>
                </wp:positionV>
                <wp:extent cx="913706" cy="312420"/>
                <wp:effectExtent l="0" t="0" r="2032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06" cy="3124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4C83B" id="Rectangle 51" o:spid="_x0000_s1026" style="position:absolute;margin-left:281.85pt;margin-top:6.35pt;width:71.95pt;height:24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" filled="f" strokecolor="#ffc000 [3207]" strokeweight="2pt"/>
            </w:pict>
          </mc:Fallback>
        </mc:AlternateContent>
      </w:r>
      <w:r w:rsidR="009D42AB">
        <w:rPr>
          <w:noProof/>
        </w:rPr>
        <w:drawing>
          <wp:inline distT="0" distB="0" distL="0" distR="0" wp14:anchorId="06713142" wp14:editId="3F7B6367">
            <wp:extent cx="3831826" cy="2936801"/>
            <wp:effectExtent l="19050" t="19050" r="16510" b="165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eratorlog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205" cy="2955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C832C" w14:textId="77777777" w:rsidR="00C63B19" w:rsidRDefault="00C63B19" w:rsidP="007E53B8">
      <w:pPr>
        <w:pStyle w:val="FigureCaption"/>
      </w:pPr>
      <w:bookmarkStart w:id="173" w:name="_Toc37239346"/>
      <w:r>
        <w:t xml:space="preserve">Figure </w:t>
      </w:r>
      <w:r w:rsidR="00E33E46">
        <w:t>5</w:t>
      </w:r>
      <w:r>
        <w:t>: Login</w:t>
      </w:r>
      <w:bookmarkEnd w:id="173"/>
    </w:p>
    <w:p w14:paraId="28410E25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62C86F24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7BA1499F" wp14:editId="7592457B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C9FC8" w14:textId="77777777" w:rsidR="00A90D32" w:rsidRDefault="00BD7ABF" w:rsidP="00D67E37">
      <w:pPr>
        <w:pStyle w:val="BodyText2"/>
        <w:numPr>
          <w:ilvl w:val="0"/>
          <w:numId w:val="25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026A7E1F" w14:textId="1C3ADFB5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085488">
        <w:t>operator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</w:t>
      </w:r>
      <w:r w:rsidR="001D4574">
        <w:t>Username</w:t>
      </w:r>
      <w:r w:rsidR="00933CA4" w:rsidRPr="00933CA4">
        <w:t xml:space="preserve">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</w:t>
      </w:r>
      <w:r w:rsidR="00085488">
        <w:t>the operator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085488">
        <w:rPr>
          <w:i/>
          <w:iCs/>
        </w:rPr>
        <w:t>Operator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4A752328" w14:textId="77777777" w:rsidR="00A90D32" w:rsidRDefault="00A90D32" w:rsidP="00D67E37">
      <w:pPr>
        <w:pStyle w:val="BodyText2"/>
        <w:numPr>
          <w:ilvl w:val="0"/>
          <w:numId w:val="25"/>
        </w:numPr>
      </w:pPr>
      <w:r>
        <w:t>Enter the captcha.</w:t>
      </w:r>
    </w:p>
    <w:p w14:paraId="0AD2A2B5" w14:textId="77777777" w:rsidR="00A90D32" w:rsidRDefault="00A90D32" w:rsidP="00D67E37">
      <w:pPr>
        <w:pStyle w:val="BodyText2"/>
        <w:numPr>
          <w:ilvl w:val="0"/>
          <w:numId w:val="25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4DB8B6D2" w14:textId="77777777" w:rsidR="00B40253" w:rsidRDefault="00B40253" w:rsidP="00B40253">
      <w:pPr>
        <w:pStyle w:val="BodyText2"/>
        <w:ind w:left="360"/>
      </w:pPr>
      <w:r>
        <w:t xml:space="preserve">If the login and password are incorrect or the captcha is not correct, an error message appears, and </w:t>
      </w:r>
      <w:r w:rsidR="007A3EA2">
        <w:t xml:space="preserve">the operator is </w:t>
      </w:r>
      <w:r>
        <w:t>prompted to re-enter the login details.</w:t>
      </w:r>
    </w:p>
    <w:p w14:paraId="424A718D" w14:textId="77777777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4463DD">
        <w:t>H</w:t>
      </w:r>
      <w:r w:rsidR="000249E9">
        <w:t>ome page appears</w:t>
      </w:r>
      <w:r>
        <w:t xml:space="preserve">. </w:t>
      </w:r>
    </w:p>
    <w:p w14:paraId="3CF31134" w14:textId="77777777" w:rsidR="00391A42" w:rsidRDefault="0018605C" w:rsidP="00E40E9F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07806F1B" wp14:editId="6533162E">
            <wp:extent cx="5278755" cy="2382520"/>
            <wp:effectExtent l="19050" t="19050" r="1714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rator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7CFB5" w14:textId="77777777" w:rsidR="00C63B19" w:rsidRDefault="00C63B19" w:rsidP="007E53B8">
      <w:pPr>
        <w:pStyle w:val="FigureCaption"/>
      </w:pPr>
      <w:bookmarkStart w:id="174" w:name="_Toc37239347"/>
      <w:r>
        <w:t xml:space="preserve">Figure </w:t>
      </w:r>
      <w:r w:rsidR="00E33E46">
        <w:t>6</w:t>
      </w:r>
      <w:r>
        <w:t>: Home Page</w:t>
      </w:r>
      <w:bookmarkEnd w:id="174"/>
    </w:p>
    <w:p w14:paraId="7F182818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CA074E">
        <w:t xml:space="preserve">operator </w:t>
      </w:r>
      <w:r>
        <w:t>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5CC71CA6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73E6C577" wp14:editId="77324F80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2F6ED" w14:textId="77777777" w:rsidR="00C63B19" w:rsidRDefault="00C63B19" w:rsidP="007E53B8">
      <w:pPr>
        <w:pStyle w:val="FigureCaption"/>
      </w:pPr>
      <w:bookmarkStart w:id="175" w:name="_Toc37239348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75"/>
    </w:p>
    <w:p w14:paraId="4FE7CE25" w14:textId="77777777" w:rsidR="00A90D32" w:rsidRDefault="00A90D32" w:rsidP="00D67E37">
      <w:pPr>
        <w:pStyle w:val="BodyText2"/>
        <w:numPr>
          <w:ilvl w:val="0"/>
          <w:numId w:val="26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0ADC3870" w14:textId="77777777" w:rsidR="00A90D32" w:rsidRDefault="00A90D32" w:rsidP="00D67E37">
      <w:pPr>
        <w:pStyle w:val="BodyText2"/>
        <w:numPr>
          <w:ilvl w:val="0"/>
          <w:numId w:val="26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D6DCFBE" w14:textId="77777777" w:rsidR="00A90D32" w:rsidRDefault="00A90D32" w:rsidP="00D67E37">
      <w:pPr>
        <w:pStyle w:val="BodyText2"/>
        <w:numPr>
          <w:ilvl w:val="0"/>
          <w:numId w:val="26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38C78890" w14:textId="77777777" w:rsidR="00A90D32" w:rsidRDefault="00A90D32" w:rsidP="00D67E37">
      <w:pPr>
        <w:pStyle w:val="BodyText2"/>
        <w:numPr>
          <w:ilvl w:val="0"/>
          <w:numId w:val="26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59CEBC4D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6B1AB474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020E9A5" wp14:editId="69B03A6D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9C836" w14:textId="77777777" w:rsidR="00E33E46" w:rsidRDefault="00CA074E" w:rsidP="007E53B8">
      <w:pPr>
        <w:pStyle w:val="FigureCaption"/>
      </w:pPr>
      <w:r>
        <w:t xml:space="preserve">   </w:t>
      </w:r>
      <w:bookmarkStart w:id="176" w:name="_Toc37239349"/>
      <w:r w:rsidR="00E33E46">
        <w:t xml:space="preserve">Figure 8: </w:t>
      </w:r>
      <w:r w:rsidR="008B4625">
        <w:t>Set New</w:t>
      </w:r>
      <w:r w:rsidR="00E33E46">
        <w:t xml:space="preserve"> Password</w:t>
      </w:r>
      <w:bookmarkEnd w:id="176"/>
    </w:p>
    <w:p w14:paraId="12D2CC69" w14:textId="77777777" w:rsidR="00ED2357" w:rsidRDefault="00ED2357" w:rsidP="00D67E37">
      <w:pPr>
        <w:pStyle w:val="BodyText2"/>
        <w:numPr>
          <w:ilvl w:val="0"/>
          <w:numId w:val="26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28BE5F7C" wp14:editId="2A61E380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BF8974F" w14:textId="77777777" w:rsidR="00ED2357" w:rsidRDefault="00ED2357" w:rsidP="00D67E37">
      <w:pPr>
        <w:pStyle w:val="BodyText2"/>
        <w:numPr>
          <w:ilvl w:val="0"/>
          <w:numId w:val="26"/>
        </w:numPr>
      </w:pPr>
      <w:r>
        <w:t>Re-enter the password.</w:t>
      </w:r>
    </w:p>
    <w:p w14:paraId="4AD19042" w14:textId="77777777" w:rsidR="00ED2357" w:rsidRDefault="00ED2357" w:rsidP="00D67E37">
      <w:pPr>
        <w:pStyle w:val="BodyText2"/>
        <w:numPr>
          <w:ilvl w:val="0"/>
          <w:numId w:val="26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649816A8" w14:textId="77777777" w:rsidR="004140E9" w:rsidRDefault="004140E9" w:rsidP="00A90D32">
      <w:pPr>
        <w:pStyle w:val="BodyText2"/>
      </w:pPr>
    </w:p>
    <w:p w14:paraId="39AA0D56" w14:textId="77777777" w:rsidR="004140E9" w:rsidRDefault="004140E9" w:rsidP="00A90D32">
      <w:pPr>
        <w:pStyle w:val="BodyText2"/>
      </w:pPr>
    </w:p>
    <w:p w14:paraId="4BCE8212" w14:textId="77777777" w:rsidR="004140E9" w:rsidRDefault="004140E9" w:rsidP="00A90D32">
      <w:pPr>
        <w:pStyle w:val="BodyText2"/>
      </w:pPr>
    </w:p>
    <w:p w14:paraId="4C60C09C" w14:textId="77777777" w:rsidR="004140E9" w:rsidRDefault="004140E9" w:rsidP="00A90D32">
      <w:pPr>
        <w:pStyle w:val="BodyText2"/>
      </w:pPr>
    </w:p>
    <w:p w14:paraId="36C9F2DE" w14:textId="77777777" w:rsidR="004140E9" w:rsidRDefault="004140E9" w:rsidP="00A90D32">
      <w:pPr>
        <w:pStyle w:val="BodyText2"/>
      </w:pPr>
    </w:p>
    <w:p w14:paraId="7C771273" w14:textId="77777777" w:rsidR="004140E9" w:rsidRDefault="004140E9" w:rsidP="00A90D32">
      <w:pPr>
        <w:pStyle w:val="BodyText2"/>
      </w:pPr>
    </w:p>
    <w:p w14:paraId="7F0BC3E1" w14:textId="77777777" w:rsidR="004140E9" w:rsidRDefault="004140E9" w:rsidP="00A90D32">
      <w:pPr>
        <w:pStyle w:val="BodyText2"/>
      </w:pPr>
    </w:p>
    <w:p w14:paraId="0166838E" w14:textId="77777777" w:rsidR="004140E9" w:rsidRDefault="004140E9" w:rsidP="00A90D32">
      <w:pPr>
        <w:pStyle w:val="BodyText2"/>
      </w:pPr>
    </w:p>
    <w:p w14:paraId="54D198F4" w14:textId="77777777" w:rsidR="0018605C" w:rsidRDefault="0018605C" w:rsidP="00A90D32">
      <w:pPr>
        <w:pStyle w:val="BodyText2"/>
      </w:pPr>
    </w:p>
    <w:p w14:paraId="07E5B597" w14:textId="77777777" w:rsidR="0018605C" w:rsidRDefault="0018605C" w:rsidP="00A90D32">
      <w:pPr>
        <w:pStyle w:val="BodyText2"/>
      </w:pPr>
    </w:p>
    <w:p w14:paraId="127424D8" w14:textId="77777777" w:rsidR="0018605C" w:rsidRDefault="0018605C" w:rsidP="00A90D32">
      <w:pPr>
        <w:pStyle w:val="BodyText2"/>
      </w:pPr>
    </w:p>
    <w:p w14:paraId="0CB634C9" w14:textId="77777777" w:rsidR="004140E9" w:rsidRDefault="004140E9" w:rsidP="00A90D32">
      <w:pPr>
        <w:pStyle w:val="BodyText2"/>
      </w:pPr>
    </w:p>
    <w:p w14:paraId="4513ACFB" w14:textId="77777777" w:rsidR="004140E9" w:rsidRDefault="004140E9" w:rsidP="00A90D32">
      <w:pPr>
        <w:pStyle w:val="BodyText2"/>
      </w:pPr>
    </w:p>
    <w:p w14:paraId="1EDFE83C" w14:textId="77777777" w:rsidR="004140E9" w:rsidRDefault="00557A82" w:rsidP="00A90D32">
      <w:pPr>
        <w:pStyle w:val="BodyText2"/>
      </w:pPr>
      <w:r>
        <w:tab/>
      </w:r>
    </w:p>
    <w:p w14:paraId="0EDD117A" w14:textId="77777777" w:rsidR="00557A82" w:rsidRDefault="00557A82" w:rsidP="00A90D32">
      <w:pPr>
        <w:pStyle w:val="BodyText2"/>
      </w:pPr>
    </w:p>
    <w:p w14:paraId="51F43A54" w14:textId="77777777" w:rsidR="00FB08E2" w:rsidRDefault="00FB08E2" w:rsidP="002A39C9">
      <w:pPr>
        <w:pStyle w:val="Heading2"/>
      </w:pPr>
      <w:bookmarkStart w:id="177" w:name="_Toc31900103"/>
      <w:bookmarkStart w:id="178" w:name="_Toc31900170"/>
      <w:bookmarkStart w:id="179" w:name="_Toc31900292"/>
      <w:bookmarkStart w:id="180" w:name="_Toc37498250"/>
      <w:r>
        <w:lastRenderedPageBreak/>
        <w:t>Application User Interface</w:t>
      </w:r>
      <w:bookmarkEnd w:id="177"/>
      <w:bookmarkEnd w:id="178"/>
      <w:bookmarkEnd w:id="179"/>
      <w:bookmarkEnd w:id="180"/>
    </w:p>
    <w:p w14:paraId="216E8D85" w14:textId="77777777" w:rsidR="000249E9" w:rsidRPr="000249E9" w:rsidRDefault="00C47287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617BF9" wp14:editId="1EDDA419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1D0F6" id="Rectangle 10" o:spid="_x0000_s1026" style="position:absolute;margin-left:330.15pt;margin-top:22.25pt;width:85.6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D32087">
        <w:t>Operator</w:t>
      </w:r>
      <w:r w:rsidR="00E1361A">
        <w:t xml:space="preserve"> Portal</w:t>
      </w:r>
      <w:r w:rsidR="000249E9">
        <w:t xml:space="preserve"> Home page appears.</w:t>
      </w:r>
    </w:p>
    <w:p w14:paraId="2937FB76" w14:textId="77777777" w:rsidR="00E43EFE" w:rsidRDefault="0018605C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37ED261A" wp14:editId="1FDB972D">
            <wp:extent cx="5278755" cy="2382520"/>
            <wp:effectExtent l="19050" t="19050" r="17145" b="1778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rator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6B708" w14:textId="77777777" w:rsidR="005271B7" w:rsidRDefault="005271B7" w:rsidP="007E53B8">
      <w:pPr>
        <w:pStyle w:val="FigureCaption"/>
      </w:pPr>
      <w:bookmarkStart w:id="181" w:name="_Toc37239350"/>
      <w:r w:rsidRPr="00AB7D13">
        <w:t xml:space="preserve">Figure </w:t>
      </w:r>
      <w:r w:rsidR="00E33E46" w:rsidRPr="00AB7D13">
        <w:t>9</w:t>
      </w:r>
      <w:r w:rsidRPr="00AB7D13">
        <w:t>: Home Page</w:t>
      </w:r>
      <w:bookmarkEnd w:id="181"/>
    </w:p>
    <w:p w14:paraId="73988D96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3E7CB1F9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50C4684F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9E28A26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="00C000B3">
        <w:rPr>
          <w:b/>
          <w:bCs/>
        </w:rPr>
        <w:t xml:space="preserve"> </w:t>
      </w:r>
      <w:r w:rsidR="00C000B3">
        <w:rPr>
          <w:noProof/>
        </w:rPr>
        <w:drawing>
          <wp:inline distT="0" distB="0" distL="0" distR="0" wp14:anchorId="46436A1F" wp14:editId="234AF9C3">
            <wp:extent cx="132715" cy="123235"/>
            <wp:effectExtent l="0" t="0" r="635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fa-fa-download-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846" cy="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22DA996A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C000B3">
        <w:rPr>
          <w:b/>
          <w:bCs/>
        </w:rPr>
        <w:t xml:space="preserve"> </w:t>
      </w:r>
      <w:r w:rsidR="00C000B3">
        <w:rPr>
          <w:noProof/>
        </w:rPr>
        <w:drawing>
          <wp:inline distT="0" distB="0" distL="0" distR="0" wp14:anchorId="0E5C60CB" wp14:editId="08FA1302">
            <wp:extent cx="133350" cy="13335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fa-fa-globe-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73C4788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CB7DD3C" wp14:editId="34AF38C4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4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E9105F3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3C9DF114" w14:textId="68807A75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41217552" wp14:editId="3B9E9485">
            <wp:extent cx="159657" cy="12573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88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3">
        <w:t xml:space="preserve"> </w:t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12364FC7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4DB481F7" wp14:editId="20EABDCB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F5205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lastRenderedPageBreak/>
        <w:drawing>
          <wp:inline distT="0" distB="0" distL="0" distR="0" wp14:anchorId="687FDF26" wp14:editId="0CA09CCF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231A63A8" w14:textId="77777777" w:rsidR="00FB08E2" w:rsidRDefault="003A6CB3" w:rsidP="009E7898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08AC692D" wp14:editId="594B8AC2">
            <wp:extent cx="5278755" cy="2442210"/>
            <wp:effectExtent l="19050" t="19050" r="17145" b="15240"/>
            <wp:docPr id="464" name="Picture 4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operatorreg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42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DF5B4" w14:textId="77777777" w:rsidR="005271B7" w:rsidRDefault="005A582E" w:rsidP="007E53B8">
      <w:pPr>
        <w:pStyle w:val="FigureCaption"/>
      </w:pPr>
      <w:r>
        <w:t xml:space="preserve">       </w:t>
      </w:r>
      <w:bookmarkStart w:id="182" w:name="_Toc37239351"/>
      <w:r w:rsidR="005271B7">
        <w:t xml:space="preserve">Figure </w:t>
      </w:r>
      <w:r w:rsidR="00E33E46">
        <w:t>10</w:t>
      </w:r>
      <w:r w:rsidR="005271B7">
        <w:t>: Edit Information</w:t>
      </w:r>
      <w:bookmarkEnd w:id="182"/>
    </w:p>
    <w:p w14:paraId="0377D3C9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27046DE2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FF842DA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42172325" wp14:editId="0CAC2726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2229978A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43669513" wp14:editId="5171E38D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743CE" w14:textId="77777777" w:rsidR="005271B7" w:rsidRDefault="00FF11C2" w:rsidP="007E53B8">
      <w:pPr>
        <w:pStyle w:val="FigureCaption"/>
      </w:pPr>
      <w:r>
        <w:t xml:space="preserve">    </w:t>
      </w:r>
      <w:bookmarkStart w:id="183" w:name="_Toc37239352"/>
      <w:r w:rsidR="005271B7">
        <w:t xml:space="preserve">Figure </w:t>
      </w:r>
      <w:r w:rsidR="00E33E46">
        <w:t>11</w:t>
      </w:r>
      <w:r w:rsidR="005271B7">
        <w:t>: Change Password</w:t>
      </w:r>
      <w:bookmarkEnd w:id="183"/>
    </w:p>
    <w:p w14:paraId="1BE0F1EE" w14:textId="77777777" w:rsidR="00643EDD" w:rsidRDefault="00A15427" w:rsidP="00D67E37">
      <w:pPr>
        <w:pStyle w:val="BodyText2"/>
        <w:numPr>
          <w:ilvl w:val="0"/>
          <w:numId w:val="40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19337669" wp14:editId="665259FB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1FAE04DD" w14:textId="77777777" w:rsidR="000242DB" w:rsidRDefault="00A15427" w:rsidP="00D67E37">
      <w:pPr>
        <w:pStyle w:val="BodyText2"/>
        <w:numPr>
          <w:ilvl w:val="0"/>
          <w:numId w:val="40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71FD5E1C" w14:textId="77777777" w:rsidR="00643EDD" w:rsidRDefault="00A15427" w:rsidP="00D67E37">
      <w:pPr>
        <w:pStyle w:val="BodyText2"/>
        <w:numPr>
          <w:ilvl w:val="0"/>
          <w:numId w:val="40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2010517C" w14:textId="77777777" w:rsidR="00643EDD" w:rsidRDefault="00643EDD" w:rsidP="00D67E37">
      <w:pPr>
        <w:pStyle w:val="BodyText2"/>
        <w:numPr>
          <w:ilvl w:val="0"/>
          <w:numId w:val="40"/>
        </w:numPr>
      </w:pPr>
      <w:r>
        <w:lastRenderedPageBreak/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2D12B885" w14:textId="19A4F135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0052E919" wp14:editId="07C521AD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CA074E">
        <w:t>Operator</w:t>
      </w:r>
      <w:r w:rsidR="00D27262" w:rsidRPr="00E40E9F">
        <w:t xml:space="preserve"> can deactivate their account or disable/enable their account.</w:t>
      </w:r>
      <w:r w:rsidR="00FB08E2" w:rsidRPr="00E40E9F">
        <w:t xml:space="preserve"> </w:t>
      </w:r>
    </w:p>
    <w:p w14:paraId="423DA22E" w14:textId="77777777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CA074E">
        <w:t>login a</w:t>
      </w:r>
      <w:r w:rsidRPr="00E40E9F">
        <w:t xml:space="preserve">ccount. </w:t>
      </w:r>
      <w:r w:rsidR="00CA074E">
        <w:t>After</w:t>
      </w:r>
      <w:r w:rsidRPr="00E40E9F">
        <w:t xml:space="preserve"> </w:t>
      </w:r>
      <w:r w:rsidR="00ED2357" w:rsidRPr="00E40E9F">
        <w:t xml:space="preserve">the </w:t>
      </w:r>
      <w:r w:rsidR="00CA074E">
        <w:t>operator’s</w:t>
      </w:r>
      <w:r w:rsidR="00ED2357" w:rsidRPr="00E40E9F">
        <w:t xml:space="preserve"> </w:t>
      </w:r>
      <w:r w:rsidRPr="00E40E9F">
        <w:t xml:space="preserve">account is deleted, </w:t>
      </w:r>
      <w:r w:rsidR="00CA074E">
        <w:t>he/she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CA074E">
        <w:t>operator</w:t>
      </w:r>
      <w:r w:rsidR="00D27262" w:rsidRPr="00E40E9F">
        <w:t xml:space="preserve"> can use the same login username and password to log into the application.</w:t>
      </w:r>
    </w:p>
    <w:p w14:paraId="51838CB6" w14:textId="67C6388C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C15E1D">
        <w:t xml:space="preserve">the </w:t>
      </w:r>
      <w:r w:rsidR="00CA074E">
        <w:t>operator</w:t>
      </w:r>
      <w:r>
        <w:t xml:space="preserve">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 w:rsidR="00CA074E">
        <w:t xml:space="preserve">they </w:t>
      </w:r>
      <w:r w:rsidR="00FB08E2">
        <w:t>can enable it using the same menu.</w:t>
      </w:r>
    </w:p>
    <w:p w14:paraId="3EB9FF54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30A9A92A" wp14:editId="77CB84C4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511DC" w14:textId="77777777" w:rsidR="005271B7" w:rsidRDefault="005271B7" w:rsidP="007E53B8">
      <w:pPr>
        <w:pStyle w:val="FigureCaption"/>
      </w:pPr>
      <w:bookmarkStart w:id="184" w:name="_Toc37239353"/>
      <w:r>
        <w:t xml:space="preserve">Figure </w:t>
      </w:r>
      <w:r w:rsidR="00E33E46">
        <w:t>12</w:t>
      </w:r>
      <w:r>
        <w:t>: Manage Account</w:t>
      </w:r>
      <w:bookmarkEnd w:id="184"/>
    </w:p>
    <w:p w14:paraId="0C0ADE52" w14:textId="77777777" w:rsidR="00A15427" w:rsidRDefault="00A15427" w:rsidP="00D67E37">
      <w:pPr>
        <w:pStyle w:val="BodyText2"/>
        <w:numPr>
          <w:ilvl w:val="0"/>
          <w:numId w:val="27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17FFA884" w14:textId="77777777" w:rsidR="00A15427" w:rsidRDefault="00A15427" w:rsidP="00D67E37">
      <w:pPr>
        <w:pStyle w:val="BodyText2"/>
        <w:numPr>
          <w:ilvl w:val="0"/>
          <w:numId w:val="27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45F07BD3" w14:textId="77777777" w:rsidR="00431476" w:rsidRDefault="00431476" w:rsidP="00431476">
      <w:pPr>
        <w:pStyle w:val="BodyText2"/>
        <w:ind w:left="864"/>
      </w:pPr>
    </w:p>
    <w:p w14:paraId="35CB21C3" w14:textId="77777777" w:rsidR="00166A7A" w:rsidRDefault="00D51954" w:rsidP="003F3870">
      <w:pPr>
        <w:pStyle w:val="Heading3"/>
      </w:pPr>
      <w:bookmarkStart w:id="185" w:name="_Toc37498251"/>
      <w:r>
        <w:t>Dashboard</w:t>
      </w:r>
      <w:bookmarkEnd w:id="185"/>
    </w:p>
    <w:p w14:paraId="4CDAF860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0777601B" w14:textId="77777777" w:rsidR="00F726BF" w:rsidRDefault="00CA074E" w:rsidP="00F726BF">
      <w:pPr>
        <w:pStyle w:val="BodyText2"/>
        <w:numPr>
          <w:ilvl w:val="0"/>
          <w:numId w:val="20"/>
        </w:numPr>
      </w:pPr>
      <w:r>
        <w:t>Block</w:t>
      </w:r>
      <w:r w:rsidR="0073539A">
        <w:t>/Unblock</w:t>
      </w:r>
      <w:r>
        <w:t xml:space="preserve"> </w:t>
      </w:r>
      <w:r w:rsidR="0073539A">
        <w:t>Requests</w:t>
      </w:r>
    </w:p>
    <w:p w14:paraId="09AEAE80" w14:textId="77777777" w:rsidR="00F726BF" w:rsidRDefault="0073539A" w:rsidP="00F726BF">
      <w:pPr>
        <w:pStyle w:val="BodyText2"/>
        <w:numPr>
          <w:ilvl w:val="0"/>
          <w:numId w:val="20"/>
        </w:numPr>
      </w:pPr>
      <w:r>
        <w:t>Block/Unblock</w:t>
      </w:r>
      <w:r w:rsidR="00CA074E">
        <w:t xml:space="preserve"> Device</w:t>
      </w:r>
      <w:r>
        <w:t xml:space="preserve"> Count</w:t>
      </w:r>
    </w:p>
    <w:p w14:paraId="0D690AF1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11D579FF" w14:textId="77777777" w:rsidR="00916401" w:rsidRDefault="0018605C" w:rsidP="00916401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B13FF6" wp14:editId="0BEFA00E">
            <wp:extent cx="5278755" cy="2382520"/>
            <wp:effectExtent l="19050" t="19050" r="17145" b="1778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rator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5F930" w14:textId="77777777" w:rsidR="00530228" w:rsidRDefault="00530228" w:rsidP="00530228">
      <w:pPr>
        <w:pStyle w:val="FigureCaption"/>
      </w:pPr>
      <w:bookmarkStart w:id="186" w:name="_Toc37239354"/>
      <w:r w:rsidRPr="00AB7D13">
        <w:t>Figure 1</w:t>
      </w:r>
      <w:r w:rsidR="00A14FF0" w:rsidRPr="00AB7D13">
        <w:t>3</w:t>
      </w:r>
      <w:r w:rsidRPr="00AB7D13">
        <w:t>: Home Page</w:t>
      </w:r>
      <w:bookmarkEnd w:id="186"/>
    </w:p>
    <w:p w14:paraId="71258033" w14:textId="77777777" w:rsidR="00F726BF" w:rsidRPr="00F726BF" w:rsidRDefault="00355F4E" w:rsidP="00F726BF">
      <w:pPr>
        <w:pStyle w:val="BodyText2"/>
        <w:rPr>
          <w:b/>
          <w:bCs/>
        </w:rPr>
      </w:pPr>
      <w:r>
        <w:rPr>
          <w:b/>
          <w:bCs/>
        </w:rPr>
        <w:t xml:space="preserve">Block/Unblock </w:t>
      </w:r>
      <w:r w:rsidR="0073539A">
        <w:rPr>
          <w:b/>
          <w:bCs/>
        </w:rPr>
        <w:t>Requests</w:t>
      </w:r>
    </w:p>
    <w:p w14:paraId="46B41598" w14:textId="77777777" w:rsidR="00F726BF" w:rsidRDefault="00F726BF" w:rsidP="00F726BF">
      <w:pPr>
        <w:pStyle w:val="BodyText2"/>
      </w:pPr>
      <w:r>
        <w:t xml:space="preserve">The </w:t>
      </w:r>
      <w:r w:rsidR="00355F4E" w:rsidRPr="006B25BC">
        <w:t>box</w:t>
      </w:r>
      <w:r>
        <w:t xml:space="preserve"> displays the total number of </w:t>
      </w:r>
      <w:r w:rsidR="0073539A">
        <w:t>block and unblock requests</w:t>
      </w:r>
      <w:r>
        <w:t>.</w:t>
      </w:r>
    </w:p>
    <w:p w14:paraId="05AD45CF" w14:textId="77777777" w:rsidR="00F726BF" w:rsidRDefault="0073539A" w:rsidP="00916401">
      <w:pPr>
        <w:pStyle w:val="BodyText2"/>
        <w:jc w:val="center"/>
      </w:pPr>
      <w:r>
        <w:rPr>
          <w:noProof/>
        </w:rPr>
        <w:drawing>
          <wp:inline distT="0" distB="0" distL="0" distR="0" wp14:anchorId="02DBEAD8" wp14:editId="49CD04F5">
            <wp:extent cx="1676634" cy="1476581"/>
            <wp:effectExtent l="19050" t="19050" r="19050" b="28575"/>
            <wp:docPr id="466" name="Picture 4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blockunblockrequests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476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BC4A7" w14:textId="77777777" w:rsidR="00F726BF" w:rsidRDefault="00F726BF" w:rsidP="00F726BF">
      <w:pPr>
        <w:pStyle w:val="BodyText2"/>
      </w:pPr>
      <w:r>
        <w:t xml:space="preserve">Click </w:t>
      </w:r>
      <w:r w:rsidR="009D4C47">
        <w:rPr>
          <w:noProof/>
        </w:rPr>
        <w:drawing>
          <wp:inline distT="0" distB="0" distL="0" distR="0" wp14:anchorId="59441674" wp14:editId="241E3CC1">
            <wp:extent cx="116958" cy="1169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C47">
        <w:t xml:space="preserve"> </w:t>
      </w:r>
      <w:r w:rsidR="003F3870">
        <w:t>(</w:t>
      </w:r>
      <w:r w:rsidR="003F3870" w:rsidRPr="009D4C47">
        <w:rPr>
          <w:b/>
          <w:bCs/>
        </w:rPr>
        <w:t>View</w:t>
      </w:r>
      <w:r w:rsidR="003F3870">
        <w:t>)</w:t>
      </w:r>
      <w:r w:rsidR="005F76EA">
        <w:t xml:space="preserve"> </w:t>
      </w:r>
      <w:r>
        <w:t xml:space="preserve">to go to the </w:t>
      </w:r>
      <w:r w:rsidR="00355F4E">
        <w:rPr>
          <w:b/>
          <w:bCs/>
        </w:rPr>
        <w:t>Block/Unblock Devices</w:t>
      </w:r>
      <w:r w:rsidRPr="009D4C47">
        <w:rPr>
          <w:b/>
          <w:bCs/>
        </w:rPr>
        <w:t xml:space="preserve"> </w:t>
      </w:r>
      <w:r>
        <w:t>dashboard.</w:t>
      </w:r>
      <w:r w:rsidR="009D4C47">
        <w:t xml:space="preserve"> Refer to </w:t>
      </w:r>
      <w:r w:rsidR="00565600">
        <w:rPr>
          <w:i/>
          <w:iCs/>
        </w:rPr>
        <w:t>Block/Unblock Devices</w:t>
      </w:r>
      <w:r w:rsidR="009D4C47">
        <w:t xml:space="preserve"> for more information.</w:t>
      </w:r>
    </w:p>
    <w:p w14:paraId="52942C2F" w14:textId="77777777" w:rsidR="00EB4E26" w:rsidRDefault="00EB4E26" w:rsidP="00F726BF">
      <w:pPr>
        <w:pStyle w:val="BodyText2"/>
      </w:pPr>
    </w:p>
    <w:p w14:paraId="196FE809" w14:textId="77777777" w:rsidR="005F76EA" w:rsidRDefault="00EB4E26" w:rsidP="005F76EA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0D7F12" wp14:editId="1BD0AFE8">
            <wp:extent cx="5278755" cy="2402840"/>
            <wp:effectExtent l="19050" t="19050" r="17145" b="165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blockblockdevicedashboar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02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55664" w14:textId="77777777" w:rsidR="00240E3F" w:rsidRDefault="00530228" w:rsidP="00530228">
      <w:pPr>
        <w:pStyle w:val="FigureCaption"/>
        <w:rPr>
          <w:b w:val="0"/>
          <w:bCs w:val="0"/>
        </w:rPr>
      </w:pPr>
      <w:bookmarkStart w:id="187" w:name="_Toc37239355"/>
      <w:r w:rsidRPr="00EB4E26">
        <w:t>Figure 1</w:t>
      </w:r>
      <w:r w:rsidR="00A14FF0" w:rsidRPr="00EB4E26">
        <w:t>4</w:t>
      </w:r>
      <w:r w:rsidRPr="00EB4E26">
        <w:t xml:space="preserve">: </w:t>
      </w:r>
      <w:r w:rsidR="00EB4E26" w:rsidRPr="00EB4E26">
        <w:t>Block/Unblock Devices</w:t>
      </w:r>
      <w:bookmarkEnd w:id="187"/>
    </w:p>
    <w:p w14:paraId="34703237" w14:textId="77777777" w:rsidR="0073539A" w:rsidRPr="00F726BF" w:rsidRDefault="0073539A" w:rsidP="0073539A">
      <w:pPr>
        <w:pStyle w:val="BodyText2"/>
        <w:rPr>
          <w:b/>
          <w:bCs/>
        </w:rPr>
      </w:pPr>
      <w:r>
        <w:rPr>
          <w:b/>
          <w:bCs/>
        </w:rPr>
        <w:t>Block/Unblock Device Count</w:t>
      </w:r>
    </w:p>
    <w:p w14:paraId="4F43336F" w14:textId="77777777" w:rsidR="0073539A" w:rsidRDefault="0073539A" w:rsidP="0073539A">
      <w:pPr>
        <w:pStyle w:val="BodyText2"/>
      </w:pPr>
      <w:r>
        <w:t xml:space="preserve">The </w:t>
      </w:r>
      <w:r w:rsidRPr="006B25BC">
        <w:t>box</w:t>
      </w:r>
      <w:r>
        <w:t xml:space="preserve"> displays the total number of devices (IMEIs/MEIDs/ESNs) for which block and unblock requests have been registered.</w:t>
      </w:r>
    </w:p>
    <w:p w14:paraId="6018FFCA" w14:textId="77777777" w:rsidR="0018605C" w:rsidRDefault="0018605C" w:rsidP="00540948">
      <w:pPr>
        <w:pStyle w:val="BodyText2"/>
        <w:jc w:val="center"/>
      </w:pPr>
      <w:r>
        <w:rPr>
          <w:noProof/>
        </w:rPr>
        <w:drawing>
          <wp:inline distT="0" distB="0" distL="0" distR="0" wp14:anchorId="2FF90D02" wp14:editId="0074C246">
            <wp:extent cx="1552792" cy="1362265"/>
            <wp:effectExtent l="19050" t="19050" r="28575" b="28575"/>
            <wp:docPr id="461" name="Picture 4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blockdevicecountbox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9D9C0" w14:textId="77777777" w:rsidR="002D75A5" w:rsidRDefault="002D75A5" w:rsidP="002D75A5">
      <w:pPr>
        <w:pStyle w:val="BodyText2"/>
      </w:pPr>
      <w:r>
        <w:t xml:space="preserve">Click </w:t>
      </w:r>
      <w:r>
        <w:rPr>
          <w:noProof/>
        </w:rPr>
        <w:drawing>
          <wp:inline distT="0" distB="0" distL="0" distR="0" wp14:anchorId="1A4DA1EB" wp14:editId="2F49677A">
            <wp:extent cx="116958" cy="11695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9D4C47">
        <w:rPr>
          <w:b/>
          <w:bCs/>
        </w:rPr>
        <w:t>View</w:t>
      </w:r>
      <w:r>
        <w:t xml:space="preserve">) to go to the </w:t>
      </w:r>
      <w:r>
        <w:rPr>
          <w:b/>
          <w:bCs/>
        </w:rPr>
        <w:t>Block/Unblock Devices</w:t>
      </w:r>
      <w:r w:rsidRPr="009D4C47">
        <w:rPr>
          <w:b/>
          <w:bCs/>
        </w:rPr>
        <w:t xml:space="preserve"> </w:t>
      </w:r>
      <w:r>
        <w:t xml:space="preserve">dashboard. Refer to </w:t>
      </w:r>
      <w:r>
        <w:rPr>
          <w:i/>
          <w:iCs/>
        </w:rPr>
        <w:t>Block/Unblock Devices</w:t>
      </w:r>
      <w:r>
        <w:t xml:space="preserve"> for more information.</w:t>
      </w:r>
    </w:p>
    <w:p w14:paraId="0CC36DC6" w14:textId="77777777" w:rsidR="00540948" w:rsidRDefault="00540948" w:rsidP="002D75A5">
      <w:pPr>
        <w:pStyle w:val="BodyText2"/>
      </w:pPr>
    </w:p>
    <w:p w14:paraId="4057024C" w14:textId="77777777" w:rsidR="002D75A5" w:rsidRDefault="00EB4E26" w:rsidP="002D75A5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136DA7" wp14:editId="3A6275F3">
            <wp:extent cx="5278755" cy="2402840"/>
            <wp:effectExtent l="19050" t="19050" r="17145" b="1651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blockblockdevicedashboar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02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FEE61" w14:textId="77777777" w:rsidR="0073539A" w:rsidRDefault="002D75A5" w:rsidP="00E50B65">
      <w:pPr>
        <w:pStyle w:val="FigureCaption"/>
        <w:rPr>
          <w:b w:val="0"/>
          <w:bCs w:val="0"/>
        </w:rPr>
      </w:pPr>
      <w:bookmarkStart w:id="188" w:name="_Toc37239356"/>
      <w:r w:rsidRPr="00EB4E26">
        <w:t>Figure 1</w:t>
      </w:r>
      <w:r w:rsidR="00540948">
        <w:t>5</w:t>
      </w:r>
      <w:r w:rsidRPr="00EB4E26">
        <w:t xml:space="preserve">: </w:t>
      </w:r>
      <w:r w:rsidR="00EB4E26" w:rsidRPr="00EB4E26">
        <w:t>Block/Unblock Devices</w:t>
      </w:r>
      <w:bookmarkEnd w:id="188"/>
    </w:p>
    <w:p w14:paraId="4968F819" w14:textId="77777777" w:rsidR="00F726BF" w:rsidRPr="00F726BF" w:rsidRDefault="00355F4E" w:rsidP="00F726BF">
      <w:pPr>
        <w:pStyle w:val="BodyText2"/>
        <w:rPr>
          <w:b/>
          <w:bCs/>
        </w:rPr>
      </w:pPr>
      <w:r>
        <w:rPr>
          <w:b/>
          <w:bCs/>
        </w:rPr>
        <w:t>Grievance</w:t>
      </w:r>
    </w:p>
    <w:p w14:paraId="5B02B065" w14:textId="77777777" w:rsidR="00F726BF" w:rsidRDefault="00F726BF" w:rsidP="00F726BF">
      <w:pPr>
        <w:pStyle w:val="BodyText2"/>
      </w:pPr>
      <w:r>
        <w:t xml:space="preserve">This box displays the total number </w:t>
      </w:r>
      <w:r w:rsidRPr="0059323A">
        <w:t xml:space="preserve">of </w:t>
      </w:r>
      <w:r w:rsidR="00355F4E">
        <w:t>grievances raised.</w:t>
      </w:r>
    </w:p>
    <w:p w14:paraId="11360051" w14:textId="77777777" w:rsidR="00240E3F" w:rsidRDefault="0018605C" w:rsidP="00240E3F">
      <w:pPr>
        <w:pStyle w:val="BodyText2"/>
        <w:jc w:val="center"/>
      </w:pPr>
      <w:r>
        <w:rPr>
          <w:noProof/>
        </w:rPr>
        <w:drawing>
          <wp:inline distT="0" distB="0" distL="0" distR="0" wp14:anchorId="6E53B80A" wp14:editId="1CC8482D">
            <wp:extent cx="1533739" cy="1362265"/>
            <wp:effectExtent l="19050" t="19050" r="28575" b="28575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ievancecou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6CCEF" w14:textId="77777777" w:rsidR="00AE6395" w:rsidRDefault="00F726BF" w:rsidP="00355F4E">
      <w:pPr>
        <w:pStyle w:val="BodyText2"/>
      </w:pPr>
      <w:r>
        <w:t>Click</w:t>
      </w:r>
      <w:r w:rsidR="00C21818">
        <w:t xml:space="preserve"> </w:t>
      </w:r>
      <w:r w:rsidR="009D4C47">
        <w:rPr>
          <w:noProof/>
        </w:rPr>
        <w:drawing>
          <wp:inline distT="0" distB="0" distL="0" distR="0" wp14:anchorId="4A85B998" wp14:editId="072DCE7E">
            <wp:extent cx="116958" cy="116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870">
        <w:t xml:space="preserve"> (</w:t>
      </w:r>
      <w:r w:rsidR="003F3870" w:rsidRPr="009D4C47">
        <w:rPr>
          <w:b/>
          <w:bCs/>
        </w:rPr>
        <w:t>View</w:t>
      </w:r>
      <w:r w:rsidR="003F3870">
        <w:rPr>
          <w:b/>
          <w:bCs/>
        </w:rPr>
        <w:t>)</w:t>
      </w:r>
      <w:r w:rsidR="00470C5C">
        <w:t xml:space="preserve"> </w:t>
      </w:r>
      <w:r>
        <w:t xml:space="preserve">to </w:t>
      </w:r>
      <w:r w:rsidR="00355F4E">
        <w:t xml:space="preserve">go to the </w:t>
      </w:r>
      <w:r w:rsidR="00355F4E" w:rsidRPr="00565600">
        <w:rPr>
          <w:i/>
          <w:iCs/>
        </w:rPr>
        <w:t>Grievance Management</w:t>
      </w:r>
      <w:r w:rsidR="00355F4E">
        <w:t xml:space="preserve"> dashboard</w:t>
      </w:r>
      <w:r>
        <w:t>.</w:t>
      </w:r>
      <w:r w:rsidR="007B6A3B">
        <w:t xml:space="preserve"> </w:t>
      </w:r>
    </w:p>
    <w:p w14:paraId="02E0DECB" w14:textId="77777777" w:rsidR="00530228" w:rsidRDefault="00EF77AE" w:rsidP="008F1020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577C30" wp14:editId="4E43EAB2">
            <wp:extent cx="5278755" cy="2418080"/>
            <wp:effectExtent l="19050" t="19050" r="17145" b="2032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ievancedashboardoperator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1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FCFCA" w14:textId="77777777" w:rsidR="00540948" w:rsidRDefault="00540948" w:rsidP="00540948">
      <w:pPr>
        <w:pStyle w:val="FigureCaption"/>
        <w:rPr>
          <w:b w:val="0"/>
          <w:bCs w:val="0"/>
        </w:rPr>
      </w:pPr>
      <w:bookmarkStart w:id="189" w:name="_Toc37239357"/>
      <w:r w:rsidRPr="00EB4E26">
        <w:t>Figure 1</w:t>
      </w:r>
      <w:r>
        <w:t>6</w:t>
      </w:r>
      <w:r w:rsidRPr="00EB4E26">
        <w:t xml:space="preserve">: </w:t>
      </w:r>
      <w:r>
        <w:t>Grievance Management</w:t>
      </w:r>
      <w:bookmarkEnd w:id="189"/>
    </w:p>
    <w:p w14:paraId="4A633B25" w14:textId="77777777" w:rsidR="00E50B65" w:rsidRDefault="00E50B65" w:rsidP="00F726BF">
      <w:pPr>
        <w:pStyle w:val="BodyText2"/>
        <w:rPr>
          <w:b/>
          <w:bCs/>
        </w:rPr>
      </w:pPr>
    </w:p>
    <w:p w14:paraId="5BE0E534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5DC5E696" w14:textId="77777777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</w:t>
      </w:r>
      <w:r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0C2BFB83" w14:textId="77777777" w:rsidR="00B0500E" w:rsidRDefault="0018605C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1E8F7D6B" wp14:editId="01CB21AE">
            <wp:extent cx="5278755" cy="2382520"/>
            <wp:effectExtent l="19050" t="19050" r="17145" b="17780"/>
            <wp:docPr id="62" name="Picture 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perator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C7D1A" w14:textId="77777777" w:rsidR="00530228" w:rsidRPr="00AB7D13" w:rsidRDefault="00530228" w:rsidP="00530228">
      <w:pPr>
        <w:pStyle w:val="FigureCaption"/>
      </w:pPr>
      <w:bookmarkStart w:id="190" w:name="_Toc37239358"/>
      <w:r w:rsidRPr="00AB7D13">
        <w:t>Figure 1</w:t>
      </w:r>
      <w:r w:rsidR="00540948" w:rsidRPr="00AB7D13">
        <w:t>7</w:t>
      </w:r>
      <w:r w:rsidRPr="00AB7D13">
        <w:t>: Home Page</w:t>
      </w:r>
      <w:bookmarkEnd w:id="190"/>
    </w:p>
    <w:p w14:paraId="0D37FDE1" w14:textId="77777777" w:rsidR="00557EE3" w:rsidRDefault="00014FC3" w:rsidP="00F726BF">
      <w:pPr>
        <w:pStyle w:val="BodyText2"/>
      </w:pPr>
      <w:r w:rsidRPr="00943CE0">
        <w:t>N</w:t>
      </w:r>
      <w:r w:rsidR="00470C5C" w:rsidRPr="00943CE0">
        <w:t>otifications are of two types.</w:t>
      </w:r>
    </w:p>
    <w:p w14:paraId="38135364" w14:textId="77777777" w:rsidR="00470C5C" w:rsidRDefault="00470C5C" w:rsidP="00D67E37">
      <w:pPr>
        <w:pStyle w:val="BodyText2"/>
        <w:numPr>
          <w:ilvl w:val="0"/>
          <w:numId w:val="41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AB7D13">
        <w:t>operator a</w:t>
      </w:r>
      <w:r w:rsidR="00014FC3">
        <w:t>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8D7BF57" wp14:editId="37D4501D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5872F513" w14:textId="2F5A9D70" w:rsidR="009D4C47" w:rsidRDefault="00470C5C" w:rsidP="00D67E37">
      <w:pPr>
        <w:pStyle w:val="BodyText2"/>
        <w:numPr>
          <w:ilvl w:val="0"/>
          <w:numId w:val="41"/>
        </w:numPr>
      </w:pPr>
      <w:r>
        <w:t>Notification</w:t>
      </w:r>
      <w:r w:rsidR="00821D65">
        <w:t xml:space="preserve">s that require some action by the </w:t>
      </w:r>
      <w:r w:rsidR="00AB7D13">
        <w:t>operator</w:t>
      </w:r>
      <w:r w:rsidR="00821D65">
        <w:t>.</w:t>
      </w:r>
      <w:r w:rsidR="00AB30EC">
        <w:t xml:space="preserve"> For example, a notification about the </w:t>
      </w:r>
      <w:r w:rsidR="00AB7D13">
        <w:t>block device</w:t>
      </w:r>
      <w:r w:rsidR="00AB30EC">
        <w:t xml:space="preserve"> rejection by the CEIR administrator</w:t>
      </w:r>
      <w:r w:rsidR="00AB7D13">
        <w:t xml:space="preserve"> </w:t>
      </w:r>
      <w:r w:rsidR="00AB30EC">
        <w:t xml:space="preserve">requires the </w:t>
      </w:r>
      <w:r w:rsidR="00AB7D13">
        <w:t>operator</w:t>
      </w:r>
      <w:r w:rsidR="00014FC3">
        <w:t xml:space="preserve"> to</w:t>
      </w:r>
      <w:r w:rsidR="0049367B">
        <w:t xml:space="preserve"> </w:t>
      </w:r>
      <w:r w:rsidR="007B6A3B">
        <w:t>take some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7123B67" wp14:editId="417DDA93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1437126C" wp14:editId="1FCA649F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 xml:space="preserve">the relevant </w:t>
      </w:r>
      <w:r w:rsidR="00943CE0">
        <w:t>request details</w:t>
      </w:r>
      <w:r w:rsidR="009D4C47">
        <w:t>.</w:t>
      </w:r>
    </w:p>
    <w:p w14:paraId="4D30BA42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61666671" w14:textId="77777777" w:rsidR="00B0500E" w:rsidRDefault="00B0500E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3074EF8B" w14:textId="77777777" w:rsidR="00B0500E" w:rsidRDefault="00B0500E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Transaction ID</w:t>
      </w:r>
      <w:r>
        <w:t xml:space="preserve">: Transaction ID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9208D8">
        <w:t>operator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11166FF4" w14:textId="77777777" w:rsidR="0071493D" w:rsidRDefault="0071493D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</w:t>
      </w:r>
      <w:r w:rsidR="009208D8">
        <w:t>grievance</w:t>
      </w:r>
      <w:r>
        <w:t xml:space="preserve">, the </w:t>
      </w:r>
      <w:r w:rsidR="0059323A">
        <w:t>feature</w:t>
      </w:r>
      <w:r>
        <w:t xml:space="preserve"> name </w:t>
      </w:r>
      <w:r w:rsidR="009208D8">
        <w:rPr>
          <w:b/>
          <w:bCs/>
        </w:rPr>
        <w:t>Grievance</w:t>
      </w:r>
      <w:r w:rsidRPr="00014FC3">
        <w:rPr>
          <w:b/>
          <w:bCs/>
        </w:rPr>
        <w:t xml:space="preserve"> </w:t>
      </w:r>
      <w:r>
        <w:t xml:space="preserve">is shown. </w:t>
      </w:r>
    </w:p>
    <w:p w14:paraId="24D1AFEB" w14:textId="77777777" w:rsidR="006B34FD" w:rsidRDefault="006B34FD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1B56A0C4" w14:textId="77777777" w:rsidR="006B34FD" w:rsidRDefault="006B34FD" w:rsidP="003B46E0">
      <w:pPr>
        <w:pStyle w:val="BodyText2"/>
        <w:ind w:left="432"/>
        <w:jc w:val="center"/>
      </w:pPr>
    </w:p>
    <w:p w14:paraId="6562433C" w14:textId="77777777" w:rsidR="006B34FD" w:rsidRDefault="006B34FD" w:rsidP="00D67E37">
      <w:pPr>
        <w:pStyle w:val="BodyText2"/>
        <w:numPr>
          <w:ilvl w:val="0"/>
          <w:numId w:val="46"/>
        </w:numPr>
      </w:pPr>
      <w:r w:rsidRPr="00902BA9">
        <w:rPr>
          <w:b/>
          <w:bCs/>
        </w:rPr>
        <w:lastRenderedPageBreak/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282E1C2" wp14:editId="621B9994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9208D8">
        <w:t>operator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7DFB541" wp14:editId="3C396D6F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5BA524E" w14:textId="77777777" w:rsidR="00C62D95" w:rsidRDefault="00C62D95" w:rsidP="007E274A">
      <w:pPr>
        <w:pStyle w:val="BodyText2"/>
        <w:ind w:left="360"/>
        <w:jc w:val="center"/>
      </w:pPr>
    </w:p>
    <w:p w14:paraId="57F43754" w14:textId="77777777" w:rsidR="00481D2C" w:rsidRDefault="00096716" w:rsidP="002A39C9">
      <w:pPr>
        <w:pStyle w:val="Heading2"/>
      </w:pPr>
      <w:bookmarkStart w:id="191" w:name="_Toc37498252"/>
      <w:r>
        <w:t>Block</w:t>
      </w:r>
      <w:r w:rsidR="00057E1D">
        <w:t>/Unblock</w:t>
      </w:r>
      <w:r>
        <w:t xml:space="preserve"> Devices</w:t>
      </w:r>
      <w:bookmarkEnd w:id="191"/>
    </w:p>
    <w:p w14:paraId="4EFB65CF" w14:textId="77777777" w:rsidR="00F204B6" w:rsidRDefault="00096716" w:rsidP="00F204B6">
      <w:pPr>
        <w:pStyle w:val="BodyText2"/>
      </w:pPr>
      <w:r>
        <w:t xml:space="preserve">Operators block devices </w:t>
      </w:r>
      <w:r w:rsidR="00E36424">
        <w:t xml:space="preserve">(IMEI/MEID/ESN) </w:t>
      </w:r>
      <w:r>
        <w:t xml:space="preserve">when there is a contract violation. </w:t>
      </w:r>
      <w:r w:rsidR="00F204B6">
        <w:t>The operator can block or unblock a single device at a time or multiple devices at a time.</w:t>
      </w:r>
    </w:p>
    <w:p w14:paraId="1D7D9D4E" w14:textId="77777777" w:rsidR="00F43925" w:rsidRDefault="00F43925" w:rsidP="00F204B6">
      <w:pPr>
        <w:pStyle w:val="BodyText2"/>
      </w:pPr>
      <w:r>
        <w:t>When</w:t>
      </w:r>
      <w:r w:rsidR="00E36424">
        <w:t>ever</w:t>
      </w:r>
      <w:r>
        <w:t xml:space="preserve"> a device is blocked, the IMEI/MEID/ESN of the device is kept in a </w:t>
      </w:r>
      <w:proofErr w:type="spellStart"/>
      <w:r>
        <w:t>greylist</w:t>
      </w:r>
      <w:proofErr w:type="spellEnd"/>
      <w:r>
        <w:t>. This is done for a given duration after which the device IMEI/MEID/ESN is moved to the blacklist.</w:t>
      </w:r>
      <w:r w:rsidR="00E36424">
        <w:t xml:space="preserve"> Moving the information to the blacklist indicates permanent blocking.</w:t>
      </w:r>
    </w:p>
    <w:p w14:paraId="77086A69" w14:textId="77777777" w:rsidR="00AD016B" w:rsidRDefault="00AD016B" w:rsidP="00F204B6">
      <w:pPr>
        <w:pStyle w:val="BodyText2"/>
      </w:pPr>
    </w:p>
    <w:p w14:paraId="18E73D60" w14:textId="77777777" w:rsidR="00B90578" w:rsidRDefault="005A1483" w:rsidP="00B90578">
      <w:pPr>
        <w:pStyle w:val="Heading3"/>
      </w:pPr>
      <w:bookmarkStart w:id="192" w:name="_Toc37498253"/>
      <w:commentRangeStart w:id="193"/>
      <w:r>
        <w:t xml:space="preserve">Single Device </w:t>
      </w:r>
      <w:r w:rsidR="00B90578">
        <w:t>Block</w:t>
      </w:r>
      <w:r>
        <w:t>ing</w:t>
      </w:r>
      <w:r w:rsidR="00057E1D">
        <w:t>/Unblock</w:t>
      </w:r>
      <w:r>
        <w:t>ing</w:t>
      </w:r>
      <w:commentRangeEnd w:id="193"/>
      <w:r w:rsidR="001D7C57">
        <w:rPr>
          <w:rStyle w:val="CommentReference"/>
          <w:rFonts w:ascii="Arial" w:eastAsia="Times New Roman" w:hAnsi="Arial" w:cs="Arial"/>
          <w:b w:val="0"/>
          <w:bCs w:val="0"/>
          <w:iCs w:val="0"/>
          <w:spacing w:val="0"/>
          <w:kern w:val="0"/>
          <w:position w:val="0"/>
        </w:rPr>
        <w:commentReference w:id="193"/>
      </w:r>
      <w:bookmarkEnd w:id="192"/>
    </w:p>
    <w:p w14:paraId="7A2A4FD5" w14:textId="77777777" w:rsidR="00096716" w:rsidRPr="00096716" w:rsidRDefault="00096716" w:rsidP="00481D2C">
      <w:pPr>
        <w:pStyle w:val="BodyText2"/>
        <w:rPr>
          <w:u w:val="single"/>
        </w:rPr>
      </w:pPr>
      <w:r w:rsidRPr="00096716">
        <w:rPr>
          <w:u w:val="single"/>
        </w:rPr>
        <w:t xml:space="preserve">To block </w:t>
      </w:r>
      <w:r w:rsidR="00057E1D">
        <w:rPr>
          <w:u w:val="single"/>
        </w:rPr>
        <w:t xml:space="preserve">or unblock </w:t>
      </w:r>
      <w:r w:rsidRPr="00096716">
        <w:rPr>
          <w:u w:val="single"/>
        </w:rPr>
        <w:t xml:space="preserve">a </w:t>
      </w:r>
      <w:r w:rsidR="00F204B6">
        <w:rPr>
          <w:u w:val="single"/>
        </w:rPr>
        <w:t xml:space="preserve">single </w:t>
      </w:r>
      <w:r w:rsidRPr="00096716">
        <w:rPr>
          <w:u w:val="single"/>
        </w:rPr>
        <w:t>device:</w:t>
      </w:r>
    </w:p>
    <w:p w14:paraId="444594EA" w14:textId="77777777" w:rsidR="00096716" w:rsidRDefault="00096716" w:rsidP="00557A82">
      <w:pPr>
        <w:pStyle w:val="BodyText2"/>
        <w:numPr>
          <w:ilvl w:val="0"/>
          <w:numId w:val="56"/>
        </w:numPr>
      </w:pPr>
      <w:r>
        <w:t xml:space="preserve">Select </w:t>
      </w:r>
      <w:r w:rsidRPr="00565600">
        <w:rPr>
          <w:b/>
          <w:bCs/>
        </w:rPr>
        <w:t>Block/Unblock</w:t>
      </w:r>
      <w:r w:rsidR="001F1093" w:rsidRPr="00565600">
        <w:rPr>
          <w:b/>
          <w:bCs/>
        </w:rPr>
        <w:t xml:space="preserve"> Devices</w:t>
      </w:r>
      <w:r>
        <w:t xml:space="preserve"> in the left panel of the Home page.</w:t>
      </w:r>
    </w:p>
    <w:p w14:paraId="3C6EBCA2" w14:textId="77777777" w:rsidR="00AD016B" w:rsidRDefault="00AD016B" w:rsidP="00AD016B">
      <w:pPr>
        <w:pStyle w:val="BodyText2"/>
        <w:jc w:val="center"/>
      </w:pPr>
      <w:r>
        <w:rPr>
          <w:noProof/>
        </w:rPr>
        <w:drawing>
          <wp:inline distT="0" distB="0" distL="0" distR="0" wp14:anchorId="0228079B" wp14:editId="54B87556">
            <wp:extent cx="5278755" cy="2382520"/>
            <wp:effectExtent l="19050" t="19050" r="17145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rator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774B4" w14:textId="77777777" w:rsidR="00AD016B" w:rsidRDefault="00557A82" w:rsidP="000D4A8D">
      <w:pPr>
        <w:pStyle w:val="FigureCaption"/>
      </w:pPr>
      <w:bookmarkStart w:id="194" w:name="_Toc37239359"/>
      <w:r w:rsidRPr="00557A82">
        <w:t>Figure 1</w:t>
      </w:r>
      <w:r w:rsidR="00540948">
        <w:t>8</w:t>
      </w:r>
      <w:r w:rsidRPr="00557A82">
        <w:t>: Home Page</w:t>
      </w:r>
      <w:bookmarkEnd w:id="194"/>
    </w:p>
    <w:p w14:paraId="73552622" w14:textId="77777777" w:rsidR="00AD016B" w:rsidRDefault="00AD016B" w:rsidP="00AD016B">
      <w:pPr>
        <w:pStyle w:val="BodyText2"/>
      </w:pPr>
      <w:r>
        <w:t xml:space="preserve">The </w:t>
      </w:r>
      <w:r w:rsidRPr="00557A82">
        <w:rPr>
          <w:b/>
          <w:bCs/>
        </w:rPr>
        <w:t>Block/Unblock Devices</w:t>
      </w:r>
      <w:r>
        <w:t xml:space="preserve"> dashboard appears.</w:t>
      </w:r>
    </w:p>
    <w:p w14:paraId="24A4D339" w14:textId="77777777" w:rsidR="00096716" w:rsidRDefault="008426BA" w:rsidP="008426BA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437A4EA5" wp14:editId="4627D7B9">
            <wp:extent cx="5278755" cy="2402840"/>
            <wp:effectExtent l="19050" t="19050" r="17145" b="1651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nblockblockdevicedashboar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02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808B2" w14:textId="77777777" w:rsidR="00AD016B" w:rsidRDefault="00557A82" w:rsidP="00AE61E6">
      <w:pPr>
        <w:pStyle w:val="FigureCaption"/>
      </w:pPr>
      <w:bookmarkStart w:id="195" w:name="_Toc37239360"/>
      <w:r w:rsidRPr="00557A82">
        <w:t xml:space="preserve">Figure </w:t>
      </w:r>
      <w:r w:rsidR="00540948">
        <w:t>19</w:t>
      </w:r>
      <w:r w:rsidRPr="00557A82">
        <w:t xml:space="preserve">: </w:t>
      </w:r>
      <w:r>
        <w:t>Block/Unblock Devices</w:t>
      </w:r>
      <w:bookmarkEnd w:id="195"/>
    </w:p>
    <w:p w14:paraId="00829073" w14:textId="77777777" w:rsidR="00096716" w:rsidRDefault="00096716" w:rsidP="00557A82">
      <w:pPr>
        <w:pStyle w:val="BodyText2"/>
        <w:numPr>
          <w:ilvl w:val="0"/>
          <w:numId w:val="56"/>
        </w:numPr>
      </w:pPr>
      <w:r>
        <w:t>Cl</w:t>
      </w:r>
      <w:r w:rsidR="00565600">
        <w:t>i</w:t>
      </w:r>
      <w:r>
        <w:t xml:space="preserve">ck </w:t>
      </w:r>
      <w:r w:rsidR="001F1093" w:rsidRPr="00565600">
        <w:rPr>
          <w:b/>
          <w:bCs/>
        </w:rPr>
        <w:t xml:space="preserve">Report </w:t>
      </w:r>
      <w:r w:rsidRPr="00565600">
        <w:rPr>
          <w:b/>
          <w:bCs/>
        </w:rPr>
        <w:t>Block/Unblock</w:t>
      </w:r>
      <w:r w:rsidR="00557A82">
        <w:rPr>
          <w:b/>
          <w:bCs/>
        </w:rPr>
        <w:t xml:space="preserve"> </w:t>
      </w:r>
      <w:r w:rsidR="00557A82" w:rsidRPr="00557A82">
        <w:t>(seen on the top right corner of the menu bar)</w:t>
      </w:r>
      <w:r w:rsidRPr="00557A82">
        <w:t>.</w:t>
      </w:r>
      <w:r>
        <w:t xml:space="preserve"> </w:t>
      </w:r>
    </w:p>
    <w:p w14:paraId="2BEC41F4" w14:textId="77777777" w:rsidR="008426BA" w:rsidRDefault="008426BA" w:rsidP="008426BA">
      <w:pPr>
        <w:pStyle w:val="BodyText2"/>
        <w:jc w:val="center"/>
      </w:pPr>
      <w:r>
        <w:rPr>
          <w:noProof/>
        </w:rPr>
        <w:drawing>
          <wp:inline distT="0" distB="0" distL="0" distR="0" wp14:anchorId="018BAE80" wp14:editId="66B21341">
            <wp:extent cx="1514686" cy="809738"/>
            <wp:effectExtent l="19050" t="19050" r="28575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lockunblock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AEDA2" w14:textId="77777777" w:rsidR="00565600" w:rsidRDefault="00565600" w:rsidP="00557A82">
      <w:pPr>
        <w:pStyle w:val="BodyText2"/>
        <w:numPr>
          <w:ilvl w:val="0"/>
          <w:numId w:val="56"/>
        </w:numPr>
      </w:pPr>
      <w:r>
        <w:t xml:space="preserve">Select </w:t>
      </w:r>
      <w:r w:rsidRPr="006B25BC">
        <w:rPr>
          <w:b/>
          <w:bCs/>
        </w:rPr>
        <w:t>Block</w:t>
      </w:r>
      <w:r w:rsidR="00057E1D">
        <w:t xml:space="preserve"> or </w:t>
      </w:r>
      <w:r w:rsidR="00057E1D" w:rsidRPr="006B25BC">
        <w:rPr>
          <w:b/>
          <w:bCs/>
        </w:rPr>
        <w:t xml:space="preserve">Unblock </w:t>
      </w:r>
      <w:r w:rsidR="00057E1D">
        <w:t>as per the action to be taken</w:t>
      </w:r>
      <w:r>
        <w:t>.</w:t>
      </w:r>
    </w:p>
    <w:p w14:paraId="356B237A" w14:textId="77777777" w:rsidR="00E77E36" w:rsidRDefault="00AB53CF" w:rsidP="00E77E36">
      <w:pPr>
        <w:pStyle w:val="BodyText2"/>
        <w:jc w:val="center"/>
      </w:pPr>
      <w:r>
        <w:rPr>
          <w:noProof/>
        </w:rPr>
        <w:drawing>
          <wp:inline distT="0" distB="0" distL="0" distR="0" wp14:anchorId="58998BA4" wp14:editId="158EEE85">
            <wp:extent cx="5278755" cy="2362835"/>
            <wp:effectExtent l="19050" t="19050" r="17145" b="18415"/>
            <wp:docPr id="257" name="Picture 2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Reportblock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2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CC351" w14:textId="77777777" w:rsidR="00AE61E6" w:rsidRPr="00557A82" w:rsidRDefault="00AE61E6" w:rsidP="00AE61E6">
      <w:pPr>
        <w:pStyle w:val="FigureCaption"/>
      </w:pPr>
      <w:bookmarkStart w:id="196" w:name="_Toc37239361"/>
      <w:r w:rsidRPr="009600CC">
        <w:t>Figure 2</w:t>
      </w:r>
      <w:r w:rsidR="00540948" w:rsidRPr="007539AA">
        <w:t>0</w:t>
      </w:r>
      <w:r w:rsidRPr="007539AA">
        <w:t>: Report Block</w:t>
      </w:r>
      <w:bookmarkEnd w:id="196"/>
    </w:p>
    <w:p w14:paraId="381DE13A" w14:textId="77777777" w:rsidR="00565600" w:rsidRDefault="00565600" w:rsidP="00481D2C">
      <w:pPr>
        <w:pStyle w:val="BodyText2"/>
      </w:pPr>
      <w:r>
        <w:t xml:space="preserve">The screen has two sections: </w:t>
      </w:r>
      <w:r w:rsidRPr="00557A82">
        <w:rPr>
          <w:b/>
          <w:bCs/>
        </w:rPr>
        <w:t xml:space="preserve">Single </w:t>
      </w:r>
      <w:r>
        <w:t xml:space="preserve">and </w:t>
      </w:r>
      <w:r w:rsidRPr="00557A82">
        <w:rPr>
          <w:b/>
          <w:bCs/>
        </w:rPr>
        <w:t>Bulk</w:t>
      </w:r>
      <w:r>
        <w:t>.</w:t>
      </w:r>
    </w:p>
    <w:p w14:paraId="6D565000" w14:textId="77777777" w:rsidR="00565600" w:rsidRDefault="00565600" w:rsidP="00481D2C">
      <w:pPr>
        <w:pStyle w:val="BodyText2"/>
      </w:pPr>
      <w:r>
        <w:t>By default</w:t>
      </w:r>
      <w:r w:rsidR="00F204B6">
        <w:t>,</w:t>
      </w:r>
      <w:r>
        <w:t xml:space="preserve"> the </w:t>
      </w:r>
      <w:r w:rsidRPr="00557A82">
        <w:rPr>
          <w:b/>
          <w:bCs/>
        </w:rPr>
        <w:t>Single</w:t>
      </w:r>
      <w:r>
        <w:t xml:space="preserve"> section appears. </w:t>
      </w:r>
    </w:p>
    <w:p w14:paraId="2347F95A" w14:textId="77777777" w:rsidR="00F204B6" w:rsidRDefault="00221EF3" w:rsidP="00557A82">
      <w:pPr>
        <w:pStyle w:val="BodyText2"/>
        <w:numPr>
          <w:ilvl w:val="0"/>
          <w:numId w:val="56"/>
        </w:numPr>
      </w:pPr>
      <w:r>
        <w:t>Enter the following information:</w:t>
      </w:r>
    </w:p>
    <w:p w14:paraId="1B35B429" w14:textId="3A7438D6" w:rsidR="00AE48C7" w:rsidRDefault="00221EF3" w:rsidP="00557A82">
      <w:pPr>
        <w:pStyle w:val="BodyText2"/>
        <w:numPr>
          <w:ilvl w:val="0"/>
          <w:numId w:val="46"/>
        </w:numPr>
        <w:tabs>
          <w:tab w:val="left" w:pos="284"/>
        </w:tabs>
      </w:pPr>
      <w:r w:rsidRPr="00274AEA">
        <w:rPr>
          <w:b/>
          <w:bCs/>
          <w:color w:val="FF0000"/>
        </w:rPr>
        <w:lastRenderedPageBreak/>
        <w:t>*</w:t>
      </w:r>
      <w:r w:rsidR="00F204B6" w:rsidRPr="00D42E56">
        <w:rPr>
          <w:b/>
          <w:bCs/>
        </w:rPr>
        <w:t>Device Type</w:t>
      </w:r>
      <w:r w:rsidR="00F204B6">
        <w:t>: Select the type of device to be blocked</w:t>
      </w:r>
      <w:r w:rsidR="00612F0B">
        <w:t xml:space="preserve"> or unblocked.</w:t>
      </w:r>
    </w:p>
    <w:p w14:paraId="764D40CA" w14:textId="4B90C5E4" w:rsidR="00F204B6" w:rsidRDefault="00F204B6" w:rsidP="00557A82">
      <w:pPr>
        <w:pStyle w:val="BodyText2"/>
        <w:numPr>
          <w:ilvl w:val="0"/>
          <w:numId w:val="46"/>
        </w:numPr>
        <w:tabs>
          <w:tab w:val="left" w:pos="284"/>
        </w:tabs>
      </w:pPr>
      <w:r w:rsidRPr="00D42E56">
        <w:rPr>
          <w:b/>
          <w:bCs/>
        </w:rPr>
        <w:t>Device ID Type</w:t>
      </w:r>
      <w:r>
        <w:t>: Select the type of ID to be entered for</w:t>
      </w:r>
      <w:r w:rsidR="00221EF3">
        <w:t xml:space="preserve"> the</w:t>
      </w:r>
      <w:r>
        <w:t xml:space="preserve"> device </w:t>
      </w:r>
      <w:r w:rsidR="00221EF3">
        <w:t>that is being blocked</w:t>
      </w:r>
      <w:r w:rsidR="00612F0B">
        <w:t xml:space="preserve"> or unblocked</w:t>
      </w:r>
      <w:r w:rsidR="00221EF3">
        <w:t>:</w:t>
      </w:r>
    </w:p>
    <w:p w14:paraId="0CBB728F" w14:textId="77777777" w:rsidR="00221EF3" w:rsidRDefault="00221EF3" w:rsidP="00D42E56">
      <w:pPr>
        <w:pStyle w:val="BodyText2"/>
        <w:numPr>
          <w:ilvl w:val="1"/>
          <w:numId w:val="46"/>
        </w:numPr>
        <w:tabs>
          <w:tab w:val="left" w:pos="284"/>
        </w:tabs>
      </w:pPr>
      <w:r>
        <w:t>IMEI</w:t>
      </w:r>
    </w:p>
    <w:p w14:paraId="0E267E17" w14:textId="77777777" w:rsidR="00221EF3" w:rsidRDefault="00221EF3" w:rsidP="00D42E56">
      <w:pPr>
        <w:pStyle w:val="BodyText2"/>
        <w:numPr>
          <w:ilvl w:val="1"/>
          <w:numId w:val="46"/>
        </w:numPr>
        <w:tabs>
          <w:tab w:val="left" w:pos="284"/>
        </w:tabs>
      </w:pPr>
      <w:r>
        <w:t>MEID</w:t>
      </w:r>
    </w:p>
    <w:p w14:paraId="75BFFD49" w14:textId="77777777" w:rsidR="00221EF3" w:rsidRDefault="00221EF3" w:rsidP="00D42E56">
      <w:pPr>
        <w:pStyle w:val="BodyText2"/>
        <w:numPr>
          <w:ilvl w:val="1"/>
          <w:numId w:val="46"/>
        </w:numPr>
        <w:tabs>
          <w:tab w:val="left" w:pos="284"/>
        </w:tabs>
      </w:pPr>
      <w:r>
        <w:t>ESN</w:t>
      </w:r>
    </w:p>
    <w:p w14:paraId="6164DDEB" w14:textId="683BA7DF" w:rsidR="00F204B6" w:rsidRDefault="00612F0B" w:rsidP="00557A82">
      <w:pPr>
        <w:pStyle w:val="BodyText2"/>
        <w:numPr>
          <w:ilvl w:val="0"/>
          <w:numId w:val="57"/>
        </w:numPr>
        <w:tabs>
          <w:tab w:val="left" w:pos="284"/>
        </w:tabs>
      </w:pPr>
      <w:r>
        <w:rPr>
          <w:b/>
          <w:bCs/>
        </w:rPr>
        <w:t xml:space="preserve">Multiple </w:t>
      </w:r>
      <w:r w:rsidR="00F204B6" w:rsidRPr="00D42E56">
        <w:rPr>
          <w:b/>
          <w:bCs/>
        </w:rPr>
        <w:t>SIM Status</w:t>
      </w:r>
      <w:r w:rsidR="00F204B6">
        <w:t>: Select whether the device supports multiple SIM</w:t>
      </w:r>
      <w:r w:rsidR="00221EF3">
        <w:t xml:space="preserve"> slot</w:t>
      </w:r>
      <w:r w:rsidR="00F204B6">
        <w:t>s.</w:t>
      </w:r>
    </w:p>
    <w:p w14:paraId="75A258B5" w14:textId="77777777" w:rsidR="00221EF3" w:rsidRDefault="00221EF3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Y</w:t>
      </w:r>
      <w:r w:rsidR="001D7C57">
        <w:t>es</w:t>
      </w:r>
    </w:p>
    <w:p w14:paraId="70321DDF" w14:textId="77777777" w:rsidR="00221EF3" w:rsidRDefault="00221EF3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N</w:t>
      </w:r>
      <w:r w:rsidR="001D7C57">
        <w:t>o</w:t>
      </w:r>
    </w:p>
    <w:p w14:paraId="4DB0F99C" w14:textId="77777777" w:rsidR="00F204B6" w:rsidRDefault="00F204B6" w:rsidP="00557A82">
      <w:pPr>
        <w:pStyle w:val="BodyText2"/>
        <w:numPr>
          <w:ilvl w:val="0"/>
          <w:numId w:val="57"/>
        </w:numPr>
        <w:tabs>
          <w:tab w:val="left" w:pos="284"/>
        </w:tabs>
      </w:pPr>
      <w:r w:rsidRPr="00D42E56">
        <w:rPr>
          <w:b/>
          <w:bCs/>
        </w:rPr>
        <w:t>Device Serial Number</w:t>
      </w:r>
      <w:r>
        <w:t>: Enter the device serial number.</w:t>
      </w:r>
    </w:p>
    <w:p w14:paraId="1964AA6B" w14:textId="51ADA4E9" w:rsidR="00B90578" w:rsidRDefault="00BD4E83" w:rsidP="00557A82">
      <w:pPr>
        <w:pStyle w:val="BodyText2"/>
        <w:numPr>
          <w:ilvl w:val="0"/>
          <w:numId w:val="57"/>
        </w:numPr>
        <w:tabs>
          <w:tab w:val="left" w:pos="284"/>
        </w:tabs>
      </w:pPr>
      <w:r w:rsidRPr="00274AEA">
        <w:rPr>
          <w:b/>
          <w:bCs/>
          <w:color w:val="FF0000"/>
        </w:rPr>
        <w:t>*</w:t>
      </w:r>
      <w:r w:rsidR="00B90578" w:rsidRPr="00D42E56">
        <w:rPr>
          <w:b/>
          <w:bCs/>
        </w:rPr>
        <w:t>Remarks</w:t>
      </w:r>
      <w:r w:rsidR="00B90578">
        <w:t xml:space="preserve">: Enter </w:t>
      </w:r>
      <w:r w:rsidR="00221EF3">
        <w:t>details about device being blocked</w:t>
      </w:r>
      <w:r w:rsidR="00612F0B">
        <w:t xml:space="preserve"> or unblocked</w:t>
      </w:r>
      <w:r w:rsidR="00B90578">
        <w:t>.</w:t>
      </w:r>
    </w:p>
    <w:p w14:paraId="45EA8F0E" w14:textId="4340301B" w:rsidR="00B90578" w:rsidRDefault="00BD4E83" w:rsidP="00557A82">
      <w:pPr>
        <w:pStyle w:val="BodyText2"/>
        <w:numPr>
          <w:ilvl w:val="0"/>
          <w:numId w:val="57"/>
        </w:numPr>
        <w:tabs>
          <w:tab w:val="left" w:pos="284"/>
        </w:tabs>
      </w:pPr>
      <w:r w:rsidRPr="00274AEA">
        <w:rPr>
          <w:b/>
          <w:bCs/>
          <w:color w:val="FF0000"/>
        </w:rPr>
        <w:t>*</w:t>
      </w:r>
      <w:r w:rsidR="00B90578" w:rsidRPr="00D42E56">
        <w:rPr>
          <w:b/>
          <w:bCs/>
        </w:rPr>
        <w:t>Category</w:t>
      </w:r>
      <w:r w:rsidR="00B90578">
        <w:t>: Select the reason for blocking the device:</w:t>
      </w:r>
    </w:p>
    <w:p w14:paraId="527EF12A" w14:textId="77777777" w:rsidR="00B90578" w:rsidRDefault="00B90578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Contract Violation</w:t>
      </w:r>
    </w:p>
    <w:p w14:paraId="6AF6B35E" w14:textId="77777777" w:rsidR="00B90578" w:rsidRDefault="00B90578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Other</w:t>
      </w:r>
    </w:p>
    <w:p w14:paraId="154C188F" w14:textId="4AE56D45" w:rsidR="00F204B6" w:rsidRDefault="00F204B6" w:rsidP="00557A82">
      <w:pPr>
        <w:pStyle w:val="BodyText2"/>
        <w:numPr>
          <w:ilvl w:val="0"/>
          <w:numId w:val="58"/>
        </w:numPr>
        <w:tabs>
          <w:tab w:val="left" w:pos="284"/>
        </w:tabs>
      </w:pPr>
      <w:r w:rsidRPr="00D42E56">
        <w:rPr>
          <w:b/>
          <w:bCs/>
        </w:rPr>
        <w:t>Blocking Type</w:t>
      </w:r>
      <w:r>
        <w:t>: Select the blocking mode</w:t>
      </w:r>
      <w:r w:rsidR="00612F0B">
        <w:t>. This is applicable only to blocking</w:t>
      </w:r>
      <w:r w:rsidR="00B90578">
        <w:t>:</w:t>
      </w:r>
      <w:r w:rsidR="00141D5B">
        <w:t xml:space="preserve"> </w:t>
      </w:r>
    </w:p>
    <w:p w14:paraId="2356DFB9" w14:textId="77777777" w:rsidR="00F204B6" w:rsidRDefault="00F204B6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Immediate: The device is</w:t>
      </w:r>
      <w:r w:rsidR="00B90578">
        <w:t xml:space="preserve"> instantly</w:t>
      </w:r>
      <w:r>
        <w:t xml:space="preserve"> blacklisted.</w:t>
      </w:r>
    </w:p>
    <w:p w14:paraId="56D17168" w14:textId="77777777" w:rsidR="00F204B6" w:rsidRDefault="00F204B6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 xml:space="preserve">Default: The device is sent to </w:t>
      </w:r>
      <w:r w:rsidR="00B90578">
        <w:t>the blacklist after a given duration. The duration is configurable by the CEIR administrator.</w:t>
      </w:r>
    </w:p>
    <w:p w14:paraId="3BF87B46" w14:textId="17B54BC0" w:rsidR="00F204B6" w:rsidRDefault="00F204B6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 xml:space="preserve">Later: The </w:t>
      </w:r>
      <w:commentRangeStart w:id="197"/>
      <w:commentRangeStart w:id="198"/>
      <w:commentRangeStart w:id="199"/>
      <w:r>
        <w:t xml:space="preserve">device is </w:t>
      </w:r>
      <w:r w:rsidR="00B90578">
        <w:t>sent to the blacklist at the specified date</w:t>
      </w:r>
      <w:r>
        <w:t>.</w:t>
      </w:r>
      <w:r w:rsidR="00B90578">
        <w:t xml:space="preserve"> </w:t>
      </w:r>
      <w:r w:rsidR="007724A4">
        <w:t xml:space="preserve">Select </w:t>
      </w:r>
      <w:r w:rsidR="00B90578">
        <w:t>the date</w:t>
      </w:r>
      <w:r w:rsidR="007724A4">
        <w:t xml:space="preserve"> using the calendar </w:t>
      </w:r>
      <w:r w:rsidR="007724A4">
        <w:rPr>
          <w:noProof/>
        </w:rPr>
        <w:drawing>
          <wp:inline distT="0" distB="0" distL="0" distR="0" wp14:anchorId="2B6BCD70" wp14:editId="0145CDD9">
            <wp:extent cx="133350" cy="133350"/>
            <wp:effectExtent l="0" t="0" r="0" b="0"/>
            <wp:docPr id="25" name="Picture 25" descr="A picture containing clock, door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lander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578">
        <w:t>.</w:t>
      </w:r>
      <w:r w:rsidR="001D7C57">
        <w:t xml:space="preserve"> </w:t>
      </w:r>
      <w:commentRangeEnd w:id="197"/>
      <w:r w:rsidR="001D7C57">
        <w:rPr>
          <w:rStyle w:val="CommentReference"/>
          <w:rFonts w:eastAsia="Times New Roman" w:cs="Arial"/>
        </w:rPr>
        <w:commentReference w:id="197"/>
      </w:r>
      <w:commentRangeEnd w:id="198"/>
      <w:r w:rsidR="00E457EC">
        <w:rPr>
          <w:rStyle w:val="CommentReference"/>
          <w:rFonts w:eastAsia="Times New Roman" w:cs="Arial"/>
        </w:rPr>
        <w:commentReference w:id="198"/>
      </w:r>
      <w:commentRangeEnd w:id="199"/>
      <w:r w:rsidR="00E457EC">
        <w:rPr>
          <w:rStyle w:val="CommentReference"/>
          <w:rFonts w:eastAsia="Times New Roman" w:cs="Arial"/>
        </w:rPr>
        <w:commentReference w:id="199"/>
      </w:r>
    </w:p>
    <w:p w14:paraId="469DF3C3" w14:textId="77777777" w:rsidR="00B90578" w:rsidRDefault="00B90578" w:rsidP="00557A82">
      <w:pPr>
        <w:pStyle w:val="BodyText2"/>
        <w:numPr>
          <w:ilvl w:val="0"/>
          <w:numId w:val="58"/>
        </w:numPr>
        <w:tabs>
          <w:tab w:val="left" w:pos="284"/>
        </w:tabs>
      </w:pPr>
      <w:r w:rsidRPr="00D42E56">
        <w:rPr>
          <w:b/>
          <w:bCs/>
        </w:rPr>
        <w:t>IMEI/MEID/ESN</w:t>
      </w:r>
      <w:r>
        <w:t>: Enter the</w:t>
      </w:r>
      <w:r w:rsidR="00221EF3">
        <w:t xml:space="preserve"> value of the</w:t>
      </w:r>
      <w:r>
        <w:t xml:space="preserve"> IMEIs or MEIDs or ESNs of the device to be blocked.</w:t>
      </w:r>
    </w:p>
    <w:p w14:paraId="349D56AF" w14:textId="77777777" w:rsidR="00B90578" w:rsidRDefault="00B90578" w:rsidP="00557A82">
      <w:pPr>
        <w:pStyle w:val="BodyText2"/>
        <w:numPr>
          <w:ilvl w:val="0"/>
          <w:numId w:val="56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13133F0F" w14:textId="2127CEB5" w:rsidR="00F43CEE" w:rsidRDefault="00F43CEE" w:rsidP="00F43CEE">
      <w:pPr>
        <w:pStyle w:val="BodyText2"/>
        <w:tabs>
          <w:tab w:val="left" w:pos="284"/>
        </w:tabs>
      </w:pPr>
      <w:r>
        <w:t>A unique transaction ID is generated, and the blocking</w:t>
      </w:r>
      <w:r w:rsidR="00612F0B">
        <w:t xml:space="preserve"> or unblocking</w:t>
      </w:r>
      <w:r>
        <w:t xml:space="preserve"> request is processed internally. The request can be seen on top of the dashboard.</w:t>
      </w:r>
    </w:p>
    <w:p w14:paraId="6466E0DD" w14:textId="77777777" w:rsidR="00F43CEE" w:rsidRDefault="00AB53CF" w:rsidP="00AB53CF">
      <w:pPr>
        <w:pStyle w:val="BodyText2"/>
        <w:jc w:val="center"/>
      </w:pPr>
      <w:r>
        <w:rPr>
          <w:noProof/>
        </w:rPr>
        <w:drawing>
          <wp:inline distT="0" distB="0" distL="0" distR="0" wp14:anchorId="276112EC" wp14:editId="521FC0D3">
            <wp:extent cx="5198745" cy="808074"/>
            <wp:effectExtent l="19050" t="19050" r="20955" b="11430"/>
            <wp:docPr id="264" name="Picture 26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blocktranID.png"/>
                    <pic:cNvPicPr/>
                  </pic:nvPicPr>
                  <pic:blipFill rotWithShape="1">
                    <a:blip r:embed="rId53"/>
                    <a:srcRect t="-1" r="1505" b="6004"/>
                    <a:stretch/>
                  </pic:blipFill>
                  <pic:spPr bwMode="auto">
                    <a:xfrm>
                      <a:off x="0" y="0"/>
                      <a:ext cx="5199321" cy="808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9CD63E3" w14:textId="77777777" w:rsidR="00AF7107" w:rsidRPr="00AF7107" w:rsidRDefault="00A56BA8" w:rsidP="00AF7107">
      <w:pPr>
        <w:pStyle w:val="BodyText2"/>
      </w:pPr>
      <w:r>
        <w:t xml:space="preserve">For each </w:t>
      </w:r>
      <w:r w:rsidR="007B1122">
        <w:t>request</w:t>
      </w:r>
      <w:r>
        <w:t>, the dashboard displays the following information: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405"/>
        <w:gridCol w:w="5415"/>
      </w:tblGrid>
      <w:tr w:rsidR="003D50EC" w:rsidRPr="003D50EC" w14:paraId="2C362410" w14:textId="77777777" w:rsidTr="000D4A8D">
        <w:trPr>
          <w:trHeight w:val="293"/>
          <w:tblHeader/>
          <w:jc w:val="center"/>
        </w:trPr>
        <w:tc>
          <w:tcPr>
            <w:tcW w:w="2405" w:type="dxa"/>
            <w:shd w:val="clear" w:color="auto" w:fill="5B9BD5" w:themeFill="accent1"/>
          </w:tcPr>
          <w:p w14:paraId="377DE0FE" w14:textId="77777777" w:rsidR="003D50EC" w:rsidRPr="0001372C" w:rsidRDefault="00633862" w:rsidP="0001372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lastRenderedPageBreak/>
              <w:t>Column</w:t>
            </w:r>
          </w:p>
        </w:tc>
        <w:tc>
          <w:tcPr>
            <w:tcW w:w="5415" w:type="dxa"/>
            <w:shd w:val="clear" w:color="auto" w:fill="5B9BD5" w:themeFill="accent1"/>
          </w:tcPr>
          <w:p w14:paraId="732D4ED5" w14:textId="77777777" w:rsidR="003D50EC" w:rsidRPr="0001372C" w:rsidRDefault="00633862" w:rsidP="0001372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D50EC" w:rsidRPr="003D50EC" w14:paraId="7B1AE582" w14:textId="77777777" w:rsidTr="000D4A8D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341235D5" w14:textId="77777777" w:rsidR="003D50EC" w:rsidRPr="00B708C5" w:rsidRDefault="00CB2967" w:rsidP="00633862">
            <w:pPr>
              <w:pStyle w:val="ListBullet1"/>
              <w:numPr>
                <w:ilvl w:val="0"/>
                <w:numId w:val="0"/>
              </w:numPr>
            </w:pPr>
            <w:r>
              <w:t>D</w:t>
            </w:r>
            <w:r w:rsidR="00633862">
              <w:t>ate</w:t>
            </w:r>
            <w:r w:rsidR="003D50EC" w:rsidRPr="00B708C5">
              <w:t xml:space="preserve"> </w:t>
            </w:r>
          </w:p>
        </w:tc>
        <w:tc>
          <w:tcPr>
            <w:tcW w:w="5415" w:type="dxa"/>
            <w:shd w:val="clear" w:color="auto" w:fill="auto"/>
          </w:tcPr>
          <w:p w14:paraId="39A7F2D0" w14:textId="77777777" w:rsidR="003D50EC" w:rsidRPr="00B708C5" w:rsidRDefault="00633862" w:rsidP="00633862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057E1D">
              <w:t>registering the request to block</w:t>
            </w:r>
            <w:r w:rsidR="00F810E7">
              <w:t xml:space="preserve"> or unlock</w:t>
            </w:r>
            <w:r w:rsidR="00057E1D">
              <w:t xml:space="preserve"> the device</w:t>
            </w:r>
            <w:r>
              <w:t>.</w:t>
            </w:r>
          </w:p>
        </w:tc>
      </w:tr>
      <w:tr w:rsidR="00F810E7" w:rsidRPr="003D50EC" w14:paraId="3B4DC597" w14:textId="77777777" w:rsidTr="000D4A8D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51E3A529" w14:textId="77777777" w:rsidR="00F810E7" w:rsidRDefault="00F810E7" w:rsidP="00633862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5415" w:type="dxa"/>
            <w:shd w:val="clear" w:color="auto" w:fill="auto"/>
          </w:tcPr>
          <w:p w14:paraId="2543F654" w14:textId="77777777" w:rsidR="00F810E7" w:rsidRDefault="00F810E7" w:rsidP="00633862">
            <w:pPr>
              <w:pStyle w:val="BodyText2"/>
            </w:pPr>
            <w:r>
              <w:t>Transaction ID assigned to the request.</w:t>
            </w:r>
          </w:p>
        </w:tc>
      </w:tr>
      <w:tr w:rsidR="00633862" w:rsidRPr="003D50EC" w14:paraId="1F09B3A8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31A1F9DD" w14:textId="77777777" w:rsidR="00633862" w:rsidRDefault="00CB2967" w:rsidP="00633862">
            <w:pPr>
              <w:pStyle w:val="ListBullet1"/>
              <w:numPr>
                <w:ilvl w:val="0"/>
                <w:numId w:val="0"/>
              </w:numPr>
            </w:pPr>
            <w:r>
              <w:t>Request Type</w:t>
            </w:r>
          </w:p>
        </w:tc>
        <w:tc>
          <w:tcPr>
            <w:tcW w:w="5415" w:type="dxa"/>
            <w:shd w:val="clear" w:color="auto" w:fill="auto"/>
          </w:tcPr>
          <w:p w14:paraId="2DFB5C1E" w14:textId="77777777" w:rsidR="00633862" w:rsidRDefault="00F810E7" w:rsidP="00633862">
            <w:pPr>
              <w:pStyle w:val="BodyText2"/>
            </w:pPr>
            <w:r>
              <w:t>The request type can be block or unblock depending on the action taken.</w:t>
            </w:r>
          </w:p>
        </w:tc>
      </w:tr>
      <w:tr w:rsidR="003D50EC" w:rsidRPr="003D50EC" w14:paraId="26E14D10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523DF5D1" w14:textId="77777777" w:rsidR="003D50EC" w:rsidRPr="00B708C5" w:rsidRDefault="00057E1D" w:rsidP="00633862">
            <w:pPr>
              <w:pStyle w:val="BodyText2"/>
            </w:pPr>
            <w:r>
              <w:t>Mode</w:t>
            </w:r>
          </w:p>
        </w:tc>
        <w:tc>
          <w:tcPr>
            <w:tcW w:w="5415" w:type="dxa"/>
            <w:shd w:val="clear" w:color="auto" w:fill="auto"/>
          </w:tcPr>
          <w:p w14:paraId="2E0C3F33" w14:textId="67831253" w:rsidR="003D50EC" w:rsidRPr="00B708C5" w:rsidRDefault="00F810E7" w:rsidP="00633862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indicates whether the transaction is for a single device</w:t>
            </w:r>
            <w:r w:rsidR="002839C8">
              <w:t xml:space="preserve"> (Single)</w:t>
            </w:r>
            <w:r>
              <w:t xml:space="preserve"> or for bulk devices</w:t>
            </w:r>
            <w:r w:rsidR="002839C8">
              <w:t xml:space="preserve"> (Bulk)</w:t>
            </w:r>
            <w:r>
              <w:t>.</w:t>
            </w:r>
          </w:p>
        </w:tc>
      </w:tr>
      <w:tr w:rsidR="003D50EC" w:rsidRPr="003D50EC" w14:paraId="2278C196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C5627DE" w14:textId="77777777" w:rsidR="003D50EC" w:rsidRPr="003D50EC" w:rsidRDefault="00057E1D" w:rsidP="005A1C76">
            <w:pPr>
              <w:pStyle w:val="BodyText2"/>
            </w:pPr>
            <w:r w:rsidRPr="00711759">
              <w:t>Status</w:t>
            </w:r>
          </w:p>
        </w:tc>
        <w:tc>
          <w:tcPr>
            <w:tcW w:w="5415" w:type="dxa"/>
            <w:shd w:val="clear" w:color="auto" w:fill="auto"/>
          </w:tcPr>
          <w:p w14:paraId="00444D50" w14:textId="77777777" w:rsidR="00F810E7" w:rsidRDefault="00633862" w:rsidP="007539AA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The </w:t>
            </w:r>
            <w:r w:rsidR="00F810E7">
              <w:t>request goes through the following status modes:</w:t>
            </w:r>
          </w:p>
          <w:p w14:paraId="5756AB7C" w14:textId="77777777" w:rsidR="00633862" w:rsidRPr="00453C7D" w:rsidRDefault="0082668C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N</w:t>
            </w:r>
            <w:r w:rsidR="00E53832" w:rsidRPr="00E50B65">
              <w:t>ew</w:t>
            </w:r>
            <w:r w:rsidR="00633862">
              <w:t xml:space="preserve">: When </w:t>
            </w:r>
            <w:r w:rsidR="00F810E7">
              <w:t>a request is raised, the status is New.</w:t>
            </w:r>
          </w:p>
          <w:p w14:paraId="32FDA172" w14:textId="77777777" w:rsidR="005A1C76" w:rsidRDefault="005A1C76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Processing:</w:t>
            </w:r>
            <w:r>
              <w:t xml:space="preserve"> </w:t>
            </w:r>
            <w:commentRangeStart w:id="200"/>
            <w:commentRangeStart w:id="201"/>
            <w:commentRangeStart w:id="202"/>
            <w:r>
              <w:t xml:space="preserve">The </w:t>
            </w:r>
            <w:r w:rsidR="00F810E7">
              <w:t xml:space="preserve">request is </w:t>
            </w:r>
            <w:r w:rsidR="004E0CEC">
              <w:t xml:space="preserve">verified </w:t>
            </w:r>
            <w:r w:rsidR="00F810E7">
              <w:t>internally</w:t>
            </w:r>
            <w:commentRangeEnd w:id="200"/>
            <w:r w:rsidR="001D7C57" w:rsidRPr="007539AA">
              <w:commentReference w:id="200"/>
            </w:r>
            <w:commentRangeEnd w:id="201"/>
            <w:r w:rsidR="00E457EC" w:rsidRPr="007539AA">
              <w:commentReference w:id="201"/>
            </w:r>
            <w:commentRangeEnd w:id="202"/>
            <w:r w:rsidR="00E457EC" w:rsidRPr="007539AA">
              <w:commentReference w:id="202"/>
            </w:r>
            <w:r w:rsidR="00F810E7">
              <w:t>.</w:t>
            </w:r>
          </w:p>
          <w:p w14:paraId="47275BC5" w14:textId="24ACA9EA" w:rsidR="00F810E7" w:rsidRPr="00943CE0" w:rsidRDefault="00990B37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>Rejected by System</w:t>
            </w:r>
            <w:r w:rsidR="00F810E7" w:rsidRPr="00943CE0">
              <w:t xml:space="preserve">: </w:t>
            </w:r>
            <w:commentRangeStart w:id="203"/>
            <w:r w:rsidR="00F810E7" w:rsidRPr="00943CE0">
              <w:t xml:space="preserve">If the request has an error, </w:t>
            </w:r>
            <w:r w:rsidR="002839C8" w:rsidRPr="00943CE0">
              <w:t>an error file is generated</w:t>
            </w:r>
            <w:r w:rsidR="00F810E7" w:rsidRPr="00943CE0">
              <w:t>.</w:t>
            </w:r>
            <w:commentRangeEnd w:id="203"/>
            <w:r w:rsidR="001D7C57" w:rsidRPr="00943CE0">
              <w:commentReference w:id="203"/>
            </w:r>
            <w:r w:rsidR="007724A4" w:rsidRPr="00943CE0">
              <w:t xml:space="preserve"> The error file can be downloaded.</w:t>
            </w:r>
            <w:r w:rsidRPr="00943CE0">
              <w:t xml:space="preserve"> The error could be in the file format, size</w:t>
            </w:r>
            <w:r w:rsidR="00943CE0" w:rsidRPr="00943CE0">
              <w:t>, policy violation</w:t>
            </w:r>
            <w:r w:rsidRPr="00943CE0">
              <w:t xml:space="preserve"> or request specifications.</w:t>
            </w:r>
          </w:p>
          <w:p w14:paraId="4BF867BD" w14:textId="77777777" w:rsidR="00F810E7" w:rsidRDefault="00F810E7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Pending Approval from CEIR Admin</w:t>
            </w:r>
            <w:r>
              <w:t>: If the request is successfully verified by the system, the request is shared with the CEIR administrator for review.</w:t>
            </w:r>
          </w:p>
          <w:p w14:paraId="13B088F7" w14:textId="77777777" w:rsidR="00F55B6A" w:rsidRPr="00711759" w:rsidRDefault="005A1C76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711759">
              <w:t xml:space="preserve">Rejected by CEIR </w:t>
            </w:r>
            <w:r w:rsidR="00F810E7" w:rsidRPr="00711759">
              <w:t>Admin</w:t>
            </w:r>
            <w:r w:rsidRPr="00711759">
              <w:t xml:space="preserve">: The CEIR administrator reviews the details and rejects </w:t>
            </w:r>
            <w:r w:rsidR="00F810E7" w:rsidRPr="00711759">
              <w:t>the request</w:t>
            </w:r>
            <w:r w:rsidRPr="00711759">
              <w:t xml:space="preserve"> if there is a problem</w:t>
            </w:r>
            <w:r w:rsidR="0064062E" w:rsidRPr="00711759">
              <w:t>.</w:t>
            </w:r>
            <w:r w:rsidRPr="00711759">
              <w:t xml:space="preserve"> </w:t>
            </w:r>
            <w:r w:rsidR="00F55B6A" w:rsidRPr="00711759">
              <w:t xml:space="preserve">The </w:t>
            </w:r>
            <w:r w:rsidR="00F810E7" w:rsidRPr="00711759">
              <w:t>operator</w:t>
            </w:r>
            <w:r w:rsidR="00F55B6A" w:rsidRPr="00711759">
              <w:t xml:space="preserve"> can view the </w:t>
            </w:r>
            <w:r w:rsidR="00F810E7" w:rsidRPr="00711759">
              <w:t xml:space="preserve">error </w:t>
            </w:r>
            <w:r w:rsidR="00F55B6A" w:rsidRPr="00711759">
              <w:t xml:space="preserve">file and fix the errors in the </w:t>
            </w:r>
            <w:r w:rsidR="00F810E7" w:rsidRPr="00711759">
              <w:t>request</w:t>
            </w:r>
            <w:r w:rsidR="00F55B6A" w:rsidRPr="00711759">
              <w:t>.</w:t>
            </w:r>
          </w:p>
          <w:p w14:paraId="0FC4E4CD" w14:textId="77777777" w:rsidR="00633862" w:rsidRPr="009600CC" w:rsidRDefault="005A1C76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Approved</w:t>
            </w:r>
            <w:r w:rsidR="00F810E7" w:rsidRPr="00E50B65">
              <w:t xml:space="preserve"> by CEIR Admin</w:t>
            </w:r>
            <w:r>
              <w:t xml:space="preserve">: </w:t>
            </w:r>
            <w:r w:rsidR="00E55491">
              <w:t xml:space="preserve">When the </w:t>
            </w:r>
            <w:r w:rsidR="00F810E7">
              <w:t>CEIR administrator approves the request, the status changes to Approved by CEIR Admin.</w:t>
            </w:r>
          </w:p>
          <w:p w14:paraId="11DDF107" w14:textId="2B594619" w:rsidR="00990B37" w:rsidRPr="007539AA" w:rsidRDefault="00990B37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lastRenderedPageBreak/>
              <w:t xml:space="preserve">Withdrawn by CEIR Admin: When the CEIR administrator withdraws the request, the status changes to Withdrawn by CEIR Admin. </w:t>
            </w:r>
            <w:r w:rsidR="00E92539">
              <w:t>For example, t</w:t>
            </w:r>
            <w:r w:rsidRPr="007539AA">
              <w:t>his could be done when the operator has wrongly marked a device as stolen, which has been rightly claimed by another user.</w:t>
            </w:r>
          </w:p>
          <w:p w14:paraId="76833442" w14:textId="78EB5FC4" w:rsidR="00990B37" w:rsidRPr="007539AA" w:rsidRDefault="00990B37" w:rsidP="00E92539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 xml:space="preserve">Withdrawn by User: The operator can withdraw the request </w:t>
            </w:r>
            <w:r w:rsidR="00E92539">
              <w:t xml:space="preserve">only </w:t>
            </w:r>
            <w:r w:rsidRPr="007539AA">
              <w:t>when the status is New or Rejected by System.</w:t>
            </w:r>
          </w:p>
        </w:tc>
      </w:tr>
      <w:tr w:rsidR="003D50EC" w:rsidRPr="003D50EC" w14:paraId="50E1EC8C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0DA769D7" w14:textId="77777777" w:rsidR="003D50EC" w:rsidRPr="003D50EC" w:rsidRDefault="004E0CEC" w:rsidP="005A1C7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>Quantity</w:t>
            </w:r>
          </w:p>
        </w:tc>
        <w:tc>
          <w:tcPr>
            <w:tcW w:w="5415" w:type="dxa"/>
            <w:shd w:val="clear" w:color="auto" w:fill="auto"/>
          </w:tcPr>
          <w:p w14:paraId="6A94287B" w14:textId="69B26BAD" w:rsidR="00E2141F" w:rsidRPr="003D50EC" w:rsidRDefault="007724A4" w:rsidP="00421F54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If the request is for a bulk device request, this refers to</w:t>
            </w:r>
            <w:r w:rsidR="004E0CEC">
              <w:t xml:space="preserve"> the number of IMEIs/MEIDs/ESNs in the </w:t>
            </w:r>
            <w:r w:rsidR="004E0CEC" w:rsidRPr="000D4A8D">
              <w:rPr>
                <w:b/>
                <w:bCs/>
              </w:rPr>
              <w:t>.csv</w:t>
            </w:r>
            <w:r w:rsidR="004E0CEC">
              <w:t xml:space="preserve"> file</w:t>
            </w:r>
            <w:r>
              <w:t xml:space="preserve"> else it refers to the IMEIs/MEIDs/ESNs in the single device being blocked or unblocked.</w:t>
            </w:r>
          </w:p>
        </w:tc>
      </w:tr>
      <w:tr w:rsidR="005A1C76" w:rsidRPr="003D50EC" w14:paraId="690675C8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16501A1A" w14:textId="77777777" w:rsidR="005A1C76" w:rsidRDefault="005A1C76" w:rsidP="00460413">
            <w:pPr>
              <w:pStyle w:val="BodyText2"/>
            </w:pPr>
            <w:r>
              <w:t>Action</w:t>
            </w:r>
          </w:p>
        </w:tc>
        <w:tc>
          <w:tcPr>
            <w:tcW w:w="5415" w:type="dxa"/>
            <w:shd w:val="clear" w:color="auto" w:fill="auto"/>
          </w:tcPr>
          <w:p w14:paraId="1A062812" w14:textId="7CD9BDF6" w:rsidR="005A1C76" w:rsidRDefault="005A1C76" w:rsidP="00460413">
            <w:pPr>
              <w:pStyle w:val="BodyText2"/>
            </w:pPr>
            <w:r>
              <w:t xml:space="preserve">This displays different actions that can be performed on the </w:t>
            </w:r>
            <w:r w:rsidR="001D7C57">
              <w:t>request</w:t>
            </w:r>
            <w:r>
              <w:t>.</w:t>
            </w:r>
          </w:p>
          <w:p w14:paraId="793BFF18" w14:textId="3AAA9243" w:rsidR="005A1C76" w:rsidRPr="00711759" w:rsidRDefault="002460BA" w:rsidP="00D67E37">
            <w:pPr>
              <w:pStyle w:val="BodyText2"/>
              <w:numPr>
                <w:ilvl w:val="0"/>
                <w:numId w:val="24"/>
              </w:numPr>
            </w:pPr>
            <w:r w:rsidRPr="00711759">
              <w:t>Error</w:t>
            </w:r>
            <w:r w:rsidR="00CC112F" w:rsidRPr="00711759">
              <w:t xml:space="preserve"> </w:t>
            </w:r>
            <w:r w:rsidR="00513884" w:rsidRPr="00711759">
              <w:rPr>
                <w:noProof/>
              </w:rPr>
              <w:drawing>
                <wp:inline distT="0" distB="0" distL="0" distR="0" wp14:anchorId="2735375F" wp14:editId="3F99ED63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1C76" w:rsidRPr="00711759">
              <w:t xml:space="preserve">: This is </w:t>
            </w:r>
            <w:r w:rsidR="00E92539" w:rsidRPr="00711759">
              <w:t>enabled</w:t>
            </w:r>
            <w:r w:rsidR="005A1C76" w:rsidRPr="00711759">
              <w:t xml:space="preserve"> when there is an error file generated because of </w:t>
            </w:r>
            <w:r w:rsidR="00711759" w:rsidRPr="00711759">
              <w:t>any problem with the file format or policy violation</w:t>
            </w:r>
            <w:r w:rsidR="005A1C76" w:rsidRPr="00711759">
              <w:t xml:space="preserve">. </w:t>
            </w:r>
            <w:r w:rsidR="00C84B42" w:rsidRPr="00711759">
              <w:t>Click on the icon to download the error file.</w:t>
            </w:r>
          </w:p>
          <w:p w14:paraId="0DB643A4" w14:textId="7428EA01" w:rsidR="005A1C76" w:rsidRPr="00711759" w:rsidRDefault="005A1C76" w:rsidP="00D67E37">
            <w:pPr>
              <w:pStyle w:val="BodyText2"/>
              <w:numPr>
                <w:ilvl w:val="0"/>
                <w:numId w:val="24"/>
              </w:numPr>
            </w:pPr>
            <w:r w:rsidRPr="00711759">
              <w:t>Download</w:t>
            </w:r>
            <w:r w:rsidR="00CC112F" w:rsidRPr="00711759">
              <w:t xml:space="preserve"> </w:t>
            </w:r>
            <w:r w:rsidR="009F4201" w:rsidRPr="00711759">
              <w:rPr>
                <w:noProof/>
              </w:rPr>
              <w:drawing>
                <wp:inline distT="0" distB="0" distL="0" distR="0" wp14:anchorId="0F34B972" wp14:editId="74BB1304">
                  <wp:extent cx="131707" cy="131707"/>
                  <wp:effectExtent l="0" t="0" r="1905" b="1905"/>
                  <wp:docPr id="471" name="Picture 471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download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09" cy="13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11759">
              <w:t xml:space="preserve">: This is used to take a dump of the </w:t>
            </w:r>
            <w:r w:rsidR="00E92539" w:rsidRPr="00711759">
              <w:rPr>
                <w:b/>
                <w:bCs/>
              </w:rPr>
              <w:t>.csv</w:t>
            </w:r>
            <w:r w:rsidR="002F3BCD" w:rsidRPr="00711759">
              <w:t xml:space="preserve"> </w:t>
            </w:r>
            <w:r w:rsidR="00E92539" w:rsidRPr="00711759">
              <w:t xml:space="preserve">file </w:t>
            </w:r>
            <w:r w:rsidRPr="00711759">
              <w:t>that is uploaded</w:t>
            </w:r>
            <w:r w:rsidR="00E55491" w:rsidRPr="00711759">
              <w:t xml:space="preserve"> to the system</w:t>
            </w:r>
            <w:r w:rsidRPr="00711759">
              <w:t>.</w:t>
            </w:r>
            <w:r w:rsidR="001D7C57" w:rsidRPr="00711759">
              <w:t xml:space="preserve"> This is enabled only for bulk request</w:t>
            </w:r>
            <w:r w:rsidR="00C84B42" w:rsidRPr="00711759">
              <w:t>s. Click on it download the file.</w:t>
            </w:r>
          </w:p>
          <w:p w14:paraId="244DB13D" w14:textId="4D48F77D" w:rsidR="005A1C76" w:rsidRDefault="005A1C76" w:rsidP="00D67E37">
            <w:pPr>
              <w:pStyle w:val="BodyText2"/>
              <w:numPr>
                <w:ilvl w:val="0"/>
                <w:numId w:val="24"/>
              </w:numPr>
            </w:pPr>
            <w:r>
              <w:t>View</w:t>
            </w:r>
            <w:r w:rsidR="00FF11C2">
              <w:t xml:space="preserve"> </w:t>
            </w:r>
            <w:r w:rsidR="00CC112F">
              <w:t xml:space="preserve"> </w:t>
            </w:r>
            <w:r w:rsidR="00CC112F">
              <w:rPr>
                <w:noProof/>
              </w:rPr>
              <w:drawing>
                <wp:inline distT="0" distB="0" distL="0" distR="0" wp14:anchorId="47D58108" wp14:editId="64C3DE0E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</w:t>
            </w:r>
            <w:r w:rsidR="00E55491">
              <w:t xml:space="preserve">is used to view the </w:t>
            </w:r>
            <w:r w:rsidR="004E0CEC">
              <w:t>request</w:t>
            </w:r>
            <w:r w:rsidR="00D1400B">
              <w:t>.</w:t>
            </w:r>
            <w:r w:rsidR="00C84B42">
              <w:t xml:space="preserve"> Click on it view the request details.</w:t>
            </w:r>
          </w:p>
          <w:p w14:paraId="53952FA6" w14:textId="25CB53F1" w:rsidR="005A1C76" w:rsidRDefault="005A1C76" w:rsidP="00D67E37">
            <w:pPr>
              <w:pStyle w:val="BodyText2"/>
              <w:numPr>
                <w:ilvl w:val="0"/>
                <w:numId w:val="24"/>
              </w:numPr>
            </w:pPr>
            <w:r>
              <w:t>Edit</w:t>
            </w:r>
            <w:r w:rsidR="00CC112F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492AAA3C" wp14:editId="04D18FE6">
                  <wp:extent cx="153670" cy="153670"/>
                  <wp:effectExtent l="0" t="0" r="0" b="0"/>
                  <wp:docPr id="472" name="Picture 47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edit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13" cy="16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4E0CEC">
              <w:t>request</w:t>
            </w:r>
            <w:r>
              <w:t>.</w:t>
            </w:r>
            <w:r w:rsidR="00E457EC">
              <w:t xml:space="preserve"> This is allowed </w:t>
            </w:r>
            <w:r w:rsidR="005D5C81">
              <w:t xml:space="preserve">only </w:t>
            </w:r>
            <w:r w:rsidR="00E457EC">
              <w:t>when the status is New</w:t>
            </w:r>
            <w:r w:rsidR="00990B37">
              <w:t xml:space="preserve"> or </w:t>
            </w:r>
            <w:r w:rsidR="00E457EC">
              <w:t>Rejected by System</w:t>
            </w:r>
            <w:r w:rsidR="00990B37">
              <w:t xml:space="preserve"> or </w:t>
            </w:r>
            <w:r w:rsidR="00E457EC">
              <w:t>Rejected by CEIR Admin.</w:t>
            </w:r>
            <w:r w:rsidR="00C84B42">
              <w:t xml:space="preserve"> Click on it to modify the request details.</w:t>
            </w:r>
          </w:p>
          <w:p w14:paraId="1D51DFE1" w14:textId="566EC439" w:rsidR="005A1C76" w:rsidRDefault="002E233A" w:rsidP="00D67E37">
            <w:pPr>
              <w:pStyle w:val="BodyText2"/>
              <w:numPr>
                <w:ilvl w:val="0"/>
                <w:numId w:val="24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768A24B2" wp14:editId="2CAEBF12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4E0CEC">
              <w:t>request</w:t>
            </w:r>
            <w:r w:rsidR="00933DCC">
              <w:t>.</w:t>
            </w:r>
            <w:r w:rsidR="00990B37">
              <w:t xml:space="preserve"> This is allowed only when the request status is New or </w:t>
            </w:r>
            <w:r w:rsidR="00990B37">
              <w:lastRenderedPageBreak/>
              <w:t>Rejected by System.</w:t>
            </w:r>
            <w:r w:rsidR="00C84B42">
              <w:t xml:space="preserve"> Click on it to delete the request.</w:t>
            </w:r>
          </w:p>
        </w:tc>
      </w:tr>
    </w:tbl>
    <w:p w14:paraId="37E15897" w14:textId="77777777" w:rsidR="003D50EC" w:rsidRDefault="003D50EC" w:rsidP="003D50EC">
      <w:pPr>
        <w:pStyle w:val="BodyText2"/>
      </w:pPr>
    </w:p>
    <w:p w14:paraId="5B107803" w14:textId="77777777" w:rsidR="007B1122" w:rsidRDefault="007B1122" w:rsidP="007B1122">
      <w:pPr>
        <w:pStyle w:val="Heading3"/>
      </w:pPr>
      <w:bookmarkStart w:id="204" w:name="_Toc37498254"/>
      <w:r>
        <w:t xml:space="preserve">Bulk </w:t>
      </w:r>
      <w:r w:rsidR="005A1483">
        <w:t xml:space="preserve">Device </w:t>
      </w:r>
      <w:r>
        <w:t>Blocking</w:t>
      </w:r>
      <w:r w:rsidR="00F43CEE">
        <w:t>/Unblocking</w:t>
      </w:r>
      <w:bookmarkEnd w:id="204"/>
    </w:p>
    <w:p w14:paraId="21D8FF28" w14:textId="77777777" w:rsidR="007B1122" w:rsidRDefault="007B1122" w:rsidP="007B1122">
      <w:pPr>
        <w:pStyle w:val="BodyText2"/>
      </w:pPr>
      <w:r>
        <w:t xml:space="preserve">Instead of blocking </w:t>
      </w:r>
      <w:r w:rsidR="00F43CEE">
        <w:t xml:space="preserve">or unblocking </w:t>
      </w:r>
      <w:r>
        <w:t xml:space="preserve">one device at a time, operators can block </w:t>
      </w:r>
      <w:r w:rsidR="00F43CEE">
        <w:t xml:space="preserve">or unblock </w:t>
      </w:r>
      <w:r>
        <w:t>multiple devices at a time. This saves time and speeds up the processing.</w:t>
      </w:r>
    </w:p>
    <w:p w14:paraId="1CC162DF" w14:textId="4CA4CEEB" w:rsidR="007B1122" w:rsidRDefault="007B1122" w:rsidP="007B1122">
      <w:pPr>
        <w:pStyle w:val="BodyText2"/>
      </w:pPr>
      <w:r>
        <w:t>To block</w:t>
      </w:r>
      <w:r w:rsidR="00F43CEE">
        <w:t xml:space="preserve"> or unblock</w:t>
      </w:r>
      <w:r>
        <w:t xml:space="preserve"> multiple devices, operators are required to enter the device information in a </w:t>
      </w:r>
      <w:r w:rsidRPr="006B25BC">
        <w:rPr>
          <w:b/>
          <w:bCs/>
        </w:rPr>
        <w:t>.csv</w:t>
      </w:r>
      <w:r>
        <w:t xml:space="preserve"> file and upload it to the system. The format of the file and a sample </w:t>
      </w:r>
      <w:r w:rsidR="007539AA">
        <w:t>are</w:t>
      </w:r>
      <w:r>
        <w:t xml:space="preserve"> shown </w:t>
      </w:r>
      <w:r w:rsidR="00B52F04">
        <w:t>later in this section</w:t>
      </w:r>
      <w:r>
        <w:t>.</w:t>
      </w:r>
    </w:p>
    <w:p w14:paraId="4CC34B37" w14:textId="77777777" w:rsidR="007B1122" w:rsidRPr="00096716" w:rsidRDefault="007B1122" w:rsidP="007B1122">
      <w:pPr>
        <w:pStyle w:val="BodyText2"/>
        <w:rPr>
          <w:u w:val="single"/>
        </w:rPr>
      </w:pPr>
      <w:r w:rsidRPr="00096716">
        <w:rPr>
          <w:u w:val="single"/>
        </w:rPr>
        <w:t>To block</w:t>
      </w:r>
      <w:r w:rsidR="00F43CEE">
        <w:rPr>
          <w:u w:val="single"/>
        </w:rPr>
        <w:t xml:space="preserve"> or unblock</w:t>
      </w:r>
      <w:r w:rsidRPr="00096716">
        <w:rPr>
          <w:u w:val="single"/>
        </w:rPr>
        <w:t xml:space="preserve"> </w:t>
      </w:r>
      <w:r w:rsidR="00AE7221">
        <w:rPr>
          <w:u w:val="single"/>
        </w:rPr>
        <w:t>multiple devices</w:t>
      </w:r>
      <w:r w:rsidRPr="00096716">
        <w:rPr>
          <w:u w:val="single"/>
        </w:rPr>
        <w:t>:</w:t>
      </w:r>
    </w:p>
    <w:p w14:paraId="7B296A26" w14:textId="77777777" w:rsidR="007B1122" w:rsidRDefault="007B1122" w:rsidP="00AE61E6">
      <w:pPr>
        <w:pStyle w:val="BodyText2"/>
        <w:numPr>
          <w:ilvl w:val="0"/>
          <w:numId w:val="59"/>
        </w:numPr>
      </w:pPr>
      <w:r>
        <w:t xml:space="preserve">Select </w:t>
      </w:r>
      <w:r w:rsidRPr="00565600">
        <w:rPr>
          <w:b/>
          <w:bCs/>
        </w:rPr>
        <w:t>Block/Unblock Devices</w:t>
      </w:r>
      <w:r>
        <w:t xml:space="preserve"> in the left panel of the Home page.</w:t>
      </w:r>
    </w:p>
    <w:p w14:paraId="7EDA2697" w14:textId="77777777" w:rsidR="00476A48" w:rsidRDefault="00476A48" w:rsidP="00476A48">
      <w:pPr>
        <w:pStyle w:val="BodyText2"/>
        <w:jc w:val="center"/>
      </w:pPr>
      <w:r>
        <w:rPr>
          <w:noProof/>
        </w:rPr>
        <w:drawing>
          <wp:inline distT="0" distB="0" distL="0" distR="0" wp14:anchorId="46E4D980" wp14:editId="5478D3AC">
            <wp:extent cx="5278755" cy="2382520"/>
            <wp:effectExtent l="19050" t="19050" r="17145" b="1778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rator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7798D" w14:textId="77777777" w:rsidR="00AE61E6" w:rsidRPr="00557A82" w:rsidRDefault="00AE61E6" w:rsidP="00AE61E6">
      <w:pPr>
        <w:pStyle w:val="FigureCaption"/>
      </w:pPr>
      <w:bookmarkStart w:id="205" w:name="_Toc37239362"/>
      <w:r w:rsidRPr="00557A82">
        <w:t xml:space="preserve">Figure </w:t>
      </w:r>
      <w:r>
        <w:t>2</w:t>
      </w:r>
      <w:r w:rsidR="00540948">
        <w:t>1</w:t>
      </w:r>
      <w:r w:rsidRPr="00557A82">
        <w:t xml:space="preserve">: </w:t>
      </w:r>
      <w:r>
        <w:t>Report Block</w:t>
      </w:r>
      <w:bookmarkEnd w:id="205"/>
    </w:p>
    <w:p w14:paraId="43CED217" w14:textId="77777777" w:rsidR="00AB53CF" w:rsidRDefault="00AE61E6" w:rsidP="00AE61E6">
      <w:pPr>
        <w:pStyle w:val="BodyText2"/>
      </w:pPr>
      <w:r>
        <w:t xml:space="preserve">The </w:t>
      </w:r>
      <w:r w:rsidRPr="00AE61E6">
        <w:rPr>
          <w:b/>
          <w:bCs/>
        </w:rPr>
        <w:t>Block/Unblock Devices</w:t>
      </w:r>
      <w:r>
        <w:t xml:space="preserve"> dashboard appears.</w:t>
      </w:r>
    </w:p>
    <w:p w14:paraId="705E9B36" w14:textId="77777777" w:rsidR="00EF77AE" w:rsidRDefault="00EF77AE" w:rsidP="007B1122">
      <w:pPr>
        <w:pStyle w:val="BodyText2"/>
      </w:pPr>
      <w:r>
        <w:rPr>
          <w:noProof/>
        </w:rPr>
        <w:lastRenderedPageBreak/>
        <w:drawing>
          <wp:inline distT="0" distB="0" distL="0" distR="0" wp14:anchorId="3A5D54F6" wp14:editId="2991354A">
            <wp:extent cx="5278755" cy="2402840"/>
            <wp:effectExtent l="19050" t="19050" r="17145" b="1651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nblockblockdevicedashboar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02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5652B" w14:textId="77777777" w:rsidR="00AE61E6" w:rsidRDefault="00AE61E6" w:rsidP="000D4A8D">
      <w:pPr>
        <w:pStyle w:val="FigureCaption"/>
      </w:pPr>
      <w:bookmarkStart w:id="206" w:name="_Toc37239363"/>
      <w:r w:rsidRPr="00557A82">
        <w:t xml:space="preserve">Figure </w:t>
      </w:r>
      <w:r>
        <w:t>2</w:t>
      </w:r>
      <w:r w:rsidR="00540948">
        <w:t>2</w:t>
      </w:r>
      <w:r w:rsidRPr="00557A82">
        <w:t xml:space="preserve">: </w:t>
      </w:r>
      <w:r>
        <w:t>Block/Unblock Devices</w:t>
      </w:r>
      <w:bookmarkEnd w:id="206"/>
    </w:p>
    <w:p w14:paraId="4AB71AE1" w14:textId="77777777" w:rsidR="00EF77AE" w:rsidRDefault="00EF77AE" w:rsidP="00137217">
      <w:pPr>
        <w:pStyle w:val="BodyText2"/>
        <w:numPr>
          <w:ilvl w:val="0"/>
          <w:numId w:val="59"/>
        </w:numPr>
      </w:pPr>
      <w:r>
        <w:t xml:space="preserve">Click </w:t>
      </w:r>
      <w:r w:rsidRPr="00565600">
        <w:rPr>
          <w:b/>
          <w:bCs/>
        </w:rPr>
        <w:t>Report Block/Unblock</w:t>
      </w:r>
      <w:r>
        <w:t xml:space="preserve">. </w:t>
      </w:r>
    </w:p>
    <w:p w14:paraId="6D8F181B" w14:textId="77777777" w:rsidR="00476A48" w:rsidRDefault="00476A48" w:rsidP="00476A48">
      <w:pPr>
        <w:pStyle w:val="BodyText2"/>
        <w:jc w:val="center"/>
      </w:pPr>
      <w:r>
        <w:rPr>
          <w:noProof/>
        </w:rPr>
        <w:drawing>
          <wp:inline distT="0" distB="0" distL="0" distR="0" wp14:anchorId="42B61C25" wp14:editId="5F627D20">
            <wp:extent cx="1514686" cy="809738"/>
            <wp:effectExtent l="19050" t="19050" r="28575" b="2857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lockunblock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CB301" w14:textId="77777777" w:rsidR="00AE649A" w:rsidRDefault="00AE649A" w:rsidP="00137217">
      <w:pPr>
        <w:pStyle w:val="BodyText2"/>
        <w:numPr>
          <w:ilvl w:val="0"/>
          <w:numId w:val="59"/>
        </w:numPr>
      </w:pPr>
      <w:r>
        <w:t xml:space="preserve">Select </w:t>
      </w:r>
      <w:r w:rsidRPr="00137217">
        <w:rPr>
          <w:b/>
          <w:bCs/>
        </w:rPr>
        <w:t>Block</w:t>
      </w:r>
      <w:r>
        <w:t xml:space="preserve"> or </w:t>
      </w:r>
      <w:r w:rsidRPr="00137217">
        <w:rPr>
          <w:b/>
          <w:bCs/>
        </w:rPr>
        <w:t>Unblock</w:t>
      </w:r>
      <w:r>
        <w:t>.</w:t>
      </w:r>
    </w:p>
    <w:p w14:paraId="078BF61F" w14:textId="77777777" w:rsidR="00AE649A" w:rsidRDefault="00137217" w:rsidP="00137217">
      <w:pPr>
        <w:pStyle w:val="BodyText2"/>
        <w:numPr>
          <w:ilvl w:val="0"/>
          <w:numId w:val="59"/>
        </w:numPr>
      </w:pPr>
      <w:r>
        <w:t xml:space="preserve">On selecting </w:t>
      </w:r>
      <w:r w:rsidRPr="00137217">
        <w:rPr>
          <w:b/>
          <w:bCs/>
        </w:rPr>
        <w:t>Block</w:t>
      </w:r>
      <w:r>
        <w:t>, t</w:t>
      </w:r>
      <w:r w:rsidR="00AE61E6">
        <w:t xml:space="preserve">he </w:t>
      </w:r>
      <w:r w:rsidR="00AE61E6" w:rsidRPr="00AE61E6">
        <w:rPr>
          <w:b/>
          <w:bCs/>
        </w:rPr>
        <w:t>Report Block</w:t>
      </w:r>
      <w:r w:rsidR="00AE61E6">
        <w:t xml:space="preserve"> page appears.</w:t>
      </w:r>
      <w:r w:rsidR="00AE649A">
        <w:t xml:space="preserve"> Select </w:t>
      </w:r>
      <w:r w:rsidR="00AE649A" w:rsidRPr="00137217">
        <w:rPr>
          <w:b/>
          <w:bCs/>
        </w:rPr>
        <w:t>Bulk</w:t>
      </w:r>
      <w:r w:rsidR="00AE649A">
        <w:t>.</w:t>
      </w:r>
    </w:p>
    <w:p w14:paraId="1F6DC50D" w14:textId="77777777" w:rsidR="00130720" w:rsidRDefault="00130720" w:rsidP="00130720">
      <w:pPr>
        <w:pStyle w:val="BodyText2"/>
        <w:jc w:val="center"/>
      </w:pPr>
      <w:r>
        <w:rPr>
          <w:noProof/>
        </w:rPr>
        <w:drawing>
          <wp:inline distT="0" distB="0" distL="0" distR="0" wp14:anchorId="60670B9D" wp14:editId="6C3581D0">
            <wp:extent cx="5278755" cy="1565275"/>
            <wp:effectExtent l="19050" t="19050" r="17145" b="15875"/>
            <wp:docPr id="61" name="Picture 6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ulkblockdevic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6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D49A1" w14:textId="77777777" w:rsidR="00AE61E6" w:rsidRPr="00557A82" w:rsidRDefault="00AE61E6" w:rsidP="00AE61E6">
      <w:pPr>
        <w:pStyle w:val="FigureCaption"/>
      </w:pPr>
      <w:bookmarkStart w:id="207" w:name="_Toc37239364"/>
      <w:r w:rsidRPr="00557A82">
        <w:t xml:space="preserve">Figure </w:t>
      </w:r>
      <w:r>
        <w:t>2</w:t>
      </w:r>
      <w:r w:rsidR="00540948">
        <w:t>3</w:t>
      </w:r>
      <w:r w:rsidRPr="00557A82">
        <w:t xml:space="preserve">: </w:t>
      </w:r>
      <w:r w:rsidR="00AE649A">
        <w:t>Report Block</w:t>
      </w:r>
      <w:bookmarkEnd w:id="207"/>
    </w:p>
    <w:p w14:paraId="516E9162" w14:textId="77777777" w:rsidR="005A1483" w:rsidRDefault="005A1483" w:rsidP="00137217">
      <w:pPr>
        <w:pStyle w:val="BodyText2"/>
        <w:numPr>
          <w:ilvl w:val="0"/>
          <w:numId w:val="59"/>
        </w:numPr>
      </w:pPr>
      <w:r>
        <w:t>Enter the following information:</w:t>
      </w:r>
    </w:p>
    <w:p w14:paraId="19CC4C06" w14:textId="723F3CEF" w:rsidR="001A7211" w:rsidRDefault="00BD4E83" w:rsidP="00692AF2">
      <w:pPr>
        <w:pStyle w:val="BodyText2"/>
        <w:numPr>
          <w:ilvl w:val="0"/>
          <w:numId w:val="60"/>
        </w:numPr>
      </w:pPr>
      <w:r w:rsidRPr="00274AEA">
        <w:rPr>
          <w:b/>
          <w:bCs/>
          <w:color w:val="FF0000"/>
        </w:rPr>
        <w:t>*</w:t>
      </w:r>
      <w:r w:rsidR="001A7211" w:rsidRPr="00B64B89">
        <w:rPr>
          <w:b/>
          <w:bCs/>
        </w:rPr>
        <w:t>Category</w:t>
      </w:r>
      <w:r w:rsidR="001A7211">
        <w:t xml:space="preserve">: </w:t>
      </w:r>
      <w:commentRangeStart w:id="208"/>
      <w:commentRangeStart w:id="209"/>
      <w:commentRangeStart w:id="210"/>
      <w:r w:rsidR="001A7211">
        <w:t>Select</w:t>
      </w:r>
      <w:commentRangeEnd w:id="208"/>
      <w:r w:rsidR="00C76B6D">
        <w:rPr>
          <w:rStyle w:val="CommentReference"/>
          <w:rFonts w:eastAsia="Times New Roman" w:cs="Arial"/>
        </w:rPr>
        <w:commentReference w:id="208"/>
      </w:r>
      <w:commentRangeEnd w:id="209"/>
      <w:r w:rsidR="00E457EC">
        <w:rPr>
          <w:rStyle w:val="CommentReference"/>
          <w:rFonts w:eastAsia="Times New Roman" w:cs="Arial"/>
        </w:rPr>
        <w:commentReference w:id="209"/>
      </w:r>
      <w:commentRangeEnd w:id="210"/>
      <w:r w:rsidR="00E457EC">
        <w:rPr>
          <w:rStyle w:val="CommentReference"/>
          <w:rFonts w:eastAsia="Times New Roman" w:cs="Arial"/>
        </w:rPr>
        <w:commentReference w:id="210"/>
      </w:r>
      <w:r w:rsidR="001A7211">
        <w:t xml:space="preserve"> the reason for blocking </w:t>
      </w:r>
      <w:r w:rsidR="007539AA">
        <w:t xml:space="preserve">or unblocking </w:t>
      </w:r>
      <w:r w:rsidR="001A7211">
        <w:t>devices:</w:t>
      </w:r>
    </w:p>
    <w:p w14:paraId="4D8D397A" w14:textId="77777777" w:rsidR="001A7211" w:rsidRDefault="001A7211" w:rsidP="00B64B89">
      <w:pPr>
        <w:pStyle w:val="BodyText2"/>
        <w:numPr>
          <w:ilvl w:val="1"/>
          <w:numId w:val="60"/>
        </w:numPr>
      </w:pPr>
      <w:r>
        <w:t>Contract Violation</w:t>
      </w:r>
    </w:p>
    <w:p w14:paraId="3DE2D91C" w14:textId="77777777" w:rsidR="001A7211" w:rsidRDefault="001A7211" w:rsidP="00B64B89">
      <w:pPr>
        <w:pStyle w:val="BodyText2"/>
        <w:numPr>
          <w:ilvl w:val="1"/>
          <w:numId w:val="60"/>
        </w:numPr>
      </w:pPr>
      <w:r>
        <w:t>Other</w:t>
      </w:r>
    </w:p>
    <w:p w14:paraId="42AFCE34" w14:textId="5D80783A" w:rsidR="001A7211" w:rsidRDefault="00BD4E83" w:rsidP="00692AF2">
      <w:pPr>
        <w:pStyle w:val="BodyText2"/>
        <w:numPr>
          <w:ilvl w:val="0"/>
          <w:numId w:val="60"/>
        </w:numPr>
      </w:pPr>
      <w:r w:rsidRPr="00274AEA">
        <w:rPr>
          <w:b/>
          <w:bCs/>
          <w:color w:val="FF0000"/>
        </w:rPr>
        <w:t>*</w:t>
      </w:r>
      <w:r w:rsidR="001A7211" w:rsidRPr="00B64B89">
        <w:rPr>
          <w:b/>
          <w:bCs/>
        </w:rPr>
        <w:t>Remarks</w:t>
      </w:r>
      <w:r w:rsidR="001A7211">
        <w:t>: Enter information about the bulk blocking</w:t>
      </w:r>
      <w:r w:rsidR="00E71092">
        <w:t xml:space="preserve"> or unblocking</w:t>
      </w:r>
      <w:r w:rsidR="001A7211">
        <w:t>.</w:t>
      </w:r>
    </w:p>
    <w:p w14:paraId="1EC2B934" w14:textId="72FFE7C2" w:rsidR="002839C8" w:rsidRDefault="00BD4E83" w:rsidP="00692AF2">
      <w:pPr>
        <w:pStyle w:val="BodyText2"/>
        <w:numPr>
          <w:ilvl w:val="0"/>
          <w:numId w:val="59"/>
        </w:numPr>
      </w:pPr>
      <w:r w:rsidRPr="00274AEA">
        <w:rPr>
          <w:b/>
          <w:bCs/>
          <w:color w:val="FF0000"/>
        </w:rPr>
        <w:lastRenderedPageBreak/>
        <w:t>*</w:t>
      </w:r>
      <w:r w:rsidR="002839C8">
        <w:rPr>
          <w:b/>
          <w:bCs/>
        </w:rPr>
        <w:t xml:space="preserve"> </w:t>
      </w:r>
      <w:r w:rsidR="002839C8" w:rsidRPr="007539AA">
        <w:rPr>
          <w:b/>
          <w:bCs/>
        </w:rPr>
        <w:t>Quantity</w:t>
      </w:r>
      <w:r w:rsidR="002839C8">
        <w:t xml:space="preserve">: The number of </w:t>
      </w:r>
      <w:r w:rsidR="00E71092">
        <w:t>IMEIs/MEIDs/ESNs to be blocked or unblocked.</w:t>
      </w:r>
    </w:p>
    <w:p w14:paraId="6D868238" w14:textId="41A62ABF" w:rsidR="001A7211" w:rsidRDefault="001A7211" w:rsidP="00692AF2">
      <w:pPr>
        <w:pStyle w:val="BodyText2"/>
        <w:numPr>
          <w:ilvl w:val="0"/>
          <w:numId w:val="59"/>
        </w:numPr>
      </w:pPr>
      <w:r>
        <w:t xml:space="preserve">Click </w:t>
      </w:r>
      <w:r w:rsidRPr="00B64B89">
        <w:rPr>
          <w:b/>
          <w:bCs/>
        </w:rPr>
        <w:t>Download Sample Format</w:t>
      </w:r>
      <w:r>
        <w:t xml:space="preserve"> to save the format of the </w:t>
      </w:r>
      <w:r w:rsidRPr="00B64B89">
        <w:rPr>
          <w:b/>
          <w:bCs/>
        </w:rPr>
        <w:t>.csv</w:t>
      </w:r>
      <w:r>
        <w:t xml:space="preserve"> file in which to enter the details of the devices to be blocked</w:t>
      </w:r>
      <w:r w:rsidR="006B25BC">
        <w:t xml:space="preserve"> or unblocked</w:t>
      </w:r>
      <w:r>
        <w:t>.</w:t>
      </w:r>
    </w:p>
    <w:p w14:paraId="5C3E9CAC" w14:textId="77777777" w:rsidR="004627DB" w:rsidRDefault="004627DB" w:rsidP="001A7211">
      <w:pPr>
        <w:pStyle w:val="BodyText2"/>
      </w:pPr>
      <w:r>
        <w:rPr>
          <w:noProof/>
        </w:rPr>
        <w:drawing>
          <wp:inline distT="0" distB="0" distL="0" distR="0" wp14:anchorId="5BC20B76" wp14:editId="3E3E944B">
            <wp:extent cx="4840605" cy="450695"/>
            <wp:effectExtent l="19050" t="19050" r="17145" b="26035"/>
            <wp:docPr id="223" name="Picture 2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ample format.gif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8" cy="4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D55E9" w14:textId="4663E911" w:rsidR="001A7211" w:rsidRDefault="001A7211" w:rsidP="00692AF2">
      <w:pPr>
        <w:pStyle w:val="BodyText2"/>
        <w:numPr>
          <w:ilvl w:val="0"/>
          <w:numId w:val="59"/>
        </w:numPr>
      </w:pPr>
      <w:r>
        <w:t>Enter the details under each column for each device to be blocked.</w:t>
      </w:r>
      <w:r w:rsidR="00E457EC">
        <w:t xml:space="preserve"> The file size should not exceed 2 MB. The file name should not exceed 30 characters.</w:t>
      </w:r>
    </w:p>
    <w:p w14:paraId="3FA5CD45" w14:textId="77777777" w:rsidR="004627DB" w:rsidRDefault="004627DB" w:rsidP="004627DB">
      <w:pPr>
        <w:pStyle w:val="BodyText2"/>
        <w:ind w:left="432"/>
      </w:pPr>
      <w:r>
        <w:t>The file has the following columns:</w:t>
      </w:r>
    </w:p>
    <w:p w14:paraId="56C0B30C" w14:textId="7E296C1F" w:rsidR="004627DB" w:rsidRPr="00512666" w:rsidRDefault="004627DB" w:rsidP="004627DB">
      <w:pPr>
        <w:pStyle w:val="BodyText2"/>
        <w:numPr>
          <w:ilvl w:val="1"/>
          <w:numId w:val="20"/>
        </w:numPr>
      </w:pPr>
      <w:r w:rsidRPr="00976ADF">
        <w:rPr>
          <w:b/>
          <w:bCs/>
        </w:rPr>
        <w:t>Device type</w:t>
      </w:r>
      <w:r w:rsidRPr="008A49D5">
        <w:t xml:space="preserve">: </w:t>
      </w:r>
      <w:r>
        <w:t>The device can be a h</w:t>
      </w:r>
      <w:r w:rsidRPr="008A49D5">
        <w:t>andheld</w:t>
      </w:r>
      <w:r>
        <w:t xml:space="preserve"> phone</w:t>
      </w:r>
      <w:r w:rsidRPr="008A49D5">
        <w:t xml:space="preserve">, </w:t>
      </w:r>
      <w:r>
        <w:t>m</w:t>
      </w:r>
      <w:r w:rsidRPr="008A49D5">
        <w:t xml:space="preserve">obile </w:t>
      </w:r>
      <w:r>
        <w:t>phone, f</w:t>
      </w:r>
      <w:r w:rsidRPr="008A49D5">
        <w:t>eature phone</w:t>
      </w:r>
      <w:r w:rsidRPr="00EC2017">
        <w:t>, smart phone</w:t>
      </w:r>
      <w:r w:rsidRPr="00E215A5">
        <w:t xml:space="preserve">, </w:t>
      </w:r>
      <w:r w:rsidRPr="00995F5A">
        <w:t>Vehicle, Portable</w:t>
      </w:r>
      <w:r w:rsidRPr="00E215A5">
        <w:t xml:space="preserve"> (include PDA), </w:t>
      </w:r>
      <w:r w:rsidRPr="00995F5A">
        <w:t>Module</w:t>
      </w:r>
      <w:r w:rsidRPr="00E215A5">
        <w:t xml:space="preserve">, Dongle, WLAN </w:t>
      </w:r>
      <w:r w:rsidRPr="0082668C">
        <w:t>r</w:t>
      </w:r>
      <w:r w:rsidRPr="002F3BCD">
        <w:t>outer, m</w:t>
      </w:r>
      <w:r w:rsidRPr="0018296F">
        <w:t xml:space="preserve">odem, </w:t>
      </w:r>
      <w:r w:rsidRPr="00512666">
        <w:t>connected computer, tablet, e- Book.</w:t>
      </w:r>
    </w:p>
    <w:p w14:paraId="39A1AB2D" w14:textId="77777777" w:rsidR="004627DB" w:rsidRPr="006A6E2C" w:rsidRDefault="004627DB" w:rsidP="004627DB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Pr="00902BA9">
        <w:rPr>
          <w:b/>
          <w:bCs/>
        </w:rPr>
        <w:t>Device ID type</w:t>
      </w:r>
      <w:r w:rsidRPr="006A6E2C">
        <w:t xml:space="preserve">: </w:t>
      </w:r>
      <w:r>
        <w:t xml:space="preserve">Type can be </w:t>
      </w:r>
      <w:r w:rsidRPr="006A6E2C">
        <w:t>IMEI</w:t>
      </w:r>
      <w:r>
        <w:t xml:space="preserve"> or </w:t>
      </w:r>
      <w:r w:rsidRPr="006A6E2C">
        <w:t>ESN</w:t>
      </w:r>
      <w:r>
        <w:t xml:space="preserve"> or M</w:t>
      </w:r>
      <w:r w:rsidRPr="006A6E2C">
        <w:t>EID</w:t>
      </w:r>
      <w:r>
        <w:t>.</w:t>
      </w:r>
    </w:p>
    <w:p w14:paraId="0A30B2B2" w14:textId="1625EEF4" w:rsidR="004627DB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Multiple SIM Status</w:t>
      </w:r>
      <w:r>
        <w:t xml:space="preserve">: Whether the device supports multiple SIM slots (Y/N). </w:t>
      </w:r>
    </w:p>
    <w:p w14:paraId="094405DF" w14:textId="484CCCB3" w:rsidR="004627DB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S/N of Device</w:t>
      </w:r>
      <w:r>
        <w:t>: Device serial number</w:t>
      </w:r>
    </w:p>
    <w:p w14:paraId="11A20020" w14:textId="77777777" w:rsidR="004627DB" w:rsidRDefault="004627DB" w:rsidP="004627DB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Pr="00902BA9">
        <w:rPr>
          <w:b/>
          <w:bCs/>
        </w:rPr>
        <w:t>IMEI/ESN/MEID</w:t>
      </w:r>
      <w:r>
        <w:t>: Value of IMEI or ESN or MEID</w:t>
      </w:r>
    </w:p>
    <w:p w14:paraId="0EEB8360" w14:textId="77777777" w:rsidR="004627DB" w:rsidRPr="006A6E2C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launch 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>anufactur</w:t>
      </w:r>
      <w:r>
        <w:t>ing</w:t>
      </w:r>
      <w:r w:rsidRPr="005D35FB">
        <w:t xml:space="preserve">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7C1BB2BE" w14:textId="77777777" w:rsidR="004627DB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status</w:t>
      </w:r>
      <w:r>
        <w:t>: Whether the device is new or used (New/Used)</w:t>
      </w:r>
    </w:p>
    <w:p w14:paraId="4DA51E0E" w14:textId="77777777" w:rsidR="004627DB" w:rsidRDefault="004627DB" w:rsidP="001A7211">
      <w:pPr>
        <w:pStyle w:val="BodyText2"/>
      </w:pPr>
      <w:r>
        <w:rPr>
          <w:noProof/>
        </w:rPr>
        <w:drawing>
          <wp:inline distT="0" distB="0" distL="0" distR="0" wp14:anchorId="01CBE6B4" wp14:editId="065E389F">
            <wp:extent cx="5278755" cy="1313180"/>
            <wp:effectExtent l="19050" t="19050" r="17145" b="2032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nputFil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EE2D1" w14:textId="77777777" w:rsidR="001A7211" w:rsidRDefault="001A7211" w:rsidP="00692AF2">
      <w:pPr>
        <w:pStyle w:val="BodyText2"/>
        <w:numPr>
          <w:ilvl w:val="0"/>
          <w:numId w:val="59"/>
        </w:numPr>
      </w:pPr>
      <w:r>
        <w:t>Save the file.</w:t>
      </w:r>
    </w:p>
    <w:p w14:paraId="68D03CB2" w14:textId="4555C27F" w:rsidR="001A7211" w:rsidRDefault="001A7211" w:rsidP="00692AF2">
      <w:pPr>
        <w:pStyle w:val="BodyText2"/>
        <w:numPr>
          <w:ilvl w:val="0"/>
          <w:numId w:val="59"/>
        </w:numPr>
      </w:pPr>
      <w:r>
        <w:t xml:space="preserve">Click </w:t>
      </w:r>
      <w:r w:rsidRPr="00B64B89">
        <w:rPr>
          <w:b/>
          <w:bCs/>
        </w:rPr>
        <w:t>File</w:t>
      </w:r>
      <w:r>
        <w:t xml:space="preserve"> to upload the saved file to the system.</w:t>
      </w:r>
    </w:p>
    <w:p w14:paraId="17B57187" w14:textId="77777777" w:rsidR="001A7211" w:rsidRDefault="001A7211" w:rsidP="00692AF2">
      <w:pPr>
        <w:pStyle w:val="BodyText2"/>
        <w:numPr>
          <w:ilvl w:val="0"/>
          <w:numId w:val="59"/>
        </w:numPr>
      </w:pPr>
      <w:r>
        <w:t xml:space="preserve">Click </w:t>
      </w:r>
      <w:r w:rsidRPr="00B64B89">
        <w:rPr>
          <w:b/>
          <w:bCs/>
        </w:rPr>
        <w:t>Submit</w:t>
      </w:r>
      <w:r>
        <w:t>.</w:t>
      </w:r>
    </w:p>
    <w:p w14:paraId="26D0FAFF" w14:textId="77777777" w:rsidR="001A7211" w:rsidRDefault="001A7211" w:rsidP="001A7211">
      <w:pPr>
        <w:pStyle w:val="BodyText2"/>
      </w:pPr>
      <w:r>
        <w:t xml:space="preserve">The request is </w:t>
      </w:r>
      <w:r w:rsidR="00462BD6">
        <w:t>saved,</w:t>
      </w:r>
      <w:r>
        <w:t xml:space="preserve"> and a unique transaction ID is generated and assigned to the request. This transaction ID is used to track and identify the request.</w:t>
      </w:r>
    </w:p>
    <w:p w14:paraId="3A39CFE5" w14:textId="77777777" w:rsidR="001A7211" w:rsidRDefault="001A7211" w:rsidP="001A7211">
      <w:pPr>
        <w:pStyle w:val="BodyText2"/>
      </w:pPr>
      <w:r>
        <w:t>The request appears on top of the dashboard.</w:t>
      </w:r>
    </w:p>
    <w:p w14:paraId="56E95410" w14:textId="77777777" w:rsidR="005A1483" w:rsidRPr="00AF7107" w:rsidRDefault="005A1483" w:rsidP="005A1483">
      <w:pPr>
        <w:pStyle w:val="BodyText2"/>
      </w:pPr>
      <w:r>
        <w:lastRenderedPageBreak/>
        <w:t xml:space="preserve">For each request, the dashboard displays information in a table as shown in </w:t>
      </w:r>
      <w:r w:rsidRPr="005A1483">
        <w:rPr>
          <w:i/>
          <w:iCs/>
        </w:rPr>
        <w:t>Single Device Blocking/Unblocking</w:t>
      </w:r>
      <w:r>
        <w:t>.</w:t>
      </w:r>
    </w:p>
    <w:p w14:paraId="504ADBC7" w14:textId="77777777" w:rsidR="007B1122" w:rsidRPr="007B1122" w:rsidRDefault="007B1122" w:rsidP="007B1122">
      <w:pPr>
        <w:pStyle w:val="BodyText2"/>
      </w:pPr>
    </w:p>
    <w:p w14:paraId="62DE45B2" w14:textId="77777777" w:rsidR="002E233A" w:rsidRDefault="002E233A" w:rsidP="002A39C9">
      <w:pPr>
        <w:pStyle w:val="Heading2"/>
      </w:pPr>
      <w:bookmarkStart w:id="211" w:name="_Toc31900105"/>
      <w:bookmarkStart w:id="212" w:name="_Toc31900172"/>
      <w:bookmarkStart w:id="213" w:name="_Toc31900294"/>
      <w:bookmarkStart w:id="214" w:name="_Toc37498255"/>
      <w:r>
        <w:t xml:space="preserve">Edit </w:t>
      </w:r>
      <w:bookmarkEnd w:id="211"/>
      <w:bookmarkEnd w:id="212"/>
      <w:bookmarkEnd w:id="213"/>
      <w:r w:rsidR="006B25BC">
        <w:t>Block/</w:t>
      </w:r>
      <w:bookmarkStart w:id="215" w:name="_GoBack"/>
      <w:commentRangeStart w:id="216"/>
      <w:commentRangeStart w:id="217"/>
      <w:r w:rsidR="006B25BC">
        <w:t>Unblock</w:t>
      </w:r>
      <w:bookmarkEnd w:id="215"/>
      <w:commentRangeEnd w:id="216"/>
      <w:r w:rsidR="00C76B6D">
        <w:rPr>
          <w:rStyle w:val="CommentReference"/>
          <w:rFonts w:ascii="Arial" w:eastAsia="Times New Roman" w:hAnsi="Arial" w:cs="Arial"/>
          <w:b w:val="0"/>
          <w:iCs w:val="0"/>
          <w:spacing w:val="0"/>
          <w:kern w:val="0"/>
          <w:position w:val="0"/>
        </w:rPr>
        <w:commentReference w:id="216"/>
      </w:r>
      <w:commentRangeEnd w:id="217"/>
      <w:r w:rsidR="00BD4E83">
        <w:rPr>
          <w:rStyle w:val="CommentReference"/>
          <w:rFonts w:ascii="Arial" w:eastAsia="Times New Roman" w:hAnsi="Arial" w:cs="Arial"/>
          <w:b w:val="0"/>
          <w:iCs w:val="0"/>
          <w:spacing w:val="0"/>
          <w:kern w:val="0"/>
          <w:position w:val="0"/>
        </w:rPr>
        <w:commentReference w:id="217"/>
      </w:r>
      <w:r w:rsidR="006B25BC">
        <w:t xml:space="preserve"> Device Requests</w:t>
      </w:r>
      <w:bookmarkEnd w:id="214"/>
    </w:p>
    <w:p w14:paraId="0424A6CB" w14:textId="4FD44A06" w:rsidR="00166A7A" w:rsidRDefault="006B25BC" w:rsidP="003D50EC">
      <w:pPr>
        <w:pStyle w:val="BodyText2"/>
      </w:pPr>
      <w:r>
        <w:t xml:space="preserve">Operators can change </w:t>
      </w:r>
      <w:r w:rsidR="00E36424">
        <w:t xml:space="preserve">the block/unblock </w:t>
      </w:r>
      <w:r>
        <w:t xml:space="preserve">request details </w:t>
      </w:r>
      <w:r w:rsidR="00E36424">
        <w:t>registered</w:t>
      </w:r>
      <w:r>
        <w:t xml:space="preserve"> in the system.</w:t>
      </w:r>
      <w:r w:rsidR="00C84B42">
        <w:t xml:space="preserve"> This can be done only when the request status is New or Rejected by System.</w:t>
      </w:r>
    </w:p>
    <w:p w14:paraId="0D1F6728" w14:textId="77777777" w:rsidR="00166A7A" w:rsidRPr="00166A7A" w:rsidRDefault="00166A7A" w:rsidP="003D50EC">
      <w:pPr>
        <w:pStyle w:val="BodyText2"/>
        <w:rPr>
          <w:u w:val="single"/>
        </w:rPr>
      </w:pPr>
      <w:r w:rsidRPr="00166A7A">
        <w:rPr>
          <w:u w:val="single"/>
        </w:rPr>
        <w:t xml:space="preserve">To </w:t>
      </w:r>
      <w:r w:rsidR="00FF2A52">
        <w:rPr>
          <w:u w:val="single"/>
        </w:rPr>
        <w:t>modify request details</w:t>
      </w:r>
      <w:r w:rsidRPr="00166A7A">
        <w:rPr>
          <w:u w:val="single"/>
        </w:rPr>
        <w:t>:</w:t>
      </w:r>
    </w:p>
    <w:p w14:paraId="08C51FDC" w14:textId="77777777" w:rsidR="0064062E" w:rsidRDefault="002E233A" w:rsidP="00D67E37">
      <w:pPr>
        <w:pStyle w:val="BodyText2"/>
        <w:numPr>
          <w:ilvl w:val="0"/>
          <w:numId w:val="35"/>
        </w:numPr>
      </w:pPr>
      <w:r>
        <w:t>Click</w:t>
      </w:r>
      <w:r w:rsidR="00F83D81">
        <w:t xml:space="preserve"> </w:t>
      </w:r>
      <w:r w:rsidR="00F83D81" w:rsidRPr="00251CED">
        <w:rPr>
          <w:b/>
          <w:bCs/>
        </w:rPr>
        <w:t>Edit</w:t>
      </w:r>
      <w:r w:rsidR="00CC112F">
        <w:rPr>
          <w:b/>
          <w:bCs/>
        </w:rPr>
        <w:t xml:space="preserve"> (</w:t>
      </w:r>
      <w:r w:rsidR="00044BAF">
        <w:rPr>
          <w:noProof/>
        </w:rPr>
        <w:drawing>
          <wp:inline distT="0" distB="0" distL="0" distR="0" wp14:anchorId="67AEEC33" wp14:editId="3CA85974">
            <wp:extent cx="131781" cy="131781"/>
            <wp:effectExtent l="0" t="0" r="1905" b="1905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487" cy="1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2F">
        <w:rPr>
          <w:b/>
          <w:bCs/>
        </w:rPr>
        <w:t xml:space="preserve">) </w:t>
      </w:r>
      <w:r w:rsidR="00F83D81">
        <w:t xml:space="preserve"> </w:t>
      </w:r>
      <w:r w:rsidR="00166A7A">
        <w:t xml:space="preserve">against the </w:t>
      </w:r>
      <w:r w:rsidR="00476A48">
        <w:t>request</w:t>
      </w:r>
      <w:r w:rsidR="00166A7A">
        <w:t xml:space="preserve"> to </w:t>
      </w:r>
      <w:r w:rsidR="00476A48">
        <w:t xml:space="preserve">be </w:t>
      </w:r>
      <w:r w:rsidR="00166A7A">
        <w:t>modified.</w:t>
      </w:r>
      <w:r w:rsidR="00F83D81">
        <w:t xml:space="preserve"> </w:t>
      </w:r>
    </w:p>
    <w:p w14:paraId="0D63E27D" w14:textId="77777777" w:rsidR="0064062E" w:rsidRDefault="008F102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7C8824" wp14:editId="417F8E1E">
                <wp:simplePos x="0" y="0"/>
                <wp:positionH relativeFrom="column">
                  <wp:posOffset>5050155</wp:posOffset>
                </wp:positionH>
                <wp:positionV relativeFrom="paragraph">
                  <wp:posOffset>946785</wp:posOffset>
                </wp:positionV>
                <wp:extent cx="180975" cy="560085"/>
                <wp:effectExtent l="0" t="0" r="28575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6008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CE277" id="Rectangle 27" o:spid="_x0000_s1026" style="position:absolute;margin-left:397.65pt;margin-top:74.55pt;width:14.25pt;height:44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" filled="f" strokecolor="#ffc000 [3207]" strokeweight="2pt"/>
            </w:pict>
          </mc:Fallback>
        </mc:AlternateContent>
      </w:r>
      <w:r w:rsidR="00AB53CF">
        <w:rPr>
          <w:noProof/>
        </w:rPr>
        <w:drawing>
          <wp:inline distT="0" distB="0" distL="0" distR="0" wp14:anchorId="557BE1D9" wp14:editId="0C943094">
            <wp:extent cx="5278755" cy="1497965"/>
            <wp:effectExtent l="19050" t="19050" r="17145" b="26035"/>
            <wp:docPr id="268" name="Picture 2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editblock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9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4854A" w14:textId="77777777" w:rsidR="0064062E" w:rsidRPr="00AB53CF" w:rsidRDefault="0064062E" w:rsidP="007E53B8">
      <w:pPr>
        <w:pStyle w:val="FigureCaption"/>
      </w:pPr>
      <w:bookmarkStart w:id="218" w:name="_Toc37239365"/>
      <w:r w:rsidRPr="00AB53CF">
        <w:t xml:space="preserve">Figure </w:t>
      </w:r>
      <w:r w:rsidR="00A14FF0" w:rsidRPr="00AB53CF">
        <w:t>2</w:t>
      </w:r>
      <w:r w:rsidR="00540948">
        <w:t>4</w:t>
      </w:r>
      <w:r w:rsidRPr="00AB53CF">
        <w:t xml:space="preserve">: </w:t>
      </w:r>
      <w:r w:rsidR="00AB53CF" w:rsidRPr="00AB53CF">
        <w:t>Block/Unblock Devices</w:t>
      </w:r>
      <w:bookmarkEnd w:id="218"/>
    </w:p>
    <w:p w14:paraId="7EAA4457" w14:textId="77777777" w:rsidR="00CC112F" w:rsidRDefault="00F83D81" w:rsidP="0064062E">
      <w:pPr>
        <w:pStyle w:val="BodyText2"/>
        <w:ind w:left="432"/>
      </w:pPr>
      <w:r w:rsidRPr="00AB53CF">
        <w:t>Th</w:t>
      </w:r>
      <w:r w:rsidR="005A582E" w:rsidRPr="00AB53CF">
        <w:t>e</w:t>
      </w:r>
      <w:r w:rsidRPr="00AB53CF">
        <w:t xml:space="preserve"> </w:t>
      </w:r>
      <w:r w:rsidRPr="00AB53CF">
        <w:rPr>
          <w:b/>
          <w:bCs/>
        </w:rPr>
        <w:t xml:space="preserve">Edit </w:t>
      </w:r>
      <w:r w:rsidR="001612D1" w:rsidRPr="00AB53CF">
        <w:t>page</w:t>
      </w:r>
      <w:r w:rsidR="005A582E" w:rsidRPr="00AB53CF">
        <w:t xml:space="preserve"> appears</w:t>
      </w:r>
      <w:r w:rsidRPr="00AB53CF">
        <w:t>.</w:t>
      </w:r>
      <w:r w:rsidR="00A40423" w:rsidRPr="00AB53CF">
        <w:t xml:space="preserve"> The page has the same fields for block and unblock single</w:t>
      </w:r>
      <w:r w:rsidR="00A40423">
        <w:t xml:space="preserve"> devices.</w:t>
      </w:r>
    </w:p>
    <w:p w14:paraId="650CC35A" w14:textId="77777777" w:rsidR="002E233A" w:rsidRDefault="00AB53CF" w:rsidP="009E7898">
      <w:pPr>
        <w:pStyle w:val="BodyText2"/>
        <w:tabs>
          <w:tab w:val="left" w:pos="142"/>
        </w:tabs>
        <w:ind w:left="426"/>
        <w:jc w:val="center"/>
      </w:pPr>
      <w:r>
        <w:rPr>
          <w:noProof/>
        </w:rPr>
        <w:drawing>
          <wp:inline distT="0" distB="0" distL="0" distR="0" wp14:anchorId="2C186313" wp14:editId="3E9DAA6B">
            <wp:extent cx="5278755" cy="2732405"/>
            <wp:effectExtent l="19050" t="19050" r="17145" b="10795"/>
            <wp:docPr id="270" name="Picture 2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editblock1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3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F3660" w14:textId="77777777" w:rsidR="005271B7" w:rsidRDefault="005271B7" w:rsidP="007E53B8">
      <w:pPr>
        <w:pStyle w:val="FigureCaption"/>
      </w:pPr>
      <w:bookmarkStart w:id="219" w:name="_Toc37239366"/>
      <w:r w:rsidRPr="00EF77AE">
        <w:t xml:space="preserve">Figure </w:t>
      </w:r>
      <w:r w:rsidR="00A14FF0" w:rsidRPr="00EF77AE">
        <w:t>2</w:t>
      </w:r>
      <w:r w:rsidR="00540948">
        <w:t>5</w:t>
      </w:r>
      <w:r w:rsidRPr="00EF77AE">
        <w:t xml:space="preserve">: Edit </w:t>
      </w:r>
      <w:r w:rsidR="00EF77AE" w:rsidRPr="00EF77AE">
        <w:t>Block Device</w:t>
      </w:r>
      <w:r>
        <w:t xml:space="preserve"> </w:t>
      </w:r>
      <w:r w:rsidR="00366C49">
        <w:t>(Single Device)</w:t>
      </w:r>
      <w:bookmarkEnd w:id="219"/>
    </w:p>
    <w:p w14:paraId="748AC2B3" w14:textId="77777777" w:rsidR="00711759" w:rsidRDefault="00711759" w:rsidP="00A40423">
      <w:pPr>
        <w:pStyle w:val="BodyText2"/>
      </w:pPr>
    </w:p>
    <w:p w14:paraId="1DC5E32F" w14:textId="2D1AB47C" w:rsidR="00A40423" w:rsidRDefault="00A40423" w:rsidP="00A40423">
      <w:pPr>
        <w:pStyle w:val="BodyText2"/>
      </w:pPr>
      <w:r>
        <w:lastRenderedPageBreak/>
        <w:t xml:space="preserve">The </w:t>
      </w:r>
      <w:r w:rsidRPr="00A40423">
        <w:rPr>
          <w:b/>
          <w:bCs/>
        </w:rPr>
        <w:t>Edit</w:t>
      </w:r>
      <w:r>
        <w:t xml:space="preserve"> page is different for bulk devices (block and unblock).</w:t>
      </w:r>
    </w:p>
    <w:p w14:paraId="4BA9418A" w14:textId="77777777" w:rsidR="000D4A8D" w:rsidRDefault="000D4A8D" w:rsidP="000D4A8D">
      <w:pPr>
        <w:pStyle w:val="BodyText2"/>
        <w:jc w:val="center"/>
      </w:pPr>
      <w:r>
        <w:rPr>
          <w:noProof/>
        </w:rPr>
        <w:drawing>
          <wp:inline distT="0" distB="0" distL="0" distR="0" wp14:anchorId="419F8E88" wp14:editId="212BD212">
            <wp:extent cx="5210175" cy="1845945"/>
            <wp:effectExtent l="19050" t="19050" r="28575" b="2095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blockbulk.png"/>
                    <pic:cNvPicPr/>
                  </pic:nvPicPr>
                  <pic:blipFill rotWithShape="1">
                    <a:blip r:embed="rId65"/>
                    <a:srcRect r="1299"/>
                    <a:stretch/>
                  </pic:blipFill>
                  <pic:spPr bwMode="auto">
                    <a:xfrm>
                      <a:off x="0" y="0"/>
                      <a:ext cx="5210175" cy="1845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7441F34" w14:textId="77777777" w:rsidR="00540948" w:rsidRDefault="00540948" w:rsidP="009208D8">
      <w:pPr>
        <w:pStyle w:val="FigureCaption"/>
      </w:pPr>
      <w:bookmarkStart w:id="220" w:name="_Toc37239367"/>
      <w:r w:rsidRPr="00EF77AE">
        <w:t>Figure 2</w:t>
      </w:r>
      <w:r>
        <w:t>6</w:t>
      </w:r>
      <w:r w:rsidRPr="00EF77AE">
        <w:t>: Edit Block Device</w:t>
      </w:r>
      <w:r>
        <w:t xml:space="preserve"> </w:t>
      </w:r>
      <w:r w:rsidR="00366C49">
        <w:t>(Bulk Device)</w:t>
      </w:r>
      <w:bookmarkEnd w:id="220"/>
    </w:p>
    <w:p w14:paraId="4B6DE016" w14:textId="77777777" w:rsidR="00166A7A" w:rsidRDefault="00166A7A" w:rsidP="00D67E37">
      <w:pPr>
        <w:pStyle w:val="BodyText2"/>
        <w:numPr>
          <w:ilvl w:val="0"/>
          <w:numId w:val="35"/>
        </w:numPr>
      </w:pPr>
      <w:r>
        <w:t>Make</w:t>
      </w:r>
      <w:r w:rsidR="00054A1F">
        <w:t xml:space="preserve"> the required changes</w:t>
      </w:r>
    </w:p>
    <w:p w14:paraId="513A8FCC" w14:textId="77777777" w:rsidR="00B472E2" w:rsidRDefault="00166A7A" w:rsidP="00D67E37">
      <w:pPr>
        <w:pStyle w:val="BodyText2"/>
        <w:numPr>
          <w:ilvl w:val="0"/>
          <w:numId w:val="35"/>
        </w:numPr>
      </w:pPr>
      <w:r>
        <w:t>C</w:t>
      </w:r>
      <w:r w:rsidR="00054A1F">
        <w:t xml:space="preserve">lick </w:t>
      </w:r>
      <w:r w:rsidR="00054A1F" w:rsidRPr="00054A1F">
        <w:rPr>
          <w:b/>
          <w:bCs/>
        </w:rPr>
        <w:t>UPDATE</w:t>
      </w:r>
      <w:r w:rsidR="00054A1F">
        <w:t>.</w:t>
      </w:r>
    </w:p>
    <w:p w14:paraId="4EAB5CDA" w14:textId="06136951" w:rsidR="000D4A8D" w:rsidRDefault="00D1745F" w:rsidP="00D1745F">
      <w:pPr>
        <w:pStyle w:val="BodyText2"/>
      </w:pPr>
      <w:r w:rsidRPr="00D1745F">
        <w:t xml:space="preserve">The status of the </w:t>
      </w:r>
      <w:r w:rsidR="00C76B6D">
        <w:t>request</w:t>
      </w:r>
      <w:r w:rsidR="00C76B6D" w:rsidRPr="00D1745F">
        <w:t xml:space="preserve"> </w:t>
      </w:r>
      <w:r w:rsidRPr="00D1745F">
        <w:t xml:space="preserve">changes to </w:t>
      </w:r>
      <w:r w:rsidRPr="002F4D55">
        <w:rPr>
          <w:b/>
          <w:bCs/>
        </w:rPr>
        <w:t>New</w:t>
      </w:r>
      <w:r w:rsidRPr="00D1745F">
        <w:t xml:space="preserve"> and is submitted for </w:t>
      </w:r>
      <w:r w:rsidR="005A582E">
        <w:t>re</w:t>
      </w:r>
      <w:r w:rsidRPr="00D1745F">
        <w:t>processing.</w:t>
      </w:r>
    </w:p>
    <w:p w14:paraId="1F15E593" w14:textId="77777777" w:rsidR="000D4A8D" w:rsidRDefault="000D4A8D" w:rsidP="00D1745F">
      <w:pPr>
        <w:pStyle w:val="BodyText2"/>
      </w:pPr>
    </w:p>
    <w:p w14:paraId="2614EBBB" w14:textId="77777777" w:rsidR="00B472E2" w:rsidRDefault="00B472E2" w:rsidP="002A39C9">
      <w:pPr>
        <w:pStyle w:val="Heading2"/>
      </w:pPr>
      <w:bookmarkStart w:id="221" w:name="_Toc31900106"/>
      <w:bookmarkStart w:id="222" w:name="_Toc31900173"/>
      <w:bookmarkStart w:id="223" w:name="_Toc31900295"/>
      <w:bookmarkStart w:id="224" w:name="_Toc37498256"/>
      <w:r>
        <w:t xml:space="preserve">Filter </w:t>
      </w:r>
      <w:bookmarkEnd w:id="221"/>
      <w:bookmarkEnd w:id="222"/>
      <w:bookmarkEnd w:id="223"/>
      <w:r w:rsidR="00EC5A89">
        <w:t>Block/Unblock Device Requests</w:t>
      </w:r>
      <w:bookmarkEnd w:id="224"/>
    </w:p>
    <w:p w14:paraId="0BA428AC" w14:textId="77777777" w:rsidR="0064062E" w:rsidRDefault="00EC5A89" w:rsidP="00B472E2">
      <w:pPr>
        <w:pStyle w:val="BodyText2"/>
      </w:pPr>
      <w:r>
        <w:t>Operators</w:t>
      </w:r>
      <w:r w:rsidR="00B472E2">
        <w:t xml:space="preserve"> </w:t>
      </w:r>
      <w:r w:rsidR="00E36424">
        <w:t xml:space="preserve">can </w:t>
      </w:r>
      <w:r w:rsidR="00B472E2">
        <w:t xml:space="preserve">view </w:t>
      </w:r>
      <w:r>
        <w:t>selective</w:t>
      </w:r>
      <w:r w:rsidR="00B472E2">
        <w:t xml:space="preserve"> </w:t>
      </w:r>
      <w:r w:rsidR="00E36424">
        <w:t xml:space="preserve">block/unblock device </w:t>
      </w:r>
      <w:r>
        <w:t>requests</w:t>
      </w:r>
      <w:r w:rsidR="00B472E2">
        <w:t xml:space="preserve"> after </w:t>
      </w:r>
      <w:r>
        <w:t>specifying</w:t>
      </w:r>
      <w:r w:rsidR="00F55B6A">
        <w:t xml:space="preserve"> </w:t>
      </w:r>
      <w:r w:rsidR="00A119B1">
        <w:t>the required</w:t>
      </w:r>
      <w:r w:rsidR="00B472E2">
        <w:t xml:space="preserve"> </w:t>
      </w:r>
      <w:r w:rsidR="00F55B6A">
        <w:t>filter</w:t>
      </w:r>
      <w:r w:rsidR="002F4D55">
        <w:t>s</w:t>
      </w:r>
      <w:r w:rsidR="00B472E2">
        <w:t>.</w:t>
      </w:r>
      <w:r w:rsidR="0064062E">
        <w:t xml:space="preserve"> For example, </w:t>
      </w:r>
      <w:r>
        <w:t>operators</w:t>
      </w:r>
      <w:r w:rsidR="00976ADF">
        <w:t xml:space="preserve"> can</w:t>
      </w:r>
      <w:r w:rsidR="0064062E">
        <w:t xml:space="preserve"> view </w:t>
      </w:r>
      <w:r>
        <w:t>requests</w:t>
      </w:r>
      <w:r w:rsidR="0064062E">
        <w:t xml:space="preserve"> that are pending </w:t>
      </w:r>
      <w:r>
        <w:t>approval from the CEIR administrator.</w:t>
      </w:r>
    </w:p>
    <w:p w14:paraId="33B909C1" w14:textId="77777777" w:rsidR="009251E2" w:rsidRDefault="009251E2" w:rsidP="009251E2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 w:rsidR="00476A48">
        <w:rPr>
          <w:u w:val="single"/>
        </w:rPr>
        <w:t>filter block/unblock device requests</w:t>
      </w:r>
      <w:r w:rsidRPr="009251E2">
        <w:rPr>
          <w:u w:val="single"/>
        </w:rPr>
        <w:t>:</w:t>
      </w:r>
    </w:p>
    <w:p w14:paraId="5CB7FE96" w14:textId="77777777" w:rsidR="00C35747" w:rsidRDefault="00366C49" w:rsidP="00171D85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26CE23" wp14:editId="50BEE723">
                <wp:simplePos x="0" y="0"/>
                <wp:positionH relativeFrom="column">
                  <wp:posOffset>2601595</wp:posOffset>
                </wp:positionH>
                <wp:positionV relativeFrom="paragraph">
                  <wp:posOffset>483235</wp:posOffset>
                </wp:positionV>
                <wp:extent cx="390525" cy="14287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428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863E1" id="Rectangle 16" o:spid="_x0000_s1026" style="position:absolute;margin-left:204.85pt;margin-top:38.05pt;width:30.75pt;height:11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" filled="f" strokecolor="#ffc000 [3207]" strokeweight="2pt"/>
            </w:pict>
          </mc:Fallback>
        </mc:AlternateContent>
      </w:r>
      <w:r w:rsidR="00EF77A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B5FC10" wp14:editId="4E93BD31">
                <wp:simplePos x="0" y="0"/>
                <wp:positionH relativeFrom="column">
                  <wp:posOffset>116205</wp:posOffset>
                </wp:positionH>
                <wp:positionV relativeFrom="paragraph">
                  <wp:posOffset>266065</wp:posOffset>
                </wp:positionV>
                <wp:extent cx="5076825" cy="1809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825" cy="1809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EA785" id="Rectangle 17" o:spid="_x0000_s1026" style="position:absolute;margin-left:9.15pt;margin-top:20.95pt;width:399.75pt;height:14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" filled="f" strokecolor="#ffc000 [3207]" strokeweight="2pt"/>
            </w:pict>
          </mc:Fallback>
        </mc:AlternateContent>
      </w:r>
      <w:r w:rsidR="00171D85">
        <w:rPr>
          <w:noProof/>
        </w:rPr>
        <w:drawing>
          <wp:inline distT="0" distB="0" distL="0" distR="0" wp14:anchorId="14CDD04D" wp14:editId="36BCE919">
            <wp:extent cx="5278755" cy="1497965"/>
            <wp:effectExtent l="19050" t="19050" r="17145" b="26035"/>
            <wp:docPr id="272" name="Picture 2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editblock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9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EB9A7" w14:textId="77777777" w:rsidR="00C35747" w:rsidRPr="009251E2" w:rsidRDefault="00C35747" w:rsidP="007E53B8">
      <w:pPr>
        <w:pStyle w:val="FigureCaption"/>
        <w:rPr>
          <w:u w:val="single"/>
        </w:rPr>
      </w:pPr>
      <w:bookmarkStart w:id="225" w:name="_Toc37239368"/>
      <w:r w:rsidRPr="00171D85">
        <w:t xml:space="preserve">Figure </w:t>
      </w:r>
      <w:r w:rsidR="00A14FF0" w:rsidRPr="00171D85">
        <w:t>2</w:t>
      </w:r>
      <w:r w:rsidR="00B64B89">
        <w:t>7</w:t>
      </w:r>
      <w:r w:rsidRPr="00171D85">
        <w:t xml:space="preserve">: </w:t>
      </w:r>
      <w:r w:rsidR="00476A48">
        <w:t>Block/unblock Devices</w:t>
      </w:r>
      <w:bookmarkEnd w:id="225"/>
    </w:p>
    <w:p w14:paraId="5F150A7E" w14:textId="77777777" w:rsidR="009251E2" w:rsidRDefault="009251E2" w:rsidP="00D67E37">
      <w:pPr>
        <w:pStyle w:val="BodyText2"/>
        <w:numPr>
          <w:ilvl w:val="0"/>
          <w:numId w:val="28"/>
        </w:numPr>
      </w:pPr>
      <w:r>
        <w:t xml:space="preserve">Enter data in </w:t>
      </w:r>
      <w:r w:rsidR="0064062E">
        <w:t xml:space="preserve">one or more of </w:t>
      </w:r>
      <w:r>
        <w:t xml:space="preserve">the </w:t>
      </w:r>
      <w:r w:rsidR="0064062E">
        <w:t>listed</w:t>
      </w:r>
      <w:r>
        <w:t xml:space="preserve"> fields:</w:t>
      </w:r>
    </w:p>
    <w:p w14:paraId="454060E9" w14:textId="77777777" w:rsidR="00B472E2" w:rsidRPr="00E2141F" w:rsidRDefault="00B472E2" w:rsidP="00D67E37">
      <w:pPr>
        <w:pStyle w:val="BodyText2"/>
        <w:numPr>
          <w:ilvl w:val="0"/>
          <w:numId w:val="22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="00251CED" w:rsidRPr="00E2141F">
        <w:rPr>
          <w:b/>
          <w:bCs/>
        </w:rPr>
        <w:t>Date</w:t>
      </w:r>
      <w:r w:rsidR="00251CED" w:rsidRPr="00E2141F">
        <w:t xml:space="preserve"> </w:t>
      </w:r>
      <w:r w:rsidRPr="00E2141F">
        <w:t xml:space="preserve">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</w:t>
      </w:r>
      <w:r w:rsidR="002F4D55" w:rsidRPr="00E2141F">
        <w:t xml:space="preserve">the </w:t>
      </w:r>
      <w:r w:rsidR="00AF37CE">
        <w:t>registering block/unblock device requests in the system.</w:t>
      </w:r>
    </w:p>
    <w:p w14:paraId="51D29C04" w14:textId="77777777" w:rsidR="00B472E2" w:rsidRDefault="00B472E2" w:rsidP="00D67E37">
      <w:pPr>
        <w:pStyle w:val="BodyText2"/>
        <w:numPr>
          <w:ilvl w:val="0"/>
          <w:numId w:val="22"/>
        </w:numPr>
      </w:pPr>
      <w:r w:rsidRPr="00251CED">
        <w:rPr>
          <w:b/>
          <w:bCs/>
        </w:rPr>
        <w:lastRenderedPageBreak/>
        <w:t>Transaction ID</w:t>
      </w:r>
      <w:r>
        <w:t xml:space="preserve">: Each </w:t>
      </w:r>
      <w:r w:rsidR="00AF37CE">
        <w:t>request</w:t>
      </w:r>
      <w:r>
        <w:t xml:space="preserve"> is assigned a </w:t>
      </w:r>
      <w:r w:rsidR="00453C7D">
        <w:t>unique</w:t>
      </w:r>
      <w:r>
        <w:t xml:space="preserve"> transaction ID. </w:t>
      </w:r>
      <w:r w:rsidR="00AF37CE">
        <w:t>Operators</w:t>
      </w:r>
      <w:r w:rsidR="00902BA9">
        <w:t xml:space="preserve"> </w:t>
      </w:r>
      <w:r>
        <w:t>can view a</w:t>
      </w:r>
      <w:r w:rsidR="009251E2">
        <w:t xml:space="preserve"> specific</w:t>
      </w:r>
      <w:r>
        <w:t xml:space="preserve"> </w:t>
      </w:r>
      <w:r w:rsidR="00AF37CE">
        <w:t>request</w:t>
      </w:r>
      <w:r>
        <w:t xml:space="preserve"> </w:t>
      </w:r>
      <w:r w:rsidR="00453C7D">
        <w:t>by entering its transaction ID</w:t>
      </w:r>
      <w:r>
        <w:t>.</w:t>
      </w:r>
    </w:p>
    <w:p w14:paraId="17B82956" w14:textId="77777777" w:rsidR="00B472E2" w:rsidRDefault="00AF37CE" w:rsidP="00D67E37">
      <w:pPr>
        <w:pStyle w:val="BodyText2"/>
        <w:numPr>
          <w:ilvl w:val="0"/>
          <w:numId w:val="22"/>
        </w:numPr>
      </w:pPr>
      <w:r>
        <w:rPr>
          <w:b/>
          <w:bCs/>
        </w:rPr>
        <w:t>Request Type</w:t>
      </w:r>
      <w:r w:rsidR="00B472E2">
        <w:t xml:space="preserve">: This refers to the </w:t>
      </w:r>
      <w:r>
        <w:t>type of request: Block or Unblock.</w:t>
      </w:r>
    </w:p>
    <w:p w14:paraId="0F168097" w14:textId="77777777" w:rsidR="00460413" w:rsidRDefault="00FC488A" w:rsidP="00D67E37">
      <w:pPr>
        <w:pStyle w:val="BodyText2"/>
        <w:numPr>
          <w:ilvl w:val="0"/>
          <w:numId w:val="22"/>
        </w:numPr>
      </w:pPr>
      <w:r>
        <w:rPr>
          <w:b/>
          <w:bCs/>
        </w:rPr>
        <w:t>Mode</w:t>
      </w:r>
      <w:r w:rsidR="00460413">
        <w:t xml:space="preserve">: This </w:t>
      </w:r>
      <w:r w:rsidR="00387581">
        <w:t>refer</w:t>
      </w:r>
      <w:r w:rsidR="00460413">
        <w:t>s</w:t>
      </w:r>
      <w:r w:rsidR="00387581">
        <w:t xml:space="preserve"> to whether the request is for a single device or bulk devices</w:t>
      </w:r>
      <w:r w:rsidR="00093D7F">
        <w:t>: Single or Bulk</w:t>
      </w:r>
      <w:r w:rsidR="00745F76">
        <w:t>.</w:t>
      </w:r>
    </w:p>
    <w:p w14:paraId="6D4FEB1B" w14:textId="77777777" w:rsidR="00460413" w:rsidRDefault="000A06E9" w:rsidP="00D67E37">
      <w:pPr>
        <w:pStyle w:val="BodyText2"/>
        <w:numPr>
          <w:ilvl w:val="0"/>
          <w:numId w:val="28"/>
        </w:numPr>
      </w:pPr>
      <w:r>
        <w:t>C</w:t>
      </w:r>
      <w:r w:rsidR="00460413">
        <w:t xml:space="preserve">lick </w:t>
      </w:r>
      <w:r w:rsidR="00460413" w:rsidRPr="00054A1F">
        <w:rPr>
          <w:b/>
          <w:bCs/>
        </w:rPr>
        <w:t>FILTER</w:t>
      </w:r>
      <w:r w:rsidR="00460413">
        <w:t>.</w:t>
      </w:r>
    </w:p>
    <w:p w14:paraId="2DFB6B3D" w14:textId="77777777" w:rsidR="00460413" w:rsidRDefault="00460413" w:rsidP="00A119B1">
      <w:pPr>
        <w:pStyle w:val="BodyText2"/>
        <w:ind w:left="360"/>
      </w:pPr>
      <w:r>
        <w:t xml:space="preserve">The </w:t>
      </w:r>
      <w:r w:rsidR="00CB058D">
        <w:t>requests</w:t>
      </w:r>
      <w:r>
        <w:t xml:space="preserve"> that match </w:t>
      </w:r>
      <w:r w:rsidR="00C35747">
        <w:t xml:space="preserve">the filter </w:t>
      </w:r>
      <w:r w:rsidR="0064062E">
        <w:t>values</w:t>
      </w:r>
      <w:r>
        <w:t xml:space="preserve"> are shown in the dashboard.</w:t>
      </w:r>
    </w:p>
    <w:p w14:paraId="214DC387" w14:textId="77777777" w:rsidR="002C5482" w:rsidRDefault="002C5482" w:rsidP="002C5482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4736BB" wp14:editId="2F0B64D3">
                <wp:simplePos x="0" y="0"/>
                <wp:positionH relativeFrom="column">
                  <wp:posOffset>259080</wp:posOffset>
                </wp:positionH>
                <wp:positionV relativeFrom="paragraph">
                  <wp:posOffset>184150</wp:posOffset>
                </wp:positionV>
                <wp:extent cx="5168265" cy="1470660"/>
                <wp:effectExtent l="0" t="0" r="13335" b="1524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265" cy="14706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7FACB" id="Rectangle 467" o:spid="_x0000_s1026" style="position:absolute;margin-left:20.4pt;margin-top:14.5pt;width:406.95pt;height:115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327B1AA" wp14:editId="04D7BDBF">
            <wp:extent cx="5278755" cy="1679575"/>
            <wp:effectExtent l="19050" t="19050" r="17145" b="15875"/>
            <wp:docPr id="273" name="Picture 2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filter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2C6A5" w14:textId="77777777" w:rsidR="005271B7" w:rsidRDefault="005271B7" w:rsidP="007E53B8">
      <w:pPr>
        <w:pStyle w:val="FigureCaption"/>
      </w:pPr>
      <w:bookmarkStart w:id="226" w:name="_Toc37239369"/>
      <w:r w:rsidRPr="00EF77AE">
        <w:t xml:space="preserve">Figure </w:t>
      </w:r>
      <w:r w:rsidR="00A14FF0" w:rsidRPr="00EF77AE">
        <w:t>2</w:t>
      </w:r>
      <w:r w:rsidR="00B64B89">
        <w:t>8</w:t>
      </w:r>
      <w:r w:rsidRPr="00EF77AE">
        <w:t xml:space="preserve">: </w:t>
      </w:r>
      <w:r w:rsidR="00EF77AE" w:rsidRPr="00EF77AE">
        <w:t>Filtered Device</w:t>
      </w:r>
      <w:r w:rsidR="00476A48">
        <w:t xml:space="preserve"> Block/Unblock Request</w:t>
      </w:r>
      <w:r w:rsidR="00EF77AE" w:rsidRPr="00EF77AE">
        <w:t>s</w:t>
      </w:r>
      <w:bookmarkEnd w:id="226"/>
    </w:p>
    <w:p w14:paraId="659B6F0C" w14:textId="77777777" w:rsidR="00FF11C2" w:rsidRPr="002460BA" w:rsidRDefault="00FF11C2" w:rsidP="002460BA">
      <w:pPr>
        <w:pStyle w:val="BodyText2"/>
      </w:pPr>
    </w:p>
    <w:p w14:paraId="170007AA" w14:textId="77777777" w:rsidR="00460413" w:rsidRDefault="00460413" w:rsidP="002A39C9">
      <w:pPr>
        <w:pStyle w:val="Heading2"/>
      </w:pPr>
      <w:bookmarkStart w:id="227" w:name="_Toc31900107"/>
      <w:bookmarkStart w:id="228" w:name="_Toc31900174"/>
      <w:bookmarkStart w:id="229" w:name="_Toc31900296"/>
      <w:bookmarkStart w:id="230" w:name="_Toc37498257"/>
      <w:r>
        <w:t xml:space="preserve">Export </w:t>
      </w:r>
      <w:bookmarkEnd w:id="227"/>
      <w:bookmarkEnd w:id="228"/>
      <w:bookmarkEnd w:id="229"/>
      <w:r w:rsidR="00CB058D">
        <w:t>Block/Unblock Device Requests</w:t>
      </w:r>
      <w:bookmarkEnd w:id="230"/>
    </w:p>
    <w:p w14:paraId="7732B23C" w14:textId="77777777" w:rsidR="009251E2" w:rsidRDefault="00CB058D" w:rsidP="00460413">
      <w:pPr>
        <w:pStyle w:val="BodyText2"/>
      </w:pPr>
      <w:r>
        <w:t>Operators</w:t>
      </w:r>
      <w:r w:rsidR="00976ADF">
        <w:t xml:space="preserve"> can</w:t>
      </w:r>
      <w:r w:rsidR="009251E2">
        <w:t xml:space="preserve"> </w:t>
      </w:r>
      <w:r w:rsidR="00F55B6A">
        <w:t xml:space="preserve">download </w:t>
      </w:r>
      <w:r w:rsidR="009251E2">
        <w:t xml:space="preserve">all the uploaded </w:t>
      </w:r>
      <w:r>
        <w:t>requests</w:t>
      </w:r>
      <w:r w:rsidR="009915B5">
        <w:t xml:space="preserve"> </w:t>
      </w:r>
      <w:r w:rsidR="0064062E">
        <w:t xml:space="preserve">in a </w:t>
      </w:r>
      <w:r w:rsidR="002F3BCD" w:rsidRPr="002F4D55">
        <w:rPr>
          <w:b/>
          <w:bCs/>
        </w:rPr>
        <w:t>.csv</w:t>
      </w:r>
      <w:r w:rsidR="002F3BCD">
        <w:t xml:space="preserve"> </w:t>
      </w:r>
      <w:r w:rsidR="0064062E">
        <w:t>file.</w:t>
      </w:r>
      <w:r w:rsidR="009915B5">
        <w:t xml:space="preserve"> This is done using an export utility.</w:t>
      </w:r>
    </w:p>
    <w:p w14:paraId="6EECB1D0" w14:textId="77777777" w:rsidR="00166A7A" w:rsidRPr="00166A7A" w:rsidRDefault="00166A7A" w:rsidP="00460413">
      <w:pPr>
        <w:pStyle w:val="BodyText2"/>
        <w:rPr>
          <w:u w:val="single"/>
        </w:rPr>
      </w:pPr>
      <w:r w:rsidRPr="00166A7A">
        <w:rPr>
          <w:u w:val="single"/>
        </w:rPr>
        <w:t xml:space="preserve">To export the uploaded </w:t>
      </w:r>
      <w:r w:rsidR="00CB058D">
        <w:rPr>
          <w:u w:val="single"/>
        </w:rPr>
        <w:t>requests</w:t>
      </w:r>
      <w:r w:rsidRPr="00166A7A">
        <w:rPr>
          <w:u w:val="single"/>
        </w:rPr>
        <w:t>:</w:t>
      </w:r>
    </w:p>
    <w:p w14:paraId="096E68E2" w14:textId="77777777" w:rsidR="000305F0" w:rsidRDefault="00476A48" w:rsidP="00D67E37">
      <w:pPr>
        <w:pStyle w:val="BodyText2"/>
        <w:numPr>
          <w:ilvl w:val="0"/>
          <w:numId w:val="34"/>
        </w:numPr>
      </w:pPr>
      <w:r>
        <w:t xml:space="preserve">On the </w:t>
      </w:r>
      <w:r w:rsidRPr="0070413A">
        <w:rPr>
          <w:b/>
          <w:bCs/>
        </w:rPr>
        <w:t>Block/Unblock Devices</w:t>
      </w:r>
      <w:r>
        <w:t xml:space="preserve"> page, c</w:t>
      </w:r>
      <w:r w:rsidR="00460413">
        <w:t xml:space="preserve">lick </w:t>
      </w:r>
      <w:r w:rsidR="00460413" w:rsidRPr="00054A1F">
        <w:rPr>
          <w:b/>
          <w:bCs/>
        </w:rPr>
        <w:t>Export</w:t>
      </w:r>
      <w:r w:rsidR="00460413">
        <w:t>.</w:t>
      </w:r>
    </w:p>
    <w:p w14:paraId="6BBA645D" w14:textId="77777777" w:rsidR="00EE7A3F" w:rsidRDefault="00EF77AE" w:rsidP="00EE7A3F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970CF2" wp14:editId="34D88179">
                <wp:simplePos x="0" y="0"/>
                <wp:positionH relativeFrom="column">
                  <wp:posOffset>3554730</wp:posOffset>
                </wp:positionH>
                <wp:positionV relativeFrom="paragraph">
                  <wp:posOffset>453390</wp:posOffset>
                </wp:positionV>
                <wp:extent cx="430306" cy="193638"/>
                <wp:effectExtent l="0" t="0" r="27305" b="16510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2D2CF" id="Rectangle 462" o:spid="_x0000_s1026" style="position:absolute;margin-left:279.9pt;margin-top:35.7pt;width:33.9pt;height:1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" filled="f" strokecolor="#ffc000 [3207]" strokeweight="2pt"/>
            </w:pict>
          </mc:Fallback>
        </mc:AlternateContent>
      </w:r>
      <w:r w:rsidR="002C5482">
        <w:rPr>
          <w:noProof/>
        </w:rPr>
        <w:drawing>
          <wp:inline distT="0" distB="0" distL="0" distR="0" wp14:anchorId="70EBC576" wp14:editId="20033D26">
            <wp:extent cx="5278755" cy="1497965"/>
            <wp:effectExtent l="19050" t="19050" r="17145" b="26035"/>
            <wp:docPr id="276" name="Picture 2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editblock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9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941D0" w14:textId="77777777" w:rsidR="00EE7A3F" w:rsidRDefault="00EE7A3F" w:rsidP="007E53B8">
      <w:pPr>
        <w:pStyle w:val="FigureCaption"/>
      </w:pPr>
      <w:bookmarkStart w:id="231" w:name="_Toc37239370"/>
      <w:r w:rsidRPr="002C5482">
        <w:t xml:space="preserve">Figure </w:t>
      </w:r>
      <w:r w:rsidR="00A14FF0" w:rsidRPr="002C5482">
        <w:t>2</w:t>
      </w:r>
      <w:r w:rsidR="003E3E2B">
        <w:t>9</w:t>
      </w:r>
      <w:r w:rsidRPr="002C5482">
        <w:t xml:space="preserve">: </w:t>
      </w:r>
      <w:r w:rsidR="00EF77AE">
        <w:t>Block/Unblock Devices</w:t>
      </w:r>
      <w:bookmarkEnd w:id="231"/>
    </w:p>
    <w:p w14:paraId="1157AEE6" w14:textId="77777777" w:rsidR="00DA2197" w:rsidRDefault="00DA2197" w:rsidP="00EE7A3F">
      <w:pPr>
        <w:pStyle w:val="BodyText2"/>
        <w:ind w:left="360"/>
      </w:pPr>
    </w:p>
    <w:p w14:paraId="404EB67C" w14:textId="7727353F" w:rsidR="00166A7A" w:rsidRDefault="00166A7A" w:rsidP="00EE7A3F">
      <w:pPr>
        <w:pStyle w:val="BodyText2"/>
        <w:ind w:left="360"/>
      </w:pPr>
      <w:r>
        <w:lastRenderedPageBreak/>
        <w:t>The following page appears.</w:t>
      </w:r>
    </w:p>
    <w:p w14:paraId="26BB786F" w14:textId="77777777" w:rsidR="00166A7A" w:rsidRDefault="002C5482" w:rsidP="00166A7A">
      <w:pPr>
        <w:pStyle w:val="BodyText2"/>
        <w:jc w:val="center"/>
      </w:pPr>
      <w:r>
        <w:rPr>
          <w:noProof/>
        </w:rPr>
        <w:drawing>
          <wp:inline distT="0" distB="0" distL="0" distR="0" wp14:anchorId="374DA941" wp14:editId="0F8215D2">
            <wp:extent cx="2743200" cy="2079059"/>
            <wp:effectExtent l="19050" t="19050" r="19050" b="16510"/>
            <wp:docPr id="277" name="Picture 2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exportblock.png"/>
                    <pic:cNvPicPr/>
                  </pic:nvPicPr>
                  <pic:blipFill rotWithShape="1">
                    <a:blip r:embed="rId67"/>
                    <a:srcRect l="1590" t="-1" r="2399" b="2081"/>
                    <a:stretch/>
                  </pic:blipFill>
                  <pic:spPr bwMode="auto">
                    <a:xfrm>
                      <a:off x="0" y="0"/>
                      <a:ext cx="2752294" cy="20859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107F572" w14:textId="77777777" w:rsidR="00E529CF" w:rsidRDefault="00E529CF" w:rsidP="007E53B8">
      <w:pPr>
        <w:pStyle w:val="FigureCaption"/>
      </w:pPr>
      <w:bookmarkStart w:id="232" w:name="_Toc37239371"/>
      <w:r>
        <w:t xml:space="preserve">Figure </w:t>
      </w:r>
      <w:r w:rsidR="003E3E2B">
        <w:t>30</w:t>
      </w:r>
      <w:r>
        <w:t>: Open or Save</w:t>
      </w:r>
      <w:r w:rsidR="000F5679">
        <w:t xml:space="preserve"> Exported </w:t>
      </w:r>
      <w:r w:rsidR="00362D57">
        <w:t xml:space="preserve">Block/Unblock Devices </w:t>
      </w:r>
      <w:r>
        <w:t>File</w:t>
      </w:r>
      <w:bookmarkEnd w:id="232"/>
      <w:r>
        <w:t xml:space="preserve"> </w:t>
      </w:r>
    </w:p>
    <w:p w14:paraId="295FD5F4" w14:textId="77777777" w:rsidR="00166A7A" w:rsidRDefault="00166A7A" w:rsidP="00D67E37">
      <w:pPr>
        <w:pStyle w:val="BodyText2"/>
        <w:numPr>
          <w:ilvl w:val="0"/>
          <w:numId w:val="34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</w:t>
      </w:r>
      <w:r w:rsidR="002F3BCD">
        <w:t xml:space="preserve"> </w:t>
      </w:r>
      <w:r w:rsidR="002F3BCD" w:rsidRPr="002F4D55">
        <w:rPr>
          <w:b/>
          <w:bCs/>
        </w:rPr>
        <w:t>.csv</w:t>
      </w:r>
      <w:r w:rsidR="002F3BCD">
        <w:t xml:space="preserve"> as an</w:t>
      </w:r>
      <w:r>
        <w:t xml:space="preserve"> Excel file.</w:t>
      </w:r>
    </w:p>
    <w:p w14:paraId="5C9FCCAE" w14:textId="77777777" w:rsidR="0036447D" w:rsidRDefault="004A055E" w:rsidP="00166A7A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2681540C" wp14:editId="4A820C01">
            <wp:extent cx="5278755" cy="1065530"/>
            <wp:effectExtent l="19050" t="19050" r="17145" b="20320"/>
            <wp:docPr id="279" name="Picture 2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exportblock1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6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C08C9" w14:textId="77777777" w:rsidR="000305F0" w:rsidRDefault="000F2A8D" w:rsidP="007E53B8">
      <w:pPr>
        <w:pStyle w:val="FigureCaption"/>
      </w:pPr>
      <w:r>
        <w:t xml:space="preserve">             </w:t>
      </w:r>
      <w:bookmarkStart w:id="233" w:name="_Toc37239372"/>
      <w:r w:rsidR="000E2A1E">
        <w:t xml:space="preserve">Figure </w:t>
      </w:r>
      <w:r w:rsidR="003E3E2B">
        <w:t>31:</w:t>
      </w:r>
      <w:r w:rsidR="000E2A1E">
        <w:t xml:space="preserve"> Export</w:t>
      </w:r>
      <w:r w:rsidR="000F5679">
        <w:t xml:space="preserve">ed </w:t>
      </w:r>
      <w:r w:rsidR="00EF77AE">
        <w:t>Block/Unblock Devices</w:t>
      </w:r>
      <w:bookmarkEnd w:id="233"/>
    </w:p>
    <w:p w14:paraId="2669F9D0" w14:textId="77777777" w:rsidR="000305F0" w:rsidRDefault="00976ADF" w:rsidP="000305F0">
      <w:pPr>
        <w:pStyle w:val="BodyText2"/>
      </w:pPr>
      <w:r>
        <w:t>Filtered data can also be exported</w:t>
      </w:r>
      <w:r w:rsidR="00F55B6A">
        <w:t>.</w:t>
      </w:r>
      <w:r w:rsidR="002F4D55">
        <w:t xml:space="preserve"> To do this, filter specific data</w:t>
      </w:r>
      <w:r>
        <w:t xml:space="preserve"> by defining filter values</w:t>
      </w:r>
      <w:r w:rsidR="002F4D55">
        <w:t xml:space="preserve">. Refer to </w:t>
      </w:r>
      <w:r w:rsidR="002F4D55" w:rsidRPr="002F4D55">
        <w:rPr>
          <w:i/>
          <w:iCs/>
        </w:rPr>
        <w:t xml:space="preserve">Filter </w:t>
      </w:r>
      <w:r w:rsidR="00362D57">
        <w:rPr>
          <w:i/>
          <w:iCs/>
        </w:rPr>
        <w:t xml:space="preserve">Block/Unblock Device Requests </w:t>
      </w:r>
      <w:r w:rsidR="002F4D55">
        <w:t>for information and then use the export feature</w:t>
      </w:r>
      <w:r w:rsidR="00AF78AF">
        <w:t xml:space="preserve"> to export the filtered data</w:t>
      </w:r>
      <w:r w:rsidR="002F4D55">
        <w:t>.</w:t>
      </w:r>
    </w:p>
    <w:p w14:paraId="4AA15E87" w14:textId="77777777" w:rsidR="00274AEA" w:rsidRDefault="00274AEA" w:rsidP="000305F0">
      <w:pPr>
        <w:pStyle w:val="BodyText2"/>
      </w:pPr>
    </w:p>
    <w:p w14:paraId="2BB44333" w14:textId="60A6123C" w:rsidR="000305F0" w:rsidRDefault="00362D57" w:rsidP="008C008C">
      <w:pPr>
        <w:pStyle w:val="Heading2"/>
      </w:pPr>
      <w:bookmarkStart w:id="234" w:name="_Toc37498258"/>
      <w:proofErr w:type="spellStart"/>
      <w:r>
        <w:t>Gre</w:t>
      </w:r>
      <w:r w:rsidR="00F30CDD">
        <w:t>yl</w:t>
      </w:r>
      <w:r>
        <w:t>ist</w:t>
      </w:r>
      <w:bookmarkEnd w:id="234"/>
      <w:proofErr w:type="spellEnd"/>
    </w:p>
    <w:p w14:paraId="3D82D36B" w14:textId="3E9C7318" w:rsidR="009F7A2F" w:rsidRDefault="00362D57" w:rsidP="000C137D">
      <w:pPr>
        <w:pStyle w:val="BodyText2"/>
      </w:pPr>
      <w:r>
        <w:t xml:space="preserve">When a request to block a device is registered in the system, the IMEI/MEID/ESN of the device is moved to the </w:t>
      </w:r>
      <w:proofErr w:type="spellStart"/>
      <w:r>
        <w:t>greylist</w:t>
      </w:r>
      <w:proofErr w:type="spellEnd"/>
      <w:r w:rsidR="00711759">
        <w:t xml:space="preserve"> file</w:t>
      </w:r>
      <w:r>
        <w:t xml:space="preserve">. The device status is maintained in the </w:t>
      </w:r>
      <w:proofErr w:type="spellStart"/>
      <w:r>
        <w:t>greylist</w:t>
      </w:r>
      <w:proofErr w:type="spellEnd"/>
      <w:r w:rsidR="00711759">
        <w:t xml:space="preserve"> file</w:t>
      </w:r>
      <w:r>
        <w:t xml:space="preserve"> for a given duration before it is moved to the blacklist</w:t>
      </w:r>
      <w:r w:rsidR="00711759">
        <w:t xml:space="preserve"> file</w:t>
      </w:r>
      <w:r>
        <w:t xml:space="preserve">. </w:t>
      </w:r>
      <w:r w:rsidR="009F7A2F">
        <w:t xml:space="preserve">The duration for which a blocked device is kept in the </w:t>
      </w:r>
      <w:proofErr w:type="spellStart"/>
      <w:r w:rsidR="009F7A2F">
        <w:t>greylist</w:t>
      </w:r>
      <w:proofErr w:type="spellEnd"/>
      <w:r w:rsidR="009F7A2F">
        <w:t xml:space="preserve"> </w:t>
      </w:r>
      <w:r w:rsidR="00711759">
        <w:t xml:space="preserve">file </w:t>
      </w:r>
      <w:r w:rsidR="009F7A2F">
        <w:t>depends on the system configuration and type of blocking (Instant, Default, Later).</w:t>
      </w:r>
    </w:p>
    <w:p w14:paraId="5EF58C2E" w14:textId="46094B2B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0C137D">
        <w:rPr>
          <w:u w:val="single"/>
        </w:rPr>
        <w:t xml:space="preserve">view the </w:t>
      </w:r>
      <w:proofErr w:type="spellStart"/>
      <w:r w:rsidR="000C137D">
        <w:rPr>
          <w:u w:val="single"/>
        </w:rPr>
        <w:t>greylist</w:t>
      </w:r>
      <w:proofErr w:type="spellEnd"/>
      <w:r w:rsidR="00711759">
        <w:rPr>
          <w:u w:val="single"/>
        </w:rPr>
        <w:t xml:space="preserve"> file</w:t>
      </w:r>
      <w:r w:rsidRPr="008C008C">
        <w:rPr>
          <w:u w:val="single"/>
        </w:rPr>
        <w:t>:</w:t>
      </w:r>
    </w:p>
    <w:p w14:paraId="0D0FB886" w14:textId="77777777" w:rsidR="00D83304" w:rsidRDefault="00934D4F" w:rsidP="00D67E37">
      <w:pPr>
        <w:pStyle w:val="BodyText2"/>
        <w:numPr>
          <w:ilvl w:val="0"/>
          <w:numId w:val="30"/>
        </w:numPr>
      </w:pPr>
      <w:r>
        <w:t xml:space="preserve">Select </w:t>
      </w:r>
      <w:r w:rsidR="000C137D">
        <w:rPr>
          <w:b/>
          <w:bCs/>
        </w:rPr>
        <w:t>Grey List</w:t>
      </w:r>
      <w:r w:rsidR="00246645">
        <w:t xml:space="preserve"> in the left panel</w:t>
      </w:r>
      <w:r w:rsidR="000C137D">
        <w:t xml:space="preserve"> of the Home page</w:t>
      </w:r>
      <w:r>
        <w:t>.</w:t>
      </w:r>
    </w:p>
    <w:p w14:paraId="2F26B12A" w14:textId="77777777" w:rsidR="00934D4F" w:rsidRDefault="009716E6" w:rsidP="002453FE">
      <w:pPr>
        <w:pStyle w:val="BodyText2"/>
        <w:ind w:firstLine="4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134C50" wp14:editId="5163A3FB">
                <wp:simplePos x="0" y="0"/>
                <wp:positionH relativeFrom="column">
                  <wp:posOffset>304800</wp:posOffset>
                </wp:positionH>
                <wp:positionV relativeFrom="paragraph">
                  <wp:posOffset>662940</wp:posOffset>
                </wp:positionV>
                <wp:extent cx="701749" cy="148856"/>
                <wp:effectExtent l="0" t="0" r="34925" b="292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96658" id="Rectangle 18" o:spid="_x0000_s1026" style="position:absolute;margin-left:24pt;margin-top:52.2pt;width:55.25pt;height:1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" filled="f" strokecolor="#ffc000 [3207]" strokeweight="2pt"/>
            </w:pict>
          </mc:Fallback>
        </mc:AlternateContent>
      </w:r>
      <w:r w:rsidR="009F0A5A">
        <w:rPr>
          <w:noProof/>
        </w:rPr>
        <w:drawing>
          <wp:inline distT="0" distB="0" distL="0" distR="0" wp14:anchorId="7696A507" wp14:editId="0C45FD60">
            <wp:extent cx="5278755" cy="2382520"/>
            <wp:effectExtent l="19050" t="19050" r="17145" b="17780"/>
            <wp:docPr id="280" name="Picture 28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operator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772D8" w14:textId="77777777" w:rsidR="00B6323C" w:rsidRDefault="000F2A8D" w:rsidP="009208D8">
      <w:pPr>
        <w:pStyle w:val="FigureCaption"/>
      </w:pPr>
      <w:r>
        <w:t xml:space="preserve">                                          </w:t>
      </w:r>
      <w:bookmarkStart w:id="235" w:name="_Toc37239373"/>
      <w:r w:rsidR="00DB7910" w:rsidRPr="009208D8">
        <w:t xml:space="preserve">Figure </w:t>
      </w:r>
      <w:r w:rsidR="00B6323C" w:rsidRPr="009208D8">
        <w:t>32</w:t>
      </w:r>
      <w:r w:rsidR="00DB7910" w:rsidRPr="009208D8">
        <w:t>: Home Page</w:t>
      </w:r>
      <w:bookmarkEnd w:id="235"/>
    </w:p>
    <w:p w14:paraId="6DADB975" w14:textId="77777777" w:rsidR="002453FE" w:rsidRDefault="00E00694" w:rsidP="002453FE">
      <w:pPr>
        <w:pStyle w:val="BodyText2"/>
        <w:ind w:left="426"/>
      </w:pPr>
      <w:r w:rsidRPr="00E33E46">
        <w:t xml:space="preserve">The </w:t>
      </w:r>
      <w:r w:rsidR="000C137D" w:rsidRPr="00BD4E83">
        <w:rPr>
          <w:b/>
          <w:bCs/>
        </w:rPr>
        <w:t>Grey List</w:t>
      </w:r>
      <w:r w:rsidR="000C137D">
        <w:t xml:space="preserve"> page appears.</w:t>
      </w:r>
      <w:r w:rsidR="002453FE">
        <w:t xml:space="preserve">  </w:t>
      </w:r>
    </w:p>
    <w:p w14:paraId="3CB0BA69" w14:textId="77777777" w:rsidR="00934D4F" w:rsidRDefault="009208D8" w:rsidP="002453FE">
      <w:pPr>
        <w:pStyle w:val="BodyText2"/>
        <w:ind w:left="426"/>
      </w:pPr>
      <w:r>
        <w:rPr>
          <w:noProof/>
        </w:rPr>
        <w:drawing>
          <wp:inline distT="0" distB="0" distL="0" distR="0" wp14:anchorId="7415FADA" wp14:editId="0A457921">
            <wp:extent cx="4991100" cy="2279107"/>
            <wp:effectExtent l="19050" t="19050" r="19050" b="26035"/>
            <wp:docPr id="463" name="Picture 4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greylistdashboard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09483" cy="2287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C2030" w14:textId="77777777" w:rsidR="00DB7910" w:rsidRDefault="00DB7910" w:rsidP="007E53B8">
      <w:pPr>
        <w:pStyle w:val="FigureCaption"/>
      </w:pPr>
      <w:bookmarkStart w:id="236" w:name="_Toc37239374"/>
      <w:r>
        <w:t xml:space="preserve">Figure </w:t>
      </w:r>
      <w:r w:rsidR="00A14FF0">
        <w:t>3</w:t>
      </w:r>
      <w:r w:rsidR="00B61F4E">
        <w:t>3</w:t>
      </w:r>
      <w:r w:rsidR="00A14FF0">
        <w:t>:</w:t>
      </w:r>
      <w:r>
        <w:t xml:space="preserve"> </w:t>
      </w:r>
      <w:r w:rsidR="00EF77AE">
        <w:t>Grey List</w:t>
      </w:r>
      <w:bookmarkEnd w:id="236"/>
      <w:r w:rsidR="00EF77AE">
        <w:t xml:space="preserve"> </w:t>
      </w:r>
    </w:p>
    <w:p w14:paraId="179BCDAC" w14:textId="77777777" w:rsidR="000C137D" w:rsidRDefault="000C137D" w:rsidP="000C137D">
      <w:pPr>
        <w:pStyle w:val="BodyText2"/>
      </w:pPr>
      <w:r>
        <w:t xml:space="preserve">For each </w:t>
      </w:r>
      <w:proofErr w:type="spellStart"/>
      <w:r>
        <w:t>greylisted</w:t>
      </w:r>
      <w:proofErr w:type="spellEnd"/>
      <w:r>
        <w:t xml:space="preserve"> device, the following information is shown on the dashboard.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C137D" w:rsidRPr="003D50EC" w14:paraId="535FD90E" w14:textId="77777777" w:rsidTr="008C3E81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F2DF91B" w14:textId="77777777" w:rsidR="000C137D" w:rsidRPr="0001372C" w:rsidRDefault="000C137D" w:rsidP="008C3E8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1BA4E6F" w14:textId="77777777" w:rsidR="000C137D" w:rsidRPr="0001372C" w:rsidRDefault="000C137D" w:rsidP="008C3E8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0C137D" w:rsidRPr="003D50EC" w14:paraId="3347F913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F16DB09" w14:textId="77777777" w:rsidR="000C137D" w:rsidRPr="00B708C5" w:rsidRDefault="000C137D" w:rsidP="008C3E81">
            <w:pPr>
              <w:pStyle w:val="ListBullet1"/>
              <w:numPr>
                <w:ilvl w:val="0"/>
                <w:numId w:val="0"/>
              </w:numPr>
            </w:pPr>
            <w:r>
              <w:t>Updated On</w:t>
            </w:r>
          </w:p>
        </w:tc>
        <w:tc>
          <w:tcPr>
            <w:tcW w:w="4979" w:type="dxa"/>
            <w:shd w:val="clear" w:color="auto" w:fill="auto"/>
          </w:tcPr>
          <w:p w14:paraId="4ADD9FCB" w14:textId="77777777" w:rsidR="000C137D" w:rsidRPr="00B708C5" w:rsidRDefault="000C137D" w:rsidP="008C3E8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on which the file is created.</w:t>
            </w:r>
          </w:p>
        </w:tc>
      </w:tr>
      <w:tr w:rsidR="000C137D" w:rsidRPr="003D50EC" w14:paraId="547CEA2F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2B2EEF" w14:textId="77777777" w:rsidR="000C137D" w:rsidRDefault="000C137D" w:rsidP="008C3E81">
            <w:pPr>
              <w:pStyle w:val="ListBullet1"/>
              <w:numPr>
                <w:ilvl w:val="0"/>
                <w:numId w:val="0"/>
              </w:numPr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72B46947" w14:textId="77777777" w:rsidR="004D36E3" w:rsidRDefault="000C137D" w:rsidP="008C3E81">
            <w:pPr>
              <w:pStyle w:val="BodyText2"/>
            </w:pPr>
            <w:r>
              <w:t xml:space="preserve">Name of the file. </w:t>
            </w:r>
          </w:p>
          <w:p w14:paraId="0E37BCB6" w14:textId="77777777" w:rsidR="008C3E81" w:rsidRDefault="000C137D" w:rsidP="008C3E81">
            <w:pPr>
              <w:pStyle w:val="BodyText2"/>
            </w:pPr>
            <w:r>
              <w:t>The file naming convention is</w:t>
            </w:r>
            <w:r w:rsidR="008C3E81">
              <w:t>:</w:t>
            </w:r>
            <w:r>
              <w:t xml:space="preserve"> </w:t>
            </w:r>
          </w:p>
          <w:p w14:paraId="0B4F4599" w14:textId="77777777" w:rsidR="000C137D" w:rsidRPr="008C3E81" w:rsidRDefault="000C137D" w:rsidP="008C3E81">
            <w:pPr>
              <w:pStyle w:val="BodyText2"/>
              <w:rPr>
                <w:b/>
                <w:bCs/>
              </w:rPr>
            </w:pPr>
            <w:proofErr w:type="spellStart"/>
            <w:r w:rsidRPr="008C3E81">
              <w:rPr>
                <w:b/>
                <w:bCs/>
              </w:rPr>
              <w:t>GreyList</w:t>
            </w:r>
            <w:proofErr w:type="spellEnd"/>
            <w:r w:rsidR="008C3E81" w:rsidRPr="008C3E81">
              <w:rPr>
                <w:b/>
                <w:bCs/>
              </w:rPr>
              <w:t>_</w:t>
            </w:r>
            <w:r w:rsidRPr="008C3E81">
              <w:rPr>
                <w:b/>
                <w:bCs/>
              </w:rPr>
              <w:t>&lt;Type of File&gt;</w:t>
            </w:r>
            <w:r w:rsidR="008C3E81" w:rsidRPr="008C3E81">
              <w:rPr>
                <w:b/>
                <w:bCs/>
              </w:rPr>
              <w:t>_</w:t>
            </w:r>
            <w:r w:rsidRPr="008C3E81">
              <w:rPr>
                <w:b/>
                <w:bCs/>
              </w:rPr>
              <w:t>&lt;</w:t>
            </w:r>
            <w:proofErr w:type="spellStart"/>
            <w:r w:rsidR="00245A64">
              <w:rPr>
                <w:b/>
                <w:bCs/>
              </w:rPr>
              <w:t>yyyymmdd</w:t>
            </w:r>
            <w:proofErr w:type="spellEnd"/>
            <w:r w:rsidRPr="008C3E81">
              <w:rPr>
                <w:b/>
                <w:bCs/>
              </w:rPr>
              <w:t>&gt;.csv</w:t>
            </w:r>
          </w:p>
          <w:p w14:paraId="7B2DA9E3" w14:textId="77777777" w:rsidR="004E6BAB" w:rsidRDefault="004E6BAB" w:rsidP="000D4A8D">
            <w:pPr>
              <w:pStyle w:val="BodyText2"/>
              <w:numPr>
                <w:ilvl w:val="0"/>
                <w:numId w:val="62"/>
              </w:numPr>
            </w:pPr>
            <w:r>
              <w:t>Type of File:</w:t>
            </w:r>
          </w:p>
          <w:p w14:paraId="21DB6938" w14:textId="77777777" w:rsidR="000C137D" w:rsidRDefault="000C137D" w:rsidP="004344A3">
            <w:pPr>
              <w:pStyle w:val="BodyText2"/>
              <w:numPr>
                <w:ilvl w:val="1"/>
                <w:numId w:val="50"/>
              </w:numPr>
            </w:pPr>
            <w:r w:rsidRPr="000D4A8D">
              <w:rPr>
                <w:b/>
                <w:bCs/>
              </w:rPr>
              <w:lastRenderedPageBreak/>
              <w:t>Full</w:t>
            </w:r>
            <w:r>
              <w:t xml:space="preserve">: A full file shows all the device IDs in the grey list </w:t>
            </w:r>
            <w:r w:rsidR="00245A64">
              <w:t xml:space="preserve">as on </w:t>
            </w:r>
            <w:proofErr w:type="spellStart"/>
            <w:r w:rsidR="00245A64">
              <w:t>yyyymmdd</w:t>
            </w:r>
            <w:proofErr w:type="spellEnd"/>
            <w:r>
              <w:t>.</w:t>
            </w:r>
          </w:p>
          <w:p w14:paraId="796057A4" w14:textId="77777777" w:rsidR="000C137D" w:rsidRDefault="000C137D" w:rsidP="004344A3">
            <w:pPr>
              <w:pStyle w:val="BodyText2"/>
              <w:numPr>
                <w:ilvl w:val="1"/>
                <w:numId w:val="50"/>
              </w:numPr>
            </w:pPr>
            <w:r w:rsidRPr="000D4A8D">
              <w:rPr>
                <w:b/>
                <w:bCs/>
              </w:rPr>
              <w:t>Incremental</w:t>
            </w:r>
            <w:r>
              <w:t xml:space="preserve">: An incremental file shows the device IDs added or deleted </w:t>
            </w:r>
            <w:r w:rsidR="00245A64">
              <w:t xml:space="preserve">on </w:t>
            </w:r>
            <w:proofErr w:type="spellStart"/>
            <w:r w:rsidR="00245A64">
              <w:t>yyyymmdd</w:t>
            </w:r>
            <w:proofErr w:type="spellEnd"/>
            <w:r w:rsidR="00245A64">
              <w:t>.</w:t>
            </w:r>
          </w:p>
          <w:p w14:paraId="000F27AB" w14:textId="77777777" w:rsidR="000C137D" w:rsidRDefault="00245A64" w:rsidP="000D4A8D">
            <w:pPr>
              <w:pStyle w:val="BodyText2"/>
              <w:numPr>
                <w:ilvl w:val="0"/>
                <w:numId w:val="62"/>
              </w:numPr>
            </w:pPr>
            <w:proofErr w:type="spellStart"/>
            <w:r>
              <w:t>yyyyymmdd</w:t>
            </w:r>
            <w:proofErr w:type="spellEnd"/>
            <w:r w:rsidR="000C137D">
              <w:t xml:space="preserve">: </w:t>
            </w:r>
            <w:r>
              <w:t>The d</w:t>
            </w:r>
            <w:r w:rsidR="000C137D">
              <w:t xml:space="preserve">ate </w:t>
            </w:r>
            <w:r>
              <w:t xml:space="preserve">of the </w:t>
            </w:r>
            <w:proofErr w:type="spellStart"/>
            <w:r>
              <w:t>greylist</w:t>
            </w:r>
            <w:proofErr w:type="spellEnd"/>
            <w:r>
              <w:t>.</w:t>
            </w:r>
          </w:p>
          <w:p w14:paraId="60716C9D" w14:textId="77777777" w:rsidR="004D36E3" w:rsidRPr="008C3E81" w:rsidRDefault="004D36E3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 w:rsidR="005B10D6">
              <w:rPr>
                <w:b/>
                <w:bCs/>
              </w:rPr>
              <w:t xml:space="preserve"> 1</w:t>
            </w:r>
            <w:r w:rsidRPr="008C3E81">
              <w:rPr>
                <w:b/>
                <w:bCs/>
              </w:rPr>
              <w:t xml:space="preserve">: </w:t>
            </w:r>
          </w:p>
          <w:p w14:paraId="7A60A44A" w14:textId="77777777" w:rsidR="004D36E3" w:rsidRPr="008C3E81" w:rsidRDefault="004D36E3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GreyList_Full_20200503.csv</w:t>
            </w:r>
          </w:p>
          <w:p w14:paraId="688BAFE1" w14:textId="77777777" w:rsidR="004D36E3" w:rsidRDefault="004D36E3" w:rsidP="008C3E81">
            <w:pPr>
              <w:pStyle w:val="BodyText2"/>
            </w:pPr>
            <w:r>
              <w:t xml:space="preserve">The file is a </w:t>
            </w:r>
            <w:r w:rsidR="008C3E81">
              <w:t>grey list</w:t>
            </w:r>
            <w:r>
              <w:t>.</w:t>
            </w:r>
          </w:p>
          <w:p w14:paraId="51E73476" w14:textId="77777777" w:rsidR="004D36E3" w:rsidRDefault="008C3E81" w:rsidP="008C3E81">
            <w:pPr>
              <w:pStyle w:val="BodyText2"/>
            </w:pPr>
            <w:r>
              <w:t xml:space="preserve">Full: </w:t>
            </w:r>
            <w:r w:rsidR="004D36E3">
              <w:t xml:space="preserve">The file has the IMEIs/MEIDs/ESNs of all the devices that are in the </w:t>
            </w:r>
            <w:proofErr w:type="spellStart"/>
            <w:r w:rsidR="004D36E3">
              <w:t>greylist</w:t>
            </w:r>
            <w:proofErr w:type="spellEnd"/>
            <w:r w:rsidR="004D36E3">
              <w:t xml:space="preserve"> </w:t>
            </w:r>
            <w:r w:rsidR="00E90897">
              <w:t>as on</w:t>
            </w:r>
            <w:r w:rsidR="004D36E3">
              <w:t xml:space="preserve"> 5’th March 2020.</w:t>
            </w:r>
          </w:p>
          <w:p w14:paraId="2DD47806" w14:textId="77777777" w:rsidR="008C3E81" w:rsidRPr="008C3E81" w:rsidRDefault="008C3E81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 w:rsidR="005B10D6">
              <w:rPr>
                <w:b/>
                <w:bCs/>
              </w:rPr>
              <w:t xml:space="preserve"> 2</w:t>
            </w:r>
            <w:r w:rsidRPr="008C3E81">
              <w:rPr>
                <w:b/>
                <w:bCs/>
              </w:rPr>
              <w:t>:</w:t>
            </w:r>
          </w:p>
          <w:p w14:paraId="4B0D39E6" w14:textId="77777777" w:rsidR="004D36E3" w:rsidRPr="008C3E81" w:rsidRDefault="004D36E3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GreyList_Incremental_20200703.csv</w:t>
            </w:r>
          </w:p>
          <w:p w14:paraId="5572FD7A" w14:textId="77777777" w:rsidR="004D36E3" w:rsidRDefault="004D36E3" w:rsidP="008C3E81">
            <w:pPr>
              <w:pStyle w:val="BodyText2"/>
            </w:pPr>
            <w:r>
              <w:t>The file is a grey list.</w:t>
            </w:r>
          </w:p>
          <w:p w14:paraId="377311C1" w14:textId="77777777" w:rsidR="000C137D" w:rsidRDefault="00DB31AD" w:rsidP="0086655D">
            <w:pPr>
              <w:pStyle w:val="BodyText2"/>
            </w:pPr>
            <w:r>
              <w:t xml:space="preserve">Incremental: </w:t>
            </w:r>
            <w:r w:rsidR="004D36E3">
              <w:t xml:space="preserve">The file has the IMEIs/MEIDs/ESNs of the devices that were added or removed from the </w:t>
            </w:r>
            <w:proofErr w:type="spellStart"/>
            <w:r w:rsidR="004D36E3">
              <w:t>grey</w:t>
            </w:r>
            <w:r w:rsidR="00A92C92">
              <w:t>list</w:t>
            </w:r>
            <w:proofErr w:type="spellEnd"/>
            <w:r w:rsidR="00A92C92">
              <w:t xml:space="preserve"> on</w:t>
            </w:r>
            <w:r w:rsidR="004D36E3">
              <w:t xml:space="preserve"> 7’th March 2020.</w:t>
            </w:r>
          </w:p>
        </w:tc>
      </w:tr>
      <w:tr w:rsidR="000C137D" w:rsidRPr="003D50EC" w14:paraId="568F7CD7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730FB71" w14:textId="77777777" w:rsidR="000C137D" w:rsidRPr="00B708C5" w:rsidRDefault="000C137D" w:rsidP="008C3E81">
            <w:pPr>
              <w:pStyle w:val="BodyText2"/>
            </w:pPr>
            <w:r>
              <w:lastRenderedPageBreak/>
              <w:t>File Type</w:t>
            </w:r>
          </w:p>
        </w:tc>
        <w:tc>
          <w:tcPr>
            <w:tcW w:w="4979" w:type="dxa"/>
            <w:shd w:val="clear" w:color="auto" w:fill="auto"/>
          </w:tcPr>
          <w:p w14:paraId="0D2B0D3F" w14:textId="77777777" w:rsidR="000C137D" w:rsidRDefault="000D4A8D" w:rsidP="008C3E81">
            <w:pPr>
              <w:pStyle w:val="BodyText2"/>
            </w:pPr>
            <w:r>
              <w:t>A file can be</w:t>
            </w:r>
            <w:r w:rsidR="00F10116">
              <w:t>:</w:t>
            </w:r>
          </w:p>
          <w:p w14:paraId="47A7F2A4" w14:textId="77777777" w:rsidR="00F10116" w:rsidRPr="00F10116" w:rsidRDefault="00F10116" w:rsidP="00D67E37">
            <w:pPr>
              <w:pStyle w:val="BodyText2"/>
              <w:numPr>
                <w:ilvl w:val="0"/>
                <w:numId w:val="52"/>
              </w:numPr>
            </w:pPr>
            <w:r w:rsidRPr="000D4A8D">
              <w:rPr>
                <w:b/>
                <w:bCs/>
              </w:rPr>
              <w:t>Full</w:t>
            </w:r>
            <w:r w:rsidR="0086655D">
              <w:t xml:space="preserve">: A full file </w:t>
            </w:r>
            <w:r w:rsidR="000D4A8D">
              <w:t>is a</w:t>
            </w:r>
            <w:r w:rsidR="0086655D">
              <w:t xml:space="preserve"> list of all </w:t>
            </w:r>
            <w:r w:rsidR="000D4A8D">
              <w:t xml:space="preserve">the </w:t>
            </w:r>
            <w:r w:rsidR="0086655D">
              <w:t xml:space="preserve">devices that are in the </w:t>
            </w:r>
            <w:proofErr w:type="spellStart"/>
            <w:r w:rsidR="0086655D">
              <w:t>greylist</w:t>
            </w:r>
            <w:proofErr w:type="spellEnd"/>
            <w:r w:rsidR="000D4A8D">
              <w:t xml:space="preserve"> on a given date</w:t>
            </w:r>
            <w:r w:rsidR="0086655D">
              <w:t>.</w:t>
            </w:r>
          </w:p>
          <w:p w14:paraId="111465BB" w14:textId="77777777" w:rsidR="00F10116" w:rsidRPr="00B708C5" w:rsidRDefault="00F10116" w:rsidP="00D67E37">
            <w:pPr>
              <w:pStyle w:val="BodyText2"/>
              <w:numPr>
                <w:ilvl w:val="0"/>
                <w:numId w:val="51"/>
              </w:numPr>
              <w:rPr>
                <w:rFonts w:ascii="Arial Unicode MS" w:hAnsi="Arial Unicode MS" w:cs="Arial Unicode MS"/>
                <w:sz w:val="18"/>
              </w:rPr>
            </w:pPr>
            <w:r w:rsidRPr="000D4A8D">
              <w:rPr>
                <w:b/>
                <w:bCs/>
              </w:rPr>
              <w:t>Incremental</w:t>
            </w:r>
            <w:r w:rsidR="0086655D">
              <w:t xml:space="preserve">: An incremental file </w:t>
            </w:r>
            <w:r w:rsidR="000D4A8D">
              <w:t>is a</w:t>
            </w:r>
            <w:r w:rsidR="0086655D">
              <w:t xml:space="preserve"> </w:t>
            </w:r>
            <w:r w:rsidR="000D4A8D">
              <w:t xml:space="preserve">list of the </w:t>
            </w:r>
            <w:r w:rsidR="0086655D">
              <w:t xml:space="preserve">devices that </w:t>
            </w:r>
            <w:r w:rsidR="000D4A8D">
              <w:t>have been</w:t>
            </w:r>
            <w:r w:rsidR="0086655D">
              <w:t xml:space="preserve"> added or deleted </w:t>
            </w:r>
            <w:r w:rsidR="009A73EE">
              <w:t xml:space="preserve">on </w:t>
            </w:r>
            <w:r w:rsidR="000D4A8D">
              <w:t>a given date</w:t>
            </w:r>
            <w:r w:rsidR="00E90897">
              <w:t>.</w:t>
            </w:r>
          </w:p>
        </w:tc>
      </w:tr>
      <w:tr w:rsidR="000C137D" w:rsidRPr="003D50EC" w14:paraId="5DFC6988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9B53000" w14:textId="77777777" w:rsidR="000C137D" w:rsidRDefault="000C137D" w:rsidP="008C3E81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16FF5F6C" w14:textId="77777777" w:rsidR="000C137D" w:rsidRDefault="00E90897" w:rsidP="008C3E81">
            <w:pPr>
              <w:pStyle w:val="BodyText2"/>
            </w:pPr>
            <w:r>
              <w:t>Download</w:t>
            </w:r>
            <w:r w:rsidR="001E0E2B">
              <w:t xml:space="preserve"> </w:t>
            </w:r>
            <w:r w:rsidR="001E0E2B">
              <w:rPr>
                <w:noProof/>
              </w:rPr>
              <w:drawing>
                <wp:inline distT="0" distB="0" distL="0" distR="0" wp14:anchorId="2644AB40" wp14:editId="336A7BEF">
                  <wp:extent cx="207309" cy="207309"/>
                  <wp:effectExtent l="0" t="0" r="2540" b="2540"/>
                  <wp:docPr id="14" name="Picture 14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</w:t>
            </w:r>
            <w:r w:rsidR="001E0E2B">
              <w:t>This is used t</w:t>
            </w:r>
            <w:r>
              <w:t xml:space="preserve">o </w:t>
            </w:r>
            <w:r w:rsidR="001E0E2B">
              <w:t>take a dump of the</w:t>
            </w:r>
            <w:r>
              <w:t xml:space="preserve"> file</w:t>
            </w:r>
            <w:r w:rsidR="001E0E2B">
              <w:t xml:space="preserve"> to view it</w:t>
            </w:r>
            <w:r>
              <w:t>.</w:t>
            </w:r>
          </w:p>
        </w:tc>
      </w:tr>
    </w:tbl>
    <w:p w14:paraId="5C1A7A1A" w14:textId="20FF6052" w:rsidR="00445B77" w:rsidRDefault="00E92539" w:rsidP="00E92539">
      <w:pPr>
        <w:pStyle w:val="BodyText2"/>
        <w:tabs>
          <w:tab w:val="left" w:pos="2040"/>
        </w:tabs>
      </w:pPr>
      <w:r>
        <w:tab/>
      </w:r>
      <w:commentRangeStart w:id="237"/>
    </w:p>
    <w:p w14:paraId="023C3A67" w14:textId="77777777" w:rsidR="003A6ABB" w:rsidRDefault="003A6ABB" w:rsidP="00445B77">
      <w:pPr>
        <w:pStyle w:val="BodyText2"/>
        <w:rPr>
          <w:highlight w:val="yellow"/>
        </w:rPr>
      </w:pPr>
    </w:p>
    <w:p w14:paraId="21273481" w14:textId="77777777" w:rsidR="003A6ABB" w:rsidRDefault="003A6ABB" w:rsidP="00445B77">
      <w:pPr>
        <w:pStyle w:val="BodyText2"/>
        <w:rPr>
          <w:highlight w:val="yellow"/>
        </w:rPr>
      </w:pPr>
    </w:p>
    <w:p w14:paraId="7ECB1AB9" w14:textId="5B993F88" w:rsidR="00445B77" w:rsidRDefault="00445B77" w:rsidP="00445B77">
      <w:pPr>
        <w:pStyle w:val="BodyText2"/>
      </w:pPr>
      <w:r w:rsidRPr="003A6ABB">
        <w:lastRenderedPageBreak/>
        <w:t>A sample incremental file is shown.</w:t>
      </w:r>
    </w:p>
    <w:p w14:paraId="50CD1EE5" w14:textId="51899146" w:rsidR="00445B77" w:rsidRDefault="00711759" w:rsidP="00445B77">
      <w:pPr>
        <w:pStyle w:val="BodyText2"/>
        <w:jc w:val="center"/>
      </w:pPr>
      <w:r>
        <w:rPr>
          <w:noProof/>
        </w:rPr>
        <w:drawing>
          <wp:inline distT="0" distB="0" distL="0" distR="0" wp14:anchorId="25970A57" wp14:editId="3A3D67A8">
            <wp:extent cx="1649352" cy="1009650"/>
            <wp:effectExtent l="19050" t="19050" r="27305" b="19050"/>
            <wp:docPr id="453" name="Picture 4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artialgreylist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59172" cy="1015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0D806" w14:textId="729F3728" w:rsidR="00C84B42" w:rsidRDefault="00C84B42" w:rsidP="00445B77">
      <w:pPr>
        <w:pStyle w:val="BodyText2"/>
        <w:jc w:val="center"/>
      </w:pPr>
    </w:p>
    <w:p w14:paraId="546C498C" w14:textId="77777777" w:rsidR="00C84B42" w:rsidRDefault="00C84B42" w:rsidP="00C84B42">
      <w:pPr>
        <w:pStyle w:val="BodyText2"/>
      </w:pPr>
      <w:r>
        <w:t>A sample full file is shown.</w:t>
      </w:r>
    </w:p>
    <w:p w14:paraId="594E5461" w14:textId="77777777" w:rsidR="00C84B42" w:rsidRDefault="00C84B42" w:rsidP="00C84B42">
      <w:pPr>
        <w:pStyle w:val="BodyText2"/>
        <w:jc w:val="center"/>
      </w:pPr>
      <w:r>
        <w:rPr>
          <w:noProof/>
        </w:rPr>
        <w:drawing>
          <wp:inline distT="0" distB="0" distL="0" distR="0" wp14:anchorId="2D07E2E2" wp14:editId="6FE713AD">
            <wp:extent cx="1685925" cy="1026216"/>
            <wp:effectExtent l="19050" t="19050" r="9525" b="21590"/>
            <wp:docPr id="454" name="Picture 4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fullgreylist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5876" cy="1044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3ECB2" w14:textId="77777777" w:rsidR="00C84B42" w:rsidRPr="000C137D" w:rsidRDefault="00C84B42" w:rsidP="00445B77">
      <w:pPr>
        <w:pStyle w:val="BodyText2"/>
        <w:jc w:val="center"/>
      </w:pPr>
    </w:p>
    <w:p w14:paraId="40601393" w14:textId="001EF47F" w:rsidR="0064671F" w:rsidRDefault="00277C1B" w:rsidP="0064671F">
      <w:pPr>
        <w:pStyle w:val="Heading2"/>
      </w:pPr>
      <w:bookmarkStart w:id="238" w:name="_Toc31900110"/>
      <w:bookmarkStart w:id="239" w:name="_Toc31900177"/>
      <w:bookmarkStart w:id="240" w:name="_Toc31900299"/>
      <w:bookmarkStart w:id="241" w:name="_Toc37498259"/>
      <w:commentRangeEnd w:id="237"/>
      <w:r>
        <w:rPr>
          <w:rStyle w:val="CommentReference"/>
          <w:rFonts w:ascii="Arial" w:eastAsia="Times New Roman" w:hAnsi="Arial" w:cs="Arial"/>
          <w:b w:val="0"/>
          <w:iCs w:val="0"/>
          <w:spacing w:val="0"/>
          <w:kern w:val="0"/>
          <w:position w:val="0"/>
        </w:rPr>
        <w:commentReference w:id="237"/>
      </w:r>
      <w:r w:rsidR="0064671F">
        <w:t xml:space="preserve">Filter </w:t>
      </w:r>
      <w:bookmarkEnd w:id="238"/>
      <w:bookmarkEnd w:id="239"/>
      <w:bookmarkEnd w:id="240"/>
      <w:proofErr w:type="spellStart"/>
      <w:r w:rsidR="00355601">
        <w:t>Grey</w:t>
      </w:r>
      <w:r w:rsidR="00F30CDD">
        <w:t>l</w:t>
      </w:r>
      <w:r w:rsidR="00355601">
        <w:t>ist</w:t>
      </w:r>
      <w:bookmarkEnd w:id="241"/>
      <w:proofErr w:type="spellEnd"/>
    </w:p>
    <w:p w14:paraId="40DBCACA" w14:textId="37A52E62" w:rsidR="00505D26" w:rsidRDefault="00355601" w:rsidP="0064671F">
      <w:pPr>
        <w:pStyle w:val="BodyText2"/>
        <w:rPr>
          <w:u w:val="single"/>
        </w:rPr>
      </w:pPr>
      <w:r>
        <w:t xml:space="preserve">Operators can view selective </w:t>
      </w:r>
      <w:r w:rsidR="00E92539">
        <w:t>files</w:t>
      </w:r>
      <w:r>
        <w:t xml:space="preserve"> by specifying the required filters</w:t>
      </w:r>
      <w:r w:rsidR="00DB7910">
        <w:t>.</w:t>
      </w:r>
      <w:r w:rsidR="00976ADF">
        <w:t xml:space="preserve"> </w:t>
      </w:r>
      <w:r>
        <w:t xml:space="preserve">For example, operators can view </w:t>
      </w:r>
      <w:r w:rsidR="00E92539">
        <w:t xml:space="preserve">a </w:t>
      </w:r>
      <w:proofErr w:type="spellStart"/>
      <w:r>
        <w:t>greylist</w:t>
      </w:r>
      <w:proofErr w:type="spellEnd"/>
      <w:r w:rsidR="00277C1B">
        <w:t xml:space="preserve"> </w:t>
      </w:r>
      <w:r w:rsidR="00E92539">
        <w:t xml:space="preserve">file </w:t>
      </w:r>
      <w:r>
        <w:t xml:space="preserve">for a given period or </w:t>
      </w:r>
      <w:r w:rsidR="00E92539">
        <w:t xml:space="preserve">a </w:t>
      </w:r>
      <w:proofErr w:type="spellStart"/>
      <w:r>
        <w:t>greylist</w:t>
      </w:r>
      <w:proofErr w:type="spellEnd"/>
      <w:r w:rsidR="005D5C81">
        <w:t xml:space="preserve"> file</w:t>
      </w:r>
      <w:r>
        <w:t xml:space="preserve"> that </w:t>
      </w:r>
      <w:r w:rsidR="005D5C81">
        <w:t>is</w:t>
      </w:r>
      <w:r>
        <w:t xml:space="preserve"> full or incremental.</w:t>
      </w:r>
    </w:p>
    <w:p w14:paraId="4AFF7FCC" w14:textId="7A81C554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 xml:space="preserve">To </w:t>
      </w:r>
      <w:r w:rsidR="00355601">
        <w:rPr>
          <w:u w:val="single"/>
        </w:rPr>
        <w:t xml:space="preserve">filter </w:t>
      </w:r>
      <w:r w:rsidR="00E92539">
        <w:rPr>
          <w:u w:val="single"/>
        </w:rPr>
        <w:t xml:space="preserve">a </w:t>
      </w:r>
      <w:proofErr w:type="spellStart"/>
      <w:r w:rsidR="00355601">
        <w:rPr>
          <w:u w:val="single"/>
        </w:rPr>
        <w:t>greylist</w:t>
      </w:r>
      <w:proofErr w:type="spellEnd"/>
      <w:r w:rsidR="005D5C81">
        <w:rPr>
          <w:u w:val="single"/>
        </w:rPr>
        <w:t xml:space="preserve"> file</w:t>
      </w:r>
      <w:r w:rsidR="0064671F" w:rsidRPr="009251E2">
        <w:rPr>
          <w:u w:val="single"/>
        </w:rPr>
        <w:t>:</w:t>
      </w:r>
    </w:p>
    <w:p w14:paraId="46D69BD6" w14:textId="77777777" w:rsidR="007D5B24" w:rsidRDefault="002453FE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04D069" wp14:editId="0FBC2AB5">
                <wp:simplePos x="0" y="0"/>
                <wp:positionH relativeFrom="column">
                  <wp:posOffset>2659380</wp:posOffset>
                </wp:positionH>
                <wp:positionV relativeFrom="paragraph">
                  <wp:posOffset>234950</wp:posOffset>
                </wp:positionV>
                <wp:extent cx="295275" cy="200025"/>
                <wp:effectExtent l="0" t="0" r="28575" b="2857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366B5" id="Rectangle 159" o:spid="_x0000_s1026" style="position:absolute;margin-left:209.4pt;margin-top:18.5pt;width:23.25pt;height:15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BF1E39" wp14:editId="7EF73A95">
                <wp:simplePos x="0" y="0"/>
                <wp:positionH relativeFrom="column">
                  <wp:posOffset>59055</wp:posOffset>
                </wp:positionH>
                <wp:positionV relativeFrom="paragraph">
                  <wp:posOffset>273685</wp:posOffset>
                </wp:positionV>
                <wp:extent cx="2600325" cy="1333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133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61D99" id="Rectangle 20" o:spid="_x0000_s1026" style="position:absolute;margin-left:4.65pt;margin-top:21.55pt;width:204.75pt;height:10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" filled="f" strokecolor="#ffc000 [3207]" strokeweight="2pt"/>
            </w:pict>
          </mc:Fallback>
        </mc:AlternateContent>
      </w:r>
      <w:r w:rsidRPr="002453FE">
        <w:rPr>
          <w:noProof/>
        </w:rPr>
        <w:drawing>
          <wp:inline distT="0" distB="0" distL="0" distR="0" wp14:anchorId="6D8F6A13" wp14:editId="31E55629">
            <wp:extent cx="5278755" cy="2413000"/>
            <wp:effectExtent l="19050" t="19050" r="17145" b="25400"/>
            <wp:docPr id="474" name="Picture 4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filtergreylist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1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3BB5" w14:textId="77777777" w:rsidR="00780668" w:rsidRPr="009251E2" w:rsidRDefault="00780668" w:rsidP="007E53B8">
      <w:pPr>
        <w:pStyle w:val="FigureCaption"/>
        <w:rPr>
          <w:u w:val="single"/>
        </w:rPr>
      </w:pPr>
      <w:bookmarkStart w:id="242" w:name="_Toc37239375"/>
      <w:r>
        <w:t xml:space="preserve">Figure </w:t>
      </w:r>
      <w:r w:rsidR="00A14FF0">
        <w:t>3</w:t>
      </w:r>
      <w:r w:rsidR="00B61F4E">
        <w:t>4</w:t>
      </w:r>
      <w:r>
        <w:t xml:space="preserve">: </w:t>
      </w:r>
      <w:r w:rsidR="00EF77AE">
        <w:t>Grey List</w:t>
      </w:r>
      <w:bookmarkEnd w:id="242"/>
      <w:r>
        <w:t xml:space="preserve"> </w:t>
      </w:r>
    </w:p>
    <w:p w14:paraId="597055DC" w14:textId="77777777" w:rsidR="0064671F" w:rsidRDefault="0064671F" w:rsidP="00D67E37">
      <w:pPr>
        <w:pStyle w:val="BodyText2"/>
        <w:numPr>
          <w:ilvl w:val="0"/>
          <w:numId w:val="29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459AC139" w14:textId="59E03A52" w:rsidR="0064671F" w:rsidRPr="001267E7" w:rsidRDefault="00CC4FBE" w:rsidP="00D67E37">
      <w:pPr>
        <w:pStyle w:val="BodyText2"/>
        <w:numPr>
          <w:ilvl w:val="0"/>
          <w:numId w:val="22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355601">
        <w:t xml:space="preserve">generating </w:t>
      </w:r>
      <w:r w:rsidR="00E92539">
        <w:t xml:space="preserve">a </w:t>
      </w:r>
      <w:proofErr w:type="spellStart"/>
      <w:r w:rsidR="00355601">
        <w:t>greylist</w:t>
      </w:r>
      <w:proofErr w:type="spellEnd"/>
      <w:r w:rsidR="00E92539">
        <w:t xml:space="preserve"> file</w:t>
      </w:r>
      <w:r w:rsidR="0064671F" w:rsidRPr="001267E7">
        <w:t xml:space="preserve">. </w:t>
      </w:r>
    </w:p>
    <w:p w14:paraId="5CF37B8D" w14:textId="6B43BB5F" w:rsidR="0064671F" w:rsidRDefault="00355601" w:rsidP="00D67E37">
      <w:pPr>
        <w:pStyle w:val="BodyText2"/>
        <w:numPr>
          <w:ilvl w:val="0"/>
          <w:numId w:val="22"/>
        </w:numPr>
      </w:pPr>
      <w:r w:rsidRPr="006D727F">
        <w:rPr>
          <w:b/>
          <w:bCs/>
        </w:rPr>
        <w:lastRenderedPageBreak/>
        <w:t>File Type</w:t>
      </w:r>
      <w:r w:rsidR="0064671F">
        <w:t xml:space="preserve">: This refers to the </w:t>
      </w:r>
      <w:r>
        <w:t xml:space="preserve">type of </w:t>
      </w:r>
      <w:proofErr w:type="spellStart"/>
      <w:r>
        <w:t>greylist</w:t>
      </w:r>
      <w:proofErr w:type="spellEnd"/>
      <w:r w:rsidR="005D5C81">
        <w:t xml:space="preserve"> file</w:t>
      </w:r>
      <w:r>
        <w:t>: Full or Incremental</w:t>
      </w:r>
      <w:r w:rsidR="0064671F">
        <w:t>.</w:t>
      </w:r>
    </w:p>
    <w:p w14:paraId="03D7B3E2" w14:textId="77777777" w:rsidR="0064671F" w:rsidRDefault="007C5C1E" w:rsidP="00D67E37">
      <w:pPr>
        <w:pStyle w:val="BodyText2"/>
        <w:numPr>
          <w:ilvl w:val="0"/>
          <w:numId w:val="29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051C888C" w14:textId="554C05C3" w:rsidR="0064671F" w:rsidRDefault="00355601" w:rsidP="0064671F">
      <w:pPr>
        <w:pStyle w:val="BodyText2"/>
      </w:pPr>
      <w:proofErr w:type="spellStart"/>
      <w:r>
        <w:t>Greylist</w:t>
      </w:r>
      <w:proofErr w:type="spellEnd"/>
      <w:r w:rsidR="00E92539">
        <w:t xml:space="preserve"> files</w:t>
      </w:r>
      <w:r w:rsidR="0064671F">
        <w:t xml:space="preserve"> that match the </w:t>
      </w:r>
      <w:r w:rsidR="00DB7910">
        <w:t>specified values</w:t>
      </w:r>
      <w:r w:rsidR="0064671F">
        <w:t xml:space="preserve"> are shown in the dashboard.</w:t>
      </w:r>
    </w:p>
    <w:p w14:paraId="32AF131D" w14:textId="77777777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273517" wp14:editId="2389D6FA">
                <wp:simplePos x="0" y="0"/>
                <wp:positionH relativeFrom="column">
                  <wp:posOffset>32797</wp:posOffset>
                </wp:positionH>
                <wp:positionV relativeFrom="paragraph">
                  <wp:posOffset>551420</wp:posOffset>
                </wp:positionV>
                <wp:extent cx="5269230" cy="1696223"/>
                <wp:effectExtent l="0" t="0" r="26670" b="1841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230" cy="169622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76CF6" id="Rectangle 465" o:spid="_x0000_s1026" style="position:absolute;margin-left:2.6pt;margin-top:43.4pt;width:414.9pt;height:13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" filled="f" strokecolor="#ffc000 [3207]" strokeweight="2pt"/>
            </w:pict>
          </mc:Fallback>
        </mc:AlternateContent>
      </w:r>
      <w:r w:rsidR="002453FE">
        <w:rPr>
          <w:noProof/>
        </w:rPr>
        <w:drawing>
          <wp:inline distT="0" distB="0" distL="0" distR="0" wp14:anchorId="6EAFD7A2" wp14:editId="2C4F2145">
            <wp:extent cx="5278755" cy="2276475"/>
            <wp:effectExtent l="19050" t="19050" r="17145" b="28575"/>
            <wp:docPr id="475" name="Picture 47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filteredgreylist.png"/>
                    <pic:cNvPicPr/>
                  </pic:nvPicPr>
                  <pic:blipFill rotWithShape="1">
                    <a:blip r:embed="rId74"/>
                    <a:srcRect t="1" b="7364"/>
                    <a:stretch/>
                  </pic:blipFill>
                  <pic:spPr bwMode="auto">
                    <a:xfrm>
                      <a:off x="0" y="0"/>
                      <a:ext cx="5278755" cy="2276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17D187B" w14:textId="77777777" w:rsidR="000D4A8D" w:rsidRDefault="0064671F" w:rsidP="009208D8">
      <w:pPr>
        <w:pStyle w:val="FigureCaption"/>
      </w:pPr>
      <w:bookmarkStart w:id="243" w:name="_Toc37239376"/>
      <w:r>
        <w:t xml:space="preserve">Figure </w:t>
      </w:r>
      <w:r w:rsidR="00A14FF0">
        <w:t>3</w:t>
      </w:r>
      <w:r w:rsidR="00B61F4E">
        <w:t>5</w:t>
      </w:r>
      <w:r>
        <w:t xml:space="preserve">: </w:t>
      </w:r>
      <w:r w:rsidR="00EF77AE">
        <w:t xml:space="preserve">Filtered </w:t>
      </w:r>
      <w:proofErr w:type="spellStart"/>
      <w:r w:rsidR="00EF77AE">
        <w:t>Grey</w:t>
      </w:r>
      <w:r w:rsidR="00F30CDD">
        <w:t>l</w:t>
      </w:r>
      <w:r w:rsidR="00EF77AE">
        <w:t>ists</w:t>
      </w:r>
      <w:bookmarkEnd w:id="243"/>
      <w:proofErr w:type="spellEnd"/>
    </w:p>
    <w:p w14:paraId="3720CB1A" w14:textId="77777777" w:rsidR="009208D8" w:rsidRPr="009208D8" w:rsidRDefault="009208D8" w:rsidP="009208D8">
      <w:pPr>
        <w:pStyle w:val="BodyText2"/>
      </w:pPr>
    </w:p>
    <w:p w14:paraId="001C6291" w14:textId="10FC0BCB" w:rsidR="0064671F" w:rsidRDefault="0064671F" w:rsidP="0064671F">
      <w:pPr>
        <w:pStyle w:val="Heading2"/>
      </w:pPr>
      <w:bookmarkStart w:id="244" w:name="_Toc31900111"/>
      <w:bookmarkStart w:id="245" w:name="_Toc31900178"/>
      <w:bookmarkStart w:id="246" w:name="_Toc31900300"/>
      <w:bookmarkStart w:id="247" w:name="_Toc37498260"/>
      <w:r>
        <w:t xml:space="preserve">Export </w:t>
      </w:r>
      <w:bookmarkEnd w:id="244"/>
      <w:bookmarkEnd w:id="245"/>
      <w:bookmarkEnd w:id="246"/>
      <w:proofErr w:type="spellStart"/>
      <w:r w:rsidR="00355601">
        <w:t>Grey</w:t>
      </w:r>
      <w:r w:rsidR="00F30CDD">
        <w:t>l</w:t>
      </w:r>
      <w:r w:rsidR="00355601">
        <w:t>ist</w:t>
      </w:r>
      <w:bookmarkEnd w:id="247"/>
      <w:proofErr w:type="spellEnd"/>
    </w:p>
    <w:p w14:paraId="5BFE0381" w14:textId="61E8B240" w:rsidR="0064671F" w:rsidRDefault="00355601" w:rsidP="0064671F">
      <w:pPr>
        <w:pStyle w:val="BodyText2"/>
      </w:pPr>
      <w:r>
        <w:t>Operators</w:t>
      </w:r>
      <w:r w:rsidR="006D43DC">
        <w:t xml:space="preserve"> </w:t>
      </w:r>
      <w:r w:rsidR="006C5568">
        <w:t>can</w:t>
      </w:r>
      <w:r w:rsidR="0064671F">
        <w:t xml:space="preserve"> </w:t>
      </w:r>
      <w:r w:rsidR="00CC4FBE">
        <w:t xml:space="preserve">download </w:t>
      </w:r>
      <w:r>
        <w:t xml:space="preserve">the </w:t>
      </w:r>
      <w:proofErr w:type="spellStart"/>
      <w:r>
        <w:t>greylist</w:t>
      </w:r>
      <w:proofErr w:type="spellEnd"/>
      <w:r>
        <w:t xml:space="preserve"> </w:t>
      </w:r>
      <w:r w:rsidR="005937A5">
        <w:t>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3AD959DC" w14:textId="4A01A29B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 xml:space="preserve">To export </w:t>
      </w:r>
      <w:proofErr w:type="spellStart"/>
      <w:r w:rsidR="00355601">
        <w:rPr>
          <w:u w:val="single"/>
        </w:rPr>
        <w:t>greylist</w:t>
      </w:r>
      <w:proofErr w:type="spellEnd"/>
      <w:r w:rsidR="003A6ABB">
        <w:rPr>
          <w:u w:val="single"/>
        </w:rPr>
        <w:t xml:space="preserve"> file</w:t>
      </w:r>
      <w:r w:rsidR="00BD4E83">
        <w:rPr>
          <w:u w:val="single"/>
        </w:rPr>
        <w:t>s</w:t>
      </w:r>
      <w:r w:rsidRPr="00F132A8">
        <w:rPr>
          <w:u w:val="single"/>
        </w:rPr>
        <w:t>:</w:t>
      </w:r>
    </w:p>
    <w:p w14:paraId="3F5927A9" w14:textId="77777777" w:rsidR="00DB7910" w:rsidRDefault="0064671F" w:rsidP="00D67E37">
      <w:pPr>
        <w:pStyle w:val="BodyText2"/>
        <w:numPr>
          <w:ilvl w:val="0"/>
          <w:numId w:val="32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355601">
        <w:rPr>
          <w:b/>
          <w:bCs/>
        </w:rPr>
        <w:t>Grey List</w:t>
      </w:r>
      <w:r w:rsidR="000D5FAC">
        <w:rPr>
          <w:b/>
          <w:bCs/>
        </w:rPr>
        <w:t xml:space="preserve"> </w:t>
      </w:r>
      <w:r>
        <w:t>page).</w:t>
      </w:r>
      <w:r w:rsidR="002151B2">
        <w:t xml:space="preserve"> </w:t>
      </w:r>
    </w:p>
    <w:p w14:paraId="5A5356F5" w14:textId="77777777" w:rsidR="00DB7910" w:rsidRDefault="00DB791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36B8B2" wp14:editId="4B585669">
                <wp:simplePos x="0" y="0"/>
                <wp:positionH relativeFrom="column">
                  <wp:posOffset>3582670</wp:posOffset>
                </wp:positionH>
                <wp:positionV relativeFrom="paragraph">
                  <wp:posOffset>236855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7196F" id="Rectangle 468" o:spid="_x0000_s1026" style="position:absolute;margin-left:282.1pt;margin-top:18.65pt;width:33.9pt;height:1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" filled="f" strokecolor="#ffc000 [3207]" strokeweight="2pt"/>
            </w:pict>
          </mc:Fallback>
        </mc:AlternateContent>
      </w:r>
      <w:r w:rsidR="002453FE">
        <w:rPr>
          <w:noProof/>
        </w:rPr>
        <w:drawing>
          <wp:inline distT="0" distB="0" distL="0" distR="0" wp14:anchorId="16F7DA81" wp14:editId="3D8650F8">
            <wp:extent cx="5278755" cy="2413000"/>
            <wp:effectExtent l="19050" t="19050" r="17145" b="25400"/>
            <wp:docPr id="476" name="Picture 4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filtergreylist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1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BE9AB" w14:textId="77777777" w:rsidR="00F30CDD" w:rsidRDefault="000F2A8D" w:rsidP="00B6323C">
      <w:pPr>
        <w:pStyle w:val="FigureCaption"/>
      </w:pPr>
      <w:r>
        <w:t xml:space="preserve">                             </w:t>
      </w:r>
      <w:bookmarkStart w:id="248" w:name="_Toc37239377"/>
      <w:r w:rsidR="00DB7910" w:rsidRPr="00EF77AE">
        <w:t xml:space="preserve">Figure </w:t>
      </w:r>
      <w:r w:rsidR="00E33E46" w:rsidRPr="00EF77AE">
        <w:t>3</w:t>
      </w:r>
      <w:r w:rsidR="00B61F4E">
        <w:t>6</w:t>
      </w:r>
      <w:r w:rsidR="00DB7910" w:rsidRPr="00EF77AE">
        <w:t xml:space="preserve">: </w:t>
      </w:r>
      <w:r w:rsidR="00EF77AE" w:rsidRPr="00EF77AE">
        <w:t>Grey List</w:t>
      </w:r>
      <w:bookmarkEnd w:id="248"/>
    </w:p>
    <w:p w14:paraId="778017D7" w14:textId="77777777" w:rsidR="009208D8" w:rsidRDefault="009208D8" w:rsidP="00DB7910">
      <w:pPr>
        <w:pStyle w:val="BodyText2"/>
        <w:ind w:left="360"/>
      </w:pPr>
    </w:p>
    <w:p w14:paraId="081F8154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3BB12E7C" w14:textId="77777777" w:rsidR="002151B2" w:rsidRDefault="009F66E6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4DD0638" wp14:editId="0E44812B">
            <wp:extent cx="2933700" cy="2235164"/>
            <wp:effectExtent l="19050" t="19050" r="19050" b="13335"/>
            <wp:docPr id="135" name="Picture 1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exportgreylist.png"/>
                    <pic:cNvPicPr/>
                  </pic:nvPicPr>
                  <pic:blipFill rotWithShape="1">
                    <a:blip r:embed="rId75"/>
                    <a:srcRect r="2220"/>
                    <a:stretch/>
                  </pic:blipFill>
                  <pic:spPr bwMode="auto">
                    <a:xfrm>
                      <a:off x="0" y="0"/>
                      <a:ext cx="2940545" cy="2240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7512304" w14:textId="77777777" w:rsidR="009F4201" w:rsidRDefault="009F4201" w:rsidP="007E53B8">
      <w:pPr>
        <w:pStyle w:val="FigureCaption"/>
      </w:pPr>
      <w:bookmarkStart w:id="249" w:name="_Toc37239378"/>
      <w:r>
        <w:t xml:space="preserve">Figure </w:t>
      </w:r>
      <w:r w:rsidR="00E33E46">
        <w:t>3</w:t>
      </w:r>
      <w:r w:rsidR="00B61F4E">
        <w:t>7</w:t>
      </w:r>
      <w:r>
        <w:t xml:space="preserve">: Open or Save </w:t>
      </w:r>
      <w:r w:rsidR="000F5679">
        <w:t xml:space="preserve">Exported </w:t>
      </w:r>
      <w:proofErr w:type="spellStart"/>
      <w:r w:rsidR="00355601">
        <w:t>Grey</w:t>
      </w:r>
      <w:r w:rsidR="00F30CDD">
        <w:t>l</w:t>
      </w:r>
      <w:r w:rsidR="00355601">
        <w:t>ists</w:t>
      </w:r>
      <w:bookmarkEnd w:id="249"/>
      <w:proofErr w:type="spellEnd"/>
    </w:p>
    <w:p w14:paraId="1EB90D5F" w14:textId="77777777" w:rsidR="002151B2" w:rsidRDefault="002151B2" w:rsidP="00D67E37">
      <w:pPr>
        <w:pStyle w:val="BodyText2"/>
        <w:numPr>
          <w:ilvl w:val="0"/>
          <w:numId w:val="32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3C42C2D7" w14:textId="77777777" w:rsidR="0036447D" w:rsidRDefault="002453FE" w:rsidP="002453FE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751BF488" wp14:editId="4C810229">
            <wp:extent cx="3619500" cy="2388617"/>
            <wp:effectExtent l="19050" t="19050" r="19050" b="1206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portedgreylist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23907" cy="2391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976F6" w14:textId="77777777" w:rsidR="0064671F" w:rsidRDefault="0064671F" w:rsidP="007E53B8">
      <w:pPr>
        <w:pStyle w:val="FigureCaption"/>
      </w:pPr>
      <w:bookmarkStart w:id="250" w:name="_Toc37239379"/>
      <w:r>
        <w:t xml:space="preserve">Figure </w:t>
      </w:r>
      <w:r w:rsidR="00B6323C">
        <w:t>3</w:t>
      </w:r>
      <w:r w:rsidR="00B61F4E">
        <w:t>8</w:t>
      </w:r>
      <w:r>
        <w:t>: Export</w:t>
      </w:r>
      <w:r w:rsidR="000F5679">
        <w:t xml:space="preserve">ed </w:t>
      </w:r>
      <w:proofErr w:type="spellStart"/>
      <w:r w:rsidR="00EF77AE">
        <w:t>Grey</w:t>
      </w:r>
      <w:r w:rsidR="00F30CDD">
        <w:t>l</w:t>
      </w:r>
      <w:r w:rsidR="00EF77AE">
        <w:t>ists</w:t>
      </w:r>
      <w:bookmarkEnd w:id="250"/>
      <w:proofErr w:type="spellEnd"/>
    </w:p>
    <w:p w14:paraId="7F95B8CB" w14:textId="445FF96A" w:rsidR="000B0CE4" w:rsidRDefault="00355601" w:rsidP="000B0CE4">
      <w:pPr>
        <w:pStyle w:val="BodyText2"/>
      </w:pPr>
      <w:proofErr w:type="spellStart"/>
      <w:r>
        <w:t>Greylist</w:t>
      </w:r>
      <w:proofErr w:type="spellEnd"/>
      <w:r w:rsidR="00E92539">
        <w:t xml:space="preserve"> file</w:t>
      </w:r>
      <w:r w:rsidR="007539AA">
        <w:t>s</w:t>
      </w:r>
      <w:r>
        <w:t xml:space="preserve"> can be filtered and then exported</w:t>
      </w:r>
      <w:r w:rsidR="00865F6C">
        <w:t xml:space="preserve">. To </w:t>
      </w:r>
      <w:r>
        <w:t xml:space="preserve">filter </w:t>
      </w:r>
      <w:proofErr w:type="spellStart"/>
      <w:r>
        <w:t>greylist</w:t>
      </w:r>
      <w:proofErr w:type="spellEnd"/>
      <w:r w:rsidR="005D5C81">
        <w:t xml:space="preserve"> files</w:t>
      </w:r>
      <w:r>
        <w:t>, r</w:t>
      </w:r>
      <w:r w:rsidR="00865F6C">
        <w:t xml:space="preserve">efer to </w:t>
      </w:r>
      <w:r w:rsidR="00865F6C" w:rsidRPr="00865F6C">
        <w:rPr>
          <w:i/>
          <w:iCs/>
        </w:rPr>
        <w:t xml:space="preserve">Filter </w:t>
      </w:r>
      <w:r>
        <w:rPr>
          <w:i/>
          <w:iCs/>
        </w:rPr>
        <w:t>Grey Lists</w:t>
      </w:r>
      <w:r w:rsidR="00865F6C">
        <w:t xml:space="preserve"> for information and then export the filtered data.</w:t>
      </w:r>
    </w:p>
    <w:p w14:paraId="2DDF467F" w14:textId="77777777" w:rsidR="0036447D" w:rsidRDefault="0036447D" w:rsidP="000B0CE4">
      <w:pPr>
        <w:pStyle w:val="BodyText2"/>
      </w:pPr>
    </w:p>
    <w:p w14:paraId="45F53DD2" w14:textId="05F3A31B" w:rsidR="008C008C" w:rsidRDefault="00245A64" w:rsidP="000B0CE4">
      <w:pPr>
        <w:pStyle w:val="Heading2"/>
      </w:pPr>
      <w:bookmarkStart w:id="251" w:name="_Toc37498261"/>
      <w:r>
        <w:t>Black</w:t>
      </w:r>
      <w:r w:rsidR="008D6880">
        <w:t>l</w:t>
      </w:r>
      <w:r>
        <w:t>ist</w:t>
      </w:r>
      <w:bookmarkEnd w:id="251"/>
    </w:p>
    <w:p w14:paraId="6C517821" w14:textId="179A5B52" w:rsidR="00CC4FBE" w:rsidRDefault="00B8261E" w:rsidP="000B0CE4">
      <w:pPr>
        <w:pStyle w:val="BodyText2"/>
      </w:pPr>
      <w:r>
        <w:t xml:space="preserve">Device IMEIs/MEIDs/ESNs are moved from the </w:t>
      </w:r>
      <w:proofErr w:type="spellStart"/>
      <w:r>
        <w:t>greylist</w:t>
      </w:r>
      <w:proofErr w:type="spellEnd"/>
      <w:r>
        <w:t xml:space="preserve"> to the blacklist. The duration for which a device is kept in the </w:t>
      </w:r>
      <w:proofErr w:type="spellStart"/>
      <w:r>
        <w:t>greylist</w:t>
      </w:r>
      <w:proofErr w:type="spellEnd"/>
      <w:r>
        <w:t xml:space="preserve"> depends on the system configuration and the type of blocking selected at the time of blocking the device (</w:t>
      </w:r>
      <w:r w:rsidR="00277C1B">
        <w:t>Immediate</w:t>
      </w:r>
      <w:r>
        <w:t>,</w:t>
      </w:r>
      <w:r w:rsidR="00245A64">
        <w:t xml:space="preserve"> Default, Later)</w:t>
      </w:r>
      <w:r>
        <w:t>.</w:t>
      </w:r>
    </w:p>
    <w:p w14:paraId="17AE27D7" w14:textId="77777777" w:rsidR="005D5C81" w:rsidRDefault="005D5C81" w:rsidP="000B0CE4">
      <w:pPr>
        <w:pStyle w:val="BodyText2"/>
      </w:pPr>
    </w:p>
    <w:p w14:paraId="0C7A77D6" w14:textId="06EECE36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 xml:space="preserve">To </w:t>
      </w:r>
      <w:r w:rsidR="00245A64">
        <w:rPr>
          <w:u w:val="single"/>
        </w:rPr>
        <w:t>view blacklist</w:t>
      </w:r>
      <w:r w:rsidR="00E92539">
        <w:rPr>
          <w:u w:val="single"/>
        </w:rPr>
        <w:t xml:space="preserve"> files</w:t>
      </w:r>
      <w:r w:rsidR="00245A64">
        <w:rPr>
          <w:u w:val="single"/>
        </w:rPr>
        <w:t>:</w:t>
      </w:r>
    </w:p>
    <w:p w14:paraId="51540B4E" w14:textId="77777777" w:rsidR="006C5568" w:rsidRDefault="00457F9E" w:rsidP="00D67E37">
      <w:pPr>
        <w:pStyle w:val="BodyText2"/>
        <w:numPr>
          <w:ilvl w:val="0"/>
          <w:numId w:val="37"/>
        </w:numPr>
        <w:ind w:left="360"/>
      </w:pPr>
      <w:r>
        <w:t xml:space="preserve">Select </w:t>
      </w:r>
      <w:r w:rsidR="00245A64">
        <w:rPr>
          <w:b/>
          <w:bCs/>
        </w:rPr>
        <w:t>Black List</w:t>
      </w:r>
      <w:r>
        <w:t xml:space="preserve"> in the left panel</w:t>
      </w:r>
      <w:r w:rsidR="00245A64">
        <w:t xml:space="preserve"> of the Home page</w:t>
      </w:r>
      <w:r>
        <w:t>.</w:t>
      </w:r>
      <w:r w:rsidR="006C5568">
        <w:t xml:space="preserve"> </w:t>
      </w:r>
    </w:p>
    <w:p w14:paraId="2042A2E1" w14:textId="77777777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3CC95F" wp14:editId="1305F943">
                <wp:simplePos x="0" y="0"/>
                <wp:positionH relativeFrom="column">
                  <wp:posOffset>250190</wp:posOffset>
                </wp:positionH>
                <wp:positionV relativeFrom="paragraph">
                  <wp:posOffset>774065</wp:posOffset>
                </wp:positionV>
                <wp:extent cx="675861" cy="193620"/>
                <wp:effectExtent l="0" t="0" r="10160" b="1651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193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70E2E" id="Rectangle 259" o:spid="_x0000_s1026" style="position:absolute;margin-left:19.7pt;margin-top:60.95pt;width:53.2pt;height:1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" filled="f" strokecolor="#ffc000 [3207]" strokeweight="2pt"/>
            </w:pict>
          </mc:Fallback>
        </mc:AlternateContent>
      </w:r>
      <w:r w:rsidR="002F224E">
        <w:rPr>
          <w:noProof/>
        </w:rPr>
        <w:drawing>
          <wp:inline distT="0" distB="0" distL="0" distR="0" wp14:anchorId="67383835" wp14:editId="72D14449">
            <wp:extent cx="5278755" cy="2382520"/>
            <wp:effectExtent l="19050" t="19050" r="17145" b="17780"/>
            <wp:docPr id="141" name="Picture 1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operator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F48A9" w14:textId="77777777" w:rsidR="00045C43" w:rsidRDefault="00045C43" w:rsidP="007E53B8">
      <w:pPr>
        <w:pStyle w:val="FigureCaption"/>
      </w:pPr>
      <w:bookmarkStart w:id="252" w:name="_Toc37239380"/>
      <w:r>
        <w:t xml:space="preserve">Figure </w:t>
      </w:r>
      <w:r w:rsidR="00B6323C">
        <w:t>3</w:t>
      </w:r>
      <w:r w:rsidR="00B61F4E">
        <w:t>9</w:t>
      </w:r>
      <w:r>
        <w:t xml:space="preserve">: </w:t>
      </w:r>
      <w:r w:rsidR="006659F6">
        <w:t>Home Page</w:t>
      </w:r>
      <w:bookmarkEnd w:id="252"/>
    </w:p>
    <w:p w14:paraId="43435AB4" w14:textId="5169E002" w:rsidR="00457F9E" w:rsidRDefault="003A2390" w:rsidP="00D67E37">
      <w:pPr>
        <w:pStyle w:val="BodyText2"/>
        <w:numPr>
          <w:ilvl w:val="0"/>
          <w:numId w:val="37"/>
        </w:numPr>
        <w:ind w:left="360"/>
      </w:pPr>
      <w:r>
        <w:t xml:space="preserve">The </w:t>
      </w:r>
      <w:r w:rsidR="00245A64">
        <w:rPr>
          <w:b/>
          <w:bCs/>
        </w:rPr>
        <w:t>Black List</w:t>
      </w:r>
      <w:r>
        <w:t xml:space="preserve"> page appears</w:t>
      </w:r>
      <w:r w:rsidR="00245A64">
        <w:t>. The page shows the blacklist</w:t>
      </w:r>
      <w:r w:rsidR="005D5C81">
        <w:t xml:space="preserve"> file</w:t>
      </w:r>
      <w:r w:rsidR="00245A64">
        <w:t xml:space="preserve">s </w:t>
      </w:r>
      <w:r w:rsidR="005D5C81">
        <w:t>generated</w:t>
      </w:r>
      <w:r w:rsidR="00245A64">
        <w:t xml:space="preserve"> on different dates</w:t>
      </w:r>
      <w:r w:rsidR="00457F9E">
        <w:t>.</w:t>
      </w:r>
    </w:p>
    <w:p w14:paraId="09FB8708" w14:textId="77777777" w:rsidR="003A2390" w:rsidRDefault="00BA319D" w:rsidP="003A2390">
      <w:pPr>
        <w:pStyle w:val="BodyText2"/>
        <w:jc w:val="center"/>
      </w:pPr>
      <w:r>
        <w:rPr>
          <w:noProof/>
        </w:rPr>
        <w:drawing>
          <wp:inline distT="0" distB="0" distL="0" distR="0" wp14:anchorId="61358819" wp14:editId="5DB3105B">
            <wp:extent cx="4838626" cy="2199005"/>
            <wp:effectExtent l="19050" t="19050" r="19685" b="1079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acklist dashboard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48263" cy="220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7F701" w14:textId="77777777" w:rsidR="003A2390" w:rsidRDefault="003A2390" w:rsidP="003A2390">
      <w:pPr>
        <w:pStyle w:val="FigureCaption"/>
      </w:pPr>
      <w:bookmarkStart w:id="253" w:name="_Toc37239381"/>
      <w:r>
        <w:t xml:space="preserve">Figure </w:t>
      </w:r>
      <w:r w:rsidR="00B61F4E">
        <w:t>40</w:t>
      </w:r>
      <w:r w:rsidR="00A14FF0">
        <w:t>:</w:t>
      </w:r>
      <w:r>
        <w:t xml:space="preserve"> </w:t>
      </w:r>
      <w:r w:rsidR="00BA319D">
        <w:t>Black</w:t>
      </w:r>
      <w:r w:rsidR="00F30CDD">
        <w:t xml:space="preserve"> L</w:t>
      </w:r>
      <w:r w:rsidR="00BA319D">
        <w:t>ist</w:t>
      </w:r>
      <w:bookmarkEnd w:id="253"/>
    </w:p>
    <w:p w14:paraId="424BA493" w14:textId="3BC42150" w:rsidR="005E388D" w:rsidRDefault="005E388D" w:rsidP="00245A64">
      <w:pPr>
        <w:pStyle w:val="BodyText2"/>
        <w:jc w:val="center"/>
      </w:pPr>
      <w:r>
        <w:t xml:space="preserve">For each </w:t>
      </w:r>
      <w:r w:rsidR="00245A64">
        <w:t xml:space="preserve">blacklist </w:t>
      </w:r>
      <w:r w:rsidR="00E92539">
        <w:t xml:space="preserve">file </w:t>
      </w:r>
      <w:r w:rsidR="00245A64">
        <w:t>generated</w:t>
      </w:r>
      <w:r>
        <w:t>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23BDE675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AF5729E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653B01B8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110E6D4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3EDE96" w14:textId="77777777" w:rsidR="005E388D" w:rsidRPr="00B708C5" w:rsidRDefault="00245A64" w:rsidP="006C5568">
            <w:pPr>
              <w:pStyle w:val="ListBullet1"/>
              <w:numPr>
                <w:ilvl w:val="0"/>
                <w:numId w:val="0"/>
              </w:numPr>
            </w:pPr>
            <w:r>
              <w:t>Updated On</w:t>
            </w:r>
          </w:p>
        </w:tc>
        <w:tc>
          <w:tcPr>
            <w:tcW w:w="4979" w:type="dxa"/>
            <w:shd w:val="clear" w:color="auto" w:fill="auto"/>
          </w:tcPr>
          <w:p w14:paraId="302831E2" w14:textId="65C38C09" w:rsidR="00245A64" w:rsidRPr="00B708C5" w:rsidRDefault="005E388D" w:rsidP="005D5C8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245A64">
              <w:t>creating the blacklist</w:t>
            </w:r>
            <w:r>
              <w:t>.</w:t>
            </w:r>
          </w:p>
        </w:tc>
      </w:tr>
      <w:tr w:rsidR="005E388D" w:rsidRPr="003D50EC" w14:paraId="2EE9217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1828C16" w14:textId="77777777" w:rsidR="005E388D" w:rsidRDefault="00245A64" w:rsidP="006C5568">
            <w:pPr>
              <w:pStyle w:val="ListBullet1"/>
              <w:numPr>
                <w:ilvl w:val="0"/>
                <w:numId w:val="0"/>
              </w:numPr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384525A6" w14:textId="77777777" w:rsidR="005E388D" w:rsidRDefault="00245A64" w:rsidP="006C5568">
            <w:pPr>
              <w:pStyle w:val="BodyText2"/>
            </w:pPr>
            <w:r>
              <w:t>Name of the file</w:t>
            </w:r>
            <w:r w:rsidR="005E388D">
              <w:t>.</w:t>
            </w:r>
            <w:r>
              <w:t xml:space="preserve"> The file naming convention is</w:t>
            </w:r>
          </w:p>
          <w:p w14:paraId="4FC21C4F" w14:textId="77777777" w:rsidR="00245A64" w:rsidRPr="009F7A2F" w:rsidRDefault="00245A64" w:rsidP="006C5568">
            <w:pPr>
              <w:pStyle w:val="BodyText2"/>
              <w:rPr>
                <w:b/>
                <w:bCs/>
              </w:rPr>
            </w:pPr>
            <w:proofErr w:type="spellStart"/>
            <w:r w:rsidRPr="009F7A2F">
              <w:rPr>
                <w:b/>
                <w:bCs/>
              </w:rPr>
              <w:lastRenderedPageBreak/>
              <w:t>BlackList</w:t>
            </w:r>
            <w:proofErr w:type="spellEnd"/>
            <w:r w:rsidRPr="009F7A2F">
              <w:rPr>
                <w:b/>
                <w:bCs/>
              </w:rPr>
              <w:t>_&lt;Type of File&gt;_</w:t>
            </w:r>
            <w:r w:rsidR="009F7A2F">
              <w:rPr>
                <w:b/>
                <w:bCs/>
              </w:rPr>
              <w:t>&lt;</w:t>
            </w:r>
            <w:proofErr w:type="spellStart"/>
            <w:r w:rsidRPr="009F7A2F">
              <w:rPr>
                <w:b/>
                <w:bCs/>
              </w:rPr>
              <w:t>yyyymmdd</w:t>
            </w:r>
            <w:proofErr w:type="spellEnd"/>
            <w:r w:rsidR="009F7A2F">
              <w:rPr>
                <w:b/>
                <w:bCs/>
              </w:rPr>
              <w:t>&gt;</w:t>
            </w:r>
            <w:r w:rsidRPr="009F7A2F">
              <w:rPr>
                <w:b/>
                <w:bCs/>
              </w:rPr>
              <w:t>.csv</w:t>
            </w:r>
          </w:p>
          <w:p w14:paraId="64C4D5B8" w14:textId="77777777" w:rsidR="00245A64" w:rsidRDefault="00245A64" w:rsidP="00D67E37">
            <w:pPr>
              <w:pStyle w:val="BodyText2"/>
              <w:numPr>
                <w:ilvl w:val="0"/>
                <w:numId w:val="53"/>
              </w:numPr>
            </w:pPr>
            <w:r w:rsidRPr="009F7A2F">
              <w:rPr>
                <w:b/>
                <w:bCs/>
              </w:rPr>
              <w:t>Type of File</w:t>
            </w:r>
            <w:r>
              <w:t>:</w:t>
            </w:r>
          </w:p>
          <w:p w14:paraId="6E47D792" w14:textId="77777777" w:rsidR="00245A64" w:rsidRDefault="00245A64" w:rsidP="00D67E37">
            <w:pPr>
              <w:pStyle w:val="BodyText2"/>
              <w:numPr>
                <w:ilvl w:val="1"/>
                <w:numId w:val="50"/>
              </w:numPr>
            </w:pPr>
            <w:r w:rsidRPr="00314B73">
              <w:t>Full</w:t>
            </w:r>
            <w:r>
              <w:t>: A full file shows all the device IDs in the blacklist as on date (</w:t>
            </w:r>
            <w:proofErr w:type="spellStart"/>
            <w:r>
              <w:t>yyyymmdd</w:t>
            </w:r>
            <w:proofErr w:type="spellEnd"/>
            <w:r>
              <w:t>).</w:t>
            </w:r>
          </w:p>
          <w:p w14:paraId="5525F32D" w14:textId="77777777" w:rsidR="00245A64" w:rsidRDefault="00245A64" w:rsidP="00D67E37">
            <w:pPr>
              <w:pStyle w:val="BodyText2"/>
              <w:numPr>
                <w:ilvl w:val="1"/>
                <w:numId w:val="50"/>
              </w:numPr>
            </w:pPr>
            <w:r w:rsidRPr="00314B73">
              <w:t>Incremental</w:t>
            </w:r>
            <w:r>
              <w:t>: An incremental file shows the device IDs added or deleted on the date (</w:t>
            </w:r>
            <w:proofErr w:type="spellStart"/>
            <w:r>
              <w:t>yyyymmdd</w:t>
            </w:r>
            <w:proofErr w:type="spellEnd"/>
            <w:r>
              <w:t>).</w:t>
            </w:r>
          </w:p>
          <w:p w14:paraId="2BEED7FF" w14:textId="77777777" w:rsidR="00245A64" w:rsidRDefault="00245A64" w:rsidP="00D67E37">
            <w:pPr>
              <w:pStyle w:val="BodyText2"/>
              <w:numPr>
                <w:ilvl w:val="0"/>
                <w:numId w:val="50"/>
              </w:numPr>
            </w:pPr>
            <w:proofErr w:type="spellStart"/>
            <w:r w:rsidRPr="009F7A2F">
              <w:rPr>
                <w:b/>
                <w:bCs/>
              </w:rPr>
              <w:t>yyyyymmdd</w:t>
            </w:r>
            <w:proofErr w:type="spellEnd"/>
            <w:r>
              <w:t>: The date of the blacklist.</w:t>
            </w:r>
          </w:p>
          <w:p w14:paraId="04E11287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>
              <w:rPr>
                <w:b/>
                <w:bCs/>
              </w:rPr>
              <w:t xml:space="preserve"> 1</w:t>
            </w:r>
            <w:r w:rsidRPr="008C3E81">
              <w:rPr>
                <w:b/>
                <w:bCs/>
              </w:rPr>
              <w:t xml:space="preserve">: </w:t>
            </w:r>
          </w:p>
          <w:p w14:paraId="4990840F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  <w:r w:rsidRPr="008C3E81">
              <w:rPr>
                <w:b/>
                <w:bCs/>
              </w:rPr>
              <w:t>List_Full_20200503.csv</w:t>
            </w:r>
          </w:p>
          <w:p w14:paraId="48270412" w14:textId="77777777" w:rsidR="00245A64" w:rsidRDefault="00245A64" w:rsidP="00245A64">
            <w:pPr>
              <w:pStyle w:val="BodyText2"/>
            </w:pPr>
            <w:r>
              <w:t>The file is a blacklist.</w:t>
            </w:r>
          </w:p>
          <w:p w14:paraId="1BD41177" w14:textId="77777777" w:rsidR="00245A64" w:rsidRDefault="00245A64" w:rsidP="00245A64">
            <w:pPr>
              <w:pStyle w:val="BodyText2"/>
            </w:pPr>
            <w:r>
              <w:t xml:space="preserve">Full: The file has the IMEIs/MEIDs/ESNs of all the devices that are in the </w:t>
            </w:r>
            <w:r w:rsidR="004344A3">
              <w:t>black</w:t>
            </w:r>
            <w:r>
              <w:t>list as on 5’th March 2020.</w:t>
            </w:r>
          </w:p>
          <w:p w14:paraId="31AEBD6D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>
              <w:rPr>
                <w:b/>
                <w:bCs/>
              </w:rPr>
              <w:t xml:space="preserve"> 2</w:t>
            </w:r>
            <w:r w:rsidRPr="008C3E81">
              <w:rPr>
                <w:b/>
                <w:bCs/>
              </w:rPr>
              <w:t>:</w:t>
            </w:r>
          </w:p>
          <w:p w14:paraId="17A5C51C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  <w:r w:rsidRPr="008C3E81">
              <w:rPr>
                <w:b/>
                <w:bCs/>
              </w:rPr>
              <w:t>List_Incremental_20200703.csv</w:t>
            </w:r>
          </w:p>
          <w:p w14:paraId="4D8773BA" w14:textId="77777777" w:rsidR="00245A64" w:rsidRDefault="00245A64" w:rsidP="00245A64">
            <w:pPr>
              <w:pStyle w:val="BodyText2"/>
            </w:pPr>
            <w:r>
              <w:t>The file is a blacklist.</w:t>
            </w:r>
          </w:p>
          <w:p w14:paraId="606F7505" w14:textId="77777777" w:rsidR="00245A64" w:rsidRDefault="00245A64" w:rsidP="00245A64">
            <w:pPr>
              <w:pStyle w:val="BodyText2"/>
            </w:pPr>
            <w:r>
              <w:t>Incremental: The file has the IMEIs/MEIDs/ESNs of the devices that were added or removed from the blacklist on 7’th March 2020.</w:t>
            </w:r>
          </w:p>
        </w:tc>
      </w:tr>
      <w:tr w:rsidR="00245A64" w:rsidRPr="003D50EC" w14:paraId="7D46CB05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0B604EF" w14:textId="77777777" w:rsidR="00245A64" w:rsidRPr="00B708C5" w:rsidRDefault="00245A64" w:rsidP="00245A64">
            <w:pPr>
              <w:pStyle w:val="BodyText2"/>
            </w:pPr>
            <w:r>
              <w:lastRenderedPageBreak/>
              <w:t>File Type</w:t>
            </w:r>
          </w:p>
        </w:tc>
        <w:tc>
          <w:tcPr>
            <w:tcW w:w="4979" w:type="dxa"/>
            <w:shd w:val="clear" w:color="auto" w:fill="auto"/>
          </w:tcPr>
          <w:p w14:paraId="21E826D5" w14:textId="77777777" w:rsidR="00245A64" w:rsidRDefault="004344A3" w:rsidP="00245A64">
            <w:pPr>
              <w:pStyle w:val="BodyText2"/>
            </w:pPr>
            <w:r>
              <w:t>A file can be</w:t>
            </w:r>
            <w:r w:rsidR="00245A64">
              <w:t>:</w:t>
            </w:r>
          </w:p>
          <w:p w14:paraId="62268355" w14:textId="77777777" w:rsidR="00245A64" w:rsidRPr="00F10116" w:rsidRDefault="00245A64" w:rsidP="00D67E37">
            <w:pPr>
              <w:pStyle w:val="BodyText2"/>
              <w:numPr>
                <w:ilvl w:val="0"/>
                <w:numId w:val="52"/>
              </w:numPr>
            </w:pPr>
            <w:r w:rsidRPr="00314B73">
              <w:t>Full:</w:t>
            </w:r>
            <w:r>
              <w:t xml:space="preserve"> A full file has </w:t>
            </w:r>
            <w:r w:rsidR="009F7A2F">
              <w:t>a</w:t>
            </w:r>
            <w:r>
              <w:t xml:space="preserve"> list of all </w:t>
            </w:r>
            <w:r w:rsidR="004344A3">
              <w:t xml:space="preserve">the </w:t>
            </w:r>
            <w:r>
              <w:t xml:space="preserve">devices that are in the </w:t>
            </w:r>
            <w:r w:rsidR="009F7A2F">
              <w:t>black</w:t>
            </w:r>
            <w:r>
              <w:t>list</w:t>
            </w:r>
            <w:r w:rsidR="004344A3">
              <w:t xml:space="preserve"> as on a given date</w:t>
            </w:r>
            <w:r>
              <w:t>.</w:t>
            </w:r>
          </w:p>
          <w:p w14:paraId="7A89386E" w14:textId="77777777" w:rsidR="00245A64" w:rsidRPr="00B708C5" w:rsidRDefault="00245A64" w:rsidP="00D67E37">
            <w:pPr>
              <w:pStyle w:val="BodyText2"/>
              <w:numPr>
                <w:ilvl w:val="0"/>
                <w:numId w:val="52"/>
              </w:numPr>
              <w:rPr>
                <w:rFonts w:ascii="Arial Unicode MS" w:hAnsi="Arial Unicode MS" w:cs="Arial Unicode MS"/>
                <w:sz w:val="18"/>
              </w:rPr>
            </w:pPr>
            <w:r w:rsidRPr="00314B73">
              <w:t>Incremental</w:t>
            </w:r>
            <w:r>
              <w:t xml:space="preserve">: An incremental file has </w:t>
            </w:r>
            <w:r w:rsidR="009F7A2F">
              <w:t>a list of</w:t>
            </w:r>
            <w:r>
              <w:t xml:space="preserve"> </w:t>
            </w:r>
            <w:r w:rsidR="004344A3">
              <w:t xml:space="preserve">the </w:t>
            </w:r>
            <w:r>
              <w:t xml:space="preserve">devices that </w:t>
            </w:r>
            <w:r w:rsidR="009F7A2F">
              <w:t>have been</w:t>
            </w:r>
            <w:r>
              <w:t xml:space="preserve"> added or deleted </w:t>
            </w:r>
            <w:r w:rsidR="004344A3">
              <w:t>on a given date</w:t>
            </w:r>
            <w:r>
              <w:t>.</w:t>
            </w:r>
          </w:p>
        </w:tc>
      </w:tr>
      <w:tr w:rsidR="00245A64" w:rsidRPr="003D50EC" w14:paraId="50D94172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FE770C9" w14:textId="77777777" w:rsidR="00245A64" w:rsidRDefault="00245A64" w:rsidP="00245A64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0CDE8D23" w14:textId="77777777" w:rsidR="00245A64" w:rsidRDefault="00245A64" w:rsidP="00245A64">
            <w:pPr>
              <w:pStyle w:val="BodyText2"/>
            </w:pPr>
            <w:r>
              <w:t xml:space="preserve">Download </w:t>
            </w:r>
            <w:r>
              <w:rPr>
                <w:noProof/>
              </w:rPr>
              <w:drawing>
                <wp:inline distT="0" distB="0" distL="0" distR="0" wp14:anchorId="398754C4" wp14:editId="17CBB7A6">
                  <wp:extent cx="207309" cy="207309"/>
                  <wp:effectExtent l="0" t="0" r="2540" b="2540"/>
                  <wp:docPr id="24" name="Picture 24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take a dump of the file to view it.</w:t>
            </w:r>
          </w:p>
        </w:tc>
      </w:tr>
    </w:tbl>
    <w:p w14:paraId="39B08210" w14:textId="699D5636" w:rsidR="005E388D" w:rsidRDefault="005E388D" w:rsidP="000B0CE4">
      <w:pPr>
        <w:pStyle w:val="BodyText2"/>
      </w:pPr>
    </w:p>
    <w:p w14:paraId="54014CC1" w14:textId="1A751A6F" w:rsidR="00E72633" w:rsidRDefault="00E72633" w:rsidP="000B0CE4">
      <w:pPr>
        <w:pStyle w:val="BodyText2"/>
      </w:pPr>
      <w:r w:rsidRPr="003A6ABB">
        <w:lastRenderedPageBreak/>
        <w:t>A sample partial blacklist</w:t>
      </w:r>
      <w:r w:rsidR="00E92539" w:rsidRPr="003A6ABB">
        <w:t xml:space="preserve"> file</w:t>
      </w:r>
      <w:r w:rsidRPr="003A6ABB">
        <w:t xml:space="preserve"> is shown.</w:t>
      </w:r>
    </w:p>
    <w:p w14:paraId="0BB7A8F3" w14:textId="44D5AF40" w:rsidR="00E72633" w:rsidRDefault="00711759" w:rsidP="007539AA">
      <w:pPr>
        <w:pStyle w:val="BodyText2"/>
        <w:jc w:val="center"/>
      </w:pPr>
      <w:r>
        <w:rPr>
          <w:noProof/>
        </w:rPr>
        <w:drawing>
          <wp:inline distT="0" distB="0" distL="0" distR="0" wp14:anchorId="54B10656" wp14:editId="579D7127">
            <wp:extent cx="1484726" cy="1362075"/>
            <wp:effectExtent l="19050" t="19050" r="20320" b="952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rtialblacklist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91475" cy="1368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02FBE" w14:textId="77777777" w:rsidR="00BD4E83" w:rsidRDefault="00BD4E83" w:rsidP="000B0CE4">
      <w:pPr>
        <w:pStyle w:val="BodyText2"/>
      </w:pPr>
    </w:p>
    <w:p w14:paraId="35F5AB31" w14:textId="72EBCBAC" w:rsidR="00E72633" w:rsidRDefault="00E72633" w:rsidP="000B0CE4">
      <w:pPr>
        <w:pStyle w:val="BodyText2"/>
      </w:pPr>
      <w:r>
        <w:t>A sample full blacklist</w:t>
      </w:r>
      <w:r w:rsidR="00E92539">
        <w:t xml:space="preserve"> file</w:t>
      </w:r>
      <w:r>
        <w:t xml:space="preserve"> is shown.</w:t>
      </w:r>
    </w:p>
    <w:p w14:paraId="290A7A3D" w14:textId="43E4674A" w:rsidR="00E72633" w:rsidRDefault="00E72633" w:rsidP="007539AA">
      <w:pPr>
        <w:pStyle w:val="BodyText2"/>
        <w:jc w:val="center"/>
      </w:pPr>
      <w:r>
        <w:rPr>
          <w:noProof/>
        </w:rPr>
        <w:drawing>
          <wp:inline distT="0" distB="0" distL="0" distR="0" wp14:anchorId="777E85AF" wp14:editId="310C6751">
            <wp:extent cx="1312602" cy="1304925"/>
            <wp:effectExtent l="19050" t="19050" r="20955" b="9525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ullblacklist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13965" cy="130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B6C0F" w14:textId="77777777" w:rsidR="00E72633" w:rsidRDefault="00E72633" w:rsidP="000B0CE4">
      <w:pPr>
        <w:pStyle w:val="BodyText2"/>
      </w:pPr>
    </w:p>
    <w:p w14:paraId="437A7CE0" w14:textId="5AF1755A" w:rsidR="00261090" w:rsidRDefault="007243D7" w:rsidP="007243D7">
      <w:pPr>
        <w:pStyle w:val="Heading2"/>
      </w:pPr>
      <w:bookmarkStart w:id="254" w:name="_Toc37498262"/>
      <w:r>
        <w:t xml:space="preserve">Filter </w:t>
      </w:r>
      <w:r w:rsidR="00920486">
        <w:t>Blacklist</w:t>
      </w:r>
      <w:bookmarkEnd w:id="254"/>
    </w:p>
    <w:p w14:paraId="4D1567C7" w14:textId="6E331F34" w:rsidR="007243D7" w:rsidRDefault="00920486" w:rsidP="000B0CE4">
      <w:pPr>
        <w:pStyle w:val="BodyText2"/>
      </w:pPr>
      <w:r>
        <w:t>Operators</w:t>
      </w:r>
      <w:r w:rsidR="007243D7">
        <w:t xml:space="preserve"> can </w:t>
      </w:r>
      <w:r w:rsidR="005132E3">
        <w:t>view selective</w:t>
      </w:r>
      <w:r w:rsidR="007243D7">
        <w:t xml:space="preserve"> </w:t>
      </w:r>
      <w:r>
        <w:t>blacklist</w:t>
      </w:r>
      <w:r w:rsidR="009259E9">
        <w:t xml:space="preserve"> file</w:t>
      </w:r>
      <w:r w:rsidR="00BD4E83">
        <w:t>s</w:t>
      </w:r>
      <w:r w:rsidR="007243D7">
        <w:t xml:space="preserve">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>
        <w:t xml:space="preserve">operator </w:t>
      </w:r>
      <w:r w:rsidR="007243D7">
        <w:t xml:space="preserve">can view only those </w:t>
      </w:r>
      <w:r w:rsidR="009259E9">
        <w:t>files</w:t>
      </w:r>
      <w:r>
        <w:t xml:space="preserve"> </w:t>
      </w:r>
      <w:r w:rsidR="007243D7">
        <w:t xml:space="preserve">that </w:t>
      </w:r>
      <w:r w:rsidR="006D727F">
        <w:t>show the number of devices added or deleted</w:t>
      </w:r>
      <w:r>
        <w:t xml:space="preserve"> on a given date</w:t>
      </w:r>
      <w:r w:rsidR="006D727F">
        <w:t>.</w:t>
      </w:r>
    </w:p>
    <w:p w14:paraId="493B254B" w14:textId="287950B0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 xml:space="preserve">To filter </w:t>
      </w:r>
      <w:r w:rsidR="006D727F">
        <w:rPr>
          <w:u w:val="single"/>
        </w:rPr>
        <w:t>blacklis</w:t>
      </w:r>
      <w:r w:rsidR="009259E9">
        <w:rPr>
          <w:u w:val="single"/>
        </w:rPr>
        <w:t>t files</w:t>
      </w:r>
      <w:r w:rsidR="006D727F">
        <w:rPr>
          <w:u w:val="single"/>
        </w:rPr>
        <w:t>:</w:t>
      </w:r>
    </w:p>
    <w:p w14:paraId="7D128C94" w14:textId="77777777" w:rsidR="00C54724" w:rsidRDefault="00BA319D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5129FA" wp14:editId="2DC45162">
                <wp:simplePos x="0" y="0"/>
                <wp:positionH relativeFrom="column">
                  <wp:posOffset>2630170</wp:posOffset>
                </wp:positionH>
                <wp:positionV relativeFrom="paragraph">
                  <wp:posOffset>224790</wp:posOffset>
                </wp:positionV>
                <wp:extent cx="372110" cy="198755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F10A0" w14:textId="77777777" w:rsidR="00943CE0" w:rsidRDefault="00943CE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129FA" id="Rectangle 262" o:spid="_x0000_s1030" style="position:absolute;left:0;text-align:left;margin-left:207.1pt;margin-top:17.7pt;width:29.3pt;height:15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" filled="f" strokecolor="#ffc000 [3207]" strokeweight="2pt">
                <v:textbox>
                  <w:txbxContent>
                    <w:p w14:paraId="7F7F10A0" w14:textId="77777777" w:rsidR="00943CE0" w:rsidRDefault="00943CE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72F64A" wp14:editId="585F5EFB">
                <wp:simplePos x="0" y="0"/>
                <wp:positionH relativeFrom="column">
                  <wp:posOffset>40006</wp:posOffset>
                </wp:positionH>
                <wp:positionV relativeFrom="paragraph">
                  <wp:posOffset>167640</wp:posOffset>
                </wp:positionV>
                <wp:extent cx="2590800" cy="290195"/>
                <wp:effectExtent l="0" t="0" r="19050" b="1460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90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7B8EE" id="Rectangle 261" o:spid="_x0000_s1026" style="position:absolute;margin-left:3.15pt;margin-top:13.2pt;width:204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" filled="f" strokecolor="#ffc000 [3207]" strokeweight="2pt"/>
            </w:pict>
          </mc:Fallback>
        </mc:AlternateContent>
      </w:r>
      <w:r w:rsidR="002F224E">
        <w:rPr>
          <w:noProof/>
          <w:u w:val="single"/>
        </w:rPr>
        <w:drawing>
          <wp:inline distT="0" distB="0" distL="0" distR="0" wp14:anchorId="5DCBA4D0" wp14:editId="687EB366">
            <wp:extent cx="5278755" cy="1602105"/>
            <wp:effectExtent l="19050" t="19050" r="17145" b="17145"/>
            <wp:docPr id="144" name="Picture 1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Blacklistp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0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7FDE7" w14:textId="77777777" w:rsidR="00045C43" w:rsidRPr="007243D7" w:rsidRDefault="00045C43" w:rsidP="007E53B8">
      <w:pPr>
        <w:pStyle w:val="FigureCaption"/>
        <w:rPr>
          <w:u w:val="single"/>
        </w:rPr>
      </w:pPr>
      <w:bookmarkStart w:id="255" w:name="_Toc37239382"/>
      <w:r>
        <w:t xml:space="preserve">Figure </w:t>
      </w:r>
      <w:r w:rsidR="00B61F4E">
        <w:t>41</w:t>
      </w:r>
      <w:r>
        <w:t xml:space="preserve">: </w:t>
      </w:r>
      <w:r w:rsidR="004344A3">
        <w:t>Black List</w:t>
      </w:r>
      <w:bookmarkEnd w:id="255"/>
    </w:p>
    <w:p w14:paraId="06C475BE" w14:textId="77777777" w:rsidR="007243D7" w:rsidRDefault="007243D7" w:rsidP="00D67E37">
      <w:pPr>
        <w:pStyle w:val="BodyText2"/>
        <w:numPr>
          <w:ilvl w:val="0"/>
          <w:numId w:val="38"/>
        </w:numPr>
      </w:pPr>
      <w:r>
        <w:t>Specify the required value in one or more of the fields listed:</w:t>
      </w:r>
    </w:p>
    <w:p w14:paraId="39E59FF0" w14:textId="5C6ECF0D" w:rsidR="007243D7" w:rsidRDefault="007243D7" w:rsidP="00D67E37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 xml:space="preserve">: Period of </w:t>
      </w:r>
      <w:r w:rsidR="009259E9">
        <w:t>generated</w:t>
      </w:r>
      <w:r w:rsidR="006D727F">
        <w:t xml:space="preserve"> blacklist</w:t>
      </w:r>
      <w:r w:rsidR="009259E9">
        <w:t xml:space="preserve"> file</w:t>
      </w:r>
      <w:r w:rsidR="006D727F">
        <w:t>s</w:t>
      </w:r>
      <w:r>
        <w:t xml:space="preserve">. </w:t>
      </w:r>
    </w:p>
    <w:p w14:paraId="39359095" w14:textId="77777777" w:rsidR="005A0E51" w:rsidRDefault="006D727F" w:rsidP="00D67E37">
      <w:pPr>
        <w:pStyle w:val="BodyText2"/>
        <w:numPr>
          <w:ilvl w:val="0"/>
          <w:numId w:val="39"/>
        </w:numPr>
      </w:pPr>
      <w:r>
        <w:rPr>
          <w:b/>
          <w:bCs/>
        </w:rPr>
        <w:lastRenderedPageBreak/>
        <w:t>File Type</w:t>
      </w:r>
      <w:r w:rsidR="007243D7">
        <w:t xml:space="preserve">: The </w:t>
      </w:r>
      <w:r>
        <w:t>type</w:t>
      </w:r>
      <w:r w:rsidR="007243D7">
        <w:t xml:space="preserve"> can be</w:t>
      </w:r>
      <w:r w:rsidR="001267E7">
        <w:t>:</w:t>
      </w:r>
      <w:r w:rsidR="007A1C59">
        <w:t xml:space="preserve"> </w:t>
      </w:r>
    </w:p>
    <w:p w14:paraId="56F8682A" w14:textId="77777777" w:rsidR="007243D7" w:rsidRDefault="006D727F" w:rsidP="00D67E37">
      <w:pPr>
        <w:pStyle w:val="BodyText2"/>
        <w:numPr>
          <w:ilvl w:val="1"/>
          <w:numId w:val="39"/>
        </w:numPr>
      </w:pPr>
      <w:r>
        <w:t>Full</w:t>
      </w:r>
    </w:p>
    <w:p w14:paraId="12C0EA67" w14:textId="77777777" w:rsidR="007243D7" w:rsidRDefault="006D727F" w:rsidP="00D67E37">
      <w:pPr>
        <w:pStyle w:val="BodyText2"/>
        <w:numPr>
          <w:ilvl w:val="1"/>
          <w:numId w:val="39"/>
        </w:numPr>
      </w:pPr>
      <w:r>
        <w:t>Incremental</w:t>
      </w:r>
    </w:p>
    <w:p w14:paraId="0DED2E6A" w14:textId="77777777" w:rsidR="007243D7" w:rsidRDefault="007243D7" w:rsidP="00D67E37">
      <w:pPr>
        <w:pStyle w:val="BodyText2"/>
        <w:numPr>
          <w:ilvl w:val="0"/>
          <w:numId w:val="38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5F1A4670" w14:textId="26575F6F" w:rsidR="007243D7" w:rsidRDefault="00045C43" w:rsidP="000B0CE4">
      <w:pPr>
        <w:pStyle w:val="BodyText2"/>
      </w:pPr>
      <w:r>
        <w:t xml:space="preserve">The </w:t>
      </w:r>
      <w:r w:rsidR="006D727F">
        <w:t xml:space="preserve">filtered </w:t>
      </w:r>
      <w:r w:rsidR="009259E9">
        <w:t>files</w:t>
      </w:r>
      <w:r w:rsidR="007243D7">
        <w:t xml:space="preserve"> are shown on the page.</w:t>
      </w:r>
    </w:p>
    <w:p w14:paraId="0E0D1DCB" w14:textId="77777777" w:rsidR="00045C43" w:rsidRDefault="002F224E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5FB54936" wp14:editId="48C691CE">
            <wp:extent cx="5278755" cy="1431290"/>
            <wp:effectExtent l="19050" t="19050" r="17145" b="16510"/>
            <wp:docPr id="145" name="Picture 1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blacklist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3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CA5D3" w14:textId="77777777" w:rsidR="00F30CDD" w:rsidRDefault="00A951C6" w:rsidP="00B6323C">
      <w:pPr>
        <w:pStyle w:val="FigureCaption"/>
      </w:pPr>
      <w:bookmarkStart w:id="256" w:name="_Toc37239383"/>
      <w:r>
        <w:t xml:space="preserve">Figure </w:t>
      </w:r>
      <w:r w:rsidR="00B61F4E">
        <w:t>42</w:t>
      </w:r>
      <w:r>
        <w:t>: Filter</w:t>
      </w:r>
      <w:r w:rsidR="006659F6">
        <w:t>ed</w:t>
      </w:r>
      <w:r>
        <w:t xml:space="preserve"> </w:t>
      </w:r>
      <w:r w:rsidR="00BA319D">
        <w:t>Blacklists</w:t>
      </w:r>
      <w:bookmarkEnd w:id="256"/>
    </w:p>
    <w:p w14:paraId="39B26885" w14:textId="77777777" w:rsidR="00B6323C" w:rsidRDefault="00B6323C" w:rsidP="00B6323C">
      <w:pPr>
        <w:pStyle w:val="BodyText2"/>
      </w:pPr>
    </w:p>
    <w:p w14:paraId="6C3A0639" w14:textId="00F4EADD" w:rsidR="007243D7" w:rsidRDefault="005937A5" w:rsidP="00045C43">
      <w:pPr>
        <w:pStyle w:val="Heading2"/>
      </w:pPr>
      <w:bookmarkStart w:id="257" w:name="_Toc37498263"/>
      <w:r>
        <w:t>Export</w:t>
      </w:r>
      <w:r w:rsidR="00045C43">
        <w:t xml:space="preserve"> </w:t>
      </w:r>
      <w:r w:rsidR="006D727F">
        <w:t>Blacklist</w:t>
      </w:r>
      <w:bookmarkEnd w:id="257"/>
    </w:p>
    <w:p w14:paraId="090DA86E" w14:textId="28E240BE" w:rsidR="000040AB" w:rsidRDefault="006D727F" w:rsidP="000040AB">
      <w:pPr>
        <w:pStyle w:val="BodyText2"/>
      </w:pPr>
      <w:r>
        <w:t>The blacklist</w:t>
      </w:r>
      <w:r w:rsidR="009259E9">
        <w:t xml:space="preserve"> file</w:t>
      </w:r>
      <w:r w:rsidR="007539AA">
        <w:t>s</w:t>
      </w:r>
      <w:r w:rsidR="000040AB">
        <w:t xml:space="preserve"> </w:t>
      </w:r>
      <w:r w:rsidR="00976ADF"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6C0330D7" w14:textId="0ADA7B1D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 xml:space="preserve">To export </w:t>
      </w:r>
      <w:r w:rsidR="006D727F">
        <w:rPr>
          <w:u w:val="single"/>
        </w:rPr>
        <w:t>blacklis</w:t>
      </w:r>
      <w:r w:rsidR="009259E9">
        <w:rPr>
          <w:u w:val="single"/>
        </w:rPr>
        <w:t>t file</w:t>
      </w:r>
      <w:r w:rsidR="006D727F">
        <w:rPr>
          <w:u w:val="single"/>
        </w:rPr>
        <w:t>s</w:t>
      </w:r>
      <w:r w:rsidRPr="00045C43">
        <w:rPr>
          <w:u w:val="single"/>
        </w:rPr>
        <w:t>:</w:t>
      </w:r>
    </w:p>
    <w:p w14:paraId="5175A0BD" w14:textId="77777777" w:rsidR="009915B5" w:rsidRDefault="009915B5" w:rsidP="00D67E37">
      <w:pPr>
        <w:pStyle w:val="BodyText2"/>
        <w:numPr>
          <w:ilvl w:val="0"/>
          <w:numId w:val="36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6D727F">
        <w:rPr>
          <w:b/>
          <w:bCs/>
        </w:rPr>
        <w:t>Black List</w:t>
      </w:r>
      <w:r>
        <w:rPr>
          <w:b/>
          <w:bCs/>
        </w:rPr>
        <w:t xml:space="preserve"> </w:t>
      </w:r>
      <w:r>
        <w:t xml:space="preserve">page). </w:t>
      </w:r>
    </w:p>
    <w:p w14:paraId="28A45D96" w14:textId="77777777" w:rsidR="00941A7E" w:rsidRDefault="0043329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D468FA" wp14:editId="63CBE9D4">
                <wp:simplePos x="0" y="0"/>
                <wp:positionH relativeFrom="column">
                  <wp:posOffset>3573780</wp:posOffset>
                </wp:positionH>
                <wp:positionV relativeFrom="paragraph">
                  <wp:posOffset>250190</wp:posOffset>
                </wp:positionV>
                <wp:extent cx="414655" cy="171450"/>
                <wp:effectExtent l="0" t="0" r="23495" b="1905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1714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D390F" w14:textId="77777777" w:rsidR="00943CE0" w:rsidRDefault="00943CE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468FA" id="Rectangle 265" o:spid="_x0000_s1031" style="position:absolute;left:0;text-align:left;margin-left:281.4pt;margin-top:19.7pt;width:32.65pt;height:1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" filled="f" strokecolor="#ffc000 [3207]" strokeweight="2pt">
                <v:textbox>
                  <w:txbxContent>
                    <w:p w14:paraId="4CED390F" w14:textId="77777777" w:rsidR="00943CE0" w:rsidRDefault="00943CE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F224E">
        <w:rPr>
          <w:noProof/>
        </w:rPr>
        <w:drawing>
          <wp:inline distT="0" distB="0" distL="0" distR="0" wp14:anchorId="20D64DE6" wp14:editId="587728E6">
            <wp:extent cx="5278755" cy="1431290"/>
            <wp:effectExtent l="19050" t="19050" r="17145" b="16510"/>
            <wp:docPr id="146" name="Picture 1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blacklist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3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6FEB0" w14:textId="77777777" w:rsidR="00E33E46" w:rsidRDefault="000F2A8D" w:rsidP="007E53B8">
      <w:pPr>
        <w:pStyle w:val="FigureCaption"/>
      </w:pPr>
      <w:r>
        <w:t xml:space="preserve">                                 </w:t>
      </w:r>
      <w:bookmarkStart w:id="258" w:name="_Toc37239384"/>
      <w:r w:rsidR="00E33E46">
        <w:t xml:space="preserve">Figure </w:t>
      </w:r>
      <w:r w:rsidR="00A14FF0">
        <w:t>4</w:t>
      </w:r>
      <w:r w:rsidR="00B61F4E">
        <w:t>3</w:t>
      </w:r>
      <w:r w:rsidR="00E33E46">
        <w:t xml:space="preserve">: </w:t>
      </w:r>
      <w:r w:rsidR="00BA319D">
        <w:t>Black</w:t>
      </w:r>
      <w:r w:rsidR="00F30CDD">
        <w:t xml:space="preserve"> L</w:t>
      </w:r>
      <w:r w:rsidR="00BA319D">
        <w:t>ist</w:t>
      </w:r>
      <w:bookmarkEnd w:id="258"/>
    </w:p>
    <w:p w14:paraId="7CFE0B64" w14:textId="77777777" w:rsidR="00F97DB1" w:rsidRDefault="00F97DB1" w:rsidP="009915B5">
      <w:pPr>
        <w:pStyle w:val="BodyText2"/>
        <w:ind w:left="360"/>
      </w:pPr>
    </w:p>
    <w:p w14:paraId="04462B31" w14:textId="77777777" w:rsidR="00F97DB1" w:rsidRDefault="00F97DB1" w:rsidP="009915B5">
      <w:pPr>
        <w:pStyle w:val="BodyText2"/>
        <w:ind w:left="360"/>
      </w:pPr>
    </w:p>
    <w:p w14:paraId="28B2D926" w14:textId="77777777" w:rsidR="00F97DB1" w:rsidRDefault="00F97DB1" w:rsidP="009915B5">
      <w:pPr>
        <w:pStyle w:val="BodyText2"/>
        <w:ind w:left="360"/>
      </w:pPr>
    </w:p>
    <w:p w14:paraId="139BF45B" w14:textId="77777777" w:rsidR="00F97DB1" w:rsidRDefault="00F97DB1" w:rsidP="009915B5">
      <w:pPr>
        <w:pStyle w:val="BodyText2"/>
        <w:ind w:left="360"/>
      </w:pPr>
    </w:p>
    <w:p w14:paraId="701036D2" w14:textId="77777777" w:rsidR="00F97DB1" w:rsidRDefault="00F97DB1" w:rsidP="009915B5">
      <w:pPr>
        <w:pStyle w:val="BodyText2"/>
        <w:ind w:left="360"/>
      </w:pPr>
    </w:p>
    <w:p w14:paraId="4F799682" w14:textId="77777777" w:rsidR="00F97DB1" w:rsidRDefault="00F97DB1" w:rsidP="009915B5">
      <w:pPr>
        <w:pStyle w:val="BodyText2"/>
        <w:ind w:left="360"/>
      </w:pPr>
    </w:p>
    <w:p w14:paraId="55856C72" w14:textId="39140110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7A9E2854" w14:textId="77777777" w:rsidR="009915B5" w:rsidRDefault="002F224E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E68F02B" wp14:editId="4AD2A20C">
            <wp:extent cx="2581275" cy="1889325"/>
            <wp:effectExtent l="19050" t="19050" r="9525" b="15875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xportblacklist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5116" cy="1892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E1355" w14:textId="77777777" w:rsidR="009915B5" w:rsidRDefault="00976ADF" w:rsidP="007E53B8">
      <w:pPr>
        <w:pStyle w:val="FigureCaption"/>
      </w:pPr>
      <w:r>
        <w:t xml:space="preserve">  </w:t>
      </w:r>
      <w:bookmarkStart w:id="259" w:name="_Toc37239385"/>
      <w:r w:rsidR="009915B5" w:rsidRPr="00D405A8">
        <w:t xml:space="preserve">Figure </w:t>
      </w:r>
      <w:r w:rsidR="00A14FF0">
        <w:t>4</w:t>
      </w:r>
      <w:r w:rsidR="00B61F4E">
        <w:t>4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 xml:space="preserve">ed </w:t>
      </w:r>
      <w:r w:rsidR="006D727F">
        <w:t>Blacklist</w:t>
      </w:r>
      <w:r w:rsidR="009915B5" w:rsidRPr="00D405A8">
        <w:t xml:space="preserve"> File</w:t>
      </w:r>
      <w:bookmarkEnd w:id="259"/>
      <w:r w:rsidR="009915B5">
        <w:t xml:space="preserve"> </w:t>
      </w:r>
    </w:p>
    <w:p w14:paraId="1FB85E40" w14:textId="77777777" w:rsidR="009915B5" w:rsidRDefault="009915B5" w:rsidP="00D67E37">
      <w:pPr>
        <w:pStyle w:val="BodyText2"/>
        <w:numPr>
          <w:ilvl w:val="0"/>
          <w:numId w:val="32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7F0483D4" w14:textId="77777777" w:rsidR="0036447D" w:rsidRDefault="002453FE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0D9F8D17" wp14:editId="3CF45FF5">
            <wp:extent cx="2705100" cy="1967079"/>
            <wp:effectExtent l="19050" t="19050" r="19050" b="1460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xportedblacklist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11528" cy="1971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26043" w14:textId="77777777" w:rsidR="009915B5" w:rsidRDefault="009915B5" w:rsidP="007E53B8">
      <w:pPr>
        <w:pStyle w:val="FigureCaption"/>
      </w:pPr>
      <w:bookmarkStart w:id="260" w:name="_Toc37239386"/>
      <w:r>
        <w:t xml:space="preserve">Figure </w:t>
      </w:r>
      <w:r w:rsidR="00A14FF0">
        <w:t>4</w:t>
      </w:r>
      <w:r w:rsidR="00B61F4E">
        <w:t>5</w:t>
      </w:r>
      <w:r>
        <w:t xml:space="preserve">: </w:t>
      </w:r>
      <w:r w:rsidR="000F5679">
        <w:t xml:space="preserve">Exported </w:t>
      </w:r>
      <w:r w:rsidR="006D727F">
        <w:t>Blacklists</w:t>
      </w:r>
      <w:bookmarkEnd w:id="260"/>
    </w:p>
    <w:p w14:paraId="6C73DB1B" w14:textId="3B4FE75B" w:rsidR="00566007" w:rsidRDefault="0070762E" w:rsidP="000B0CE4">
      <w:pPr>
        <w:pStyle w:val="BodyText2"/>
      </w:pPr>
      <w:r>
        <w:t xml:space="preserve">Instead of exporting all the </w:t>
      </w:r>
      <w:r w:rsidR="006D727F">
        <w:t>blacklist</w:t>
      </w:r>
      <w:r w:rsidR="009259E9">
        <w:t xml:space="preserve"> file</w:t>
      </w:r>
      <w:r w:rsidR="006D727F">
        <w:t>s, operators</w:t>
      </w:r>
      <w:r>
        <w:t xml:space="preserve"> can </w:t>
      </w:r>
      <w:r w:rsidR="00225432">
        <w:t>export</w:t>
      </w:r>
      <w:r>
        <w:t xml:space="preserve"> filtered </w:t>
      </w:r>
      <w:r w:rsidR="006D727F">
        <w:t>blacklist</w:t>
      </w:r>
      <w:r w:rsidR="00F97DB1">
        <w:t xml:space="preserve"> file</w:t>
      </w:r>
      <w:r w:rsidR="006D727F">
        <w:t>s</w:t>
      </w:r>
      <w:r>
        <w:t xml:space="preserve">. First, filter the </w:t>
      </w:r>
      <w:r w:rsidR="006D727F">
        <w:t>blacklist</w:t>
      </w:r>
      <w:r>
        <w:t xml:space="preserve"> data based on specific filters (refer to </w:t>
      </w:r>
      <w:r w:rsidRPr="0070762E">
        <w:rPr>
          <w:i/>
          <w:iCs/>
        </w:rPr>
        <w:t xml:space="preserve">Filter </w:t>
      </w:r>
      <w:r w:rsidR="006D727F">
        <w:rPr>
          <w:i/>
          <w:iCs/>
        </w:rPr>
        <w:t>Blacklists</w:t>
      </w:r>
      <w:r>
        <w:t xml:space="preserve">) and then export the filtered </w:t>
      </w:r>
      <w:r w:rsidR="006D727F">
        <w:t>blacklist</w:t>
      </w:r>
      <w:r w:rsidR="00F97DB1">
        <w:t xml:space="preserve"> file</w:t>
      </w:r>
      <w:r w:rsidR="006D727F">
        <w:t>s</w:t>
      </w:r>
      <w:r>
        <w:t xml:space="preserve"> using the export utility.</w:t>
      </w:r>
    </w:p>
    <w:p w14:paraId="33A982E3" w14:textId="77777777" w:rsidR="00B61F4E" w:rsidRDefault="00B61F4E" w:rsidP="000B0CE4">
      <w:pPr>
        <w:pStyle w:val="BodyText2"/>
      </w:pPr>
    </w:p>
    <w:p w14:paraId="1F1F284F" w14:textId="77777777" w:rsidR="002B222D" w:rsidRDefault="002B222D" w:rsidP="002B222D">
      <w:pPr>
        <w:pStyle w:val="Heading2"/>
      </w:pPr>
      <w:bookmarkStart w:id="261" w:name="_Toc33605948"/>
      <w:bookmarkStart w:id="262" w:name="_Toc37498264"/>
      <w:r>
        <w:t>Grievance Management</w:t>
      </w:r>
      <w:bookmarkEnd w:id="261"/>
      <w:bookmarkEnd w:id="262"/>
    </w:p>
    <w:p w14:paraId="095A2343" w14:textId="77777777" w:rsidR="002B222D" w:rsidRDefault="002B222D" w:rsidP="002B222D">
      <w:pPr>
        <w:pStyle w:val="BodyText2"/>
      </w:pPr>
      <w:r>
        <w:t>Operators can register complaints or grievances when there is a problem in the portal. For example, there could be situations when the blocking/unblocking, grey list, or black list features are not functional.</w:t>
      </w:r>
    </w:p>
    <w:p w14:paraId="62077C88" w14:textId="77777777" w:rsidR="002B222D" w:rsidRDefault="002B222D" w:rsidP="002B222D">
      <w:pPr>
        <w:pStyle w:val="BodyText2"/>
      </w:pPr>
      <w:r>
        <w:t xml:space="preserve">When an operator raises a grievance, the grievance goes through the following stages: </w:t>
      </w:r>
    </w:p>
    <w:p w14:paraId="54415A47" w14:textId="77777777" w:rsidR="002B222D" w:rsidRDefault="002B222D" w:rsidP="002B222D">
      <w:pPr>
        <w:pStyle w:val="BodyText2"/>
        <w:numPr>
          <w:ilvl w:val="0"/>
          <w:numId w:val="54"/>
        </w:numPr>
      </w:pPr>
      <w:r>
        <w:lastRenderedPageBreak/>
        <w:t>A notification is sent to the CEIR administrator. The notification appears on the CEIR administrator portal. A mail is also sent to the registered mail of the CEIR administrator.</w:t>
      </w:r>
    </w:p>
    <w:p w14:paraId="6A312CB5" w14:textId="77777777" w:rsidR="002B222D" w:rsidRDefault="002B222D" w:rsidP="002B222D">
      <w:pPr>
        <w:pStyle w:val="BodyText2"/>
        <w:numPr>
          <w:ilvl w:val="0"/>
          <w:numId w:val="54"/>
        </w:numPr>
      </w:pPr>
      <w:r>
        <w:t xml:space="preserve">The CEIR administrator responds to the grievance. A response notification is sent to the operator portal, and the operator’s registered mail ID. </w:t>
      </w:r>
    </w:p>
    <w:p w14:paraId="7B8D1090" w14:textId="77777777" w:rsidR="002B222D" w:rsidRDefault="002B222D" w:rsidP="002B222D">
      <w:pPr>
        <w:pStyle w:val="BodyText2"/>
        <w:numPr>
          <w:ilvl w:val="0"/>
          <w:numId w:val="54"/>
        </w:numPr>
      </w:pPr>
      <w:r>
        <w:t>Steps 1 to 2 are repeated until the grievance is closed. The administrator closes the grievance.</w:t>
      </w:r>
    </w:p>
    <w:p w14:paraId="6DC16B55" w14:textId="77777777" w:rsidR="002B222D" w:rsidRPr="00CF6643" w:rsidRDefault="002B222D" w:rsidP="002B222D">
      <w:pPr>
        <w:pStyle w:val="BodyText2"/>
      </w:pPr>
      <w:r>
        <w:t>There are situations when the grievance is automatically closed. A grievance is automatically closed when the</w:t>
      </w:r>
      <w:r w:rsidRPr="00CF6643">
        <w:t xml:space="preserve"> </w:t>
      </w:r>
      <w:r>
        <w:t>status of the grievance changes to</w:t>
      </w:r>
      <w:r w:rsidRPr="00CF6643">
        <w:t xml:space="preserve"> </w:t>
      </w:r>
      <w:r>
        <w:rPr>
          <w:b/>
          <w:bCs/>
        </w:rPr>
        <w:t>Pending with User</w:t>
      </w:r>
      <w:r w:rsidRPr="00CF6643">
        <w:t xml:space="preserve">, </w:t>
      </w:r>
      <w:r>
        <w:t>but</w:t>
      </w:r>
      <w:r w:rsidRPr="00CF6643">
        <w:t xml:space="preserve"> there is no response from the </w:t>
      </w:r>
      <w:r w:rsidR="00CD347A">
        <w:t>operator</w:t>
      </w:r>
      <w:r w:rsidRPr="00CF6643">
        <w:t xml:space="preserve"> for a specified period</w:t>
      </w:r>
      <w:r>
        <w:t>.</w:t>
      </w:r>
    </w:p>
    <w:p w14:paraId="303F8202" w14:textId="77777777" w:rsidR="002B222D" w:rsidRPr="005E388D" w:rsidRDefault="002B222D" w:rsidP="002B222D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0F6B5062" w14:textId="77777777" w:rsidR="002B222D" w:rsidRDefault="002B222D" w:rsidP="002B222D">
      <w:pPr>
        <w:pStyle w:val="BodyText2"/>
        <w:numPr>
          <w:ilvl w:val="0"/>
          <w:numId w:val="37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 </w:t>
      </w:r>
    </w:p>
    <w:p w14:paraId="22F78849" w14:textId="77777777" w:rsidR="002B222D" w:rsidRDefault="002B222D" w:rsidP="002B222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12011D" wp14:editId="7BC17778">
                <wp:simplePos x="0" y="0"/>
                <wp:positionH relativeFrom="column">
                  <wp:posOffset>259715</wp:posOffset>
                </wp:positionH>
                <wp:positionV relativeFrom="paragraph">
                  <wp:posOffset>926465</wp:posOffset>
                </wp:positionV>
                <wp:extent cx="675861" cy="193620"/>
                <wp:effectExtent l="0" t="0" r="10160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193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1AE24" id="Rectangle 5" o:spid="_x0000_s1026" style="position:absolute;margin-left:20.45pt;margin-top:72.95pt;width:53.2pt;height:15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" filled="f" strokecolor="#ffc000 [3207]" strokeweight="2pt"/>
            </w:pict>
          </mc:Fallback>
        </mc:AlternateContent>
      </w:r>
      <w:r w:rsidR="00A0404E">
        <w:rPr>
          <w:noProof/>
        </w:rPr>
        <w:drawing>
          <wp:inline distT="0" distB="0" distL="0" distR="0" wp14:anchorId="481130CD" wp14:editId="568A0C33">
            <wp:extent cx="5278755" cy="2382520"/>
            <wp:effectExtent l="19050" t="19050" r="17145" b="17780"/>
            <wp:docPr id="154" name="Picture 1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operator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41357" w14:textId="77777777" w:rsidR="002B222D" w:rsidRDefault="002B222D" w:rsidP="002B222D">
      <w:pPr>
        <w:pStyle w:val="FigureCaption"/>
      </w:pPr>
      <w:bookmarkStart w:id="263" w:name="_Toc37239387"/>
      <w:r>
        <w:t>Figure 4</w:t>
      </w:r>
      <w:r w:rsidR="00B61F4E">
        <w:t>6</w:t>
      </w:r>
      <w:r>
        <w:t>: Home Page</w:t>
      </w:r>
      <w:bookmarkEnd w:id="263"/>
    </w:p>
    <w:p w14:paraId="21D6BAA3" w14:textId="77777777" w:rsidR="002B222D" w:rsidRDefault="002B222D" w:rsidP="002B222D">
      <w:pPr>
        <w:pStyle w:val="BodyText2"/>
        <w:numPr>
          <w:ilvl w:val="0"/>
          <w:numId w:val="37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Click </w:t>
      </w:r>
      <w:r w:rsidRPr="005E388D">
        <w:rPr>
          <w:b/>
          <w:bCs/>
        </w:rPr>
        <w:t>Report Grievance</w:t>
      </w:r>
      <w:r>
        <w:t>.</w:t>
      </w:r>
    </w:p>
    <w:p w14:paraId="45C2C460" w14:textId="77777777" w:rsidR="002B222D" w:rsidRDefault="00BA319D" w:rsidP="002B222D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902F7AB" wp14:editId="51E40741">
            <wp:extent cx="5278755" cy="2418080"/>
            <wp:effectExtent l="19050" t="19050" r="17145" b="20320"/>
            <wp:docPr id="450" name="Picture 4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grievancedashboardoperator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1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46373" w14:textId="77777777" w:rsidR="002B222D" w:rsidRDefault="002B222D" w:rsidP="002B222D">
      <w:pPr>
        <w:pStyle w:val="FigureCaption"/>
      </w:pPr>
      <w:bookmarkStart w:id="264" w:name="_Toc37239388"/>
      <w:r>
        <w:t>Figure 4</w:t>
      </w:r>
      <w:r w:rsidR="00B61F4E">
        <w:t>7</w:t>
      </w:r>
      <w:r>
        <w:t>: Grievance Management</w:t>
      </w:r>
      <w:bookmarkEnd w:id="264"/>
    </w:p>
    <w:p w14:paraId="4998250B" w14:textId="77777777" w:rsidR="002B222D" w:rsidRDefault="002B222D" w:rsidP="002B222D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6CD1F0E8" w14:textId="77777777" w:rsidR="002B222D" w:rsidRDefault="00A0404E" w:rsidP="002B222D">
      <w:pPr>
        <w:pStyle w:val="BodyText2"/>
        <w:jc w:val="center"/>
      </w:pPr>
      <w:r>
        <w:rPr>
          <w:noProof/>
        </w:rPr>
        <w:drawing>
          <wp:inline distT="0" distB="0" distL="0" distR="0" wp14:anchorId="33F721EE" wp14:editId="2ADD6EB8">
            <wp:extent cx="5278755" cy="1570990"/>
            <wp:effectExtent l="19050" t="19050" r="17145" b="10160"/>
            <wp:docPr id="156" name="Picture 1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eivanc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3F349" w14:textId="77777777" w:rsidR="002B222D" w:rsidRDefault="002B222D" w:rsidP="002B222D">
      <w:pPr>
        <w:pStyle w:val="FigureCaption"/>
      </w:pPr>
      <w:bookmarkStart w:id="265" w:name="_Toc37239389"/>
      <w:r>
        <w:t>Figure 4</w:t>
      </w:r>
      <w:r w:rsidR="00B61F4E">
        <w:t>8</w:t>
      </w:r>
      <w:r>
        <w:t>: Report Grievance</w:t>
      </w:r>
      <w:bookmarkEnd w:id="265"/>
    </w:p>
    <w:p w14:paraId="11690CDE" w14:textId="77777777" w:rsidR="002B222D" w:rsidRPr="003A2390" w:rsidRDefault="002B222D" w:rsidP="002B222D">
      <w:pPr>
        <w:pStyle w:val="BodyText2"/>
        <w:numPr>
          <w:ilvl w:val="0"/>
          <w:numId w:val="37"/>
        </w:numPr>
      </w:pPr>
      <w:r>
        <w:t>Enter the following information:</w:t>
      </w:r>
    </w:p>
    <w:p w14:paraId="061F4FDB" w14:textId="77777777" w:rsidR="002B222D" w:rsidRDefault="002B222D" w:rsidP="002B222D">
      <w:pPr>
        <w:pStyle w:val="BodyText2"/>
        <w:numPr>
          <w:ilvl w:val="1"/>
          <w:numId w:val="37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96717E">
        <w:t>block/unblock request if the grievance is related to blocking/unblocking or the ID of the grey ID list if related to the grey list or the ID of the blacklist if related to blacklist.</w:t>
      </w:r>
    </w:p>
    <w:p w14:paraId="7A4748AA" w14:textId="77777777" w:rsidR="002B222D" w:rsidRDefault="002B222D" w:rsidP="002B222D">
      <w:pPr>
        <w:pStyle w:val="BodyText2"/>
        <w:numPr>
          <w:ilvl w:val="1"/>
          <w:numId w:val="37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Category</w:t>
      </w:r>
      <w:r>
        <w:t>: Select the category of the grievance. The options are:</w:t>
      </w:r>
    </w:p>
    <w:p w14:paraId="1BBBA63C" w14:textId="77777777" w:rsidR="002B222D" w:rsidRDefault="0096717E" w:rsidP="002B222D">
      <w:pPr>
        <w:pStyle w:val="BodyText2"/>
        <w:numPr>
          <w:ilvl w:val="0"/>
          <w:numId w:val="55"/>
        </w:numPr>
      </w:pPr>
      <w:r>
        <w:t>Block/Unblock</w:t>
      </w:r>
      <w:r w:rsidR="002B222D">
        <w:t xml:space="preserve"> Related</w:t>
      </w:r>
    </w:p>
    <w:p w14:paraId="08E504AC" w14:textId="77777777" w:rsidR="002B222D" w:rsidRPr="005A0E51" w:rsidRDefault="0096717E" w:rsidP="002B222D">
      <w:pPr>
        <w:pStyle w:val="BodyText2"/>
        <w:numPr>
          <w:ilvl w:val="0"/>
          <w:numId w:val="55"/>
        </w:numPr>
      </w:pPr>
      <w:proofErr w:type="spellStart"/>
      <w:r>
        <w:t>Greylist</w:t>
      </w:r>
      <w:proofErr w:type="spellEnd"/>
      <w:r w:rsidR="002B222D">
        <w:t xml:space="preserve"> Related</w:t>
      </w:r>
    </w:p>
    <w:p w14:paraId="54F0E8CA" w14:textId="77777777" w:rsidR="002B222D" w:rsidRDefault="0096717E" w:rsidP="002B222D">
      <w:pPr>
        <w:pStyle w:val="BodyText2"/>
        <w:numPr>
          <w:ilvl w:val="0"/>
          <w:numId w:val="55"/>
        </w:numPr>
      </w:pPr>
      <w:r>
        <w:t>Blacklist</w:t>
      </w:r>
      <w:r w:rsidR="002B222D">
        <w:t xml:space="preserve"> Related</w:t>
      </w:r>
    </w:p>
    <w:p w14:paraId="391F70F7" w14:textId="77777777" w:rsidR="00277C1B" w:rsidRPr="005A0E51" w:rsidRDefault="00277C1B" w:rsidP="002B222D">
      <w:pPr>
        <w:pStyle w:val="BodyText2"/>
        <w:numPr>
          <w:ilvl w:val="0"/>
          <w:numId w:val="55"/>
        </w:numPr>
      </w:pPr>
      <w:r>
        <w:t>Other</w:t>
      </w:r>
    </w:p>
    <w:p w14:paraId="063D7692" w14:textId="77777777" w:rsidR="0096717E" w:rsidRDefault="0096717E" w:rsidP="0096717E">
      <w:pPr>
        <w:pStyle w:val="BodyText2"/>
        <w:numPr>
          <w:ilvl w:val="1"/>
          <w:numId w:val="37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>Select the type of identification or another document that is to be uploaded</w:t>
      </w:r>
      <w:r>
        <w:t>.</w:t>
      </w:r>
    </w:p>
    <w:p w14:paraId="7EFA7369" w14:textId="77777777" w:rsidR="0096717E" w:rsidRPr="003A2390" w:rsidRDefault="0096717E" w:rsidP="0096717E">
      <w:pPr>
        <w:pStyle w:val="BodyText2"/>
        <w:numPr>
          <w:ilvl w:val="1"/>
          <w:numId w:val="37"/>
        </w:numPr>
      </w:pPr>
      <w:r w:rsidRPr="00045C43">
        <w:rPr>
          <w:b/>
          <w:bCs/>
        </w:rPr>
        <w:lastRenderedPageBreak/>
        <w:t>Upload Supporting Document</w:t>
      </w:r>
      <w:r w:rsidRPr="003A2390">
        <w:rPr>
          <w:b/>
          <w:bCs/>
        </w:rPr>
        <w:t xml:space="preserve">: </w:t>
      </w:r>
      <w:r w:rsidRPr="003A2390">
        <w:t xml:space="preserve">Click </w:t>
      </w:r>
      <w:r w:rsidRPr="003A2390">
        <w:rPr>
          <w:b/>
          <w:bCs/>
        </w:rPr>
        <w:t>Select File</w:t>
      </w:r>
      <w:r w:rsidRPr="003A2390">
        <w:t xml:space="preserve"> to upload the document selected in </w:t>
      </w:r>
      <w:r w:rsidRPr="003A2390">
        <w:rPr>
          <w:b/>
          <w:bCs/>
        </w:rPr>
        <w:t>Document Type</w:t>
      </w:r>
      <w:r w:rsidRPr="003A2390">
        <w:t xml:space="preserve">. </w:t>
      </w:r>
    </w:p>
    <w:p w14:paraId="692A8212" w14:textId="77777777" w:rsidR="0096717E" w:rsidRPr="003A2390" w:rsidRDefault="0096717E" w:rsidP="0096717E">
      <w:pPr>
        <w:pStyle w:val="BodyText2"/>
        <w:numPr>
          <w:ilvl w:val="1"/>
          <w:numId w:val="37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Pr="006C5568">
        <w:rPr>
          <w:b/>
          <w:bCs/>
        </w:rPr>
        <w:t>+Add More Files</w:t>
      </w:r>
      <w:r w:rsidRPr="003A2390">
        <w:rPr>
          <w:b/>
          <w:bCs/>
        </w:rPr>
        <w:t>.</w:t>
      </w:r>
    </w:p>
    <w:p w14:paraId="1ECCE15B" w14:textId="77777777" w:rsidR="0096717E" w:rsidRDefault="0096717E" w:rsidP="0096717E">
      <w:pPr>
        <w:pStyle w:val="BodyText2"/>
        <w:ind w:left="1080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 xml:space="preserve">. </w:t>
      </w:r>
    </w:p>
    <w:p w14:paraId="34EE1A5B" w14:textId="77777777" w:rsidR="002B222D" w:rsidRPr="003A2390" w:rsidRDefault="002B222D" w:rsidP="002B222D">
      <w:pPr>
        <w:pStyle w:val="BodyText2"/>
        <w:numPr>
          <w:ilvl w:val="1"/>
          <w:numId w:val="37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Remarks</w:t>
      </w:r>
      <w:r w:rsidRPr="003A2390">
        <w:rPr>
          <w:b/>
          <w:bCs/>
        </w:rPr>
        <w:t xml:space="preserve">: </w:t>
      </w:r>
      <w:r w:rsidRPr="003A2390">
        <w:t>Enter information about the grievance raised. This helps the administrator to understand the problem in detail.</w:t>
      </w:r>
    </w:p>
    <w:p w14:paraId="2D75D4AD" w14:textId="77777777" w:rsidR="002B222D" w:rsidRDefault="002B222D" w:rsidP="002B222D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1C6CAC7E" w14:textId="77777777" w:rsidR="002B222D" w:rsidRDefault="002B222D" w:rsidP="002B222D">
      <w:pPr>
        <w:pStyle w:val="BodyText2"/>
      </w:pPr>
      <w:r>
        <w:t>A grievance ID is generated and assigned to the registered grievance. The registered grievance appears on top of the dashboard.</w:t>
      </w:r>
    </w:p>
    <w:p w14:paraId="102227BB" w14:textId="77777777" w:rsidR="00A0404E" w:rsidRDefault="00A0404E" w:rsidP="00A0404E">
      <w:pPr>
        <w:pStyle w:val="BodyText2"/>
        <w:jc w:val="center"/>
      </w:pPr>
      <w:r>
        <w:rPr>
          <w:noProof/>
        </w:rPr>
        <w:drawing>
          <wp:inline distT="0" distB="0" distL="0" distR="0" wp14:anchorId="0BED58B9" wp14:editId="2B715673">
            <wp:extent cx="5278755" cy="1073785"/>
            <wp:effectExtent l="19050" t="19050" r="17145" b="12065"/>
            <wp:docPr id="157" name="Picture 1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GrievanceID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7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AEF21" w14:textId="77777777" w:rsidR="00F30CDD" w:rsidRDefault="00F30CDD" w:rsidP="00F30CDD">
      <w:pPr>
        <w:pStyle w:val="BodyText2"/>
      </w:pPr>
      <w:r>
        <w:t>The new grievance appears on the top of the page.</w:t>
      </w:r>
    </w:p>
    <w:p w14:paraId="00946F54" w14:textId="77777777" w:rsidR="002B222D" w:rsidRDefault="00A0404E" w:rsidP="002B222D">
      <w:pPr>
        <w:pStyle w:val="BodyText2"/>
        <w:jc w:val="center"/>
      </w:pPr>
      <w:r>
        <w:rPr>
          <w:noProof/>
        </w:rPr>
        <w:drawing>
          <wp:inline distT="0" distB="0" distL="0" distR="0" wp14:anchorId="360E37D2" wp14:editId="5A80360D">
            <wp:extent cx="5278755" cy="866775"/>
            <wp:effectExtent l="19050" t="19050" r="17145" b="28575"/>
            <wp:docPr id="193" name="Picture 19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greivance1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6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F8EAE" w14:textId="77777777" w:rsidR="002B222D" w:rsidRDefault="002B222D" w:rsidP="002B222D">
      <w:pPr>
        <w:pStyle w:val="FigureCaption"/>
      </w:pPr>
      <w:bookmarkStart w:id="266" w:name="_Toc37239390"/>
      <w:r>
        <w:t>Figure 4</w:t>
      </w:r>
      <w:r w:rsidR="00B61F4E">
        <w:t>9</w:t>
      </w:r>
      <w:r>
        <w:t>: Grievance Management</w:t>
      </w:r>
      <w:bookmarkEnd w:id="266"/>
    </w:p>
    <w:p w14:paraId="0D9186A7" w14:textId="77777777" w:rsidR="002B222D" w:rsidRDefault="002B222D" w:rsidP="002B222D">
      <w:pPr>
        <w:pStyle w:val="BodyText2"/>
      </w:pPr>
      <w:r>
        <w:t>For each grievance added, the following information is displayed on the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2B222D" w:rsidRPr="003D50EC" w14:paraId="6E8245DB" w14:textId="77777777" w:rsidTr="00073EC6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2E760A7" w14:textId="77777777" w:rsidR="002B222D" w:rsidRPr="0001372C" w:rsidRDefault="002B222D" w:rsidP="00073EC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2173B20C" w14:textId="77777777" w:rsidR="002B222D" w:rsidRPr="0001372C" w:rsidRDefault="002B222D" w:rsidP="00073EC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2B222D" w:rsidRPr="003D50EC" w14:paraId="0446689E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6BED80D" w14:textId="77777777" w:rsidR="002B222D" w:rsidRPr="00B708C5" w:rsidRDefault="002B222D" w:rsidP="00073EC6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2731702" w14:textId="77777777" w:rsidR="002B222D" w:rsidRPr="00B708C5" w:rsidRDefault="002B222D" w:rsidP="00073EC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2B222D" w:rsidRPr="003D50EC" w14:paraId="4D05B7E9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C28346A" w14:textId="77777777" w:rsidR="002B222D" w:rsidRDefault="002B222D" w:rsidP="00073EC6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4D6F9721" w14:textId="77777777" w:rsidR="002B222D" w:rsidRDefault="002B222D" w:rsidP="00073EC6">
            <w:pPr>
              <w:pStyle w:val="BodyText2"/>
            </w:pPr>
            <w:r>
              <w:t>The date when the grievance was modified.</w:t>
            </w:r>
          </w:p>
        </w:tc>
      </w:tr>
      <w:tr w:rsidR="002B222D" w:rsidRPr="003D50EC" w14:paraId="22528C0C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6D4733" w14:textId="77777777" w:rsidR="002B222D" w:rsidRPr="00B708C5" w:rsidRDefault="002B222D" w:rsidP="00073EC6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4E515C66" w14:textId="1F3193C1" w:rsidR="002B222D" w:rsidRPr="00B708C5" w:rsidRDefault="002B222D" w:rsidP="00CF324E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>
              <w:t xml:space="preserve">transaction ID of </w:t>
            </w:r>
            <w:r w:rsidR="00CF324E">
              <w:t>request</w:t>
            </w:r>
            <w:r>
              <w:t xml:space="preserve"> for which a grievance was raised.</w:t>
            </w:r>
          </w:p>
        </w:tc>
      </w:tr>
      <w:tr w:rsidR="002B222D" w:rsidRPr="003D50EC" w14:paraId="06D8065F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3D37DC7" w14:textId="77777777" w:rsidR="002B222D" w:rsidRDefault="002B222D" w:rsidP="00073EC6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738D17D4" w14:textId="77777777" w:rsidR="002B222D" w:rsidRDefault="002B222D" w:rsidP="00073EC6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2B222D" w:rsidRPr="003D50EC" w14:paraId="7DA58FD6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87922C9" w14:textId="77777777" w:rsidR="002B222D" w:rsidRPr="003D50EC" w:rsidRDefault="002B222D" w:rsidP="00073EC6">
            <w:pPr>
              <w:pStyle w:val="BodyText2"/>
            </w:pPr>
            <w:r>
              <w:lastRenderedPageBreak/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4A383C4E" w14:textId="77777777" w:rsidR="002B222D" w:rsidRDefault="002B222D" w:rsidP="00073EC6">
            <w:pPr>
              <w:pStyle w:val="BodyText2"/>
            </w:pPr>
            <w:r>
              <w:t xml:space="preserve">The uploaded grievance goes through different status modes. </w:t>
            </w:r>
          </w:p>
          <w:p w14:paraId="6A6E5A85" w14:textId="77777777" w:rsidR="002B222D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</w:pPr>
            <w:r w:rsidRPr="00314B73">
              <w:t>New</w:t>
            </w:r>
            <w:r>
              <w:t>: When a grievance is raised.</w:t>
            </w:r>
          </w:p>
          <w:p w14:paraId="26938685" w14:textId="77777777" w:rsidR="002B222D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</w:pPr>
            <w:r w:rsidRPr="00314B73">
              <w:t xml:space="preserve">Pending with CEIR </w:t>
            </w:r>
            <w:r w:rsidR="00087B08" w:rsidRPr="00314B73">
              <w:t>Administrator</w:t>
            </w:r>
            <w:r>
              <w:t>: When a response is awaited from the CEIR administrator.</w:t>
            </w:r>
          </w:p>
          <w:p w14:paraId="049C6CDE" w14:textId="77777777" w:rsidR="002B222D" w:rsidRPr="009E2D4E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314B73">
              <w:t>Pending with User</w:t>
            </w:r>
            <w:r>
              <w:t xml:space="preserve">: When a response is awaited from the </w:t>
            </w:r>
            <w:r w:rsidR="00087B08">
              <w:t>operator</w:t>
            </w:r>
            <w:r>
              <w:t>.</w:t>
            </w:r>
          </w:p>
          <w:p w14:paraId="00093E3E" w14:textId="77777777" w:rsidR="002B222D" w:rsidRPr="003D50EC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314B73">
              <w:t>Closed</w:t>
            </w:r>
            <w:r w:rsidRPr="009E2D4E">
              <w:t>: When the</w:t>
            </w:r>
            <w:r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2B222D" w:rsidRPr="003D50EC" w14:paraId="027E199C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38BF13D" w14:textId="77777777" w:rsidR="002B222D" w:rsidRDefault="002B222D" w:rsidP="00073EC6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3AB29963" w14:textId="77777777" w:rsidR="002B222D" w:rsidRDefault="002B222D" w:rsidP="00073EC6">
            <w:pPr>
              <w:pStyle w:val="BodyText2"/>
            </w:pPr>
            <w:r>
              <w:t>This displays different actions that can be performed on a grievance.</w:t>
            </w:r>
          </w:p>
          <w:p w14:paraId="70B337D7" w14:textId="77777777" w:rsidR="002B222D" w:rsidRDefault="002B222D" w:rsidP="002B222D">
            <w:pPr>
              <w:pStyle w:val="BodyText2"/>
              <w:numPr>
                <w:ilvl w:val="0"/>
                <w:numId w:val="24"/>
              </w:numPr>
            </w:pPr>
            <w:r>
              <w:t xml:space="preserve">Reply </w:t>
            </w:r>
            <w:r>
              <w:rPr>
                <w:noProof/>
              </w:rPr>
              <w:drawing>
                <wp:inline distT="0" distB="0" distL="0" distR="0" wp14:anchorId="03A6647F" wp14:editId="216A1276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administrator or </w:t>
            </w:r>
            <w:r w:rsidR="00087B08">
              <w:t>operator</w:t>
            </w:r>
            <w:r>
              <w:t>. The exchange of responses is done until the grievance is closed.</w:t>
            </w:r>
          </w:p>
          <w:p w14:paraId="26721AE2" w14:textId="72B6A460" w:rsidR="002B222D" w:rsidRDefault="002B222D" w:rsidP="002B222D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7D5306CA" wp14:editId="75386FFC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grievance response history. The</w:t>
            </w:r>
            <w:r w:rsidR="00135AF1">
              <w:t xml:space="preserve"> operator</w:t>
            </w:r>
            <w:r>
              <w:t xml:space="preserve"> can see all the responses exchanged for any grievance.</w:t>
            </w:r>
          </w:p>
        </w:tc>
      </w:tr>
    </w:tbl>
    <w:p w14:paraId="3AA9306B" w14:textId="19E010E9" w:rsidR="002B222D" w:rsidRDefault="005D5C81" w:rsidP="005D5C81">
      <w:pPr>
        <w:pStyle w:val="BodyText2"/>
        <w:tabs>
          <w:tab w:val="left" w:pos="5115"/>
        </w:tabs>
      </w:pPr>
      <w:r>
        <w:tab/>
      </w:r>
    </w:p>
    <w:p w14:paraId="708E88DA" w14:textId="77777777" w:rsidR="00BD4E83" w:rsidRDefault="00BD4E83" w:rsidP="002B222D">
      <w:pPr>
        <w:pStyle w:val="BodyText2"/>
      </w:pPr>
    </w:p>
    <w:p w14:paraId="07B33BF0" w14:textId="77777777" w:rsidR="002B222D" w:rsidRDefault="002B222D" w:rsidP="002B222D">
      <w:pPr>
        <w:pStyle w:val="Heading2"/>
      </w:pPr>
      <w:bookmarkStart w:id="267" w:name="_Toc33605949"/>
      <w:bookmarkStart w:id="268" w:name="_Toc37498265"/>
      <w:r>
        <w:t>Filter Grievances</w:t>
      </w:r>
      <w:bookmarkEnd w:id="267"/>
      <w:bookmarkEnd w:id="268"/>
    </w:p>
    <w:p w14:paraId="020F201C" w14:textId="77777777" w:rsidR="002B222D" w:rsidRDefault="00087B08" w:rsidP="002B222D">
      <w:pPr>
        <w:pStyle w:val="BodyText2"/>
      </w:pPr>
      <w:r>
        <w:t>The operator</w:t>
      </w:r>
      <w:r w:rsidR="002B222D">
        <w:t xml:space="preserve"> can view selective grievances depending on specific filter values. For example, </w:t>
      </w:r>
      <w:r>
        <w:t>the operator</w:t>
      </w:r>
      <w:r w:rsidR="002B222D">
        <w:t xml:space="preserve"> can view only those grievances that are pending with the CEIR administrator. Similarly, one can view only those grievances that are closed.</w:t>
      </w:r>
    </w:p>
    <w:p w14:paraId="023E4001" w14:textId="77777777" w:rsidR="003A6ABB" w:rsidRDefault="003A6ABB" w:rsidP="002B222D">
      <w:pPr>
        <w:pStyle w:val="BodyText2"/>
        <w:rPr>
          <w:u w:val="single"/>
        </w:rPr>
      </w:pPr>
    </w:p>
    <w:p w14:paraId="4E2E4A4A" w14:textId="77777777" w:rsidR="003A6ABB" w:rsidRDefault="003A6ABB" w:rsidP="002B222D">
      <w:pPr>
        <w:pStyle w:val="BodyText2"/>
        <w:rPr>
          <w:u w:val="single"/>
        </w:rPr>
      </w:pPr>
    </w:p>
    <w:p w14:paraId="464F4B0D" w14:textId="77777777" w:rsidR="003A6ABB" w:rsidRDefault="003A6ABB" w:rsidP="002B222D">
      <w:pPr>
        <w:pStyle w:val="BodyText2"/>
        <w:rPr>
          <w:u w:val="single"/>
        </w:rPr>
      </w:pPr>
    </w:p>
    <w:p w14:paraId="194F954F" w14:textId="60E4D86A" w:rsidR="002B222D" w:rsidRDefault="002B222D" w:rsidP="002B222D">
      <w:pPr>
        <w:pStyle w:val="BodyText2"/>
        <w:rPr>
          <w:u w:val="single"/>
        </w:rPr>
      </w:pPr>
      <w:r w:rsidRPr="007243D7">
        <w:rPr>
          <w:u w:val="single"/>
        </w:rPr>
        <w:lastRenderedPageBreak/>
        <w:t>To filter grievances:</w:t>
      </w:r>
    </w:p>
    <w:p w14:paraId="1D1FC7F4" w14:textId="77777777" w:rsidR="002B222D" w:rsidRDefault="002B222D" w:rsidP="002B222D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2D1973" wp14:editId="0A3610D8">
                <wp:simplePos x="0" y="0"/>
                <wp:positionH relativeFrom="column">
                  <wp:posOffset>4335145</wp:posOffset>
                </wp:positionH>
                <wp:positionV relativeFrom="paragraph">
                  <wp:posOffset>225204</wp:posOffset>
                </wp:positionV>
                <wp:extent cx="372110" cy="198783"/>
                <wp:effectExtent l="0" t="0" r="27940" b="107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7C7EC" w14:textId="77777777" w:rsidR="00943CE0" w:rsidRDefault="00943CE0" w:rsidP="002B22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D1973" id="Rectangle 31" o:spid="_x0000_s1032" style="position:absolute;left:0;text-align:left;margin-left:341.35pt;margin-top:17.75pt;width:29.3pt;height:15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" filled="f" strokecolor="#ffc000 [3207]" strokeweight="2pt">
                <v:textbox>
                  <w:txbxContent>
                    <w:p w14:paraId="3F97C7EC" w14:textId="77777777" w:rsidR="00943CE0" w:rsidRDefault="00943CE0" w:rsidP="002B222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30ED8F" wp14:editId="0B165E8B">
                <wp:simplePos x="0" y="0"/>
                <wp:positionH relativeFrom="column">
                  <wp:posOffset>39591</wp:posOffset>
                </wp:positionH>
                <wp:positionV relativeFrom="paragraph">
                  <wp:posOffset>171450</wp:posOffset>
                </wp:positionV>
                <wp:extent cx="4274185" cy="290195"/>
                <wp:effectExtent l="0" t="0" r="12065" b="14605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4185" cy="290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D7520" id="Rectangle 448" o:spid="_x0000_s1026" style="position:absolute;margin-left:3.1pt;margin-top:13.5pt;width:336.55pt;height:22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" filled="f" strokecolor="#ffc000 [3207]" strokeweight="2pt"/>
            </w:pict>
          </mc:Fallback>
        </mc:AlternateContent>
      </w:r>
      <w:r w:rsidR="00A0404E">
        <w:rPr>
          <w:noProof/>
          <w:u w:val="single"/>
        </w:rPr>
        <w:drawing>
          <wp:inline distT="0" distB="0" distL="0" distR="0" wp14:anchorId="7435BAEE" wp14:editId="4C5144C1">
            <wp:extent cx="5278755" cy="1287145"/>
            <wp:effectExtent l="19050" t="19050" r="17145" b="27305"/>
            <wp:docPr id="195" name="Picture 19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rievancedashboard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6945C" w14:textId="77777777" w:rsidR="002B222D" w:rsidRPr="007243D7" w:rsidRDefault="002B222D" w:rsidP="002B222D">
      <w:pPr>
        <w:pStyle w:val="FigureCaption"/>
        <w:rPr>
          <w:u w:val="single"/>
        </w:rPr>
      </w:pPr>
      <w:bookmarkStart w:id="269" w:name="_Toc37239391"/>
      <w:r>
        <w:t xml:space="preserve">Figure </w:t>
      </w:r>
      <w:r w:rsidR="00B61F4E">
        <w:t>50</w:t>
      </w:r>
      <w:r>
        <w:t>: Filter Grievances</w:t>
      </w:r>
      <w:bookmarkEnd w:id="269"/>
    </w:p>
    <w:p w14:paraId="19B67A85" w14:textId="77777777" w:rsidR="002B222D" w:rsidRDefault="002B222D" w:rsidP="002B222D">
      <w:pPr>
        <w:pStyle w:val="BodyText2"/>
        <w:numPr>
          <w:ilvl w:val="0"/>
          <w:numId w:val="38"/>
        </w:numPr>
      </w:pPr>
      <w:r>
        <w:t>Specify the required value in one or more of the fields listed:</w:t>
      </w:r>
    </w:p>
    <w:p w14:paraId="088705C7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 xml:space="preserve">: Period of raising grievances. </w:t>
      </w:r>
    </w:p>
    <w:p w14:paraId="3EF56561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Transaction ID</w:t>
      </w:r>
      <w:r>
        <w:t xml:space="preserve">: This is the ID of the </w:t>
      </w:r>
      <w:r w:rsidR="00087B08">
        <w:t>transaction for which the grievance is raised</w:t>
      </w:r>
      <w:r>
        <w:t>.</w:t>
      </w:r>
    </w:p>
    <w:p w14:paraId="673F1C05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Grievance ID</w:t>
      </w:r>
      <w:r>
        <w:t>: This is the ID assigned to the grievance.</w:t>
      </w:r>
    </w:p>
    <w:p w14:paraId="7B22C73A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Grievance Status</w:t>
      </w:r>
      <w:r>
        <w:t xml:space="preserve">: The status can be: </w:t>
      </w:r>
    </w:p>
    <w:p w14:paraId="0041ECFE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New</w:t>
      </w:r>
    </w:p>
    <w:p w14:paraId="7C2D758E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Pending with CEIR Administrator</w:t>
      </w:r>
    </w:p>
    <w:p w14:paraId="7703CC02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Pending with User</w:t>
      </w:r>
    </w:p>
    <w:p w14:paraId="67B667E1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Closed</w:t>
      </w:r>
    </w:p>
    <w:p w14:paraId="5BBC0604" w14:textId="77777777" w:rsidR="002B222D" w:rsidRDefault="002B222D" w:rsidP="002B222D">
      <w:pPr>
        <w:pStyle w:val="BodyText2"/>
        <w:numPr>
          <w:ilvl w:val="0"/>
          <w:numId w:val="38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573FBB24" w14:textId="77777777" w:rsidR="002B222D" w:rsidRDefault="002B222D" w:rsidP="002B222D">
      <w:pPr>
        <w:pStyle w:val="BodyText2"/>
      </w:pPr>
      <w:r>
        <w:t>The filtered grievances are shown on the page.</w:t>
      </w:r>
    </w:p>
    <w:p w14:paraId="42FB3F4D" w14:textId="77777777" w:rsidR="002B222D" w:rsidRDefault="00A0404E" w:rsidP="002B222D">
      <w:pPr>
        <w:pStyle w:val="BodyText2"/>
        <w:jc w:val="center"/>
      </w:pPr>
      <w:r>
        <w:rPr>
          <w:noProof/>
        </w:rPr>
        <w:drawing>
          <wp:inline distT="0" distB="0" distL="0" distR="0" wp14:anchorId="64C78989" wp14:editId="55F43C69">
            <wp:extent cx="5278755" cy="1297305"/>
            <wp:effectExtent l="19050" t="19050" r="17145" b="17145"/>
            <wp:docPr id="196" name="Picture 19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FILTEREDGRIEVANCES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97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8440A" w14:textId="77777777" w:rsidR="002B222D" w:rsidRPr="007243D7" w:rsidRDefault="002B222D" w:rsidP="002B222D">
      <w:pPr>
        <w:pStyle w:val="FigureCaption"/>
        <w:rPr>
          <w:u w:val="single"/>
        </w:rPr>
      </w:pPr>
      <w:bookmarkStart w:id="270" w:name="_Toc37239392"/>
      <w:r>
        <w:t xml:space="preserve">Figure </w:t>
      </w:r>
      <w:r w:rsidR="00B61F4E">
        <w:t>51:</w:t>
      </w:r>
      <w:r>
        <w:t xml:space="preserve"> Filtered Grievances</w:t>
      </w:r>
      <w:bookmarkEnd w:id="270"/>
    </w:p>
    <w:p w14:paraId="27171005" w14:textId="77777777" w:rsidR="002B222D" w:rsidRDefault="002B222D" w:rsidP="002B222D">
      <w:pPr>
        <w:pStyle w:val="BodyText2"/>
        <w:jc w:val="center"/>
      </w:pPr>
    </w:p>
    <w:p w14:paraId="3ACE683C" w14:textId="77777777" w:rsidR="002B222D" w:rsidRDefault="002B222D" w:rsidP="002B222D">
      <w:pPr>
        <w:pStyle w:val="Heading2"/>
      </w:pPr>
      <w:bookmarkStart w:id="271" w:name="_Toc33605950"/>
      <w:bookmarkStart w:id="272" w:name="_Toc37498266"/>
      <w:r>
        <w:t>Export Grievances</w:t>
      </w:r>
      <w:bookmarkEnd w:id="271"/>
      <w:bookmarkEnd w:id="272"/>
    </w:p>
    <w:p w14:paraId="1B81862A" w14:textId="77777777" w:rsidR="002B222D" w:rsidRDefault="002B222D" w:rsidP="002B222D">
      <w:pPr>
        <w:pStyle w:val="BodyText2"/>
      </w:pPr>
      <w:r>
        <w:t xml:space="preserve">All the uploaded grievances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5304ADDB" w14:textId="77777777" w:rsidR="002B222D" w:rsidRPr="00045C43" w:rsidRDefault="002B222D" w:rsidP="002B222D">
      <w:pPr>
        <w:pStyle w:val="BodyText2"/>
        <w:rPr>
          <w:u w:val="single"/>
        </w:rPr>
      </w:pPr>
      <w:r w:rsidRPr="00045C43">
        <w:rPr>
          <w:u w:val="single"/>
        </w:rPr>
        <w:lastRenderedPageBreak/>
        <w:t>To export the grievances:</w:t>
      </w:r>
    </w:p>
    <w:p w14:paraId="758E9807" w14:textId="77777777" w:rsidR="002B222D" w:rsidRDefault="002B222D" w:rsidP="00B6323C">
      <w:pPr>
        <w:pStyle w:val="BodyText2"/>
        <w:numPr>
          <w:ilvl w:val="0"/>
          <w:numId w:val="61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>
        <w:rPr>
          <w:b/>
          <w:bCs/>
        </w:rPr>
        <w:t>Grievance</w:t>
      </w:r>
      <w:r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7A6B2CD7" w14:textId="77777777" w:rsidR="002B222D" w:rsidRDefault="002B222D" w:rsidP="002B222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BE7AB6" wp14:editId="4776678B">
                <wp:simplePos x="0" y="0"/>
                <wp:positionH relativeFrom="column">
                  <wp:posOffset>5281295</wp:posOffset>
                </wp:positionH>
                <wp:positionV relativeFrom="paragraph">
                  <wp:posOffset>252730</wp:posOffset>
                </wp:positionV>
                <wp:extent cx="357809" cy="129182"/>
                <wp:effectExtent l="0" t="0" r="23495" b="23495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DE688" w14:textId="77777777" w:rsidR="00943CE0" w:rsidRDefault="00943CE0" w:rsidP="002B22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E7AB6" id="Rectangle 451" o:spid="_x0000_s1033" style="position:absolute;left:0;text-align:left;margin-left:415.85pt;margin-top:19.9pt;width:28.15pt;height:10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" filled="f" strokecolor="#ffc000 [3207]" strokeweight="2pt">
                <v:textbox>
                  <w:txbxContent>
                    <w:p w14:paraId="19FDE688" w14:textId="77777777" w:rsidR="00943CE0" w:rsidRDefault="00943CE0" w:rsidP="002B222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5301C">
        <w:rPr>
          <w:noProof/>
        </w:rPr>
        <w:drawing>
          <wp:inline distT="0" distB="0" distL="0" distR="0" wp14:anchorId="246F07A7" wp14:editId="5285686F">
            <wp:extent cx="5278755" cy="1287145"/>
            <wp:effectExtent l="19050" t="19050" r="17145" b="27305"/>
            <wp:docPr id="198" name="Picture 1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grievancedashboard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42E4F" w14:textId="77777777" w:rsidR="002B222D" w:rsidRDefault="002B222D" w:rsidP="002B222D">
      <w:pPr>
        <w:pStyle w:val="FigureCaption"/>
      </w:pPr>
      <w:r>
        <w:t xml:space="preserve">                                 </w:t>
      </w:r>
      <w:bookmarkStart w:id="273" w:name="_Toc37239393"/>
      <w:r>
        <w:t xml:space="preserve">Figure </w:t>
      </w:r>
      <w:r w:rsidR="00B61F4E">
        <w:t>52</w:t>
      </w:r>
      <w:r>
        <w:t>: Grievance Management</w:t>
      </w:r>
      <w:bookmarkEnd w:id="273"/>
    </w:p>
    <w:p w14:paraId="419196CB" w14:textId="56278DDA" w:rsidR="002B222D" w:rsidRDefault="002B222D" w:rsidP="002B222D">
      <w:pPr>
        <w:pStyle w:val="BodyText2"/>
        <w:ind w:left="360"/>
      </w:pPr>
      <w:r>
        <w:t xml:space="preserve">The following page appears. </w:t>
      </w:r>
    </w:p>
    <w:p w14:paraId="0952BA99" w14:textId="77777777" w:rsidR="002B222D" w:rsidRDefault="003D232C" w:rsidP="002B222D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3045133" wp14:editId="37ABFA6E">
            <wp:extent cx="2738676" cy="2019300"/>
            <wp:effectExtent l="19050" t="19050" r="24130" b="19050"/>
            <wp:docPr id="199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EXportgrievanc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44659" cy="2023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D32AF" w14:textId="77777777" w:rsidR="002B222D" w:rsidRDefault="002B222D" w:rsidP="002B222D">
      <w:pPr>
        <w:pStyle w:val="FigureCaption"/>
      </w:pPr>
      <w:r>
        <w:t xml:space="preserve">  </w:t>
      </w:r>
      <w:bookmarkStart w:id="274" w:name="_Toc37239394"/>
      <w:r w:rsidRPr="00D405A8">
        <w:t xml:space="preserve">Figure </w:t>
      </w:r>
      <w:r w:rsidR="00B6323C">
        <w:t>5</w:t>
      </w:r>
      <w:r w:rsidR="00B61F4E">
        <w:t>3</w:t>
      </w:r>
      <w:r w:rsidRPr="00D405A8">
        <w:t>: Open or Save Exported Grievance File</w:t>
      </w:r>
      <w:bookmarkEnd w:id="274"/>
      <w:r>
        <w:t xml:space="preserve"> </w:t>
      </w:r>
    </w:p>
    <w:p w14:paraId="6C1E38C4" w14:textId="77777777" w:rsidR="002B222D" w:rsidRDefault="002B222D" w:rsidP="002B222D">
      <w:pPr>
        <w:pStyle w:val="BodyText2"/>
        <w:numPr>
          <w:ilvl w:val="0"/>
          <w:numId w:val="32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5E74A532" w14:textId="77777777" w:rsidR="002B222D" w:rsidRDefault="002453FE" w:rsidP="002B222D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5BB30CD3" wp14:editId="7EFFE3B3">
            <wp:extent cx="5278755" cy="529590"/>
            <wp:effectExtent l="19050" t="19050" r="17145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exportfil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2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261E1" w14:textId="77777777" w:rsidR="002B222D" w:rsidRDefault="002B222D" w:rsidP="002B222D">
      <w:pPr>
        <w:pStyle w:val="FigureCaption"/>
      </w:pPr>
      <w:bookmarkStart w:id="275" w:name="_Toc37239395"/>
      <w:r w:rsidRPr="002453FE">
        <w:t xml:space="preserve">Figure </w:t>
      </w:r>
      <w:r w:rsidR="00B6323C" w:rsidRPr="002453FE">
        <w:t>5</w:t>
      </w:r>
      <w:r w:rsidR="00B61F4E">
        <w:t>4</w:t>
      </w:r>
      <w:r w:rsidRPr="002453FE">
        <w:t>: Exported Grievances</w:t>
      </w:r>
      <w:bookmarkEnd w:id="275"/>
    </w:p>
    <w:p w14:paraId="5CA1D219" w14:textId="434F30DF" w:rsidR="00457F9E" w:rsidRPr="000B0CE4" w:rsidRDefault="002B222D" w:rsidP="000B0CE4">
      <w:pPr>
        <w:pStyle w:val="BodyText2"/>
      </w:pPr>
      <w:r>
        <w:t xml:space="preserve">Instead of exporting all the grievances, </w:t>
      </w:r>
      <w:r w:rsidR="00087B08">
        <w:t>operators</w:t>
      </w:r>
      <w:r>
        <w:t xml:space="preserve"> can export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  <w:r w:rsidR="00457F9E">
        <w:tab/>
      </w:r>
    </w:p>
    <w:sectPr w:rsidR="00457F9E" w:rsidRPr="000B0CE4" w:rsidSect="00423854">
      <w:headerReference w:type="even" r:id="rId93"/>
      <w:headerReference w:type="first" r:id="rId94"/>
      <w:footerReference w:type="first" r:id="rId95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68" w:author="Sarju Garg" w:date="2020-03-30T08:42:00Z" w:initials="SG">
    <w:p w14:paraId="39CF3D31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r>
        <w:t>Need to be checked</w:t>
      </w:r>
    </w:p>
  </w:comment>
  <w:comment w:id="169" w:author="Sarju Garg" w:date="2020-03-30T08:42:00Z" w:initials="SG">
    <w:p w14:paraId="5E6B61AE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r>
        <w:t>Need to be checked.</w:t>
      </w:r>
    </w:p>
  </w:comment>
  <w:comment w:id="172" w:author="Sarju Garg" w:date="2020-03-30T09:11:00Z" w:initials="SG">
    <w:p w14:paraId="588F4B18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r>
        <w:t>How does operator know this url</w:t>
      </w:r>
    </w:p>
  </w:comment>
  <w:comment w:id="193" w:author="Sarju Garg" w:date="2020-03-30T09:44:00Z" w:initials="SG">
    <w:p w14:paraId="0C40AD5E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r>
        <w:t>This is both or only blocking. Blocking type not valid for unblocking devices</w:t>
      </w:r>
    </w:p>
  </w:comment>
  <w:comment w:id="197" w:author="Sarju Garg" w:date="2020-03-30T09:36:00Z" w:initials="SG">
    <w:p w14:paraId="284793DD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r>
        <w:t>The date box is not shown here</w:t>
      </w:r>
    </w:p>
  </w:comment>
  <w:comment w:id="198" w:author="ASHU SAINI" w:date="2020-04-08T11:02:00Z" w:initials="AS">
    <w:p w14:paraId="15B97BB7" w14:textId="5E379E7C" w:rsidR="00943CE0" w:rsidRDefault="00943CE0">
      <w:pPr>
        <w:pStyle w:val="CommentText"/>
      </w:pPr>
      <w:r>
        <w:rPr>
          <w:rStyle w:val="CommentReference"/>
        </w:rPr>
        <w:annotationRef/>
      </w:r>
      <w:r>
        <w:t>Fixed</w:t>
      </w:r>
    </w:p>
  </w:comment>
  <w:comment w:id="199" w:author="ASHU SAINI" w:date="2020-04-08T11:02:00Z" w:initials="AS">
    <w:p w14:paraId="16C7D99C" w14:textId="0BF3F1FE" w:rsidR="00943CE0" w:rsidRDefault="00943CE0">
      <w:pPr>
        <w:pStyle w:val="CommentText"/>
      </w:pPr>
      <w:r>
        <w:rPr>
          <w:rStyle w:val="CommentReference"/>
        </w:rPr>
        <w:annotationRef/>
      </w:r>
    </w:p>
  </w:comment>
  <w:comment w:id="200" w:author="Sarju Garg" w:date="2020-03-30T09:37:00Z" w:initials="SG">
    <w:p w14:paraId="5D005F46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r>
        <w:t xml:space="preserve">For bulk it will take time </w:t>
      </w:r>
    </w:p>
  </w:comment>
  <w:comment w:id="201" w:author="ASHU SAINI" w:date="2020-04-08T11:02:00Z" w:initials="AS">
    <w:p w14:paraId="28975938" w14:textId="434C4DCD" w:rsidR="00943CE0" w:rsidRDefault="00943CE0">
      <w:pPr>
        <w:pStyle w:val="CommentText"/>
      </w:pPr>
      <w:r>
        <w:rPr>
          <w:rStyle w:val="CommentReference"/>
        </w:rPr>
        <w:annotationRef/>
      </w:r>
      <w:r>
        <w:t>If there is a specific period of processing, it can be mentioned else it is not required.</w:t>
      </w:r>
    </w:p>
  </w:comment>
  <w:comment w:id="202" w:author="ASHU SAINI" w:date="2020-04-08T11:03:00Z" w:initials="AS">
    <w:p w14:paraId="61519859" w14:textId="124E773C" w:rsidR="00943CE0" w:rsidRDefault="00943CE0">
      <w:pPr>
        <w:pStyle w:val="CommentText"/>
      </w:pPr>
      <w:r>
        <w:rPr>
          <w:rStyle w:val="CommentReference"/>
        </w:rPr>
        <w:annotationRef/>
      </w:r>
    </w:p>
  </w:comment>
  <w:comment w:id="203" w:author="Sarju Garg" w:date="2020-03-30T09:38:00Z" w:initials="SG">
    <w:p w14:paraId="7253E009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r>
        <w:t>File is also there</w:t>
      </w:r>
    </w:p>
  </w:comment>
  <w:comment w:id="208" w:author="Sarju Garg" w:date="2020-03-30T09:59:00Z" w:initials="SG">
    <w:p w14:paraId="5F78B7B4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proofErr w:type="spellStart"/>
      <w:r>
        <w:t>Quantiy</w:t>
      </w:r>
      <w:proofErr w:type="spellEnd"/>
      <w:r>
        <w:t xml:space="preserve"> not asked.</w:t>
      </w:r>
    </w:p>
  </w:comment>
  <w:comment w:id="209" w:author="ASHU SAINI" w:date="2020-04-08T10:58:00Z" w:initials="AS">
    <w:p w14:paraId="44560312" w14:textId="708010BA" w:rsidR="00943CE0" w:rsidRDefault="00943CE0">
      <w:pPr>
        <w:pStyle w:val="CommentText"/>
      </w:pPr>
      <w:r>
        <w:rPr>
          <w:rStyle w:val="CommentReference"/>
        </w:rPr>
        <w:annotationRef/>
      </w:r>
      <w:r>
        <w:t>It is seen in the UI.</w:t>
      </w:r>
    </w:p>
  </w:comment>
  <w:comment w:id="210" w:author="ASHU SAINI" w:date="2020-04-08T10:58:00Z" w:initials="AS">
    <w:p w14:paraId="7C0E9F0F" w14:textId="57F90D71" w:rsidR="00943CE0" w:rsidRDefault="00943CE0">
      <w:pPr>
        <w:pStyle w:val="CommentText"/>
      </w:pPr>
      <w:r>
        <w:rPr>
          <w:rStyle w:val="CommentReference"/>
        </w:rPr>
        <w:annotationRef/>
      </w:r>
    </w:p>
  </w:comment>
  <w:comment w:id="216" w:author="Sarju Garg" w:date="2020-03-30T10:01:00Z" w:initials="SG">
    <w:p w14:paraId="352C666F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r>
        <w:t xml:space="preserve">When is edit </w:t>
      </w:r>
      <w:proofErr w:type="gramStart"/>
      <w:r>
        <w:t>allowed.</w:t>
      </w:r>
      <w:proofErr w:type="gramEnd"/>
      <w:r>
        <w:t xml:space="preserve"> Did we told in importer manual.</w:t>
      </w:r>
    </w:p>
  </w:comment>
  <w:comment w:id="217" w:author="ASHU SAINI" w:date="2020-04-08T11:50:00Z" w:initials="AS">
    <w:p w14:paraId="5E6AE374" w14:textId="50986282" w:rsidR="00943CE0" w:rsidRDefault="00943CE0">
      <w:pPr>
        <w:pStyle w:val="CommentText"/>
      </w:pPr>
      <w:r>
        <w:rPr>
          <w:rStyle w:val="CommentReference"/>
        </w:rPr>
        <w:annotationRef/>
      </w:r>
      <w:r>
        <w:t>Fixed here</w:t>
      </w:r>
    </w:p>
  </w:comment>
  <w:comment w:id="237" w:author="Sarju Garg" w:date="2020-03-30T10:10:00Z" w:initials="SG">
    <w:p w14:paraId="03627556" w14:textId="77777777" w:rsidR="00943CE0" w:rsidRDefault="00943CE0">
      <w:pPr>
        <w:pStyle w:val="CommentText"/>
      </w:pPr>
      <w:r>
        <w:rPr>
          <w:rStyle w:val="CommentReference"/>
        </w:rPr>
        <w:annotationRef/>
      </w:r>
      <w:r>
        <w:t>Format of file not ok. Neeti pl check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CF3D31" w15:done="0"/>
  <w15:commentEx w15:paraId="5E6B61AE" w15:done="0"/>
  <w15:commentEx w15:paraId="588F4B18" w15:done="1"/>
  <w15:commentEx w15:paraId="0C40AD5E" w15:done="0"/>
  <w15:commentEx w15:paraId="284793DD" w15:done="0"/>
  <w15:commentEx w15:paraId="15B97BB7" w15:paraIdParent="284793DD" w15:done="0"/>
  <w15:commentEx w15:paraId="16C7D99C" w15:paraIdParent="284793DD" w15:done="0"/>
  <w15:commentEx w15:paraId="5D005F46" w15:done="0"/>
  <w15:commentEx w15:paraId="28975938" w15:paraIdParent="5D005F46" w15:done="0"/>
  <w15:commentEx w15:paraId="61519859" w15:paraIdParent="5D005F46" w15:done="0"/>
  <w15:commentEx w15:paraId="7253E009" w15:done="0"/>
  <w15:commentEx w15:paraId="5F78B7B4" w15:done="0"/>
  <w15:commentEx w15:paraId="44560312" w15:paraIdParent="5F78B7B4" w15:done="0"/>
  <w15:commentEx w15:paraId="7C0E9F0F" w15:paraIdParent="5F78B7B4" w15:done="0"/>
  <w15:commentEx w15:paraId="352C666F" w15:done="1"/>
  <w15:commentEx w15:paraId="5E6AE374" w15:paraIdParent="352C666F" w15:done="1"/>
  <w15:commentEx w15:paraId="0362755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CF3D31" w16cid:durableId="222D8F4C"/>
  <w16cid:commentId w16cid:paraId="5E6B61AE" w16cid:durableId="222D8F4D"/>
  <w16cid:commentId w16cid:paraId="588F4B18" w16cid:durableId="222D8F4E"/>
  <w16cid:commentId w16cid:paraId="0C40AD5E" w16cid:durableId="222D8F4F"/>
  <w16cid:commentId w16cid:paraId="284793DD" w16cid:durableId="222D8F50"/>
  <w16cid:commentId w16cid:paraId="15B97BB7" w16cid:durableId="22382DAE"/>
  <w16cid:commentId w16cid:paraId="16C7D99C" w16cid:durableId="22382DB3"/>
  <w16cid:commentId w16cid:paraId="5D005F46" w16cid:durableId="222D8F51"/>
  <w16cid:commentId w16cid:paraId="28975938" w16cid:durableId="22382DCA"/>
  <w16cid:commentId w16cid:paraId="61519859" w16cid:durableId="22382DE6"/>
  <w16cid:commentId w16cid:paraId="7253E009" w16cid:durableId="222D8F52"/>
  <w16cid:commentId w16cid:paraId="5F78B7B4" w16cid:durableId="222D8F54"/>
  <w16cid:commentId w16cid:paraId="44560312" w16cid:durableId="22382CCE"/>
  <w16cid:commentId w16cid:paraId="7C0E9F0F" w16cid:durableId="22382CD5"/>
  <w16cid:commentId w16cid:paraId="352C666F" w16cid:durableId="222D8F55"/>
  <w16cid:commentId w16cid:paraId="5E6AE374" w16cid:durableId="2238390B"/>
  <w16cid:commentId w16cid:paraId="03627556" w16cid:durableId="222D8F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C0EF83" w14:textId="77777777" w:rsidR="00DB7A75" w:rsidRDefault="00DB7A75">
      <w:r>
        <w:separator/>
      </w:r>
    </w:p>
    <w:p w14:paraId="46B13B52" w14:textId="77777777" w:rsidR="00DB7A75" w:rsidRDefault="00DB7A75"/>
  </w:endnote>
  <w:endnote w:type="continuationSeparator" w:id="0">
    <w:p w14:paraId="0FE0DD20" w14:textId="77777777" w:rsidR="00DB7A75" w:rsidRDefault="00DB7A75">
      <w:r>
        <w:continuationSeparator/>
      </w:r>
    </w:p>
    <w:p w14:paraId="408FD00B" w14:textId="77777777" w:rsidR="00DB7A75" w:rsidRDefault="00DB7A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C23910" w14:textId="77777777" w:rsidR="00943CE0" w:rsidRPr="0089039A" w:rsidRDefault="00943CE0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653C4" w14:textId="77777777" w:rsidR="00943CE0" w:rsidRPr="003912B1" w:rsidRDefault="00943CE0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43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6C850E8" w14:textId="77777777" w:rsidR="00943CE0" w:rsidRDefault="00943CE0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853423" w14:textId="77777777" w:rsidR="00943CE0" w:rsidRDefault="00943CE0" w:rsidP="008E4210">
    <w:pPr>
      <w:pStyle w:val="Code"/>
    </w:pPr>
  </w:p>
  <w:p w14:paraId="1D2E282A" w14:textId="77777777" w:rsidR="00943CE0" w:rsidRPr="00805B5D" w:rsidRDefault="00943CE0" w:rsidP="008E4210">
    <w:pPr>
      <w:pStyle w:val="BodyText2"/>
    </w:pPr>
  </w:p>
  <w:p w14:paraId="0EC79A12" w14:textId="77777777" w:rsidR="00943CE0" w:rsidRPr="00FC40C3" w:rsidRDefault="00943CE0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7FF61" w14:textId="77777777" w:rsidR="00943CE0" w:rsidRPr="00531438" w:rsidRDefault="00943CE0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9F461" w14:textId="77777777" w:rsidR="00943CE0" w:rsidRDefault="00943CE0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850FC22" w14:textId="77777777" w:rsidR="00943CE0" w:rsidRPr="00A27E48" w:rsidRDefault="00943CE0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84D7B" w14:textId="77777777" w:rsidR="00DB7A75" w:rsidRDefault="00DB7A75">
      <w:r>
        <w:separator/>
      </w:r>
    </w:p>
    <w:p w14:paraId="2E712D25" w14:textId="77777777" w:rsidR="00DB7A75" w:rsidRDefault="00DB7A75"/>
  </w:footnote>
  <w:footnote w:type="continuationSeparator" w:id="0">
    <w:p w14:paraId="404A6AD3" w14:textId="77777777" w:rsidR="00DB7A75" w:rsidRDefault="00DB7A75">
      <w:r>
        <w:continuationSeparator/>
      </w:r>
    </w:p>
    <w:p w14:paraId="01F0FC12" w14:textId="77777777" w:rsidR="00DB7A75" w:rsidRDefault="00DB7A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B8FB3" w14:textId="77777777" w:rsidR="00943CE0" w:rsidRDefault="00943CE0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61404163" wp14:editId="79194E26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C479CD" w14:textId="77777777" w:rsidR="00943CE0" w:rsidRDefault="00943CE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24D7B8" w14:textId="77777777" w:rsidR="00943CE0" w:rsidRDefault="00943CE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5AD80A2E" wp14:editId="2D0B62A6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174A3EF" w14:textId="41424D3F" w:rsidR="00943CE0" w:rsidRDefault="00943CE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Operator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58699" w14:textId="77777777" w:rsidR="00943CE0" w:rsidRDefault="00943CE0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30DA47" w14:textId="77777777" w:rsidR="00943CE0" w:rsidRDefault="00943CE0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28D44F46" wp14:editId="73F20984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27640C09" wp14:editId="442E6B25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D9875" w14:textId="77777777" w:rsidR="00943CE0" w:rsidRDefault="00943CE0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43D134EC" wp14:editId="4BE80A57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42AE84FD" w14:textId="77777777" w:rsidR="00943CE0" w:rsidRDefault="00943CE0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2D121" w14:textId="77777777" w:rsidR="00943CE0" w:rsidRDefault="00943CE0">
    <w:r>
      <w:rPr>
        <w:noProof/>
      </w:rPr>
      <w:drawing>
        <wp:anchor distT="0" distB="0" distL="114300" distR="114300" simplePos="0" relativeHeight="251666432" behindDoc="1" locked="0" layoutInCell="1" allowOverlap="1" wp14:anchorId="1FE185D2" wp14:editId="29D79771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27D68AE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76.85pt;height:76.85pt" o:bullet="t">
        <v:imagedata r:id="rId1" o:title="bullet"/>
      </v:shape>
    </w:pict>
  </w:numPicBullet>
  <w:numPicBullet w:numPicBulletId="1">
    <w:pict>
      <v:shape id="_x0000_i1079" type="#_x0000_t75" alt="A close up of a logo&#10;&#10;Description automatically generated" style="width:47.75pt;height:43.7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33F92"/>
    <w:multiLevelType w:val="hybridMultilevel"/>
    <w:tmpl w:val="A70CE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20010D"/>
    <w:multiLevelType w:val="hybridMultilevel"/>
    <w:tmpl w:val="336C2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4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5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9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38C947AB"/>
    <w:multiLevelType w:val="hybridMultilevel"/>
    <w:tmpl w:val="107E1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3E422697"/>
    <w:multiLevelType w:val="hybridMultilevel"/>
    <w:tmpl w:val="5114E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1035E38"/>
    <w:multiLevelType w:val="hybridMultilevel"/>
    <w:tmpl w:val="D7E2AFA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42F33275"/>
    <w:multiLevelType w:val="hybridMultilevel"/>
    <w:tmpl w:val="0A44419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0A1481"/>
    <w:multiLevelType w:val="hybridMultilevel"/>
    <w:tmpl w:val="AFEEB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4FF11C26"/>
    <w:multiLevelType w:val="hybridMultilevel"/>
    <w:tmpl w:val="3E3CCC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1380554"/>
    <w:multiLevelType w:val="hybridMultilevel"/>
    <w:tmpl w:val="40D45DA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6D0EEE"/>
    <w:multiLevelType w:val="hybridMultilevel"/>
    <w:tmpl w:val="9C201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CB7D39"/>
    <w:multiLevelType w:val="hybridMultilevel"/>
    <w:tmpl w:val="FC04C7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7D2BE2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9" w15:restartNumberingAfterBreak="0">
    <w:nsid w:val="7D370427"/>
    <w:multiLevelType w:val="hybridMultilevel"/>
    <w:tmpl w:val="DD0A5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CC01A1"/>
    <w:multiLevelType w:val="hybridMultilevel"/>
    <w:tmpl w:val="527CD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2"/>
  </w:num>
  <w:num w:numId="4">
    <w:abstractNumId w:val="28"/>
  </w:num>
  <w:num w:numId="5">
    <w:abstractNumId w:val="1"/>
  </w:num>
  <w:num w:numId="6">
    <w:abstractNumId w:val="8"/>
  </w:num>
  <w:num w:numId="7">
    <w:abstractNumId w:val="3"/>
  </w:num>
  <w:num w:numId="8">
    <w:abstractNumId w:val="50"/>
  </w:num>
  <w:num w:numId="9">
    <w:abstractNumId w:val="47"/>
  </w:num>
  <w:num w:numId="10">
    <w:abstractNumId w:val="7"/>
  </w:num>
  <w:num w:numId="11">
    <w:abstractNumId w:val="49"/>
  </w:num>
  <w:num w:numId="12">
    <w:abstractNumId w:val="24"/>
  </w:num>
  <w:num w:numId="13">
    <w:abstractNumId w:val="33"/>
  </w:num>
  <w:num w:numId="14">
    <w:abstractNumId w:val="27"/>
  </w:num>
  <w:num w:numId="15">
    <w:abstractNumId w:val="22"/>
  </w:num>
  <w:num w:numId="16">
    <w:abstractNumId w:val="31"/>
  </w:num>
  <w:num w:numId="17">
    <w:abstractNumId w:val="23"/>
  </w:num>
  <w:num w:numId="18">
    <w:abstractNumId w:val="52"/>
  </w:num>
  <w:num w:numId="19">
    <w:abstractNumId w:val="17"/>
  </w:num>
  <w:num w:numId="20">
    <w:abstractNumId w:val="54"/>
  </w:num>
  <w:num w:numId="21">
    <w:abstractNumId w:val="51"/>
  </w:num>
  <w:num w:numId="22">
    <w:abstractNumId w:val="38"/>
  </w:num>
  <w:num w:numId="23">
    <w:abstractNumId w:val="48"/>
  </w:num>
  <w:num w:numId="24">
    <w:abstractNumId w:val="26"/>
  </w:num>
  <w:num w:numId="25">
    <w:abstractNumId w:val="19"/>
  </w:num>
  <w:num w:numId="26">
    <w:abstractNumId w:val="9"/>
  </w:num>
  <w:num w:numId="27">
    <w:abstractNumId w:val="4"/>
  </w:num>
  <w:num w:numId="28">
    <w:abstractNumId w:val="21"/>
  </w:num>
  <w:num w:numId="29">
    <w:abstractNumId w:val="11"/>
  </w:num>
  <w:num w:numId="30">
    <w:abstractNumId w:val="18"/>
  </w:num>
  <w:num w:numId="31">
    <w:abstractNumId w:val="35"/>
  </w:num>
  <w:num w:numId="32">
    <w:abstractNumId w:val="41"/>
  </w:num>
  <w:num w:numId="33">
    <w:abstractNumId w:val="60"/>
  </w:num>
  <w:num w:numId="34">
    <w:abstractNumId w:val="37"/>
  </w:num>
  <w:num w:numId="35">
    <w:abstractNumId w:val="5"/>
  </w:num>
  <w:num w:numId="36">
    <w:abstractNumId w:val="25"/>
  </w:num>
  <w:num w:numId="37">
    <w:abstractNumId w:val="56"/>
  </w:num>
  <w:num w:numId="38">
    <w:abstractNumId w:val="16"/>
  </w:num>
  <w:num w:numId="39">
    <w:abstractNumId w:val="6"/>
  </w:num>
  <w:num w:numId="40">
    <w:abstractNumId w:val="44"/>
  </w:num>
  <w:num w:numId="41">
    <w:abstractNumId w:val="36"/>
  </w:num>
  <w:num w:numId="42">
    <w:abstractNumId w:val="53"/>
  </w:num>
  <w:num w:numId="43">
    <w:abstractNumId w:val="12"/>
  </w:num>
  <w:num w:numId="44">
    <w:abstractNumId w:val="57"/>
  </w:num>
  <w:num w:numId="45">
    <w:abstractNumId w:val="20"/>
  </w:num>
  <w:num w:numId="46">
    <w:abstractNumId w:val="42"/>
  </w:num>
  <w:num w:numId="47">
    <w:abstractNumId w:val="45"/>
  </w:num>
  <w:num w:numId="48">
    <w:abstractNumId w:val="29"/>
  </w:num>
  <w:num w:numId="49">
    <w:abstractNumId w:val="58"/>
  </w:num>
  <w:num w:numId="50">
    <w:abstractNumId w:val="39"/>
  </w:num>
  <w:num w:numId="51">
    <w:abstractNumId w:val="61"/>
  </w:num>
  <w:num w:numId="52">
    <w:abstractNumId w:val="13"/>
  </w:num>
  <w:num w:numId="53">
    <w:abstractNumId w:val="32"/>
  </w:num>
  <w:num w:numId="54">
    <w:abstractNumId w:val="14"/>
  </w:num>
  <w:num w:numId="55">
    <w:abstractNumId w:val="15"/>
  </w:num>
  <w:num w:numId="56">
    <w:abstractNumId w:val="10"/>
  </w:num>
  <w:num w:numId="57">
    <w:abstractNumId w:val="34"/>
  </w:num>
  <w:num w:numId="58">
    <w:abstractNumId w:val="40"/>
  </w:num>
  <w:num w:numId="59">
    <w:abstractNumId w:val="46"/>
  </w:num>
  <w:num w:numId="60">
    <w:abstractNumId w:val="30"/>
  </w:num>
  <w:num w:numId="61">
    <w:abstractNumId w:val="55"/>
  </w:num>
  <w:num w:numId="62">
    <w:abstractNumId w:val="59"/>
  </w:num>
  <w:numIdMacAtCleanup w:val="5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SHU SAINI">
    <w15:presenceInfo w15:providerId="None" w15:userId="ASHU SAIN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4C82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E1D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3EC6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4C2"/>
    <w:rsid w:val="0008475F"/>
    <w:rsid w:val="00084B19"/>
    <w:rsid w:val="00085488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08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7F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716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37D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344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4A8D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1B78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027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720"/>
    <w:rsid w:val="00130A06"/>
    <w:rsid w:val="00130AB7"/>
    <w:rsid w:val="00130F1E"/>
    <w:rsid w:val="0013103C"/>
    <w:rsid w:val="00131730"/>
    <w:rsid w:val="00131737"/>
    <w:rsid w:val="00132320"/>
    <w:rsid w:val="00132A3E"/>
    <w:rsid w:val="00132C2F"/>
    <w:rsid w:val="00133729"/>
    <w:rsid w:val="00133C57"/>
    <w:rsid w:val="00133FB4"/>
    <w:rsid w:val="0013482F"/>
    <w:rsid w:val="00134922"/>
    <w:rsid w:val="00134B45"/>
    <w:rsid w:val="00134EA5"/>
    <w:rsid w:val="001350BD"/>
    <w:rsid w:val="00135AF1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37217"/>
    <w:rsid w:val="001401B9"/>
    <w:rsid w:val="00140E67"/>
    <w:rsid w:val="0014124F"/>
    <w:rsid w:val="001418FC"/>
    <w:rsid w:val="00141B5C"/>
    <w:rsid w:val="00141D5B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D85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05C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11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574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8B7"/>
    <w:rsid w:val="001D7945"/>
    <w:rsid w:val="001D7A0E"/>
    <w:rsid w:val="001D7C57"/>
    <w:rsid w:val="001E0049"/>
    <w:rsid w:val="001E0A69"/>
    <w:rsid w:val="001E0D72"/>
    <w:rsid w:val="001E0E2B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093"/>
    <w:rsid w:val="001F130C"/>
    <w:rsid w:val="001F15EA"/>
    <w:rsid w:val="001F17A1"/>
    <w:rsid w:val="001F18EC"/>
    <w:rsid w:val="001F1C9A"/>
    <w:rsid w:val="001F2068"/>
    <w:rsid w:val="001F20D8"/>
    <w:rsid w:val="001F2124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3A2D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1EF3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3FE"/>
    <w:rsid w:val="00245A64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452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1B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9C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0F0"/>
    <w:rsid w:val="002B091C"/>
    <w:rsid w:val="002B0D02"/>
    <w:rsid w:val="002B0DC7"/>
    <w:rsid w:val="002B1151"/>
    <w:rsid w:val="002B199B"/>
    <w:rsid w:val="002B1B54"/>
    <w:rsid w:val="002B1EFF"/>
    <w:rsid w:val="002B222D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482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5A5"/>
    <w:rsid w:val="002D777F"/>
    <w:rsid w:val="002D7B31"/>
    <w:rsid w:val="002D7F79"/>
    <w:rsid w:val="002E08F4"/>
    <w:rsid w:val="002E0DDC"/>
    <w:rsid w:val="002E1625"/>
    <w:rsid w:val="002E1744"/>
    <w:rsid w:val="002E18B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4E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13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2E8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4B73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601"/>
    <w:rsid w:val="00355940"/>
    <w:rsid w:val="00355C26"/>
    <w:rsid w:val="00355F4E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57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C49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81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6ABB"/>
    <w:rsid w:val="003A6CB3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2C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3E2B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6E9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0D5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4A3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5B77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7DB"/>
    <w:rsid w:val="00462BD6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A48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55E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5CD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DA1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98"/>
    <w:rsid w:val="004D34E8"/>
    <w:rsid w:val="004D36E3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0CEC"/>
    <w:rsid w:val="004E1037"/>
    <w:rsid w:val="004E1343"/>
    <w:rsid w:val="004E141B"/>
    <w:rsid w:val="004E2165"/>
    <w:rsid w:val="004E24E8"/>
    <w:rsid w:val="004E33F6"/>
    <w:rsid w:val="004E3B7C"/>
    <w:rsid w:val="004E3DE9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6BAB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61D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282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948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A82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600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623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483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0D6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A07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C81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A35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2F0B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54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2AF2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144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5B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27F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5746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13A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759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5C9"/>
    <w:rsid w:val="00734708"/>
    <w:rsid w:val="00734AD0"/>
    <w:rsid w:val="0073503A"/>
    <w:rsid w:val="0073539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9AA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4A4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322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EA2"/>
    <w:rsid w:val="007A3F6A"/>
    <w:rsid w:val="007A40AB"/>
    <w:rsid w:val="007A4149"/>
    <w:rsid w:val="007A4C23"/>
    <w:rsid w:val="007A55BD"/>
    <w:rsid w:val="007A5D04"/>
    <w:rsid w:val="007A5D13"/>
    <w:rsid w:val="007A5E1A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122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CA9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1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ECE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6BA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1C"/>
    <w:rsid w:val="00853045"/>
    <w:rsid w:val="00853597"/>
    <w:rsid w:val="00853660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55D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1CED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AC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91B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3E81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880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486"/>
    <w:rsid w:val="009208D8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9E9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3CE0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0CC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17E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5D66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554"/>
    <w:rsid w:val="009807E8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0B37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6E6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3EE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2AB"/>
    <w:rsid w:val="009D4359"/>
    <w:rsid w:val="009D474D"/>
    <w:rsid w:val="009D4C47"/>
    <w:rsid w:val="009D4D2A"/>
    <w:rsid w:val="009D4EA8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1E5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0A5A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6E6"/>
    <w:rsid w:val="009F6967"/>
    <w:rsid w:val="009F6A99"/>
    <w:rsid w:val="009F6E23"/>
    <w:rsid w:val="009F75E9"/>
    <w:rsid w:val="009F76D9"/>
    <w:rsid w:val="009F7A2F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4E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423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7A8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6D7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C92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1F2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3CF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B7D13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767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16B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1E6"/>
    <w:rsid w:val="00AE6395"/>
    <w:rsid w:val="00AE6434"/>
    <w:rsid w:val="00AE649A"/>
    <w:rsid w:val="00AE6D69"/>
    <w:rsid w:val="00AE6D6E"/>
    <w:rsid w:val="00AE6E8C"/>
    <w:rsid w:val="00AE7221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7CE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C8F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DD9"/>
    <w:rsid w:val="00B47E47"/>
    <w:rsid w:val="00B47FA4"/>
    <w:rsid w:val="00B50186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2F04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1F4E"/>
    <w:rsid w:val="00B621F0"/>
    <w:rsid w:val="00B6305E"/>
    <w:rsid w:val="00B6323C"/>
    <w:rsid w:val="00B63478"/>
    <w:rsid w:val="00B63761"/>
    <w:rsid w:val="00B641EC"/>
    <w:rsid w:val="00B64399"/>
    <w:rsid w:val="00B645E4"/>
    <w:rsid w:val="00B64742"/>
    <w:rsid w:val="00B64B89"/>
    <w:rsid w:val="00B64CC1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87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61E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78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19D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632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4E83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6F0E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0B3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1D"/>
    <w:rsid w:val="00C15E65"/>
    <w:rsid w:val="00C15EA5"/>
    <w:rsid w:val="00C15FD0"/>
    <w:rsid w:val="00C16646"/>
    <w:rsid w:val="00C168D9"/>
    <w:rsid w:val="00C16A9E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9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6B6D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42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74E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58D"/>
    <w:rsid w:val="00CB0818"/>
    <w:rsid w:val="00CB0854"/>
    <w:rsid w:val="00CB0BE2"/>
    <w:rsid w:val="00CB0F36"/>
    <w:rsid w:val="00CB1AB9"/>
    <w:rsid w:val="00CB2437"/>
    <w:rsid w:val="00CB2620"/>
    <w:rsid w:val="00CB2967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347A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4E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7F1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087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1D2"/>
    <w:rsid w:val="00D41338"/>
    <w:rsid w:val="00D419F1"/>
    <w:rsid w:val="00D4218F"/>
    <w:rsid w:val="00D424B2"/>
    <w:rsid w:val="00D42E56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67E37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197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AD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4FCE"/>
    <w:rsid w:val="00DB5053"/>
    <w:rsid w:val="00DB642E"/>
    <w:rsid w:val="00DB69E9"/>
    <w:rsid w:val="00DB6E5C"/>
    <w:rsid w:val="00DB73D8"/>
    <w:rsid w:val="00DB784D"/>
    <w:rsid w:val="00DB7910"/>
    <w:rsid w:val="00DB7A75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649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9FE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24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7EC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3B6"/>
    <w:rsid w:val="00E47D23"/>
    <w:rsid w:val="00E505D0"/>
    <w:rsid w:val="00E50873"/>
    <w:rsid w:val="00E50B65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092"/>
    <w:rsid w:val="00E711CC"/>
    <w:rsid w:val="00E71EFC"/>
    <w:rsid w:val="00E71F4E"/>
    <w:rsid w:val="00E725F3"/>
    <w:rsid w:val="00E7263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77E36"/>
    <w:rsid w:val="00E808A6"/>
    <w:rsid w:val="00E810A2"/>
    <w:rsid w:val="00E816C2"/>
    <w:rsid w:val="00E8177A"/>
    <w:rsid w:val="00E81DF0"/>
    <w:rsid w:val="00E8212C"/>
    <w:rsid w:val="00E82255"/>
    <w:rsid w:val="00E82378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897"/>
    <w:rsid w:val="00E90ADB"/>
    <w:rsid w:val="00E90D9F"/>
    <w:rsid w:val="00E90E99"/>
    <w:rsid w:val="00E9164B"/>
    <w:rsid w:val="00E9167E"/>
    <w:rsid w:val="00E919A8"/>
    <w:rsid w:val="00E92342"/>
    <w:rsid w:val="00E92539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4E26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A89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62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8ED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7AE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116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4B6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1A0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3AF"/>
    <w:rsid w:val="00F3050E"/>
    <w:rsid w:val="00F306F9"/>
    <w:rsid w:val="00F30CDD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925"/>
    <w:rsid w:val="00F43A47"/>
    <w:rsid w:val="00F43BD5"/>
    <w:rsid w:val="00F43C6F"/>
    <w:rsid w:val="00F43CEE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0E7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B1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88A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A52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3FB2504"/>
  <w15:docId w15:val="{C5A87320-B5FA-4B00-8CCF-E1533B86A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microsoft.com/office/2011/relationships/commentsExtended" Target="commentsExtended.xml"/><Relationship Id="rId34" Type="http://schemas.openxmlformats.org/officeDocument/2006/relationships/image" Target="media/image21.png"/><Relationship Id="rId42" Type="http://schemas.openxmlformats.org/officeDocument/2006/relationships/image" Target="media/image29.gif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97" Type="http://schemas.microsoft.com/office/2011/relationships/people" Target="people.xml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footer" Target="footer5.xml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microsoft.com/office/2016/09/relationships/commentsIds" Target="commentsIds.xml"/><Relationship Id="rId27" Type="http://schemas.openxmlformats.org/officeDocument/2006/relationships/image" Target="media/image14.gif"/><Relationship Id="rId30" Type="http://schemas.openxmlformats.org/officeDocument/2006/relationships/image" Target="media/image17.png"/><Relationship Id="rId35" Type="http://schemas.openxmlformats.org/officeDocument/2006/relationships/image" Target="media/image22.gif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header" Target="header5.xml"/><Relationship Id="rId98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comments" Target="comments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gif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CE7940-F1E7-42F2-B5A2-47BF2D7B8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236</TotalTime>
  <Pages>1</Pages>
  <Words>5728</Words>
  <Characters>32651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38303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ASHU SAINI</cp:lastModifiedBy>
  <cp:revision>25</cp:revision>
  <cp:lastPrinted>2020-04-11T06:27:00Z</cp:lastPrinted>
  <dcterms:created xsi:type="dcterms:W3CDTF">2020-03-31T09:27:00Z</dcterms:created>
  <dcterms:modified xsi:type="dcterms:W3CDTF">2020-04-11T06:28:00Z</dcterms:modified>
</cp:coreProperties>
</file>