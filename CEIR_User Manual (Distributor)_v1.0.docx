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F29222" wp14:editId="2C11ED6A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679" w:rsidRPr="003236E0" w:rsidRDefault="0043667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Distributor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292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:rsidR="00436679" w:rsidRPr="003236E0" w:rsidRDefault="0043667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Distributor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1138A5" wp14:editId="2D2587D2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36679" w:rsidRDefault="00436679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138A5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:rsidR="00436679" w:rsidRDefault="00436679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3939D95D" wp14:editId="2EF6DA6E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679" w:rsidRPr="00B44664" w:rsidRDefault="00436679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Distributore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D95D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:rsidR="00436679" w:rsidRPr="00B44664" w:rsidRDefault="00436679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Distributore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67990BC" wp14:editId="3FF9BE2B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36679" w:rsidRDefault="00436679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990BC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:rsidR="00436679" w:rsidRDefault="00436679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444535234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:rsidTr="0001372C">
        <w:tc>
          <w:tcPr>
            <w:tcW w:w="2282" w:type="dxa"/>
            <w:shd w:val="clear" w:color="auto" w:fill="5B9BD5" w:themeFill="accent1"/>
          </w:tcPr>
          <w:p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:rsidTr="0001372C">
        <w:tc>
          <w:tcPr>
            <w:tcW w:w="2282" w:type="dxa"/>
          </w:tcPr>
          <w:p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:rsidR="004F2CE7" w:rsidRPr="00BD7ABF" w:rsidRDefault="00631AF3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:rsidR="004F2CE7" w:rsidRDefault="004F2CE7" w:rsidP="00531438">
      <w:pPr>
        <w:pStyle w:val="BodyText20"/>
      </w:pPr>
    </w:p>
    <w:p w:rsidR="004F2CE7" w:rsidRPr="00531438" w:rsidRDefault="004F2CE7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Default="00531438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Default="0040040A" w:rsidP="00531438">
      <w:pPr>
        <w:pStyle w:val="BodyText20"/>
      </w:pPr>
    </w:p>
    <w:p w:rsidR="0040040A" w:rsidRPr="00531438" w:rsidRDefault="0040040A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Pr="00531438" w:rsidRDefault="00531438" w:rsidP="00531438">
      <w:pPr>
        <w:pStyle w:val="BodyText20"/>
      </w:pPr>
    </w:p>
    <w:p w:rsidR="00531438" w:rsidRDefault="00531438" w:rsidP="00531438">
      <w:pPr>
        <w:pStyle w:val="BodyText20"/>
      </w:pPr>
    </w:p>
    <w:p w:rsidR="00BD7ABF" w:rsidRDefault="00BD7ABF" w:rsidP="00531438">
      <w:pPr>
        <w:pStyle w:val="BodyText20"/>
      </w:pPr>
    </w:p>
    <w:p w:rsidR="00BD7ABF" w:rsidRDefault="00BD7ABF" w:rsidP="00531438">
      <w:pPr>
        <w:pStyle w:val="BodyText20"/>
      </w:pPr>
    </w:p>
    <w:p w:rsidR="0001372C" w:rsidRDefault="0001372C" w:rsidP="00531438">
      <w:pPr>
        <w:pStyle w:val="BodyText20"/>
      </w:pPr>
    </w:p>
    <w:p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3605929" w:displacedByCustomXml="next"/>
    <w:bookmarkStart w:id="68" w:name="_Toc32485226" w:displacedByCustomXml="next"/>
    <w:bookmarkStart w:id="69" w:name="_Toc32485178" w:displacedByCustomXml="next"/>
    <w:bookmarkStart w:id="70" w:name="_Toc32478498" w:displacedByCustomXml="next"/>
    <w:bookmarkStart w:id="71" w:name="_Toc31988934" w:displacedByCustomXml="next"/>
    <w:bookmarkStart w:id="72" w:name="_Toc444535235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:rsidR="00D5498E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r w:rsidR="00D5498E">
            <w:rPr>
              <w:noProof/>
            </w:rPr>
            <w:t>Document Change History</w:t>
          </w:r>
          <w:r w:rsidR="00D5498E">
            <w:rPr>
              <w:noProof/>
            </w:rPr>
            <w:tab/>
          </w:r>
          <w:r w:rsidR="00D5498E">
            <w:rPr>
              <w:noProof/>
            </w:rPr>
            <w:fldChar w:fldCharType="begin"/>
          </w:r>
          <w:r w:rsidR="00D5498E">
            <w:rPr>
              <w:noProof/>
            </w:rPr>
            <w:instrText xml:space="preserve"> PAGEREF _Toc444535234 \h </w:instrText>
          </w:r>
          <w:r w:rsidR="00D5498E">
            <w:rPr>
              <w:noProof/>
            </w:rPr>
          </w:r>
          <w:r w:rsidR="00D5498E">
            <w:rPr>
              <w:noProof/>
            </w:rPr>
            <w:fldChar w:fldCharType="separate"/>
          </w:r>
          <w:r w:rsidR="00D5498E">
            <w:rPr>
              <w:noProof/>
            </w:rPr>
            <w:t>i</w:t>
          </w:r>
          <w:r w:rsidR="00D5498E">
            <w:rPr>
              <w:noProof/>
            </w:rPr>
            <w:fldChar w:fldCharType="end"/>
          </w:r>
        </w:p>
        <w:p w:rsidR="00D5498E" w:rsidRDefault="00D5498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Figures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iii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Acronyms &amp; Abbreviations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Conventions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Distributor Operations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Logging into the Application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User Interface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3"/>
            <w:tabs>
              <w:tab w:val="left" w:pos="1125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Dashboard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Stock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Edit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2.7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Export Stock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2.8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Grievance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2.9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Grievances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:rsidR="00D5498E" w:rsidRDefault="00D5498E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2.10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Export Grievances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_Toc444535252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:rsidR="002631E4" w:rsidRPr="002631E4" w:rsidRDefault="002631E4" w:rsidP="003C7ABF">
      <w:pPr>
        <w:pStyle w:val="TOC1"/>
      </w:pPr>
    </w:p>
    <w:p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444535236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:rsidR="00D5498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5498E">
        <w:rPr>
          <w:noProof/>
        </w:rPr>
        <w:t>Figure 1: CEIR Home Page</w:t>
      </w:r>
      <w:r w:rsidR="00D5498E">
        <w:rPr>
          <w:noProof/>
        </w:rPr>
        <w:tab/>
      </w:r>
      <w:r w:rsidR="00D5498E">
        <w:rPr>
          <w:noProof/>
        </w:rPr>
        <w:fldChar w:fldCharType="begin"/>
      </w:r>
      <w:r w:rsidR="00D5498E">
        <w:rPr>
          <w:noProof/>
        </w:rPr>
        <w:instrText xml:space="preserve"> PAGEREF _Toc444535253 \h </w:instrText>
      </w:r>
      <w:r w:rsidR="00D5498E">
        <w:rPr>
          <w:noProof/>
        </w:rPr>
      </w:r>
      <w:r w:rsidR="00D5498E">
        <w:rPr>
          <w:noProof/>
        </w:rPr>
        <w:fldChar w:fldCharType="separate"/>
      </w:r>
      <w:r w:rsidR="00D5498E">
        <w:rPr>
          <w:noProof/>
        </w:rPr>
        <w:t>2</w:t>
      </w:r>
      <w:r w:rsidR="00D5498E"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2: Distributor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Verify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Enter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6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17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18</w:t>
      </w:r>
      <w:r>
        <w:rPr>
          <w:noProof/>
        </w:rPr>
        <w:t>: Role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19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20</w:t>
      </w:r>
      <w:r>
        <w:rPr>
          <w:noProof/>
        </w:rPr>
        <w:t>: Upload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21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22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>
        <w:rPr>
          <w:noProof/>
        </w:rPr>
        <w:t>3: Edit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25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26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27</w:t>
      </w:r>
      <w:r>
        <w:rPr>
          <w:noProof/>
        </w:rPr>
        <w:t>: Open or Save Exported Stock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28</w:t>
      </w:r>
      <w:r>
        <w:rPr>
          <w:noProof/>
        </w:rPr>
        <w:t>: Exported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29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30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31</w:t>
      </w:r>
      <w:r>
        <w:rPr>
          <w:noProof/>
        </w:rPr>
        <w:t>: Report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32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33</w:t>
      </w:r>
      <w:r>
        <w:rPr>
          <w:noProof/>
        </w:rPr>
        <w:t>: Filter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34</w:t>
      </w:r>
      <w:r>
        <w:rPr>
          <w:noProof/>
        </w:rPr>
        <w:t>: Filtered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36</w:t>
      </w:r>
      <w:r>
        <w:rPr>
          <w:noProof/>
        </w:rPr>
        <w:t>: Open or Save Exported Grievance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37</w:t>
      </w:r>
      <w:r>
        <w:rPr>
          <w:noProof/>
        </w:rPr>
        <w:t>: Exported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6755C2" w:rsidRDefault="00D239B5">
      <w:pPr>
        <w:pStyle w:val="TableofFigures"/>
      </w:pPr>
      <w:r>
        <w:fldChar w:fldCharType="end"/>
      </w:r>
    </w:p>
    <w:p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444535237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:rsidR="00AF7107" w:rsidRDefault="00384430" w:rsidP="004D34E8">
      <w:pPr>
        <w:pStyle w:val="Heading2"/>
      </w:pPr>
      <w:bookmarkStart w:id="154" w:name="_Toc444535238"/>
      <w:r>
        <w:t>Scope</w:t>
      </w:r>
      <w:bookmarkEnd w:id="154"/>
    </w:p>
    <w:p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F2AEA">
        <w:t>Distributor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512666">
        <w:t xml:space="preserve"> </w:t>
      </w:r>
      <w:r w:rsidRPr="00EE5A16">
        <w:t>and report grievances.</w:t>
      </w:r>
    </w:p>
    <w:p w:rsidR="00084397" w:rsidRDefault="00084397" w:rsidP="004D6E91">
      <w:pPr>
        <w:pStyle w:val="Heading2"/>
      </w:pPr>
      <w:bookmarkStart w:id="155" w:name="_Toc444535239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476358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:rsidR="00191AE2" w:rsidRDefault="00191AE2" w:rsidP="00191AE2">
      <w:pPr>
        <w:pStyle w:val="BodyText2"/>
        <w:ind w:left="360"/>
      </w:pPr>
    </w:p>
    <w:p w:rsidR="00384430" w:rsidRDefault="00384430" w:rsidP="004D3E67">
      <w:pPr>
        <w:pStyle w:val="Heading2"/>
      </w:pPr>
      <w:bookmarkStart w:id="156" w:name="_Toc444535240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:rsidR="00A90D32" w:rsidRDefault="00BF2AEA" w:rsidP="004D6E91">
      <w:pPr>
        <w:pStyle w:val="Heading1"/>
      </w:pPr>
      <w:bookmarkStart w:id="157" w:name="_Toc444535241"/>
      <w:r>
        <w:lastRenderedPageBreak/>
        <w:t>Distributor</w:t>
      </w:r>
      <w:r w:rsidR="00384430">
        <w:t xml:space="preserve"> Operations</w:t>
      </w:r>
      <w:bookmarkEnd w:id="157"/>
    </w:p>
    <w:p w:rsidR="003F3870" w:rsidRPr="003F3870" w:rsidRDefault="003F3870" w:rsidP="003F3870"/>
    <w:p w:rsidR="00384430" w:rsidRPr="002A39C9" w:rsidRDefault="00384430" w:rsidP="00384430">
      <w:pPr>
        <w:pStyle w:val="Heading2"/>
      </w:pPr>
      <w:bookmarkStart w:id="158" w:name="_Toc444535242"/>
      <w:r w:rsidRPr="002A39C9">
        <w:t>Application Overview</w:t>
      </w:r>
      <w:bookmarkEnd w:id="158"/>
    </w:p>
    <w:p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F2AEA">
        <w:t>Distributor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:rsidR="00384430" w:rsidRPr="00EE5A16" w:rsidRDefault="00BF2AEA" w:rsidP="00384430">
      <w:pPr>
        <w:pStyle w:val="BodyText2"/>
      </w:pPr>
      <w:r>
        <w:t>Distributor</w:t>
      </w:r>
      <w:r w:rsidR="00384430" w:rsidRPr="00EE5A16">
        <w:t>s perform the following tasks:</w:t>
      </w:r>
    </w:p>
    <w:p w:rsidR="00384430" w:rsidRDefault="00384430" w:rsidP="00384430">
      <w:pPr>
        <w:pStyle w:val="BodyText2"/>
        <w:numPr>
          <w:ilvl w:val="0"/>
          <w:numId w:val="24"/>
        </w:numPr>
      </w:pPr>
      <w:r w:rsidRPr="00EE5A16">
        <w:t xml:space="preserve">Upload stock (if the </w:t>
      </w:r>
      <w:r w:rsidR="00BF2AEA">
        <w:t>Distributor</w:t>
      </w:r>
      <w:r w:rsidRPr="00EE5A16">
        <w:t xml:space="preserve"> is also a retailer else this is done by the distributor</w:t>
      </w:r>
      <w:r>
        <w:t>s and</w:t>
      </w:r>
      <w:r w:rsidRPr="00EE5A16">
        <w:t xml:space="preserve"> retailer</w:t>
      </w:r>
      <w:r>
        <w:t>s</w:t>
      </w:r>
      <w:r w:rsidRPr="00EE5A16">
        <w:t>)</w:t>
      </w:r>
    </w:p>
    <w:p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:rsidR="00E66A36" w:rsidRDefault="00E66A36" w:rsidP="004D3E67">
      <w:pPr>
        <w:pStyle w:val="BodyText2"/>
      </w:pPr>
    </w:p>
    <w:p w:rsidR="00384430" w:rsidRDefault="00384430" w:rsidP="004D3E67">
      <w:pPr>
        <w:pStyle w:val="Heading2"/>
      </w:pPr>
      <w:bookmarkStart w:id="159" w:name="_Toc444535243"/>
      <w:r>
        <w:t>Logging into the Application</w:t>
      </w:r>
      <w:bookmarkEnd w:id="159"/>
    </w:p>
    <w:p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F2AEA">
        <w:t>Distributor</w:t>
      </w:r>
      <w:r>
        <w:t xml:space="preserve"> </w:t>
      </w:r>
      <w:r w:rsidR="00F854B3">
        <w:t>must</w:t>
      </w:r>
      <w:r>
        <w:t xml:space="preserve"> register in the application.</w:t>
      </w:r>
    </w:p>
    <w:p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805B56A" wp14:editId="1380287D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447D" w:rsidRPr="0036447D" w:rsidRDefault="00584DC9" w:rsidP="007E53B8">
      <w:pPr>
        <w:pStyle w:val="FigureCaption"/>
      </w:pPr>
      <w:bookmarkStart w:id="160" w:name="_Toc444535253"/>
      <w:r>
        <w:t>Figure 1: CEIR Home Page</w:t>
      </w:r>
      <w:bookmarkEnd w:id="160"/>
    </w:p>
    <w:p w:rsidR="00A7041F" w:rsidRDefault="00BF11C2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2135505</wp:posOffset>
                </wp:positionH>
                <wp:positionV relativeFrom="paragraph">
                  <wp:posOffset>268393</wp:posOffset>
                </wp:positionV>
                <wp:extent cx="1362710" cy="1981200"/>
                <wp:effectExtent l="0" t="0" r="2794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198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B5F33" id="Rectangle 30" o:spid="_x0000_s1026" style="position:absolute;margin-left:168.15pt;margin-top:21.15pt;width:107.3pt;height:15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" fillcolor="white [3212]" strokecolor="black [3213]" strokeweight="1pt"/>
            </w:pict>
          </mc:Fallback>
        </mc:AlternateContent>
      </w:r>
      <w:r w:rsidR="00A7041F">
        <w:t xml:space="preserve">Select </w:t>
      </w:r>
      <w:r w:rsidR="00BF2AEA">
        <w:rPr>
          <w:b/>
          <w:bCs/>
        </w:rPr>
        <w:t>Distributor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:rsidR="00436679" w:rsidRDefault="00BF11C2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10F40993">
            <wp:simplePos x="0" y="0"/>
            <wp:positionH relativeFrom="column">
              <wp:posOffset>2194772</wp:posOffset>
            </wp:positionH>
            <wp:positionV relativeFrom="paragraph">
              <wp:posOffset>6985</wp:posOffset>
            </wp:positionV>
            <wp:extent cx="1247140" cy="1916084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178" cy="19192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679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4DD4709" wp14:editId="77FAF976">
                <wp:simplePos x="0" y="0"/>
                <wp:positionH relativeFrom="column">
                  <wp:posOffset>2618486</wp:posOffset>
                </wp:positionH>
                <wp:positionV relativeFrom="paragraph">
                  <wp:posOffset>6477</wp:posOffset>
                </wp:positionV>
                <wp:extent cx="837565" cy="231140"/>
                <wp:effectExtent l="0" t="0" r="19685" b="1651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565" cy="2311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A62F3" id="Rectangle 50" o:spid="_x0000_s1026" style="position:absolute;margin-left:206.2pt;margin-top:.5pt;width:65.95pt;height:1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" filled="f" strokecolor="#ffc000 [3207]" strokeweight="2pt"/>
            </w:pict>
          </mc:Fallback>
        </mc:AlternateContent>
      </w:r>
    </w:p>
    <w:p w:rsidR="00436679" w:rsidRDefault="00436679" w:rsidP="00BF2AEA">
      <w:pPr>
        <w:pStyle w:val="BodyText2"/>
        <w:ind w:left="709"/>
        <w:jc w:val="center"/>
        <w:rPr>
          <w:noProof/>
        </w:rPr>
      </w:pPr>
    </w:p>
    <w:p w:rsidR="00CA51DD" w:rsidRDefault="00436679" w:rsidP="00BF2AEA">
      <w:pPr>
        <w:pStyle w:val="BodyText2"/>
        <w:ind w:left="709"/>
        <w:jc w:val="center"/>
      </w:pPr>
      <w:r>
        <w:rPr>
          <w:noProof/>
        </w:rPr>
        <w:t xml:space="preserve">  </w:t>
      </w:r>
    </w:p>
    <w:p w:rsidR="00CA51DD" w:rsidRDefault="00CA51DD" w:rsidP="00822F6F">
      <w:pPr>
        <w:pStyle w:val="BodyText2"/>
        <w:ind w:left="720"/>
      </w:pPr>
    </w:p>
    <w:p w:rsidR="00CA51DD" w:rsidRDefault="00CA51DD" w:rsidP="00BF2AEA">
      <w:pPr>
        <w:pStyle w:val="BodyText2"/>
      </w:pPr>
    </w:p>
    <w:p w:rsidR="00436679" w:rsidRDefault="00436679" w:rsidP="00BF2AEA">
      <w:pPr>
        <w:pStyle w:val="BodyText2"/>
      </w:pPr>
    </w:p>
    <w:p w:rsidR="00A7041F" w:rsidRDefault="00E66A36" w:rsidP="00461C51">
      <w:pPr>
        <w:pStyle w:val="BodyText2"/>
        <w:ind w:left="142"/>
      </w:pPr>
      <w:r>
        <w:lastRenderedPageBreak/>
        <w:t xml:space="preserve">The </w:t>
      </w:r>
      <w:r w:rsidR="00BF2AEA">
        <w:rPr>
          <w:b/>
          <w:bCs/>
        </w:rPr>
        <w:t>Distributor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BF2AEA">
        <w:t>Distributor</w:t>
      </w:r>
      <w:r w:rsidR="00F854B3">
        <w:t xml:space="preserve"> needs to fill in the following information.</w:t>
      </w:r>
    </w:p>
    <w:p w:rsidR="00B970E2" w:rsidRDefault="00BF11C2" w:rsidP="00E5514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-2752</wp:posOffset>
                </wp:positionV>
                <wp:extent cx="5227955" cy="6493934"/>
                <wp:effectExtent l="0" t="0" r="107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55" cy="6493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FA679" id="Rectangle 28" o:spid="_x0000_s1026" style="position:absolute;margin-left:4.15pt;margin-top:-.2pt;width:411.65pt;height:51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" filled="f" strokecolor="black [3213]" strokeweight="1pt"/>
            </w:pict>
          </mc:Fallback>
        </mc:AlternateContent>
      </w:r>
      <w:r w:rsidR="00E55143">
        <w:rPr>
          <w:noProof/>
        </w:rPr>
        <w:drawing>
          <wp:inline distT="0" distB="0" distL="0" distR="0" wp14:anchorId="082A5041" wp14:editId="618D8BAA">
            <wp:extent cx="5278755" cy="30911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295">
        <w:rPr>
          <w:noProof/>
        </w:rPr>
        <w:drawing>
          <wp:inline distT="0" distB="0" distL="0" distR="0" wp14:anchorId="1717FA60" wp14:editId="48EBDC01">
            <wp:extent cx="5278755" cy="3374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DD" w:rsidRDefault="00CA51DD" w:rsidP="007E53B8">
      <w:pPr>
        <w:pStyle w:val="FigureCaption"/>
      </w:pPr>
      <w:bookmarkStart w:id="161" w:name="_Toc444535254"/>
      <w:r>
        <w:t xml:space="preserve">Figure 2: </w:t>
      </w:r>
      <w:r w:rsidR="00BF2AEA">
        <w:t>Distributor</w:t>
      </w:r>
      <w:r>
        <w:t xml:space="preserve"> Registration</w:t>
      </w:r>
      <w:bookmarkEnd w:id="161"/>
      <w:r>
        <w:t xml:space="preserve"> </w:t>
      </w:r>
    </w:p>
    <w:p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</w:t>
      </w:r>
      <w:r w:rsidR="00BF2AEA">
        <w:t>Distributor</w:t>
      </w:r>
      <w:r w:rsidR="00A7041F">
        <w:t xml:space="preserve">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</w:t>
      </w:r>
      <w:r w:rsidR="00BF2AEA">
        <w:t>Distributor</w:t>
      </w:r>
      <w:r w:rsidR="00DB0909">
        <w:t xml:space="preserve">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 xml:space="preserve">if the </w:t>
      </w:r>
      <w:r w:rsidR="00BF2AEA">
        <w:t>Distributor</w:t>
      </w:r>
      <w:r w:rsidR="00B36078">
        <w:t xml:space="preserve"> is a</w:t>
      </w:r>
      <w:r>
        <w:t xml:space="preserve"> company.</w:t>
      </w:r>
      <w:r w:rsidR="00DB0909">
        <w:t xml:space="preserve"> This field appears if the </w:t>
      </w:r>
      <w:r w:rsidR="00BF2AEA">
        <w:t>Distributor</w:t>
      </w:r>
      <w:r w:rsidR="00DB0909">
        <w:t xml:space="preserve">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BF2AEA">
        <w:t>Distributor</w:t>
      </w:r>
      <w:r w:rsidR="00B36078">
        <w:t>’s</w:t>
      </w:r>
      <w:r w:rsidR="00956603">
        <w:t xml:space="preserve"> address:</w:t>
      </w:r>
    </w:p>
    <w:p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</w:t>
      </w:r>
      <w:r w:rsidR="00BF2AEA">
        <w:t>Distributor</w:t>
      </w:r>
      <w:r w:rsidR="00DB0909">
        <w:t xml:space="preserve">’s </w:t>
      </w:r>
      <w:r w:rsidR="00A7041F" w:rsidRPr="004A4EC7">
        <w:t>role</w:t>
      </w:r>
      <w:r w:rsidR="00956603" w:rsidRPr="004A4EC7">
        <w:t xml:space="preserve"> from the list</w:t>
      </w:r>
      <w:r w:rsidR="00A7041F" w:rsidRPr="004A4EC7">
        <w:t xml:space="preserve"> (Distributer, Retailer).</w:t>
      </w:r>
      <w:r w:rsidR="00BF2AEA">
        <w:t xml:space="preserve"> A</w:t>
      </w:r>
      <w:r w:rsidR="00C57342" w:rsidRPr="004A4EC7">
        <w:t xml:space="preserve"> </w:t>
      </w:r>
      <w:r w:rsidR="00BF2AEA">
        <w:t>Distributor</w:t>
      </w:r>
      <w:r w:rsidR="00C57342" w:rsidRPr="004A4EC7">
        <w:t xml:space="preserve"> can also be a distributer and/or retailer.</w:t>
      </w:r>
      <w:r w:rsidR="00BF2AEA">
        <w:t xml:space="preserve"> If a</w:t>
      </w:r>
      <w:r w:rsidR="004140E9">
        <w:t xml:space="preserve"> </w:t>
      </w:r>
      <w:r w:rsidR="00BF2AEA">
        <w:t>Distributor</w:t>
      </w:r>
      <w:r w:rsidR="004140E9">
        <w:t xml:space="preserve"> has multiple roles, select the different role types.</w:t>
      </w:r>
    </w:p>
    <w:p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r w:rsidR="00A7041F" w:rsidRPr="00ED2357">
        <w:rPr>
          <w:b/>
          <w:bCs/>
        </w:rPr>
        <w:t>Yes</w:t>
      </w:r>
      <w:r w:rsidR="00A7041F" w:rsidRPr="004A4EC7">
        <w:t>, enter the following:</w:t>
      </w:r>
    </w:p>
    <w:p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BF2AEA">
        <w:t>Distributor</w:t>
      </w:r>
      <w:r w:rsidR="00956603">
        <w:t xml:space="preserve"> Portal application.</w:t>
      </w:r>
      <w:r w:rsidR="00C57342">
        <w:t xml:space="preserve"> </w:t>
      </w:r>
    </w:p>
    <w:p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BF2AEA">
        <w:t>Distributor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BF2AEA">
        <w:t>Distributor</w:t>
      </w:r>
      <w:r w:rsidR="004140E9">
        <w:t xml:space="preserve">. </w:t>
      </w:r>
      <w:r w:rsidR="00E40E9F">
        <w:t xml:space="preserve">These security questions are used for authentication of the </w:t>
      </w:r>
      <w:r w:rsidR="00BF2AEA">
        <w:t>Distributor</w:t>
      </w:r>
      <w:r w:rsidR="004140E9">
        <w:t>.</w:t>
      </w:r>
    </w:p>
    <w:p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BF2AEA">
        <w:t>Distributor</w:t>
      </w:r>
      <w:r w:rsidR="004140E9">
        <w:t xml:space="preserve"> is not a robot.</w:t>
      </w:r>
      <w:r w:rsidR="00DB0909">
        <w:t xml:space="preserve"> </w:t>
      </w:r>
    </w:p>
    <w:p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:rsidR="00DB0909" w:rsidRDefault="00DB0909" w:rsidP="00A90D32">
      <w:pPr>
        <w:pStyle w:val="BodyText2"/>
      </w:pPr>
      <w:r>
        <w:t xml:space="preserve">An OTP is sent to the </w:t>
      </w:r>
      <w:r w:rsidR="00BF2AEA">
        <w:t>Distributor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0EC0BB3B" wp14:editId="1A074235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51DD" w:rsidRDefault="00CA51DD" w:rsidP="007E53B8">
      <w:pPr>
        <w:pStyle w:val="FigureCaption"/>
      </w:pPr>
      <w:bookmarkStart w:id="162" w:name="_Toc444535255"/>
      <w:r>
        <w:t>Figure 3: Verify OTP</w:t>
      </w:r>
      <w:bookmarkEnd w:id="162"/>
    </w:p>
    <w:p w:rsidR="00B32FEA" w:rsidRDefault="00DB0909" w:rsidP="00A90D32">
      <w:pPr>
        <w:pStyle w:val="BodyText2"/>
      </w:pPr>
      <w:r>
        <w:t xml:space="preserve">The </w:t>
      </w:r>
      <w:r w:rsidR="00BF2AEA">
        <w:t>Distributor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256BB71" wp14:editId="6971DD64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51DD" w:rsidRDefault="00CA51DD" w:rsidP="007E53B8">
      <w:pPr>
        <w:pStyle w:val="FigureCaption"/>
      </w:pPr>
      <w:bookmarkStart w:id="163" w:name="_Toc444535256"/>
      <w:r>
        <w:t>Figure 4: Enter OTP</w:t>
      </w:r>
      <w:bookmarkEnd w:id="163"/>
    </w:p>
    <w:p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:rsidR="00CA51DD" w:rsidRDefault="00CA51DD" w:rsidP="0036447D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C157872" wp14:editId="227D136D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administrator, a mail containing </w:t>
      </w:r>
      <w:r w:rsidR="0028775B">
        <w:t xml:space="preserve">the </w:t>
      </w:r>
      <w:r w:rsidR="00BF2AEA">
        <w:t>Distributor</w:t>
      </w:r>
      <w:r w:rsidR="0028775B">
        <w:t>’s</w:t>
      </w:r>
      <w:r w:rsidR="00DB0909">
        <w:t xml:space="preserve"> registration ID is sent to the </w:t>
      </w:r>
      <w:r w:rsidR="00BF2AEA">
        <w:t>Distributor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BF2AEA">
        <w:t>Distributor</w:t>
      </w:r>
      <w:r w:rsidR="00C90C35">
        <w:t xml:space="preserve"> Portal application.</w:t>
      </w:r>
    </w:p>
    <w:p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BF2AEA">
        <w:t>Distributor</w:t>
      </w:r>
      <w:r w:rsidR="000242DB">
        <w:t xml:space="preserve"> Portal </w:t>
      </w:r>
      <w:r>
        <w:t>URL in the address bar. The login screen appears.</w:t>
      </w:r>
    </w:p>
    <w:p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95B0D" wp14:editId="66CBE103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B0BE3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C7D0CB" wp14:editId="7ED9961A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5A7D0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29A0080C" wp14:editId="7B61807C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B19" w:rsidRDefault="00C63B19" w:rsidP="007E53B8">
      <w:pPr>
        <w:pStyle w:val="FigureCaption"/>
      </w:pPr>
      <w:bookmarkStart w:id="164" w:name="_Toc444535257"/>
      <w:r>
        <w:t xml:space="preserve">Figure </w:t>
      </w:r>
      <w:r w:rsidR="00E33E46">
        <w:t>5</w:t>
      </w:r>
      <w:r>
        <w:t>: Login</w:t>
      </w:r>
      <w:bookmarkEnd w:id="164"/>
    </w:p>
    <w:p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668B03DD" wp14:editId="7E2027FF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F2AEA">
        <w:t>Distributor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BF2AEA">
        <w:t>Distributor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BF2AEA">
        <w:rPr>
          <w:i/>
          <w:iCs/>
        </w:rPr>
        <w:t>Distributor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:rsidR="00391A42" w:rsidRDefault="00D85625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467572</wp:posOffset>
                </wp:positionH>
                <wp:positionV relativeFrom="paragraph">
                  <wp:posOffset>293582</wp:posOffset>
                </wp:positionV>
                <wp:extent cx="4614333" cy="2091266"/>
                <wp:effectExtent l="0" t="0" r="15240" b="23495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2091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6DCB2" id="Rectangle 451" o:spid="_x0000_s1026" style="position:absolute;margin-left:36.8pt;margin-top:23.1pt;width:363.35pt;height:164.6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r w:rsidR="004463DD">
        <w:t>H</w:t>
      </w:r>
      <w:r w:rsidR="000249E9">
        <w:t>ome page appears</w:t>
      </w:r>
      <w:r w:rsidR="00A90D32">
        <w:t xml:space="preserve">. </w:t>
      </w:r>
    </w:p>
    <w:p w:rsidR="00391A42" w:rsidRDefault="00D85625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7093910E" wp14:editId="6830A95D">
            <wp:extent cx="4595077" cy="2087114"/>
            <wp:effectExtent l="0" t="0" r="0" b="889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4040" cy="20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19" w:rsidRDefault="00C63B19" w:rsidP="007E53B8">
      <w:pPr>
        <w:pStyle w:val="FigureCaption"/>
      </w:pPr>
      <w:bookmarkStart w:id="165" w:name="_Toc444535258"/>
      <w:r>
        <w:t xml:space="preserve">Figure </w:t>
      </w:r>
      <w:r w:rsidR="00E33E46">
        <w:t>6</w:t>
      </w:r>
      <w:r>
        <w:t>: Home Page</w:t>
      </w:r>
      <w:bookmarkEnd w:id="165"/>
    </w:p>
    <w:p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F2AEA">
        <w:t>Distributor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0EE2922" wp14:editId="6F840173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B19" w:rsidRDefault="00C63B19" w:rsidP="007E53B8">
      <w:pPr>
        <w:pStyle w:val="FigureCaption"/>
      </w:pPr>
      <w:bookmarkStart w:id="166" w:name="_Toc444535259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21E741AF" wp14:editId="72C660C3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3E46" w:rsidRDefault="00E33E46" w:rsidP="007E53B8">
      <w:pPr>
        <w:pStyle w:val="FigureCaption"/>
      </w:pPr>
      <w:bookmarkStart w:id="167" w:name="_Toc444535260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01261764" wp14:editId="3C2BF422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:rsidR="004140E9" w:rsidRDefault="004140E9" w:rsidP="00A90D32">
      <w:pPr>
        <w:pStyle w:val="BodyText2"/>
      </w:pPr>
    </w:p>
    <w:p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444535244"/>
      <w:r>
        <w:lastRenderedPageBreak/>
        <w:t>Application User Interface</w:t>
      </w:r>
      <w:bookmarkEnd w:id="168"/>
      <w:bookmarkEnd w:id="169"/>
      <w:bookmarkEnd w:id="170"/>
      <w:bookmarkEnd w:id="171"/>
    </w:p>
    <w:p w:rsidR="000249E9" w:rsidRPr="000249E9" w:rsidRDefault="0042770A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-11105</wp:posOffset>
                </wp:positionH>
                <wp:positionV relativeFrom="paragraph">
                  <wp:posOffset>260443</wp:posOffset>
                </wp:positionV>
                <wp:extent cx="5278244" cy="2445834"/>
                <wp:effectExtent l="0" t="0" r="17780" b="1206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244" cy="24458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E00D5" id="Rectangle 456" o:spid="_x0000_s1026" style="position:absolute;margin-left:-.85pt;margin-top:20.5pt;width:415.6pt;height:192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F229AB6" wp14:editId="7E88AB90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B330" id="Rectangle 10" o:spid="_x0000_s1026" style="position:absolute;margin-left:330.15pt;margin-top:22.25pt;width:85.6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BF2AEA">
        <w:t>Distributor</w:t>
      </w:r>
      <w:r w:rsidR="00E1361A">
        <w:t xml:space="preserve"> Portal</w:t>
      </w:r>
      <w:r w:rsidR="000249E9">
        <w:t xml:space="preserve"> Home page appears.</w:t>
      </w:r>
    </w:p>
    <w:p w:rsidR="00E43EFE" w:rsidRDefault="0042770A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093910E" wp14:editId="6830A95D">
            <wp:extent cx="5260532" cy="240108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532" cy="24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B7" w:rsidRDefault="005271B7" w:rsidP="007E53B8">
      <w:pPr>
        <w:pStyle w:val="FigureCaption"/>
      </w:pPr>
      <w:bookmarkStart w:id="172" w:name="_Toc444535261"/>
      <w:r>
        <w:t xml:space="preserve">Figure </w:t>
      </w:r>
      <w:r w:rsidR="00E33E46">
        <w:t>9</w:t>
      </w:r>
      <w:r>
        <w:t>: Home Page</w:t>
      </w:r>
      <w:bookmarkEnd w:id="172"/>
    </w:p>
    <w:p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1BBF4C4" wp14:editId="7C7775E0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1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35A6F2AE" wp14:editId="60B8CDAF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CB78F90" wp14:editId="190B4AC0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lastRenderedPageBreak/>
        <w:drawing>
          <wp:inline distT="0" distB="0" distL="0" distR="0" wp14:anchorId="78555F3A" wp14:editId="53522B0F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:rsidR="00FB08E2" w:rsidRDefault="00C7368F" w:rsidP="00C7368F">
      <w:pPr>
        <w:pStyle w:val="BodyText2"/>
        <w:ind w:left="426"/>
        <w:jc w:val="center"/>
      </w:pPr>
      <w:r>
        <w:rPr>
          <w:noProof/>
        </w:rPr>
        <w:drawing>
          <wp:inline distT="0" distB="0" distL="0" distR="0" wp14:anchorId="49375FE6" wp14:editId="66F0EA95">
            <wp:extent cx="4921405" cy="2898496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7113" cy="29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B7" w:rsidRDefault="005A582E" w:rsidP="007E53B8">
      <w:pPr>
        <w:pStyle w:val="FigureCaption"/>
      </w:pPr>
      <w:r>
        <w:t xml:space="preserve">       </w:t>
      </w:r>
      <w:bookmarkStart w:id="173" w:name="_Toc444535262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356D2CB4" wp14:editId="6BEE66B5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734339AC" wp14:editId="719DC767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1B7" w:rsidRDefault="00FF11C2" w:rsidP="007E53B8">
      <w:pPr>
        <w:pStyle w:val="FigureCaption"/>
      </w:pPr>
      <w:r>
        <w:t xml:space="preserve">    </w:t>
      </w:r>
      <w:bookmarkStart w:id="174" w:name="_Toc444535263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FEABFE9" wp14:editId="0BD100A3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lastRenderedPageBreak/>
        <w:t>Confirm Password</w:t>
      </w:r>
      <w:r>
        <w:t xml:space="preserve">: </w:t>
      </w:r>
      <w:r w:rsidR="00643EDD">
        <w:t>Re-enter the new password to confirm the password.</w:t>
      </w:r>
    </w:p>
    <w:p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4E6A0CD3" wp14:editId="45F31A0A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F2AEA">
        <w:t>Distributor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F2AEA">
        <w:t>Distributor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F2AEA">
        <w:t>Distributor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F2AEA">
        <w:t>Distributor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F2AEA">
        <w:t>Distributor</w:t>
      </w:r>
      <w:r w:rsidR="00D27262" w:rsidRPr="00E40E9F">
        <w:t xml:space="preserve"> can use the same login username and password to log into the application.</w:t>
      </w:r>
    </w:p>
    <w:p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F2AEA">
        <w:t>Distributor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F2AEA">
        <w:t>Distributor</w:t>
      </w:r>
      <w:r w:rsidR="00FB08E2">
        <w:t xml:space="preserve"> can enable it using the same menu.</w:t>
      </w:r>
    </w:p>
    <w:p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484F6516" wp14:editId="28E5C6E0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1B7" w:rsidRDefault="005271B7" w:rsidP="007E53B8">
      <w:pPr>
        <w:pStyle w:val="FigureCaption"/>
      </w:pPr>
      <w:bookmarkStart w:id="175" w:name="_Toc444535264"/>
      <w:r>
        <w:t xml:space="preserve">Figure </w:t>
      </w:r>
      <w:r w:rsidR="00E33E46">
        <w:t>12</w:t>
      </w:r>
      <w:r>
        <w:t>: Manage Account</w:t>
      </w:r>
      <w:bookmarkEnd w:id="175"/>
    </w:p>
    <w:p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:rsidR="00431476" w:rsidRDefault="00431476" w:rsidP="00431476">
      <w:pPr>
        <w:pStyle w:val="BodyText2"/>
        <w:ind w:left="864"/>
      </w:pPr>
    </w:p>
    <w:p w:rsidR="00166A7A" w:rsidRDefault="00D51954" w:rsidP="003F3870">
      <w:pPr>
        <w:pStyle w:val="Heading3"/>
      </w:pPr>
      <w:bookmarkStart w:id="176" w:name="_Toc444535245"/>
      <w:r>
        <w:t>Dashboard</w:t>
      </w:r>
      <w:bookmarkEnd w:id="176"/>
    </w:p>
    <w:p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:rsidR="00916401" w:rsidRDefault="00980DE5" w:rsidP="00916401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393C0E" wp14:editId="26C1DB40">
            <wp:extent cx="5145204" cy="2317223"/>
            <wp:effectExtent l="0" t="0" r="0" b="698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2137" cy="23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28" w:rsidRDefault="00530228" w:rsidP="00530228">
      <w:pPr>
        <w:pStyle w:val="FigureCaption"/>
      </w:pPr>
      <w:bookmarkStart w:id="177" w:name="_Toc444535265"/>
      <w:r>
        <w:t>Figure 1</w:t>
      </w:r>
      <w:r w:rsidR="00A14FF0">
        <w:t>3</w:t>
      </w:r>
      <w:r>
        <w:t>: Home Page</w:t>
      </w:r>
      <w:bookmarkEnd w:id="177"/>
    </w:p>
    <w:p w:rsidR="005F76EA" w:rsidRDefault="005F76EA" w:rsidP="005F76EA">
      <w:pPr>
        <w:pStyle w:val="BodyText2"/>
        <w:jc w:val="center"/>
        <w:rPr>
          <w:b/>
          <w:bCs/>
        </w:rPr>
      </w:pPr>
    </w:p>
    <w:p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5C84A65F" wp14:editId="67EF6E04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75C71AF" wp14:editId="6082256F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:rsidR="00AE6395" w:rsidRDefault="000A3C0B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A5D4633" wp14:editId="31D24307">
            <wp:extent cx="5278755" cy="248031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76" w:rsidRDefault="0059323A" w:rsidP="00530228">
      <w:pPr>
        <w:pStyle w:val="FigureCaption"/>
        <w:rPr>
          <w:b w:val="0"/>
          <w:bCs w:val="0"/>
        </w:rPr>
      </w:pPr>
      <w:r>
        <w:lastRenderedPageBreak/>
        <w:t xml:space="preserve">                          </w:t>
      </w:r>
      <w:bookmarkStart w:id="178" w:name="_Toc444535266"/>
      <w:r w:rsidR="00530228">
        <w:t>Figure 1</w:t>
      </w:r>
      <w:r w:rsidR="001D383C">
        <w:t>4</w:t>
      </w:r>
      <w:r w:rsidR="00530228">
        <w:t>: Stock Management</w:t>
      </w:r>
      <w:bookmarkEnd w:id="178"/>
    </w:p>
    <w:p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IMEIs/MEIDs/ESNs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6E61AB41" wp14:editId="33F3C8F6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2A715205" wp14:editId="58645CB0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1D44A1BC" wp14:editId="6CFD5BF2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4EBD4B06" wp14:editId="4EF4059D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:rsidR="00A01F25" w:rsidRDefault="007F46FE" w:rsidP="00A01F2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-6136</wp:posOffset>
                </wp:positionH>
                <wp:positionV relativeFrom="paragraph">
                  <wp:posOffset>1541</wp:posOffset>
                </wp:positionV>
                <wp:extent cx="5283350" cy="1160145"/>
                <wp:effectExtent l="0" t="0" r="1270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350" cy="1160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0DCADC" id="Rectangle 15" o:spid="_x0000_s1026" style="position:absolute;margin-left:-.5pt;margin-top:.1pt;width:416pt;height:91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1AFCA3" wp14:editId="1D3DCA66">
            <wp:extent cx="5278755" cy="1160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76" w:rsidRDefault="00530228" w:rsidP="00530228">
      <w:pPr>
        <w:pStyle w:val="FigureCaption"/>
        <w:rPr>
          <w:b w:val="0"/>
          <w:bCs w:val="0"/>
        </w:rPr>
      </w:pPr>
      <w:bookmarkStart w:id="179" w:name="_Toc444535267"/>
      <w:r>
        <w:t>Figure 1</w:t>
      </w:r>
      <w:r w:rsidR="001D383C">
        <w:t>5</w:t>
      </w:r>
      <w:r>
        <w:t>: Grievance Management</w:t>
      </w:r>
      <w:bookmarkEnd w:id="179"/>
    </w:p>
    <w:p w:rsidR="00530228" w:rsidRDefault="00530228" w:rsidP="008F1020">
      <w:pPr>
        <w:pStyle w:val="BodyText2"/>
        <w:jc w:val="center"/>
        <w:rPr>
          <w:b/>
          <w:bCs/>
        </w:rPr>
      </w:pPr>
    </w:p>
    <w:p w:rsidR="008A2CE3" w:rsidRDefault="008A2CE3" w:rsidP="008F1020">
      <w:pPr>
        <w:pStyle w:val="BodyText2"/>
        <w:jc w:val="center"/>
        <w:rPr>
          <w:b/>
          <w:bCs/>
        </w:rPr>
      </w:pPr>
    </w:p>
    <w:p w:rsidR="007F46FE" w:rsidRDefault="007F46FE" w:rsidP="00F726BF">
      <w:pPr>
        <w:pStyle w:val="BodyText2"/>
        <w:rPr>
          <w:b/>
          <w:bCs/>
        </w:rPr>
      </w:pPr>
    </w:p>
    <w:p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lastRenderedPageBreak/>
        <w:t>Notification Information</w:t>
      </w:r>
    </w:p>
    <w:p w:rsidR="007B6A3B" w:rsidRDefault="000F675E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297442</wp:posOffset>
                </wp:positionV>
                <wp:extent cx="5499772" cy="1419898"/>
                <wp:effectExtent l="0" t="0" r="24765" b="2794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772" cy="141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02D99" id="Rectangle 467" o:spid="_x0000_s1026" style="position:absolute;margin-left:.15pt;margin-top:23.4pt;width:433.05pt;height:111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" filled="f" strokecolor="black [3213]" strokeweight="1pt"/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:rsidR="00B0500E" w:rsidRDefault="000F675E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338763DF" wp14:editId="3A94A4FA">
            <wp:extent cx="5486294" cy="1420906"/>
            <wp:effectExtent l="0" t="0" r="635" b="8255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3386" cy="14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28" w:rsidRDefault="00530228" w:rsidP="00530228">
      <w:pPr>
        <w:pStyle w:val="FigureCaption"/>
      </w:pPr>
      <w:bookmarkStart w:id="180" w:name="_Toc444535268"/>
      <w:r>
        <w:t>Figure 1</w:t>
      </w:r>
      <w:r w:rsidR="001D383C">
        <w:t>6</w:t>
      </w:r>
      <w:r>
        <w:t>: Home Page</w:t>
      </w:r>
      <w:bookmarkEnd w:id="180"/>
    </w:p>
    <w:p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F2AEA">
        <w:t>Distributor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42C1164" wp14:editId="29A3D29E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FDDC8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5588FE" wp14:editId="7C3E8405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BF2AEA">
        <w:t>Distributor</w:t>
      </w:r>
      <w:r w:rsidR="00821D65">
        <w:t>.</w:t>
      </w:r>
      <w:r w:rsidR="00AB30EC">
        <w:t xml:space="preserve"> For example, a notification about the </w:t>
      </w:r>
      <w:r w:rsidR="00601C7C">
        <w:t xml:space="preserve">Stock upload </w:t>
      </w:r>
      <w:r w:rsidR="00AB30EC">
        <w:t xml:space="preserve">approval or rejection by the CEIR administrator requires the </w:t>
      </w:r>
      <w:r w:rsidR="00BF2AEA">
        <w:t>Distributor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601C7C">
        <w:t>stock upload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1020E00D" wp14:editId="58400AB1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2BE71C71" wp14:editId="5C3AE35B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4F952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FC7D32" wp14:editId="61D532B3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0E" w:rsidRDefault="00B0500E" w:rsidP="00F726BF">
      <w:pPr>
        <w:pStyle w:val="BodyText2"/>
      </w:pPr>
      <w:r>
        <w:t>The notification panel has the following columns:</w:t>
      </w:r>
    </w:p>
    <w:p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F2AEA">
        <w:t>Distributor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601C7C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97E42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69D2A3" wp14:editId="58CE44A9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546F3FA" wp14:editId="7E0A8E5D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F2AEA">
        <w:t>Distributor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604901A" wp14:editId="28191B4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4970A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2C2B45" wp14:editId="1284B05D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4443C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B3F9D2" wp14:editId="2F83BFF0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F0" w:rsidRDefault="008C008C" w:rsidP="008C008C">
      <w:pPr>
        <w:pStyle w:val="Heading2"/>
      </w:pPr>
      <w:bookmarkStart w:id="181" w:name="_Toc31900108"/>
      <w:bookmarkStart w:id="182" w:name="_Toc31900175"/>
      <w:bookmarkStart w:id="183" w:name="_Toc31900297"/>
      <w:bookmarkStart w:id="184" w:name="_Toc444535246"/>
      <w:r>
        <w:t>Stock Management</w:t>
      </w:r>
      <w:bookmarkEnd w:id="181"/>
      <w:bookmarkEnd w:id="182"/>
      <w:bookmarkEnd w:id="183"/>
      <w:bookmarkEnd w:id="184"/>
    </w:p>
    <w:p w:rsidR="00825279" w:rsidRPr="005C3C28" w:rsidRDefault="008C008C" w:rsidP="00D5498E">
      <w:pPr>
        <w:pStyle w:val="BodyText2"/>
      </w:pPr>
      <w:r w:rsidRPr="005C3C28">
        <w:t xml:space="preserve">After the </w:t>
      </w:r>
      <w:r w:rsidR="00BF2AEA">
        <w:t>Distributor</w:t>
      </w:r>
      <w:r w:rsidRPr="005C3C28">
        <w:t xml:space="preserve"> </w:t>
      </w:r>
      <w:r w:rsidR="00D5498E">
        <w:t>buy stock from importer, manufacturer or another distributor</w:t>
      </w:r>
      <w:r w:rsidRPr="005C3C28">
        <w:t xml:space="preserve">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 xml:space="preserve">tock is uploaded to the system. </w:t>
      </w:r>
    </w:p>
    <w:p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:rsidR="00934D4F" w:rsidRDefault="009716E6" w:rsidP="000F2A8D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85C0893" wp14:editId="1DC1A607">
                <wp:simplePos x="0" y="0"/>
                <wp:positionH relativeFrom="column">
                  <wp:posOffset>497205</wp:posOffset>
                </wp:positionH>
                <wp:positionV relativeFrom="paragraph">
                  <wp:posOffset>496570</wp:posOffset>
                </wp:positionV>
                <wp:extent cx="701675" cy="148590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90141" id="Rectangle 18" o:spid="_x0000_s1026" style="position:absolute;margin-left:39.15pt;margin-top:39.1pt;width:55.25pt;height:1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" filled="f" strokecolor="#ffc000 [3207]" strokeweight="2pt"/>
            </w:pict>
          </mc:Fallback>
        </mc:AlternateContent>
      </w:r>
      <w:r w:rsidR="00C2306E">
        <w:rPr>
          <w:noProof/>
        </w:rPr>
        <w:drawing>
          <wp:inline distT="0" distB="0" distL="0" distR="0" wp14:anchorId="0BAD2A56" wp14:editId="0D3DD713">
            <wp:extent cx="5260532" cy="24010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532" cy="24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0" w:rsidRDefault="000F2A8D" w:rsidP="007E53B8">
      <w:pPr>
        <w:pStyle w:val="FigureCaption"/>
      </w:pPr>
      <w:r>
        <w:t xml:space="preserve">                                          </w:t>
      </w:r>
      <w:bookmarkStart w:id="185" w:name="_Toc444535269"/>
      <w:r w:rsidR="00DB7910">
        <w:t xml:space="preserve">Figure </w:t>
      </w:r>
      <w:r w:rsidR="001D383C">
        <w:t>17</w:t>
      </w:r>
      <w:r w:rsidR="00DB7910">
        <w:t>: Home Page</w:t>
      </w:r>
      <w:bookmarkEnd w:id="185"/>
    </w:p>
    <w:p w:rsidR="00D83304" w:rsidRDefault="00E00694" w:rsidP="00A119B1">
      <w:pPr>
        <w:pStyle w:val="BodyText2"/>
        <w:ind w:left="426"/>
      </w:pPr>
      <w:r w:rsidRPr="00E33E46">
        <w:t xml:space="preserve">The following </w:t>
      </w:r>
      <w:r w:rsidR="0081773C" w:rsidRPr="00E33E46">
        <w:t>page</w:t>
      </w:r>
      <w:r w:rsidRPr="00E33E46">
        <w:t xml:space="preserve"> appears. </w:t>
      </w:r>
      <w:r w:rsidR="005C3C28" w:rsidRPr="00E33E46">
        <w:t xml:space="preserve">The </w:t>
      </w:r>
      <w:r w:rsidR="00BF2AEA">
        <w:t>Distributor</w:t>
      </w:r>
      <w:r w:rsidRPr="00E33E46">
        <w:t xml:space="preserve"> </w:t>
      </w:r>
      <w:r w:rsidR="005C3C28" w:rsidRPr="00E33E46">
        <w:t>is required to</w:t>
      </w:r>
      <w:r w:rsidRPr="00E33E46">
        <w:t xml:space="preserve"> </w:t>
      </w:r>
      <w:r w:rsidR="005C3C28" w:rsidRPr="00E33E46">
        <w:t>select a role to proceed. The roles shown here d</w:t>
      </w:r>
      <w:r w:rsidR="0031099A" w:rsidRPr="00E33E46">
        <w:t>epend on the roles selected during registration.</w:t>
      </w:r>
      <w:r w:rsidR="005C3C28" w:rsidRPr="00E33E46">
        <w:t xml:space="preserve"> If the </w:t>
      </w:r>
      <w:r w:rsidR="00BF2AEA">
        <w:t>Distributor</w:t>
      </w:r>
      <w:r w:rsidR="005C3C28" w:rsidRPr="00E33E46">
        <w:t xml:space="preserve"> has selected only the </w:t>
      </w:r>
      <w:r w:rsidR="00BF2AEA">
        <w:t>Distributor</w:t>
      </w:r>
      <w:r w:rsidR="005C3C28" w:rsidRPr="00E33E46">
        <w:t xml:space="preserve"> role during registration, this page does not appear.</w:t>
      </w:r>
    </w:p>
    <w:p w:rsidR="00934D4F" w:rsidRDefault="00C2306E" w:rsidP="00A119B1">
      <w:pPr>
        <w:pStyle w:val="BodyText2"/>
        <w:ind w:left="426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176717</wp:posOffset>
                </wp:positionH>
                <wp:positionV relativeFrom="paragraph">
                  <wp:posOffset>-2876</wp:posOffset>
                </wp:positionV>
                <wp:extent cx="5280212" cy="1029372"/>
                <wp:effectExtent l="0" t="0" r="15875" b="1841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212" cy="1029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163D6" id="Rectangle 257" o:spid="_x0000_s1026" style="position:absolute;margin-left:13.9pt;margin-top:-.25pt;width:415.75pt;height:8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" filled="f" strokecolor="black [3213]" strokeweight="1pt"/>
            </w:pict>
          </mc:Fallback>
        </mc:AlternateContent>
      </w:r>
      <w:r w:rsidR="009716E6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82D5A84" wp14:editId="4EF624E3">
                <wp:simplePos x="0" y="0"/>
                <wp:positionH relativeFrom="column">
                  <wp:posOffset>2713281</wp:posOffset>
                </wp:positionH>
                <wp:positionV relativeFrom="paragraph">
                  <wp:posOffset>297255</wp:posOffset>
                </wp:positionV>
                <wp:extent cx="1153758" cy="461682"/>
                <wp:effectExtent l="0" t="0" r="2794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58" cy="4616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018C0" id="Rectangle 21" o:spid="_x0000_s1026" style="position:absolute;margin-left:213.65pt;margin-top:23.4pt;width:90.85pt;height:36.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33629BD" wp14:editId="297E00AB">
            <wp:extent cx="5283237" cy="1025125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444" cy="10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0" w:rsidRDefault="00DB7910" w:rsidP="007E53B8">
      <w:pPr>
        <w:pStyle w:val="FigureCaption"/>
      </w:pPr>
      <w:bookmarkStart w:id="186" w:name="_Toc444535270"/>
      <w:r>
        <w:t xml:space="preserve">Figure </w:t>
      </w:r>
      <w:r w:rsidR="001D383C">
        <w:t>18</w:t>
      </w:r>
      <w:r w:rsidR="00A14FF0">
        <w:t>:</w:t>
      </w:r>
      <w:r>
        <w:t xml:space="preserve"> Role Type</w:t>
      </w:r>
      <w:bookmarkEnd w:id="186"/>
    </w:p>
    <w:p w:rsidR="00FF11C2" w:rsidRPr="00B748D2" w:rsidRDefault="00C2306E" w:rsidP="00DC39E0">
      <w:pPr>
        <w:pStyle w:val="BodyText2"/>
        <w:numPr>
          <w:ilvl w:val="0"/>
          <w:numId w:val="3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172234</wp:posOffset>
                </wp:positionH>
                <wp:positionV relativeFrom="paragraph">
                  <wp:posOffset>512071</wp:posOffset>
                </wp:positionV>
                <wp:extent cx="5287720" cy="1616748"/>
                <wp:effectExtent l="0" t="0" r="27305" b="2159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720" cy="1616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9E8E9" id="Rectangle 263" o:spid="_x0000_s1026" style="position:absolute;margin-left:13.55pt;margin-top:40.3pt;width:416.35pt;height:127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" filled="f" strokecolor="black [3213]" strokeweight="1pt"/>
            </w:pict>
          </mc:Fallback>
        </mc:AlternateContent>
      </w:r>
      <w:r w:rsidR="00E00694" w:rsidRPr="00B748D2">
        <w:t>Select the role type (</w:t>
      </w:r>
      <w:r w:rsidR="00EE7A3F" w:rsidRPr="00B748D2">
        <w:t>Retailer</w:t>
      </w:r>
      <w:r w:rsidR="00E00694" w:rsidRPr="00B748D2">
        <w:t xml:space="preserve">, </w:t>
      </w:r>
      <w:r w:rsidR="00BF2AEA">
        <w:t>Distributor</w:t>
      </w:r>
      <w:r w:rsidR="00E00694" w:rsidRPr="00B748D2">
        <w:t>).</w:t>
      </w:r>
      <w:r w:rsidR="00780668">
        <w:t xml:space="preserve"> Based on the type of role selected,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:rsidR="009716E6" w:rsidRDefault="006A6E2C" w:rsidP="00DE0266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62857A2" wp14:editId="64B6BF6F">
                <wp:simplePos x="0" y="0"/>
                <wp:positionH relativeFrom="column">
                  <wp:posOffset>4924201</wp:posOffset>
                </wp:positionH>
                <wp:positionV relativeFrom="paragraph">
                  <wp:posOffset>10534</wp:posOffset>
                </wp:positionV>
                <wp:extent cx="523417" cy="148856"/>
                <wp:effectExtent l="0" t="0" r="1016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417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47F02" id="Rectangle 24" o:spid="_x0000_s1026" style="position:absolute;margin-left:387.75pt;margin-top:.85pt;width:41.2pt;height:11.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" filled="f" strokecolor="#ffc000 [3207]" strokeweight="2pt"/>
            </w:pict>
          </mc:Fallback>
        </mc:AlternateContent>
      </w:r>
      <w:r w:rsidR="00C2306E" w:rsidRPr="00C2306E">
        <w:rPr>
          <w:noProof/>
        </w:rPr>
        <w:drawing>
          <wp:inline distT="0" distB="0" distL="0" distR="0" wp14:anchorId="4881C621" wp14:editId="7256A22D">
            <wp:extent cx="5278755" cy="1612265"/>
            <wp:effectExtent l="0" t="0" r="0" b="698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5CD8575-0446-41F8-A55E-2D3B934D50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5CD8575-0446-41F8-A55E-2D3B934D50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0" w:rsidRDefault="00DB7910" w:rsidP="007E53B8">
      <w:pPr>
        <w:pStyle w:val="FigureCaption"/>
      </w:pPr>
      <w:bookmarkStart w:id="187" w:name="_Toc444535271"/>
      <w:r>
        <w:t xml:space="preserve">Figure </w:t>
      </w:r>
      <w:r w:rsidR="001D383C">
        <w:t>19</w:t>
      </w:r>
      <w:r>
        <w:t>: Stock Management</w:t>
      </w:r>
      <w:bookmarkEnd w:id="187"/>
    </w:p>
    <w:p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:rsidR="007839B9" w:rsidRDefault="007D5B24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342BD832" wp14:editId="1111D1A8">
            <wp:extent cx="5278755" cy="1820545"/>
            <wp:effectExtent l="19050" t="19050" r="17145" b="27305"/>
            <wp:docPr id="153" name="Picture 1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Uploadstock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7910" w:rsidRDefault="00DB7910" w:rsidP="007E53B8">
      <w:pPr>
        <w:pStyle w:val="FigureCaption"/>
      </w:pPr>
      <w:bookmarkStart w:id="188" w:name="_Toc444535272"/>
      <w:r>
        <w:t xml:space="preserve">Figure </w:t>
      </w:r>
      <w:r w:rsidR="001D383C">
        <w:t>20</w:t>
      </w:r>
      <w:r>
        <w:t>: Upload Stock</w:t>
      </w:r>
      <w:bookmarkEnd w:id="188"/>
    </w:p>
    <w:p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>: Enter the supplier name.</w:t>
      </w:r>
      <w:r w:rsidR="007E274A">
        <w:t xml:space="preserve"> </w:t>
      </w:r>
    </w:p>
    <w:p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 or MEIDs or ESNs</w:t>
      </w:r>
      <w:r w:rsidR="00D74C7A" w:rsidRPr="005C3C28">
        <w:t>.</w:t>
      </w:r>
      <w:r w:rsidR="007E274A">
        <w:t xml:space="preserve"> </w:t>
      </w:r>
    </w:p>
    <w:p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lastRenderedPageBreak/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/MEID/ESN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:rsidR="00B04A56" w:rsidRDefault="00145467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73A4C530" wp14:editId="132DB442">
            <wp:extent cx="4840605" cy="450695"/>
            <wp:effectExtent l="19050" t="19050" r="17145" b="260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5467" w:rsidRDefault="00145467" w:rsidP="007C5C1E">
      <w:pPr>
        <w:pStyle w:val="BodyText2"/>
        <w:ind w:left="432"/>
      </w:pPr>
      <w:r>
        <w:t>The file has the following columns:</w:t>
      </w:r>
    </w:p>
    <w:p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or </w:t>
      </w:r>
      <w:r w:rsidR="005B283F" w:rsidRPr="006A6E2C">
        <w:t>ESN</w:t>
      </w:r>
      <w:r w:rsidR="005B283F">
        <w:t xml:space="preserve"> (</w:t>
      </w:r>
      <w:r w:rsidR="005B283F" w:rsidRPr="006A6E2C">
        <w:t>Electronic Serial Number</w:t>
      </w:r>
      <w:r w:rsidR="005B283F">
        <w:t>) or M</w:t>
      </w:r>
      <w:r w:rsidR="005B283F" w:rsidRPr="006A6E2C">
        <w:t>EID (/Mobile equipment identifier)</w:t>
      </w:r>
    </w:p>
    <w:p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IMEI/ESN/MEID</w:t>
      </w:r>
      <w:r w:rsidR="005B283F">
        <w:t>: Value of IMEI or ESN or MEID</w:t>
      </w:r>
    </w:p>
    <w:p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:rsidR="0036447D" w:rsidRDefault="0036447D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5B68F827" wp14:editId="6504E880">
            <wp:extent cx="5278755" cy="1313180"/>
            <wp:effectExtent l="19050" t="19050" r="17145" b="2032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putFil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:rsidR="00505D26" w:rsidRDefault="00505D26" w:rsidP="00A119B1">
      <w:pPr>
        <w:pStyle w:val="BodyText2"/>
        <w:ind w:left="360"/>
      </w:pPr>
    </w:p>
    <w:p w:rsidR="00505D26" w:rsidRDefault="00505D26" w:rsidP="00A119B1">
      <w:pPr>
        <w:pStyle w:val="BodyText2"/>
        <w:ind w:left="360"/>
      </w:pPr>
    </w:p>
    <w:p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91552</wp:posOffset>
                </wp:positionH>
                <wp:positionV relativeFrom="paragraph">
                  <wp:posOffset>289037</wp:posOffset>
                </wp:positionV>
                <wp:extent cx="5574030" cy="1178859"/>
                <wp:effectExtent l="0" t="0" r="26670" b="2159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4030" cy="11788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2F40A2" id="Rectangle 267" o:spid="_x0000_s1026" style="position:absolute;margin-left:7.2pt;margin-top:22.75pt;width:438.9pt;height:92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:rsidR="00C24A9A" w:rsidRDefault="00C2306E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57F61172" wp14:editId="2C6E6BAC">
            <wp:extent cx="5574611" cy="1158108"/>
            <wp:effectExtent l="0" t="0" r="7620" b="444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3876" cy="11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3F" w:rsidRDefault="00DB7910" w:rsidP="007E53B8">
      <w:pPr>
        <w:pStyle w:val="FigureCaption"/>
      </w:pPr>
      <w:bookmarkStart w:id="189" w:name="_Toc444535273"/>
      <w:r>
        <w:t xml:space="preserve">Figure </w:t>
      </w:r>
      <w:r w:rsidR="001D383C">
        <w:t>21</w:t>
      </w:r>
      <w:r>
        <w:t>: Stock Management</w:t>
      </w:r>
      <w:bookmarkEnd w:id="189"/>
    </w:p>
    <w:p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BF2AEA">
              <w:t>Distributor</w:t>
            </w:r>
            <w:r>
              <w:t xml:space="preserve"> can view the file and fix the errors in the </w:t>
            </w:r>
            <w:r w:rsidR="001C2891">
              <w:t>stock</w:t>
            </w:r>
            <w:r>
              <w:t>.</w:t>
            </w:r>
          </w:p>
          <w:p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3935C8">
              <w:t>administrator</w:t>
            </w:r>
            <w:r>
              <w:t>.</w:t>
            </w:r>
          </w:p>
          <w:p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Approved by CEIR Admin</w:t>
            </w:r>
            <w:r w:rsidR="00505D26">
              <w:t>: The stock is approved by the CEIR administrator.</w:t>
            </w:r>
          </w:p>
          <w:p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administrator reviews the details and rejects the stock if there is a problem. </w:t>
            </w:r>
          </w:p>
          <w:p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>: The CEIR administrator can withdraw stock.</w:t>
            </w:r>
          </w:p>
        </w:tc>
      </w:tr>
      <w:tr w:rsidR="00C24A9A" w:rsidRPr="003D50EC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Quantity</w:t>
            </w:r>
          </w:p>
        </w:tc>
        <w:tc>
          <w:tcPr>
            <w:tcW w:w="4979" w:type="dxa"/>
            <w:shd w:val="clear" w:color="auto" w:fill="auto"/>
          </w:tcPr>
          <w:p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</w:t>
            </w:r>
            <w:r w:rsidR="003C68FE">
              <w:t xml:space="preserve">or MEIDs or ESNs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6310402A" wp14:editId="017A6F84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5114CFC7" wp14:editId="2673E14F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469754BD" wp14:editId="369AA39D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6583866A" wp14:editId="01C87C2F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0350CB3A" wp14:editId="4D9133BB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</w:tc>
      </w:tr>
    </w:tbl>
    <w:p w:rsidR="0036447D" w:rsidRDefault="0036447D" w:rsidP="005E4CC1">
      <w:pPr>
        <w:pStyle w:val="BodyText2"/>
      </w:pPr>
    </w:p>
    <w:p w:rsidR="004E54AD" w:rsidRDefault="004E54AD" w:rsidP="005E4CC1">
      <w:pPr>
        <w:pStyle w:val="BodyText2"/>
      </w:pPr>
    </w:p>
    <w:p w:rsidR="004E54AD" w:rsidRDefault="004E54AD" w:rsidP="005E4CC1">
      <w:pPr>
        <w:pStyle w:val="BodyText2"/>
      </w:pPr>
    </w:p>
    <w:p w:rsidR="004E54AD" w:rsidRPr="00934D4F" w:rsidRDefault="004E54AD" w:rsidP="005E4CC1">
      <w:pPr>
        <w:pStyle w:val="BodyText2"/>
      </w:pPr>
    </w:p>
    <w:p w:rsidR="0064671F" w:rsidRDefault="0064671F" w:rsidP="0064671F">
      <w:pPr>
        <w:pStyle w:val="Heading2"/>
      </w:pPr>
      <w:bookmarkStart w:id="190" w:name="_Toc31900109"/>
      <w:bookmarkStart w:id="191" w:name="_Toc31900176"/>
      <w:bookmarkStart w:id="192" w:name="_Toc31900298"/>
      <w:bookmarkStart w:id="193" w:name="_Toc444535247"/>
      <w:r>
        <w:lastRenderedPageBreak/>
        <w:t>Edit Stock</w:t>
      </w:r>
      <w:bookmarkEnd w:id="190"/>
      <w:bookmarkEnd w:id="191"/>
      <w:bookmarkEnd w:id="192"/>
      <w:bookmarkEnd w:id="193"/>
    </w:p>
    <w:p w:rsidR="000A33ED" w:rsidRDefault="00BF2AEA" w:rsidP="0064671F">
      <w:pPr>
        <w:pStyle w:val="BodyText2"/>
      </w:pPr>
      <w:r>
        <w:t>Distributor</w:t>
      </w:r>
      <w:r w:rsidR="00976ADF">
        <w:t>s c</w:t>
      </w:r>
      <w:r w:rsidR="000A33ED">
        <w:t xml:space="preserve">an modify the uploaded stock. </w:t>
      </w:r>
    </w:p>
    <w:p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567A7E98" wp14:editId="34577479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:rsidR="000A33ED" w:rsidRDefault="00A721CC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270846</wp:posOffset>
                </wp:positionH>
                <wp:positionV relativeFrom="paragraph">
                  <wp:posOffset>9226</wp:posOffset>
                </wp:positionV>
                <wp:extent cx="5204012" cy="1537447"/>
                <wp:effectExtent l="0" t="0" r="1587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012" cy="1537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21114" id="Rectangle 269" o:spid="_x0000_s1026" style="position:absolute;margin-left:21.35pt;margin-top:.75pt;width:409.75pt;height:12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" filled="f" strokecolor="black [3213]" strokeweight="1pt"/>
            </w:pict>
          </mc:Fallback>
        </mc:AlternateContent>
      </w:r>
      <w:r w:rsidR="00EE7A3F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A1C04F9" wp14:editId="3FF79515">
                <wp:simplePos x="0" y="0"/>
                <wp:positionH relativeFrom="column">
                  <wp:posOffset>4669005</wp:posOffset>
                </wp:positionH>
                <wp:positionV relativeFrom="paragraph">
                  <wp:posOffset>912121</wp:posOffset>
                </wp:positionV>
                <wp:extent cx="180753" cy="541463"/>
                <wp:effectExtent l="0" t="0" r="10160" b="1143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5414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67FC" id="Rectangle 463" o:spid="_x0000_s1026" style="position:absolute;margin-left:367.65pt;margin-top:71.8pt;width:14.25pt;height:42.6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9DA616" wp14:editId="7D612914">
            <wp:extent cx="5210336" cy="1519917"/>
            <wp:effectExtent l="0" t="0" r="0" b="444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5351" cy="15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0" w:rsidRDefault="00DB7910" w:rsidP="007E53B8">
      <w:pPr>
        <w:pStyle w:val="FigureCaption"/>
      </w:pPr>
      <w:bookmarkStart w:id="194" w:name="_Toc444535274"/>
      <w:r>
        <w:t xml:space="preserve">Figure </w:t>
      </w:r>
      <w:r w:rsidR="001D383C">
        <w:t>22</w:t>
      </w:r>
      <w:r>
        <w:t>: Stock Management</w:t>
      </w:r>
      <w:bookmarkEnd w:id="194"/>
    </w:p>
    <w:p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:rsidR="002151B2" w:rsidRDefault="002151B2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7CA82A24" wp14:editId="5A65A46F">
            <wp:extent cx="4481246" cy="2595058"/>
            <wp:effectExtent l="19050" t="19050" r="14605" b="1524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stock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089" cy="259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71F" w:rsidRDefault="0064671F" w:rsidP="007E53B8">
      <w:pPr>
        <w:pStyle w:val="FigureCaption"/>
      </w:pPr>
      <w:bookmarkStart w:id="195" w:name="_Toc444535275"/>
      <w:r>
        <w:t xml:space="preserve">Figure </w:t>
      </w:r>
      <w:r w:rsidR="001D383C">
        <w:t>23</w:t>
      </w:r>
      <w:r>
        <w:t xml:space="preserve">: Edit </w:t>
      </w:r>
      <w:r w:rsidR="00A14DEC">
        <w:t>Stock</w:t>
      </w:r>
      <w:bookmarkEnd w:id="195"/>
      <w:r>
        <w:t xml:space="preserve"> </w:t>
      </w:r>
    </w:p>
    <w:p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:rsidR="00780668" w:rsidRDefault="00780668" w:rsidP="0064671F">
      <w:pPr>
        <w:pStyle w:val="BodyText2"/>
      </w:pPr>
    </w:p>
    <w:p w:rsidR="00C11A38" w:rsidRDefault="00C11A38" w:rsidP="0064671F">
      <w:pPr>
        <w:pStyle w:val="BodyText2"/>
      </w:pPr>
    </w:p>
    <w:p w:rsidR="00C11A38" w:rsidRDefault="00C11A38" w:rsidP="0064671F">
      <w:pPr>
        <w:pStyle w:val="BodyText2"/>
      </w:pPr>
    </w:p>
    <w:p w:rsidR="0064671F" w:rsidRDefault="0064671F" w:rsidP="0064671F">
      <w:pPr>
        <w:pStyle w:val="Heading2"/>
      </w:pPr>
      <w:bookmarkStart w:id="196" w:name="_Toc31900110"/>
      <w:bookmarkStart w:id="197" w:name="_Toc31900177"/>
      <w:bookmarkStart w:id="198" w:name="_Toc31900299"/>
      <w:bookmarkStart w:id="199" w:name="_Toc444535248"/>
      <w:r>
        <w:lastRenderedPageBreak/>
        <w:t xml:space="preserve">Filter </w:t>
      </w:r>
      <w:r w:rsidR="00A14DEC">
        <w:t>Stock</w:t>
      </w:r>
      <w:bookmarkEnd w:id="196"/>
      <w:bookmarkEnd w:id="197"/>
      <w:bookmarkEnd w:id="198"/>
      <w:bookmarkEnd w:id="199"/>
    </w:p>
    <w:p w:rsidR="0064671F" w:rsidRDefault="00BF2AEA" w:rsidP="0064671F">
      <w:pPr>
        <w:pStyle w:val="BodyText2"/>
      </w:pPr>
      <w:r>
        <w:t>Distributor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Distributor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:rsidR="007D5B24" w:rsidRDefault="00341B47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3287</wp:posOffset>
                </wp:positionV>
                <wp:extent cx="5266765" cy="1535393"/>
                <wp:effectExtent l="0" t="0" r="10160" b="2730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765" cy="1535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2A4CA" id="Rectangle 271" o:spid="_x0000_s1026" style="position:absolute;margin-left:.15pt;margin-top:.25pt;width:414.7pt;height:12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" filled="f" strokecolor="black [3213]" strokeweight="1pt"/>
            </w:pict>
          </mc:Fallback>
        </mc:AlternateContent>
      </w:r>
      <w:r w:rsidR="00A721CC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8620BD2" wp14:editId="346C346E">
                <wp:simplePos x="0" y="0"/>
                <wp:positionH relativeFrom="column">
                  <wp:posOffset>49530</wp:posOffset>
                </wp:positionH>
                <wp:positionV relativeFrom="paragraph">
                  <wp:posOffset>335280</wp:posOffset>
                </wp:positionV>
                <wp:extent cx="3429000" cy="186055"/>
                <wp:effectExtent l="0" t="0" r="19050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860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0233C" id="Rectangle 20" o:spid="_x0000_s1026" style="position:absolute;margin-left:3.9pt;margin-top:26.4pt;width:270pt;height:14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" filled="f" strokecolor="#ffc000 [3207]" strokeweight="2pt"/>
            </w:pict>
          </mc:Fallback>
        </mc:AlternateContent>
      </w:r>
      <w:r w:rsidR="00A721CC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6244231" wp14:editId="280C30A9">
                <wp:simplePos x="0" y="0"/>
                <wp:positionH relativeFrom="column">
                  <wp:posOffset>3474720</wp:posOffset>
                </wp:positionH>
                <wp:positionV relativeFrom="paragraph">
                  <wp:posOffset>335354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B4B3B" id="Rectangle 159" o:spid="_x0000_s1026" style="position:absolute;margin-left:273.6pt;margin-top:26.4pt;width:29.75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" filled="f" strokecolor="#ffc000 [3207]" strokeweight="2pt"/>
            </w:pict>
          </mc:Fallback>
        </mc:AlternateContent>
      </w:r>
      <w:r w:rsidR="00A721CC">
        <w:rPr>
          <w:noProof/>
        </w:rPr>
        <w:drawing>
          <wp:inline distT="0" distB="0" distL="0" distR="0" wp14:anchorId="7FB0CC21" wp14:editId="656018E8">
            <wp:extent cx="5278755" cy="1539875"/>
            <wp:effectExtent l="0" t="0" r="0" b="317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68" w:rsidRPr="009251E2" w:rsidRDefault="00780668" w:rsidP="007E53B8">
      <w:pPr>
        <w:pStyle w:val="FigureCaption"/>
        <w:rPr>
          <w:u w:val="single"/>
        </w:rPr>
      </w:pPr>
      <w:bookmarkStart w:id="200" w:name="_Toc444535276"/>
      <w:r>
        <w:t xml:space="preserve">Figure </w:t>
      </w:r>
      <w:r w:rsidR="001D383C">
        <w:t>24</w:t>
      </w:r>
      <w:r>
        <w:t>: Stock Management</w:t>
      </w:r>
      <w:bookmarkEnd w:id="200"/>
      <w:r>
        <w:t xml:space="preserve"> </w:t>
      </w:r>
    </w:p>
    <w:p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BF2AEA">
        <w:t>Distributor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5A73364" wp14:editId="1A6B4950">
                <wp:simplePos x="0" y="0"/>
                <wp:positionH relativeFrom="column">
                  <wp:posOffset>27467</wp:posOffset>
                </wp:positionH>
                <wp:positionV relativeFrom="paragraph">
                  <wp:posOffset>749935</wp:posOffset>
                </wp:positionV>
                <wp:extent cx="5212745" cy="1393455"/>
                <wp:effectExtent l="0" t="0" r="26035" b="1651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13934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B6D63" id="Rectangle 465" o:spid="_x0000_s1026" style="position:absolute;margin-left:2.15pt;margin-top:59.05pt;width:410.45pt;height:109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E84E91" wp14:editId="0B1AD59D">
            <wp:extent cx="5278755" cy="2139950"/>
            <wp:effectExtent l="19050" t="19050" r="17145" b="12700"/>
            <wp:docPr id="158" name="Picture 1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Filterstock1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71F" w:rsidRDefault="0064671F" w:rsidP="007E53B8">
      <w:pPr>
        <w:pStyle w:val="FigureCaption"/>
      </w:pPr>
      <w:bookmarkStart w:id="201" w:name="_Toc444535277"/>
      <w:r>
        <w:t xml:space="preserve">Figure </w:t>
      </w:r>
      <w:r w:rsidR="001D383C">
        <w:t>25</w:t>
      </w:r>
      <w:r>
        <w:t xml:space="preserve">: </w:t>
      </w:r>
      <w:r w:rsidR="00DB7910">
        <w:t>Stock Management</w:t>
      </w:r>
      <w:bookmarkEnd w:id="201"/>
    </w:p>
    <w:p w:rsidR="0064671F" w:rsidRDefault="0064671F" w:rsidP="0064671F">
      <w:pPr>
        <w:pStyle w:val="Heading2"/>
      </w:pPr>
      <w:bookmarkStart w:id="202" w:name="_Toc31900111"/>
      <w:bookmarkStart w:id="203" w:name="_Toc31900178"/>
      <w:bookmarkStart w:id="204" w:name="_Toc31900300"/>
      <w:bookmarkStart w:id="205" w:name="_Toc444535249"/>
      <w:r>
        <w:lastRenderedPageBreak/>
        <w:t xml:space="preserve">Export </w:t>
      </w:r>
      <w:r w:rsidR="000D5FAC">
        <w:t>Stock</w:t>
      </w:r>
      <w:bookmarkEnd w:id="202"/>
      <w:bookmarkEnd w:id="203"/>
      <w:bookmarkEnd w:id="204"/>
      <w:bookmarkEnd w:id="205"/>
    </w:p>
    <w:p w:rsidR="0064671F" w:rsidRDefault="00BF2AEA" w:rsidP="0064671F">
      <w:pPr>
        <w:pStyle w:val="BodyText2"/>
      </w:pPr>
      <w:r>
        <w:t>Distributor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:rsidR="00DB7910" w:rsidRDefault="00A400B2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463587</wp:posOffset>
                </wp:positionH>
                <wp:positionV relativeFrom="paragraph">
                  <wp:posOffset>3063</wp:posOffset>
                </wp:positionV>
                <wp:extent cx="5257800" cy="1524000"/>
                <wp:effectExtent l="0" t="0" r="19050" b="1905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52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E80EE" id="Rectangle 273" o:spid="_x0000_s1026" style="position:absolute;margin-left:36.5pt;margin-top:.25pt;width:414pt;height:12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" filled="f" strokecolor="black [3213]" strokeweight="1pt"/>
            </w:pict>
          </mc:Fallback>
        </mc:AlternateContent>
      </w:r>
      <w:r w:rsidR="00DB7910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F819FB6" wp14:editId="4AD8BB05">
                <wp:simplePos x="0" y="0"/>
                <wp:positionH relativeFrom="column">
                  <wp:posOffset>4341868</wp:posOffset>
                </wp:positionH>
                <wp:positionV relativeFrom="paragraph">
                  <wp:posOffset>329303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A3AAB" id="Rectangle 468" o:spid="_x0000_s1026" style="position:absolute;margin-left:341.9pt;margin-top:25.95pt;width:33.9pt;height:1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C051CB" wp14:editId="15660A90">
            <wp:extent cx="5278755" cy="1539875"/>
            <wp:effectExtent l="0" t="0" r="0" b="317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0" w:rsidRDefault="000F2A8D" w:rsidP="007E53B8">
      <w:pPr>
        <w:pStyle w:val="FigureCaption"/>
      </w:pPr>
      <w:r>
        <w:t xml:space="preserve">                             </w:t>
      </w:r>
      <w:bookmarkStart w:id="206" w:name="_Toc444535278"/>
      <w:r w:rsidR="00DB7910">
        <w:t xml:space="preserve">Figure </w:t>
      </w:r>
      <w:r w:rsidR="001D383C">
        <w:t>26</w:t>
      </w:r>
      <w:r w:rsidR="00DB7910">
        <w:t>: Stock Management</w:t>
      </w:r>
      <w:bookmarkEnd w:id="206"/>
    </w:p>
    <w:p w:rsidR="0064671F" w:rsidRDefault="002151B2" w:rsidP="00DB7910">
      <w:pPr>
        <w:pStyle w:val="BodyText2"/>
        <w:ind w:left="360"/>
      </w:pPr>
      <w:r>
        <w:t xml:space="preserve">The following page appears. </w:t>
      </w:r>
    </w:p>
    <w:p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BC5164F" wp14:editId="02F5C40C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4201" w:rsidRDefault="009F4201" w:rsidP="007E53B8">
      <w:pPr>
        <w:pStyle w:val="FigureCaption"/>
      </w:pPr>
      <w:bookmarkStart w:id="207" w:name="_Toc444535279"/>
      <w:r>
        <w:t xml:space="preserve">Figure </w:t>
      </w:r>
      <w:r w:rsidR="001D383C">
        <w:t>27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07"/>
    </w:p>
    <w:p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:rsidR="0036447D" w:rsidRDefault="0036447D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296EB0D7" wp14:editId="1682EF98">
            <wp:extent cx="5278755" cy="798195"/>
            <wp:effectExtent l="19050" t="19050" r="17145" b="20955"/>
            <wp:docPr id="48" name="Picture 4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ock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9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71F" w:rsidRDefault="0064671F" w:rsidP="007E53B8">
      <w:pPr>
        <w:pStyle w:val="FigureCaption"/>
      </w:pPr>
      <w:bookmarkStart w:id="208" w:name="_Toc444535280"/>
      <w:r>
        <w:t xml:space="preserve">Figure </w:t>
      </w:r>
      <w:r w:rsidR="001D383C">
        <w:t>28</w:t>
      </w:r>
      <w:r>
        <w:t>: Export</w:t>
      </w:r>
      <w:r w:rsidR="000F5679">
        <w:t>ed Stock</w:t>
      </w:r>
      <w:bookmarkEnd w:id="208"/>
      <w:r w:rsidR="000F5679">
        <w:t xml:space="preserve"> </w:t>
      </w:r>
    </w:p>
    <w:p w:rsidR="000B0CE4" w:rsidRDefault="006D43DC" w:rsidP="000B0CE4">
      <w:pPr>
        <w:pStyle w:val="BodyText2"/>
      </w:pPr>
      <w:r>
        <w:lastRenderedPageBreak/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:rsidR="00D5215E" w:rsidRDefault="00D5215E" w:rsidP="000B0CE4">
      <w:pPr>
        <w:pStyle w:val="BodyText2"/>
      </w:pPr>
    </w:p>
    <w:p w:rsidR="008C008C" w:rsidRDefault="000B0CE4" w:rsidP="000B0CE4">
      <w:pPr>
        <w:pStyle w:val="Heading2"/>
      </w:pPr>
      <w:bookmarkStart w:id="209" w:name="_Toc444535250"/>
      <w:r>
        <w:t>Grievance Management</w:t>
      </w:r>
      <w:bookmarkEnd w:id="209"/>
    </w:p>
    <w:p w:rsidR="00CC4FBE" w:rsidRDefault="00BF2AEA" w:rsidP="000B0CE4">
      <w:pPr>
        <w:pStyle w:val="BodyText2"/>
      </w:pPr>
      <w:r>
        <w:t>Distributor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094343">
        <w:t>stock</w:t>
      </w:r>
      <w:r w:rsidR="000B0CE4">
        <w:t xml:space="preserve"> upload. </w:t>
      </w:r>
    </w:p>
    <w:p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BF2AEA">
        <w:t>Distributor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BF2AEA">
        <w:t>Distributor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BF2AEA">
        <w:t>Distributor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BF2AEA">
        <w:t>Distributor</w:t>
      </w:r>
      <w:r w:rsidR="00CF6643" w:rsidRPr="00CF6643">
        <w:t xml:space="preserve"> for a specified period</w:t>
      </w:r>
      <w:r w:rsidR="00BC73C2">
        <w:t>.</w:t>
      </w:r>
    </w:p>
    <w:p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:rsidR="006C5568" w:rsidRDefault="00D25ECB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221540</wp:posOffset>
                </wp:positionH>
                <wp:positionV relativeFrom="paragraph">
                  <wp:posOffset>-11841</wp:posOffset>
                </wp:positionV>
                <wp:extent cx="5383605" cy="2429435"/>
                <wp:effectExtent l="0" t="0" r="2667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605" cy="242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EA1D5" id="Rectangle 276" o:spid="_x0000_s1026" style="position:absolute;margin-left:17.45pt;margin-top:-.95pt;width:423.9pt;height:191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" filled="f" strokecolor="black [3213]" strokeweight="1pt"/>
            </w:pict>
          </mc:Fallback>
        </mc:AlternateContent>
      </w:r>
      <w:r w:rsidR="00941A7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82E4946" wp14:editId="62BDDEF7">
                <wp:simplePos x="0" y="0"/>
                <wp:positionH relativeFrom="column">
                  <wp:posOffset>247015</wp:posOffset>
                </wp:positionH>
                <wp:positionV relativeFrom="paragraph">
                  <wp:posOffset>626110</wp:posOffset>
                </wp:positionV>
                <wp:extent cx="675640" cy="193040"/>
                <wp:effectExtent l="0" t="0" r="10160" b="1651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193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F38EB" id="Rectangle 259" o:spid="_x0000_s1026" style="position:absolute;margin-left:19.45pt;margin-top:49.3pt;width:53.2pt;height:15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AE5076" wp14:editId="2451BA47">
            <wp:extent cx="5375007" cy="2420719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9866" cy="24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43" w:rsidRDefault="00045C43" w:rsidP="007E53B8">
      <w:pPr>
        <w:pStyle w:val="FigureCaption"/>
      </w:pPr>
      <w:bookmarkStart w:id="210" w:name="_Toc444535281"/>
      <w:r>
        <w:t xml:space="preserve">Figure </w:t>
      </w:r>
      <w:r w:rsidR="001D383C">
        <w:t>29</w:t>
      </w:r>
      <w:r>
        <w:t xml:space="preserve">: </w:t>
      </w:r>
      <w:r w:rsidR="006659F6">
        <w:t>Home Page</w:t>
      </w:r>
      <w:bookmarkEnd w:id="210"/>
    </w:p>
    <w:p w:rsidR="00457F9E" w:rsidRDefault="00DB16F8" w:rsidP="003A2390">
      <w:pPr>
        <w:pStyle w:val="BodyText2"/>
        <w:numPr>
          <w:ilvl w:val="0"/>
          <w:numId w:val="44"/>
        </w:num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297815</wp:posOffset>
                </wp:positionV>
                <wp:extent cx="5285105" cy="1314450"/>
                <wp:effectExtent l="0" t="0" r="10795" b="19050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105" cy="1314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DB106" id="Rectangle 453" o:spid="_x0000_s1026" style="position:absolute;margin-left:-.35pt;margin-top:23.45pt;width:416.15pt;height:10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" filled="f" strokecolor="black [3213]" strokeweight="1pt"/>
            </w:pict>
          </mc:Fallback>
        </mc:AlternateContent>
      </w:r>
      <w:r w:rsidR="003A2390">
        <w:t xml:space="preserve">The </w:t>
      </w:r>
      <w:r w:rsidR="003A2390" w:rsidRPr="003A2390">
        <w:rPr>
          <w:b/>
          <w:bCs/>
        </w:rPr>
        <w:t>Grievance Management</w:t>
      </w:r>
      <w:r w:rsidR="003A2390"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:rsidR="003A2390" w:rsidRDefault="00DB16F8" w:rsidP="003A2390">
      <w:pPr>
        <w:pStyle w:val="BodyText2"/>
        <w:jc w:val="center"/>
      </w:pPr>
      <w:r>
        <w:rPr>
          <w:noProof/>
        </w:rPr>
        <w:drawing>
          <wp:inline distT="0" distB="0" distL="0" distR="0" wp14:anchorId="6831052D" wp14:editId="3BA06EF5">
            <wp:extent cx="5278755" cy="1292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90" w:rsidRDefault="003A2390" w:rsidP="003A2390">
      <w:pPr>
        <w:pStyle w:val="FigureCaption"/>
      </w:pPr>
      <w:bookmarkStart w:id="211" w:name="_Toc444535282"/>
      <w:r>
        <w:t xml:space="preserve">Figure </w:t>
      </w:r>
      <w:r w:rsidR="00F511CE">
        <w:t>3</w:t>
      </w:r>
      <w:r w:rsidR="001D383C">
        <w:t>0</w:t>
      </w:r>
      <w:r w:rsidR="00A14FF0">
        <w:t>:</w:t>
      </w:r>
      <w:r>
        <w:t xml:space="preserve"> Grievance Management</w:t>
      </w:r>
      <w:bookmarkEnd w:id="211"/>
    </w:p>
    <w:p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:rsidR="00457F9E" w:rsidRDefault="000F16DA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1F2AF585" wp14:editId="4E19A08B">
            <wp:extent cx="4721335" cy="1803229"/>
            <wp:effectExtent l="19050" t="19050" r="22225" b="26035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port grievanc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36640" cy="180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5568" w:rsidRDefault="00045C43" w:rsidP="007E53B8">
      <w:pPr>
        <w:pStyle w:val="FigureCaption"/>
      </w:pPr>
      <w:bookmarkStart w:id="212" w:name="_Toc444535283"/>
      <w:r>
        <w:t xml:space="preserve">Figure </w:t>
      </w:r>
      <w:r w:rsidR="001D383C">
        <w:t>31</w:t>
      </w:r>
      <w:r>
        <w:t>: Report Grievance</w:t>
      </w:r>
      <w:bookmarkEnd w:id="212"/>
    </w:p>
    <w:p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24378">
        <w:t>stock upload</w:t>
      </w:r>
      <w:r>
        <w:t xml:space="preserve"> if the grievance is related to a </w:t>
      </w:r>
      <w:r w:rsidR="00924378">
        <w:t>stock upload</w:t>
      </w:r>
      <w:r>
        <w:t>.</w:t>
      </w:r>
      <w:r w:rsidR="00CC4FBE">
        <w:t xml:space="preserve"> </w:t>
      </w:r>
    </w:p>
    <w:p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:rsidR="00457F9E" w:rsidRDefault="00457F9E" w:rsidP="003A2390">
      <w:pPr>
        <w:pStyle w:val="BodyText2"/>
        <w:numPr>
          <w:ilvl w:val="0"/>
          <w:numId w:val="42"/>
        </w:numPr>
      </w:pPr>
      <w:r>
        <w:lastRenderedPageBreak/>
        <w:t xml:space="preserve">Passport </w:t>
      </w:r>
    </w:p>
    <w:p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:rsidR="00045C43" w:rsidRDefault="00C379A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-15326</wp:posOffset>
                </wp:positionH>
                <wp:positionV relativeFrom="paragraph">
                  <wp:posOffset>2266</wp:posOffset>
                </wp:positionV>
                <wp:extent cx="5298006" cy="1292225"/>
                <wp:effectExtent l="0" t="0" r="1714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006" cy="1292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622FC" id="Rectangle 19" o:spid="_x0000_s1026" style="position:absolute;margin-left:-1.2pt;margin-top:.2pt;width:417.15pt;height:10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" filled="f" strokecolor="black [3213]" strokeweight="1pt"/>
            </w:pict>
          </mc:Fallback>
        </mc:AlternateContent>
      </w:r>
      <w:r w:rsidR="00941A7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830DB4C" wp14:editId="1559D48B">
                <wp:simplePos x="0" y="0"/>
                <wp:positionH relativeFrom="column">
                  <wp:posOffset>4772638</wp:posOffset>
                </wp:positionH>
                <wp:positionV relativeFrom="paragraph">
                  <wp:posOffset>971805</wp:posOffset>
                </wp:positionV>
                <wp:extent cx="284888" cy="307864"/>
                <wp:effectExtent l="0" t="0" r="20320" b="1651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88" cy="30786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4464D" id="Rectangle 260" o:spid="_x0000_s1026" style="position:absolute;margin-left:375.8pt;margin-top:76.5pt;width:22.45pt;height:2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E18B4B2" wp14:editId="57FBA5CF">
            <wp:extent cx="5278755" cy="129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43" w:rsidRDefault="00045C43" w:rsidP="007E53B8">
      <w:pPr>
        <w:pStyle w:val="FigureCaption"/>
      </w:pPr>
      <w:bookmarkStart w:id="213" w:name="_Toc444535284"/>
      <w:r>
        <w:t xml:space="preserve">Figure </w:t>
      </w:r>
      <w:r w:rsidR="001D383C">
        <w:t>32</w:t>
      </w:r>
      <w:r>
        <w:t>: Grievance Management</w:t>
      </w:r>
      <w:bookmarkEnd w:id="213"/>
    </w:p>
    <w:p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New: When a grievance is raised.</w:t>
            </w:r>
          </w:p>
          <w:p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r w:rsidR="00BF2AEA">
              <w:t>Distributor</w:t>
            </w:r>
            <w:r>
              <w:t>.</w:t>
            </w:r>
          </w:p>
          <w:p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33A2E7BF" wp14:editId="0BA1597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</w:t>
            </w:r>
            <w:r w:rsidR="00DA5D48">
              <w:t xml:space="preserve">or </w:t>
            </w:r>
            <w:r w:rsidR="00BF2AEA">
              <w:t>Distributor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47F0E95D" wp14:editId="00358029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BF2AEA">
              <w:t>Distributor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:rsidR="005E388D" w:rsidRDefault="005E388D" w:rsidP="000B0CE4">
      <w:pPr>
        <w:pStyle w:val="BodyText2"/>
      </w:pPr>
    </w:p>
    <w:p w:rsidR="00261090" w:rsidRDefault="007243D7" w:rsidP="007243D7">
      <w:pPr>
        <w:pStyle w:val="Heading2"/>
      </w:pPr>
      <w:bookmarkStart w:id="214" w:name="_Toc444535251"/>
      <w:r>
        <w:t>Filter Grievances</w:t>
      </w:r>
      <w:bookmarkEnd w:id="214"/>
    </w:p>
    <w:p w:rsidR="007243D7" w:rsidRDefault="00976ADF" w:rsidP="000B0CE4">
      <w:pPr>
        <w:pStyle w:val="BodyText2"/>
      </w:pPr>
      <w:r>
        <w:t xml:space="preserve">The </w:t>
      </w:r>
      <w:r w:rsidR="00BF2AEA">
        <w:t>Distributor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F2AEA">
        <w:t>Distributor</w:t>
      </w:r>
      <w:r>
        <w:t xml:space="preserve"> </w:t>
      </w:r>
      <w:r w:rsidR="007243D7">
        <w:t xml:space="preserve">can view only those grievances that are pending with the CEIR administrator. Similarly, </w:t>
      </w:r>
      <w:r w:rsidR="005132E3">
        <w:t>one</w:t>
      </w:r>
      <w:r w:rsidR="007243D7">
        <w:t xml:space="preserve"> can view only those grievances that are closed.</w:t>
      </w:r>
    </w:p>
    <w:p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:rsidR="00C54724" w:rsidRDefault="007765A8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826389" wp14:editId="683152EA">
                <wp:simplePos x="0" y="0"/>
                <wp:positionH relativeFrom="column">
                  <wp:posOffset>4335145</wp:posOffset>
                </wp:positionH>
                <wp:positionV relativeFrom="paragraph">
                  <wp:posOffset>225204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6679" w:rsidRDefault="00436679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26389" id="Rectangle 262" o:spid="_x0000_s1030" style="position:absolute;left:0;text-align:left;margin-left:341.35pt;margin-top:17.75pt;width:29.3pt;height:1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" filled="f" strokecolor="#ffc000 [3207]" strokeweight="2pt">
                <v:textbox>
                  <w:txbxContent>
                    <w:p w:rsidR="00436679" w:rsidRDefault="00436679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746C28F" wp14:editId="00A2C2D7">
                <wp:simplePos x="0" y="0"/>
                <wp:positionH relativeFrom="column">
                  <wp:posOffset>39591</wp:posOffset>
                </wp:positionH>
                <wp:positionV relativeFrom="paragraph">
                  <wp:posOffset>171450</wp:posOffset>
                </wp:positionV>
                <wp:extent cx="4274185" cy="290195"/>
                <wp:effectExtent l="0" t="0" r="12065" b="1460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4185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E7BA4" id="Rectangle 261" o:spid="_x0000_s1026" style="position:absolute;margin-left:3.1pt;margin-top:13.5pt;width:336.55pt;height:22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" filled="f" strokecolor="#ffc000 [3207]" strokeweight="2pt"/>
            </w:pict>
          </mc:Fallback>
        </mc:AlternateContent>
      </w:r>
      <w:r w:rsidRPr="00CE2AAA">
        <w:rPr>
          <w:noProof/>
        </w:rPr>
        <w:drawing>
          <wp:inline distT="0" distB="0" distL="0" distR="0" wp14:anchorId="7F19723E" wp14:editId="0E40A0F3">
            <wp:extent cx="5278755" cy="2204085"/>
            <wp:effectExtent l="19050" t="19050" r="17145" b="2476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ER grievanc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5C43" w:rsidRPr="007243D7" w:rsidRDefault="00045C43" w:rsidP="007E53B8">
      <w:pPr>
        <w:pStyle w:val="FigureCaption"/>
        <w:rPr>
          <w:u w:val="single"/>
        </w:rPr>
      </w:pPr>
      <w:bookmarkStart w:id="215" w:name="_Toc444535285"/>
      <w:r>
        <w:t xml:space="preserve">Figure </w:t>
      </w:r>
      <w:r w:rsidR="001D383C">
        <w:t>33</w:t>
      </w:r>
      <w:r>
        <w:t>: Filter Grievances</w:t>
      </w:r>
      <w:bookmarkEnd w:id="215"/>
    </w:p>
    <w:p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stock.</w:t>
      </w:r>
    </w:p>
    <w:p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:rsidR="007243D7" w:rsidRDefault="007243D7" w:rsidP="00DC39E0">
      <w:pPr>
        <w:pStyle w:val="BodyText2"/>
        <w:numPr>
          <w:ilvl w:val="1"/>
          <w:numId w:val="47"/>
        </w:numPr>
      </w:pPr>
      <w:r>
        <w:t>Pending with CEIR Administrator</w:t>
      </w:r>
    </w:p>
    <w:p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:rsidR="00045C43" w:rsidRDefault="00A951C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606B42FF" wp14:editId="0DF61DBC">
            <wp:extent cx="5278755" cy="2216150"/>
            <wp:effectExtent l="19050" t="19050" r="17145" b="1270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LTER grievanc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51C6" w:rsidRPr="007243D7" w:rsidRDefault="00A951C6" w:rsidP="00A951C6">
      <w:pPr>
        <w:pStyle w:val="FigureCaption"/>
        <w:rPr>
          <w:u w:val="single"/>
        </w:rPr>
      </w:pPr>
      <w:bookmarkStart w:id="216" w:name="_Toc444535286"/>
      <w:r>
        <w:lastRenderedPageBreak/>
        <w:t xml:space="preserve">Figure </w:t>
      </w:r>
      <w:r w:rsidR="001D383C">
        <w:t>34</w:t>
      </w:r>
      <w:r>
        <w:t>: Filter</w:t>
      </w:r>
      <w:r w:rsidR="006659F6">
        <w:t>ed</w:t>
      </w:r>
      <w:r>
        <w:t xml:space="preserve"> Grievances</w:t>
      </w:r>
      <w:bookmarkEnd w:id="216"/>
    </w:p>
    <w:p w:rsidR="00A951C6" w:rsidRDefault="00A951C6" w:rsidP="00793FF2">
      <w:pPr>
        <w:pStyle w:val="BodyText2"/>
        <w:jc w:val="center"/>
      </w:pPr>
    </w:p>
    <w:p w:rsidR="007243D7" w:rsidRDefault="005937A5" w:rsidP="00045C43">
      <w:pPr>
        <w:pStyle w:val="Heading2"/>
      </w:pPr>
      <w:bookmarkStart w:id="217" w:name="_Toc444535252"/>
      <w:r>
        <w:t>Export</w:t>
      </w:r>
      <w:r w:rsidR="00045C43">
        <w:t xml:space="preserve"> Grievances</w:t>
      </w:r>
      <w:bookmarkEnd w:id="217"/>
    </w:p>
    <w:p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:rsidR="009915B5" w:rsidRDefault="00B0246A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285115</wp:posOffset>
                </wp:positionV>
                <wp:extent cx="5295900" cy="1352550"/>
                <wp:effectExtent l="0" t="0" r="19050" b="19050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B3275" id="Rectangle 461" o:spid="_x0000_s1026" style="position:absolute;margin-left:20.65pt;margin-top:22.45pt;width:417pt;height:106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:rsidR="00941A7E" w:rsidRDefault="00433290" w:rsidP="00B0246A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5DF7AC2" wp14:editId="59752690">
                <wp:simplePos x="0" y="0"/>
                <wp:positionH relativeFrom="column">
                  <wp:posOffset>5071745</wp:posOffset>
                </wp:positionH>
                <wp:positionV relativeFrom="paragraph">
                  <wp:posOffset>532130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6679" w:rsidRDefault="00436679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F7AC2" id="Rectangle 265" o:spid="_x0000_s1031" style="position:absolute;left:0;text-align:left;margin-left:399.35pt;margin-top:41.9pt;width:28.15pt;height:1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9Lsow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" filled="f" strokecolor="#ffc000 [3207]" strokeweight="2pt">
                <v:textbox>
                  <w:txbxContent>
                    <w:p w:rsidR="00436679" w:rsidRDefault="00436679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0246A">
        <w:rPr>
          <w:noProof/>
        </w:rPr>
        <w:drawing>
          <wp:inline distT="0" distB="0" distL="0" distR="0" wp14:anchorId="6831052D" wp14:editId="3BA06EF5">
            <wp:extent cx="5278755" cy="1292225"/>
            <wp:effectExtent l="0" t="0" r="0" b="317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8" w:name="_GoBack"/>
      <w:bookmarkEnd w:id="218"/>
    </w:p>
    <w:p w:rsidR="00E33E46" w:rsidRDefault="000F2A8D" w:rsidP="007E53B8">
      <w:pPr>
        <w:pStyle w:val="FigureCaption"/>
      </w:pPr>
      <w:r>
        <w:t xml:space="preserve">                                 </w:t>
      </w:r>
      <w:bookmarkStart w:id="219" w:name="_Toc444535287"/>
      <w:r w:rsidR="00E33E46">
        <w:t xml:space="preserve">Figure </w:t>
      </w:r>
      <w:r w:rsidR="001D383C">
        <w:t>35</w:t>
      </w:r>
      <w:r w:rsidR="00E33E46">
        <w:t>: Grievance Management</w:t>
      </w:r>
      <w:bookmarkEnd w:id="219"/>
    </w:p>
    <w:p w:rsidR="009915B5" w:rsidRDefault="009915B5" w:rsidP="009915B5">
      <w:pPr>
        <w:pStyle w:val="BodyText2"/>
        <w:ind w:left="360"/>
      </w:pPr>
      <w:r>
        <w:t xml:space="preserve">The following page appears. </w:t>
      </w:r>
    </w:p>
    <w:p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16A6AE8" wp14:editId="2A9415DB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5B5" w:rsidRDefault="00976ADF" w:rsidP="007E53B8">
      <w:pPr>
        <w:pStyle w:val="FigureCaption"/>
      </w:pPr>
      <w:r>
        <w:t xml:space="preserve">  </w:t>
      </w:r>
      <w:bookmarkStart w:id="220" w:name="_Toc444535288"/>
      <w:r w:rsidR="009915B5" w:rsidRPr="00D405A8">
        <w:t xml:space="preserve">Figure </w:t>
      </w:r>
      <w:r w:rsidR="001D383C">
        <w:t>36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20"/>
      <w:r w:rsidR="009915B5">
        <w:t xml:space="preserve"> </w:t>
      </w:r>
    </w:p>
    <w:p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:rsidR="0036447D" w:rsidRDefault="003644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0E1748A8" wp14:editId="2E4AFD32">
            <wp:extent cx="5278755" cy="640080"/>
            <wp:effectExtent l="19050" t="19050" r="17145" b="266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ievanc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5B5" w:rsidRDefault="009915B5" w:rsidP="007E53B8">
      <w:pPr>
        <w:pStyle w:val="FigureCaption"/>
      </w:pPr>
      <w:bookmarkStart w:id="221" w:name="_Toc444535289"/>
      <w:r>
        <w:t xml:space="preserve">Figure </w:t>
      </w:r>
      <w:r w:rsidR="001D383C">
        <w:t>37</w:t>
      </w:r>
      <w:r>
        <w:t xml:space="preserve">: </w:t>
      </w:r>
      <w:r w:rsidR="000F5679">
        <w:t>Exported Grievances</w:t>
      </w:r>
      <w:bookmarkEnd w:id="221"/>
    </w:p>
    <w:p w:rsidR="005937A5" w:rsidRDefault="0070762E" w:rsidP="00D5498E">
      <w:pPr>
        <w:pStyle w:val="BodyText2"/>
      </w:pPr>
      <w:r>
        <w:lastRenderedPageBreak/>
        <w:t xml:space="preserve">Instead of exporting all the grievances, </w:t>
      </w:r>
      <w:r w:rsidR="00BF2AEA">
        <w:t>Distributor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76"/>
      <w:headerReference w:type="first" r:id="rId77"/>
      <w:footerReference w:type="first" r:id="rId78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2DF9" w:rsidRDefault="00762DF9">
      <w:r>
        <w:separator/>
      </w:r>
    </w:p>
    <w:p w:rsidR="00762DF9" w:rsidRDefault="00762DF9"/>
  </w:endnote>
  <w:endnote w:type="continuationSeparator" w:id="0">
    <w:p w:rsidR="00762DF9" w:rsidRDefault="00762DF9">
      <w:r>
        <w:continuationSeparator/>
      </w:r>
    </w:p>
    <w:p w:rsidR="00762DF9" w:rsidRDefault="00762D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Pr="0089039A" w:rsidRDefault="00436679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Pr="003912B1" w:rsidRDefault="00436679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7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:rsidR="00436679" w:rsidRDefault="00436679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 w:rsidP="008E4210">
    <w:pPr>
      <w:pStyle w:val="Code"/>
    </w:pPr>
  </w:p>
  <w:p w:rsidR="00436679" w:rsidRPr="00805B5D" w:rsidRDefault="00436679" w:rsidP="008E4210">
    <w:pPr>
      <w:pStyle w:val="BodyText2"/>
    </w:pPr>
  </w:p>
  <w:p w:rsidR="00436679" w:rsidRPr="00FC40C3" w:rsidRDefault="00436679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Pr="00531438" w:rsidRDefault="00436679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:rsidR="00436679" w:rsidRPr="00A27E48" w:rsidRDefault="00436679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2DF9" w:rsidRDefault="00762DF9">
      <w:r>
        <w:separator/>
      </w:r>
    </w:p>
    <w:p w:rsidR="00762DF9" w:rsidRDefault="00762DF9"/>
  </w:footnote>
  <w:footnote w:type="continuationSeparator" w:id="0">
    <w:p w:rsidR="00762DF9" w:rsidRDefault="00762DF9">
      <w:r>
        <w:continuationSeparator/>
      </w:r>
    </w:p>
    <w:p w:rsidR="00762DF9" w:rsidRDefault="00762D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665A37E9" wp14:editId="2E1FD8D0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36679" w:rsidRDefault="00436679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41118C66" wp14:editId="5943EAD0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36679" w:rsidRDefault="0043667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Distributor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085ABD90" wp14:editId="1C26E1A8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AABA12E" wp14:editId="45532F90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23547697" wp14:editId="7A563912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:rsidR="00436679" w:rsidRDefault="0043667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6679" w:rsidRDefault="00436679">
    <w:r>
      <w:rPr>
        <w:noProof/>
      </w:rPr>
      <w:drawing>
        <wp:anchor distT="0" distB="0" distL="114300" distR="114300" simplePos="0" relativeHeight="251666432" behindDoc="1" locked="0" layoutInCell="1" allowOverlap="1" wp14:anchorId="58D86CE9" wp14:editId="01D70CC7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00" type="#_x0000_t75" style="width:76.5pt;height:76.5pt" o:bullet="t">
        <v:imagedata r:id="rId1" o:title="bullet"/>
      </v:shape>
    </w:pict>
  </w:numPicBullet>
  <w:numPicBullet w:numPicBulletId="1">
    <w:pict>
      <v:shape id="_x0000_i1401" type="#_x0000_t75" alt="A close up of a logo&#10;&#10;Description automatically generated" style="width:48pt;height:43.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75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43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2891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27D60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B48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05C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5E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72B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171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51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358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7B9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4AD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899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1C7C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1AF3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DD7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E7BF6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0BB9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DF9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6FE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65A4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CE3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378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61B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1BF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4EA8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6525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46A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554A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9DD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38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9AC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15E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6F8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CBD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2849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1CE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EFE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819093"/>
  <w15:docId w15:val="{D64768B3-0668-48FC-AEAF-724A682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5.gif"/><Relationship Id="rId39" Type="http://schemas.openxmlformats.org/officeDocument/2006/relationships/image" Target="media/image28.gif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header" Target="header5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gif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0" Type="http://schemas.openxmlformats.org/officeDocument/2006/relationships/header" Target="header2.xml"/><Relationship Id="rId19" Type="http://schemas.microsoft.com/office/2007/relationships/hdphoto" Target="media/hdphoto1.wdp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eader" Target="header6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4.gi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gif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8A6F42-5ADE-49F6-A880-1A0199509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318</TotalTime>
  <Pages>33</Pages>
  <Words>3647</Words>
  <Characters>20788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24387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58</cp:revision>
  <cp:lastPrinted>2020-02-27T15:44:00Z</cp:lastPrinted>
  <dcterms:created xsi:type="dcterms:W3CDTF">2020-02-28T13:25:00Z</dcterms:created>
  <dcterms:modified xsi:type="dcterms:W3CDTF">2020-03-02T15:32:00Z</dcterms:modified>
</cp:coreProperties>
</file>