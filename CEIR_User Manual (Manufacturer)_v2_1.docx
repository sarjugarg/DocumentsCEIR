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0D50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283707" wp14:editId="10D3E415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BD4F" w14:textId="626E8867" w:rsidR="00392897" w:rsidRPr="003236E0" w:rsidRDefault="00392897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Manufacturer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6D61D6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F77C1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83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C90BD4F" w14:textId="626E8867" w:rsidR="00392897" w:rsidRPr="003236E0" w:rsidRDefault="00392897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Manufacturer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6D61D6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F77C1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1B99F" wp14:editId="0D9AC0E3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B8563E" w14:textId="77777777" w:rsidR="00392897" w:rsidRDefault="00392897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1B99F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63B8563E" w14:textId="77777777" w:rsidR="00392897" w:rsidRDefault="00392897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4E679D1" wp14:editId="18DC06F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144B2" w14:textId="77777777" w:rsidR="00392897" w:rsidRPr="00B44664" w:rsidRDefault="00392897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Manufacturere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79D1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B144B2" w14:textId="77777777" w:rsidR="00392897" w:rsidRPr="00B44664" w:rsidRDefault="00392897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Manufacturere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C04FD5D" wp14:editId="7678B06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3AF31B" w14:textId="77777777" w:rsidR="00392897" w:rsidRDefault="00392897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FD5D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173AF31B" w14:textId="77777777" w:rsidR="00392897" w:rsidRDefault="00392897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3E9E7664" w14:textId="77777777" w:rsidR="00241514" w:rsidRPr="008D0255" w:rsidRDefault="00241514" w:rsidP="000D5F6A">
      <w:pPr>
        <w:jc w:val="center"/>
        <w:rPr>
          <w:rFonts w:ascii="Arial Bold" w:hAnsi="Arial Bold" w:cs="Arial Bold"/>
          <w:sz w:val="40"/>
          <w:szCs w:val="40"/>
        </w:rPr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5037584"/>
      <w:bookmarkStart w:id="66" w:name="_Toc354994306"/>
      <w:r w:rsidRPr="008D0255">
        <w:rPr>
          <w:rFonts w:ascii="Arial Bold" w:hAnsi="Arial Bold" w:cs="Arial Bold"/>
          <w:sz w:val="40"/>
          <w:szCs w:val="40"/>
        </w:rPr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0309EA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3CD3C587" w14:textId="77777777" w:rsidTr="0001372C">
        <w:tc>
          <w:tcPr>
            <w:tcW w:w="2282" w:type="dxa"/>
            <w:shd w:val="clear" w:color="auto" w:fill="5B9BD5" w:themeFill="accent1"/>
          </w:tcPr>
          <w:p w14:paraId="44423C7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C15662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BFC1134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02CAC1E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6A1485D7" w14:textId="77777777" w:rsidTr="0001372C">
        <w:tc>
          <w:tcPr>
            <w:tcW w:w="2282" w:type="dxa"/>
          </w:tcPr>
          <w:p w14:paraId="234DA296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463267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AC772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7072402A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D4051C" w14:paraId="5B61E759" w14:textId="77777777" w:rsidTr="00D4051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7C5C0100" w14:textId="1158D6E6" w:rsidR="00D4051C" w:rsidRPr="00BD7ABF" w:rsidRDefault="00D4051C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2.1</w:t>
            </w:r>
          </w:p>
        </w:tc>
        <w:tc>
          <w:tcPr>
            <w:tcW w:w="1824" w:type="dxa"/>
          </w:tcPr>
          <w:p w14:paraId="709F4932" w14:textId="77777777" w:rsidR="00D4051C" w:rsidRPr="00BD7ABF" w:rsidRDefault="00D4051C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29C7E818" w14:textId="4E5FA4A9" w:rsidR="00D4051C" w:rsidRPr="00BD7ABF" w:rsidRDefault="00D4051C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Multiple System Admin, Configurable Notifications, Filter and sorting, Field Validations, History of the request, Address management </w:t>
            </w:r>
          </w:p>
        </w:tc>
        <w:tc>
          <w:tcPr>
            <w:tcW w:w="2052" w:type="dxa"/>
          </w:tcPr>
          <w:p w14:paraId="751FADF8" w14:textId="77777777" w:rsidR="00D4051C" w:rsidRDefault="00D4051C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305F693D" w14:textId="77777777" w:rsidR="004F2CE7" w:rsidRDefault="004F2CE7" w:rsidP="00531438">
      <w:pPr>
        <w:pStyle w:val="BodyText20"/>
      </w:pPr>
    </w:p>
    <w:p w14:paraId="575524B9" w14:textId="77777777" w:rsidR="004F2CE7" w:rsidRPr="00531438" w:rsidRDefault="004F2CE7" w:rsidP="00531438">
      <w:pPr>
        <w:pStyle w:val="BodyText20"/>
      </w:pPr>
    </w:p>
    <w:p w14:paraId="5FD6C54A" w14:textId="0C559E68" w:rsidR="00F14456" w:rsidRDefault="00F14456">
      <w:pPr>
        <w:rPr>
          <w:rFonts w:ascii="Arial Narrow" w:hAnsi="Arial Narrow"/>
          <w:b/>
          <w:bCs/>
          <w:color w:val="FFFFFF"/>
        </w:rPr>
      </w:pPr>
      <w:r>
        <w:br w:type="page"/>
      </w:r>
    </w:p>
    <w:bookmarkEnd w:id="66" w:displacedByCustomXml="next"/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75037585" w:displacedByCustomXml="next"/>
    <w:bookmarkStart w:id="73" w:name="_Toc75710227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0239525A" w14:textId="77777777" w:rsidR="00BD41EC" w:rsidRDefault="000B0CE4" w:rsidP="008D0255">
          <w:pPr>
            <w:pStyle w:val="TableNames"/>
            <w:rPr>
              <w:noProof/>
            </w:rPr>
          </w:pPr>
          <w:r w:rsidRPr="00F14456">
            <w:t>Contents</w:t>
          </w:r>
          <w:bookmarkEnd w:id="73"/>
          <w:bookmarkEnd w:id="72"/>
          <w:bookmarkEnd w:id="71"/>
          <w:bookmarkEnd w:id="70"/>
          <w:bookmarkEnd w:id="69"/>
          <w:bookmarkEnd w:id="68"/>
          <w:bookmarkEnd w:id="67"/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separate"/>
          </w:r>
        </w:p>
        <w:p w14:paraId="4AC20EDE" w14:textId="2C914A50" w:rsidR="00BD41EC" w:rsidRDefault="00A95A0F">
          <w:pPr>
            <w:pStyle w:val="TOC1"/>
            <w:tabs>
              <w:tab w:val="left" w:pos="397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10229" w:history="1">
            <w:r w:rsidR="00BD41EC" w:rsidRPr="00AD2342">
              <w:rPr>
                <w:rStyle w:val="Hyperlink"/>
                <w:noProof/>
              </w:rPr>
              <w:t>1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Overview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_Toc75710229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11C13491" w14:textId="17B769BC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0" w:history="1">
            <w:r w:rsidR="00BD41EC" w:rsidRPr="00AD2342">
              <w:rPr>
                <w:rStyle w:val="Hyperlink"/>
                <w:noProof/>
              </w:rPr>
              <w:t>1.1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Scope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_Toc75710230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3C0A50F4" w14:textId="6AA39A94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1" w:history="1">
            <w:r w:rsidR="00BD41EC" w:rsidRPr="00AD2342">
              <w:rPr>
                <w:rStyle w:val="Hyperlink"/>
                <w:noProof/>
              </w:rPr>
              <w:t>1.2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Acronyms &amp; Abbreviations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_Toc75710231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72D075E8" w14:textId="1809C790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2" w:history="1">
            <w:r w:rsidR="00BD41EC" w:rsidRPr="00AD2342">
              <w:rPr>
                <w:rStyle w:val="Hyperlink"/>
                <w:noProof/>
              </w:rPr>
              <w:t>1.3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Conventions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_Toc75710232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42483A3F" w14:textId="1F704DA8" w:rsidR="00BD41EC" w:rsidRDefault="00A95A0F">
          <w:pPr>
            <w:pStyle w:val="TOC1"/>
            <w:tabs>
              <w:tab w:val="left" w:pos="397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10233" w:history="1">
            <w:r w:rsidR="00BD41EC" w:rsidRPr="00AD2342">
              <w:rPr>
                <w:rStyle w:val="Hyperlink"/>
                <w:noProof/>
              </w:rPr>
              <w:t>2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Manufacturer Operations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_Toc75710233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67EF4B31" w14:textId="272FE7F6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4" w:history="1">
            <w:r w:rsidR="00BD41EC" w:rsidRPr="00AD2342">
              <w:rPr>
                <w:rStyle w:val="Hyperlink"/>
                <w:noProof/>
              </w:rPr>
              <w:t>2.1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Application Overview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_Toc75710234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62247B81" w14:textId="57AC65FA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5" w:history="1">
            <w:r w:rsidR="00BD41EC" w:rsidRPr="00AD2342">
              <w:rPr>
                <w:rStyle w:val="Hyperlink"/>
                <w:noProof/>
              </w:rPr>
              <w:t>2.2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Logging into the Application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_Toc75710235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2CA2E280" w14:textId="6F24E070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6" w:history="1">
            <w:r w:rsidR="00BD41EC" w:rsidRPr="00AD2342">
              <w:rPr>
                <w:rStyle w:val="Hyperlink"/>
                <w:noProof/>
              </w:rPr>
              <w:t>2.3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Application User Interface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_Toc75710236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9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7FD80BC8" w14:textId="7E5AC0B1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7" w:history="1">
            <w:r w:rsidR="00BD41EC" w:rsidRPr="00AD2342">
              <w:rPr>
                <w:rStyle w:val="Hyperlink"/>
                <w:noProof/>
              </w:rPr>
              <w:t>2.4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Dashboard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_Toc75710237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12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1E48FC35" w14:textId="4B15D7F9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8" w:history="1">
            <w:r w:rsidR="00BD41EC" w:rsidRPr="00AD2342">
              <w:rPr>
                <w:rStyle w:val="Hyperlink"/>
                <w:noProof/>
              </w:rPr>
              <w:t>2.5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Stock Management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_Toc75710238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16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71003D2A" w14:textId="6B3A889B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39" w:history="1">
            <w:r w:rsidR="00BD41EC" w:rsidRPr="00AD2342">
              <w:rPr>
                <w:rStyle w:val="Hyperlink"/>
                <w:noProof/>
              </w:rPr>
              <w:t>2.6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Edit Stock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_Toc75710239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20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31377223" w14:textId="36CF5283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0" w:history="1">
            <w:r w:rsidR="00BD41EC" w:rsidRPr="00AD2342">
              <w:rPr>
                <w:rStyle w:val="Hyperlink"/>
                <w:noProof/>
              </w:rPr>
              <w:t>2.7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Filter Stock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_Toc75710240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21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3722888D" w14:textId="0B6CA1F1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1" w:history="1">
            <w:r w:rsidR="00BD41EC" w:rsidRPr="00AD2342">
              <w:rPr>
                <w:rStyle w:val="Hyperlink"/>
                <w:noProof/>
              </w:rPr>
              <w:t>2.8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Sorting Stock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_Toc75710241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23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42DD48E9" w14:textId="06C5FF66" w:rsidR="00BD41EC" w:rsidRDefault="00A95A0F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2" w:history="1">
            <w:r w:rsidR="00BD41EC" w:rsidRPr="00AD2342">
              <w:rPr>
                <w:rStyle w:val="Hyperlink"/>
                <w:noProof/>
              </w:rPr>
              <w:t>2.9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Export Stock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_Toc75710242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23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3E42FB9F" w14:textId="59A8AA62" w:rsidR="00BD41EC" w:rsidRDefault="00A95A0F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3" w:history="1">
            <w:r w:rsidR="00BD41EC" w:rsidRPr="00AD2342">
              <w:rPr>
                <w:rStyle w:val="Hyperlink"/>
                <w:noProof/>
              </w:rPr>
              <w:t>2.10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Grievance Management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_Toc75710243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24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2ABBC899" w14:textId="4A8F494B" w:rsidR="00BD41EC" w:rsidRDefault="00A95A0F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4" w:history="1">
            <w:r w:rsidR="00BD41EC" w:rsidRPr="00AD2342">
              <w:rPr>
                <w:rStyle w:val="Hyperlink"/>
                <w:noProof/>
              </w:rPr>
              <w:t>2.11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Filter Grievances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_Toc75710244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28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010B5427" w14:textId="5043CDCD" w:rsidR="00BD41EC" w:rsidRDefault="00A95A0F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5" w:history="1">
            <w:r w:rsidR="00BD41EC" w:rsidRPr="00AD2342">
              <w:rPr>
                <w:rStyle w:val="Hyperlink"/>
                <w:noProof/>
              </w:rPr>
              <w:t>2.12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Sorting Grievances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_Toc75710245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29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2AA802FC" w14:textId="7AA63148" w:rsidR="00BD41EC" w:rsidRDefault="00A95A0F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10246" w:history="1">
            <w:r w:rsidR="00BD41EC" w:rsidRPr="00AD2342">
              <w:rPr>
                <w:rStyle w:val="Hyperlink"/>
                <w:noProof/>
              </w:rPr>
              <w:t>2.13</w:t>
            </w:r>
            <w:r w:rsidR="00BD41E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BD41EC" w:rsidRPr="00AD2342">
              <w:rPr>
                <w:rStyle w:val="Hyperlink"/>
                <w:noProof/>
              </w:rPr>
              <w:t>Export Grievances</w:t>
            </w:r>
            <w:r w:rsidR="00BD41EC">
              <w:rPr>
                <w:noProof/>
                <w:webHidden/>
              </w:rPr>
              <w:tab/>
            </w:r>
            <w:r w:rsidR="00BD41EC">
              <w:rPr>
                <w:noProof/>
                <w:webHidden/>
              </w:rPr>
              <w:fldChar w:fldCharType="begin"/>
            </w:r>
            <w:r w:rsidR="00BD41EC">
              <w:rPr>
                <w:noProof/>
                <w:webHidden/>
              </w:rPr>
              <w:instrText xml:space="preserve"> PAGEREF _Toc75710246 \h </w:instrText>
            </w:r>
            <w:r w:rsidR="00BD41EC">
              <w:rPr>
                <w:noProof/>
                <w:webHidden/>
              </w:rPr>
            </w:r>
            <w:r w:rsidR="00BD41EC">
              <w:rPr>
                <w:noProof/>
                <w:webHidden/>
              </w:rPr>
              <w:fldChar w:fldCharType="separate"/>
            </w:r>
            <w:r w:rsidR="00EB7DE4">
              <w:rPr>
                <w:noProof/>
                <w:webHidden/>
              </w:rPr>
              <w:t>30</w:t>
            </w:r>
            <w:r w:rsidR="00BD41EC">
              <w:rPr>
                <w:noProof/>
                <w:webHidden/>
              </w:rPr>
              <w:fldChar w:fldCharType="end"/>
            </w:r>
          </w:hyperlink>
        </w:p>
        <w:p w14:paraId="001D6343" w14:textId="0764D3E9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275B7E4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91C624B" w14:textId="77777777" w:rsidR="002631E4" w:rsidRPr="002631E4" w:rsidRDefault="002631E4" w:rsidP="003C7ABF">
      <w:pPr>
        <w:pStyle w:val="TOC1"/>
      </w:pPr>
    </w:p>
    <w:p w14:paraId="50F3D5DD" w14:textId="77777777" w:rsidR="006755C2" w:rsidRDefault="006755C2" w:rsidP="0001372C">
      <w:pPr>
        <w:pStyle w:val="TableNames"/>
      </w:pPr>
      <w:bookmarkStart w:id="74" w:name="_Toc354993235"/>
      <w:bookmarkStart w:id="75" w:name="_Toc354994307"/>
      <w:bookmarkStart w:id="76" w:name="_Toc385937349"/>
      <w:bookmarkStart w:id="77" w:name="_Toc386724015"/>
      <w:bookmarkStart w:id="78" w:name="_Toc387651074"/>
      <w:bookmarkStart w:id="79" w:name="_Toc389744745"/>
      <w:bookmarkStart w:id="80" w:name="_Toc389841232"/>
      <w:bookmarkStart w:id="81" w:name="_Toc390091309"/>
      <w:bookmarkStart w:id="82" w:name="_Toc390091902"/>
      <w:bookmarkStart w:id="83" w:name="_Toc390092073"/>
      <w:bookmarkStart w:id="84" w:name="_Toc392664617"/>
      <w:bookmarkStart w:id="85" w:name="_Toc393985735"/>
      <w:bookmarkStart w:id="86" w:name="_Toc395257990"/>
      <w:bookmarkStart w:id="87" w:name="_Toc395277602"/>
      <w:bookmarkStart w:id="88" w:name="_Toc395345884"/>
      <w:bookmarkStart w:id="89" w:name="_Toc395346386"/>
      <w:bookmarkStart w:id="90" w:name="_Toc395539092"/>
      <w:bookmarkStart w:id="91" w:name="_Toc395597823"/>
      <w:bookmarkStart w:id="92" w:name="_Toc395598052"/>
      <w:bookmarkStart w:id="93" w:name="_Toc395598301"/>
      <w:bookmarkStart w:id="94" w:name="_Toc395600354"/>
      <w:bookmarkStart w:id="95" w:name="_Toc395713689"/>
      <w:bookmarkStart w:id="96" w:name="_Toc398654255"/>
      <w:bookmarkStart w:id="97" w:name="_Toc399322646"/>
      <w:bookmarkStart w:id="98" w:name="_Toc402788473"/>
      <w:bookmarkStart w:id="99" w:name="_Toc406498748"/>
      <w:bookmarkStart w:id="100" w:name="_Toc406669275"/>
      <w:bookmarkStart w:id="101" w:name="_Toc407109270"/>
      <w:bookmarkStart w:id="102" w:name="_Toc408930299"/>
      <w:bookmarkStart w:id="103" w:name="_Toc408930528"/>
      <w:bookmarkStart w:id="104" w:name="_Toc409003658"/>
      <w:bookmarkStart w:id="105" w:name="_Toc409003729"/>
      <w:bookmarkStart w:id="106" w:name="_Toc409003769"/>
      <w:bookmarkStart w:id="107" w:name="_Toc409004077"/>
      <w:bookmarkStart w:id="108" w:name="_Toc409540865"/>
      <w:bookmarkStart w:id="109" w:name="_Toc409780156"/>
      <w:bookmarkStart w:id="110" w:name="_Toc410059044"/>
      <w:bookmarkStart w:id="111" w:name="_Toc410380746"/>
      <w:bookmarkStart w:id="112" w:name="_Toc410394432"/>
      <w:bookmarkStart w:id="113" w:name="_Toc410403360"/>
      <w:bookmarkStart w:id="114" w:name="_Toc410834273"/>
      <w:bookmarkStart w:id="115" w:name="_Toc411523915"/>
      <w:bookmarkStart w:id="116" w:name="_Toc414375661"/>
      <w:bookmarkStart w:id="117" w:name="_Toc414543162"/>
      <w:bookmarkStart w:id="118" w:name="_Toc414868278"/>
      <w:bookmarkStart w:id="119" w:name="_Toc416703720"/>
      <w:bookmarkStart w:id="120" w:name="_Toc416703830"/>
      <w:bookmarkStart w:id="121" w:name="_Toc418250453"/>
      <w:bookmarkStart w:id="122" w:name="_Toc418606565"/>
      <w:bookmarkStart w:id="123" w:name="_Toc420937620"/>
      <w:bookmarkStart w:id="124" w:name="_Toc421114950"/>
      <w:bookmarkStart w:id="125" w:name="_Toc31537551"/>
      <w:bookmarkStart w:id="126" w:name="_Toc31556091"/>
      <w:bookmarkStart w:id="127" w:name="_Toc31624680"/>
      <w:bookmarkStart w:id="128" w:name="_Toc31633664"/>
      <w:bookmarkStart w:id="129" w:name="_Toc31884131"/>
      <w:bookmarkStart w:id="130" w:name="_Toc31898964"/>
      <w:bookmarkStart w:id="131" w:name="_Toc31899947"/>
      <w:bookmarkStart w:id="132" w:name="_Toc31900098"/>
      <w:bookmarkStart w:id="133" w:name="_Toc31900165"/>
      <w:bookmarkStart w:id="134" w:name="_Toc31900209"/>
      <w:bookmarkStart w:id="135" w:name="_Toc31900287"/>
      <w:bookmarkStart w:id="136" w:name="_Toc31961534"/>
      <w:bookmarkStart w:id="137" w:name="_Toc31988935"/>
      <w:bookmarkStart w:id="138" w:name="_Toc32478499"/>
      <w:bookmarkStart w:id="139" w:name="_Toc32485179"/>
      <w:bookmarkStart w:id="140" w:name="_Toc32485227"/>
      <w:bookmarkStart w:id="141" w:name="_Toc33605930"/>
      <w:bookmarkStart w:id="142" w:name="_Toc75037586"/>
      <w:bookmarkStart w:id="143" w:name="_Toc75710228"/>
      <w:r>
        <w:t>Figures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56CAE23A" w14:textId="04AFE0DA" w:rsidR="007707F5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710247" w:history="1">
        <w:r w:rsidR="007707F5" w:rsidRPr="00F56ADE">
          <w:rPr>
            <w:rStyle w:val="Hyperlink"/>
            <w:noProof/>
          </w:rPr>
          <w:t>Figure 1: CEIR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_Toc75710247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</w:t>
        </w:r>
        <w:r w:rsidR="007707F5">
          <w:rPr>
            <w:noProof/>
            <w:webHidden/>
          </w:rPr>
          <w:fldChar w:fldCharType="end"/>
        </w:r>
      </w:hyperlink>
    </w:p>
    <w:p w14:paraId="4055A090" w14:textId="5ADC1760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48" w:history="1">
        <w:r w:rsidR="007707F5" w:rsidRPr="00F56ADE">
          <w:rPr>
            <w:rStyle w:val="Hyperlink"/>
            <w:noProof/>
          </w:rPr>
          <w:t>Figure 2: Manufacturer Registration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_Toc75710248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3</w:t>
        </w:r>
        <w:r w:rsidR="007707F5">
          <w:rPr>
            <w:noProof/>
            <w:webHidden/>
          </w:rPr>
          <w:fldChar w:fldCharType="end"/>
        </w:r>
      </w:hyperlink>
    </w:p>
    <w:p w14:paraId="2FFD97D2" w14:textId="7B5F3D6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49" w:history="1">
        <w:r w:rsidR="007707F5" w:rsidRPr="00F56ADE">
          <w:rPr>
            <w:rStyle w:val="Hyperlink"/>
            <w:noProof/>
          </w:rPr>
          <w:t>Figure 3: Verify OTP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_Toc75710249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5</w:t>
        </w:r>
        <w:r w:rsidR="007707F5">
          <w:rPr>
            <w:noProof/>
            <w:webHidden/>
          </w:rPr>
          <w:fldChar w:fldCharType="end"/>
        </w:r>
      </w:hyperlink>
    </w:p>
    <w:p w14:paraId="2EB60F28" w14:textId="7212D37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0" w:history="1">
        <w:r w:rsidR="007707F5" w:rsidRPr="00F56ADE">
          <w:rPr>
            <w:rStyle w:val="Hyperlink"/>
            <w:noProof/>
          </w:rPr>
          <w:t>Figure 4: Enter OTP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_Toc75710250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5</w:t>
        </w:r>
        <w:r w:rsidR="007707F5">
          <w:rPr>
            <w:noProof/>
            <w:webHidden/>
          </w:rPr>
          <w:fldChar w:fldCharType="end"/>
        </w:r>
      </w:hyperlink>
    </w:p>
    <w:p w14:paraId="19705065" w14:textId="018B2DAA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1" w:history="1">
        <w:r w:rsidR="007707F5" w:rsidRPr="00F56ADE">
          <w:rPr>
            <w:rStyle w:val="Hyperlink"/>
            <w:noProof/>
          </w:rPr>
          <w:t>Figure 5: Login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_Toc75710251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6</w:t>
        </w:r>
        <w:r w:rsidR="007707F5">
          <w:rPr>
            <w:noProof/>
            <w:webHidden/>
          </w:rPr>
          <w:fldChar w:fldCharType="end"/>
        </w:r>
      </w:hyperlink>
    </w:p>
    <w:p w14:paraId="04C8E486" w14:textId="2BC2A1B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2" w:history="1">
        <w:r w:rsidR="007707F5" w:rsidRPr="00F56ADE">
          <w:rPr>
            <w:rStyle w:val="Hyperlink"/>
            <w:noProof/>
          </w:rPr>
          <w:t>Figure 6: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_Toc75710252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7</w:t>
        </w:r>
        <w:r w:rsidR="007707F5">
          <w:rPr>
            <w:noProof/>
            <w:webHidden/>
          </w:rPr>
          <w:fldChar w:fldCharType="end"/>
        </w:r>
      </w:hyperlink>
    </w:p>
    <w:p w14:paraId="29F39424" w14:textId="4053304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3" w:history="1">
        <w:r w:rsidR="007707F5" w:rsidRPr="00F56ADE">
          <w:rPr>
            <w:rStyle w:val="Hyperlink"/>
            <w:noProof/>
          </w:rPr>
          <w:t>Figure 7: Forgot Password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_Toc75710253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8</w:t>
        </w:r>
        <w:r w:rsidR="007707F5">
          <w:rPr>
            <w:noProof/>
            <w:webHidden/>
          </w:rPr>
          <w:fldChar w:fldCharType="end"/>
        </w:r>
      </w:hyperlink>
    </w:p>
    <w:p w14:paraId="0086EA0C" w14:textId="434899AA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4" w:history="1">
        <w:r w:rsidR="007707F5" w:rsidRPr="00F56ADE">
          <w:rPr>
            <w:rStyle w:val="Hyperlink"/>
            <w:noProof/>
          </w:rPr>
          <w:t>Figure 8: Set New Password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_Toc75710254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8</w:t>
        </w:r>
        <w:r w:rsidR="007707F5">
          <w:rPr>
            <w:noProof/>
            <w:webHidden/>
          </w:rPr>
          <w:fldChar w:fldCharType="end"/>
        </w:r>
      </w:hyperlink>
    </w:p>
    <w:p w14:paraId="52CD6DFA" w14:textId="399F668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5" w:history="1">
        <w:r w:rsidR="007707F5" w:rsidRPr="00F56ADE">
          <w:rPr>
            <w:rStyle w:val="Hyperlink"/>
            <w:noProof/>
          </w:rPr>
          <w:t>Figure 9: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_Toc75710255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9</w:t>
        </w:r>
        <w:r w:rsidR="007707F5">
          <w:rPr>
            <w:noProof/>
            <w:webHidden/>
          </w:rPr>
          <w:fldChar w:fldCharType="end"/>
        </w:r>
      </w:hyperlink>
    </w:p>
    <w:p w14:paraId="2E0102B0" w14:textId="08077D86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6" w:history="1">
        <w:r w:rsidR="007707F5" w:rsidRPr="00F56ADE">
          <w:rPr>
            <w:rStyle w:val="Hyperlink"/>
            <w:noProof/>
          </w:rPr>
          <w:t>Figure 10: Edit Information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_Toc75710256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10</w:t>
        </w:r>
        <w:r w:rsidR="007707F5">
          <w:rPr>
            <w:noProof/>
            <w:webHidden/>
          </w:rPr>
          <w:fldChar w:fldCharType="end"/>
        </w:r>
      </w:hyperlink>
    </w:p>
    <w:p w14:paraId="77D0EA55" w14:textId="6AF5674A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7" w:history="1">
        <w:r w:rsidR="007707F5" w:rsidRPr="00F56ADE">
          <w:rPr>
            <w:rStyle w:val="Hyperlink"/>
            <w:noProof/>
          </w:rPr>
          <w:t>Figure 11: Password confirmation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_Toc75710257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10</w:t>
        </w:r>
        <w:r w:rsidR="007707F5">
          <w:rPr>
            <w:noProof/>
            <w:webHidden/>
          </w:rPr>
          <w:fldChar w:fldCharType="end"/>
        </w:r>
      </w:hyperlink>
    </w:p>
    <w:p w14:paraId="24BABB43" w14:textId="035001A5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8" w:history="1">
        <w:r w:rsidR="007707F5" w:rsidRPr="00F56ADE">
          <w:rPr>
            <w:rStyle w:val="Hyperlink"/>
            <w:noProof/>
          </w:rPr>
          <w:t>Figure 12: Verify OTP notification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_Toc75710258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11</w:t>
        </w:r>
        <w:r w:rsidR="007707F5">
          <w:rPr>
            <w:noProof/>
            <w:webHidden/>
          </w:rPr>
          <w:fldChar w:fldCharType="end"/>
        </w:r>
      </w:hyperlink>
    </w:p>
    <w:p w14:paraId="2AAEC0E6" w14:textId="6F4BDE39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59" w:history="1">
        <w:r w:rsidR="007707F5" w:rsidRPr="00F56ADE">
          <w:rPr>
            <w:rStyle w:val="Hyperlink"/>
            <w:noProof/>
          </w:rPr>
          <w:t>Figure 13: Verify OTP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_Toc75710259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11</w:t>
        </w:r>
        <w:r w:rsidR="007707F5">
          <w:rPr>
            <w:noProof/>
            <w:webHidden/>
          </w:rPr>
          <w:fldChar w:fldCharType="end"/>
        </w:r>
      </w:hyperlink>
    </w:p>
    <w:p w14:paraId="0D2AFCF1" w14:textId="2BDF2D6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0" w:history="1">
        <w:r w:rsidR="007707F5" w:rsidRPr="00F56ADE">
          <w:rPr>
            <w:rStyle w:val="Hyperlink"/>
            <w:noProof/>
          </w:rPr>
          <w:t>Figure 14: Change Password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_Toc75710260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11</w:t>
        </w:r>
        <w:r w:rsidR="007707F5">
          <w:rPr>
            <w:noProof/>
            <w:webHidden/>
          </w:rPr>
          <w:fldChar w:fldCharType="end"/>
        </w:r>
      </w:hyperlink>
    </w:p>
    <w:p w14:paraId="453664AB" w14:textId="1350206C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1" w:history="1">
        <w:r w:rsidR="007707F5" w:rsidRPr="00F56ADE">
          <w:rPr>
            <w:rStyle w:val="Hyperlink"/>
            <w:noProof/>
          </w:rPr>
          <w:t>Figure 15: Manage Account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_Toc75710261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12</w:t>
        </w:r>
        <w:r w:rsidR="007707F5">
          <w:rPr>
            <w:noProof/>
            <w:webHidden/>
          </w:rPr>
          <w:fldChar w:fldCharType="end"/>
        </w:r>
      </w:hyperlink>
    </w:p>
    <w:p w14:paraId="52C0DA06" w14:textId="71E618D4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2" w:history="1">
        <w:r w:rsidR="007707F5" w:rsidRPr="00F56ADE">
          <w:rPr>
            <w:rStyle w:val="Hyperlink"/>
            <w:noProof/>
          </w:rPr>
          <w:t>Figure 16: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_Toc75710262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13</w:t>
        </w:r>
        <w:r w:rsidR="007707F5">
          <w:rPr>
            <w:noProof/>
            <w:webHidden/>
          </w:rPr>
          <w:fldChar w:fldCharType="end"/>
        </w:r>
      </w:hyperlink>
    </w:p>
    <w:p w14:paraId="4B78F338" w14:textId="50B07070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3" w:history="1">
        <w:r w:rsidR="007707F5" w:rsidRPr="00F56ADE">
          <w:rPr>
            <w:rStyle w:val="Hyperlink"/>
            <w:noProof/>
          </w:rPr>
          <w:t>Figure 17: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_Toc75710263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13</w:t>
        </w:r>
        <w:r w:rsidR="007707F5">
          <w:rPr>
            <w:noProof/>
            <w:webHidden/>
          </w:rPr>
          <w:fldChar w:fldCharType="end"/>
        </w:r>
      </w:hyperlink>
    </w:p>
    <w:p w14:paraId="7A17796A" w14:textId="09C3E43A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4" w:history="1">
        <w:r w:rsidR="007707F5" w:rsidRPr="00F56ADE">
          <w:rPr>
            <w:rStyle w:val="Hyperlink"/>
            <w:noProof/>
          </w:rPr>
          <w:t>Figure 18: Grievance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_Toc75710264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14</w:t>
        </w:r>
        <w:r w:rsidR="007707F5">
          <w:rPr>
            <w:noProof/>
            <w:webHidden/>
          </w:rPr>
          <w:fldChar w:fldCharType="end"/>
        </w:r>
      </w:hyperlink>
    </w:p>
    <w:p w14:paraId="7199E20C" w14:textId="02BC1D3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5" w:history="1">
        <w:r w:rsidR="007707F5" w:rsidRPr="00F56ADE">
          <w:rPr>
            <w:rStyle w:val="Hyperlink"/>
            <w:noProof/>
          </w:rPr>
          <w:t>Figure 19: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_Toc75710265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15</w:t>
        </w:r>
        <w:r w:rsidR="007707F5">
          <w:rPr>
            <w:noProof/>
            <w:webHidden/>
          </w:rPr>
          <w:fldChar w:fldCharType="end"/>
        </w:r>
      </w:hyperlink>
    </w:p>
    <w:p w14:paraId="3781E105" w14:textId="5742DF9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6" w:history="1">
        <w:r w:rsidR="007707F5" w:rsidRPr="00F56ADE">
          <w:rPr>
            <w:rStyle w:val="Hyperlink"/>
            <w:noProof/>
          </w:rPr>
          <w:t>Figure 20: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_Toc75710266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16</w:t>
        </w:r>
        <w:r w:rsidR="007707F5">
          <w:rPr>
            <w:noProof/>
            <w:webHidden/>
          </w:rPr>
          <w:fldChar w:fldCharType="end"/>
        </w:r>
      </w:hyperlink>
    </w:p>
    <w:p w14:paraId="0CA23DA2" w14:textId="19B04FC6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7" w:history="1">
        <w:r w:rsidR="007707F5" w:rsidRPr="00F56ADE">
          <w:rPr>
            <w:rStyle w:val="Hyperlink"/>
            <w:noProof/>
          </w:rPr>
          <w:t>Figure 21: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_Toc75710267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17</w:t>
        </w:r>
        <w:r w:rsidR="007707F5">
          <w:rPr>
            <w:noProof/>
            <w:webHidden/>
          </w:rPr>
          <w:fldChar w:fldCharType="end"/>
        </w:r>
      </w:hyperlink>
    </w:p>
    <w:p w14:paraId="472327E6" w14:textId="09593D19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8" w:history="1">
        <w:r w:rsidR="007707F5" w:rsidRPr="00F56ADE">
          <w:rPr>
            <w:rStyle w:val="Hyperlink"/>
            <w:noProof/>
          </w:rPr>
          <w:t>Figure 22: Upload Stock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_Toc75710268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17</w:t>
        </w:r>
        <w:r w:rsidR="007707F5">
          <w:rPr>
            <w:noProof/>
            <w:webHidden/>
          </w:rPr>
          <w:fldChar w:fldCharType="end"/>
        </w:r>
      </w:hyperlink>
    </w:p>
    <w:p w14:paraId="2ABE774D" w14:textId="1B27A563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69" w:history="1">
        <w:r w:rsidR="007707F5" w:rsidRPr="00F56ADE">
          <w:rPr>
            <w:rStyle w:val="Hyperlink"/>
            <w:noProof/>
          </w:rPr>
          <w:t>Figure 23: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_Toc75710269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18</w:t>
        </w:r>
        <w:r w:rsidR="007707F5">
          <w:rPr>
            <w:noProof/>
            <w:webHidden/>
          </w:rPr>
          <w:fldChar w:fldCharType="end"/>
        </w:r>
      </w:hyperlink>
    </w:p>
    <w:p w14:paraId="67F38928" w14:textId="3BCAD9B5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0" w:history="1">
        <w:r w:rsidR="007707F5" w:rsidRPr="00F56ADE">
          <w:rPr>
            <w:rStyle w:val="Hyperlink"/>
            <w:noProof/>
          </w:rPr>
          <w:t>Figure 24: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_Toc75710270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21</w:t>
        </w:r>
        <w:r w:rsidR="007707F5">
          <w:rPr>
            <w:noProof/>
            <w:webHidden/>
          </w:rPr>
          <w:fldChar w:fldCharType="end"/>
        </w:r>
      </w:hyperlink>
    </w:p>
    <w:p w14:paraId="04E1A89D" w14:textId="01E1FCD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1" w:history="1">
        <w:r w:rsidR="007707F5" w:rsidRPr="00F56ADE">
          <w:rPr>
            <w:rStyle w:val="Hyperlink"/>
            <w:noProof/>
          </w:rPr>
          <w:t>Figure 25: Edit Stock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_Toc75710271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21</w:t>
        </w:r>
        <w:r w:rsidR="007707F5">
          <w:rPr>
            <w:noProof/>
            <w:webHidden/>
          </w:rPr>
          <w:fldChar w:fldCharType="end"/>
        </w:r>
      </w:hyperlink>
    </w:p>
    <w:p w14:paraId="600E43C8" w14:textId="1AF9EE6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2" w:history="1">
        <w:r w:rsidR="007707F5" w:rsidRPr="00F56ADE">
          <w:rPr>
            <w:rStyle w:val="Hyperlink"/>
            <w:noProof/>
          </w:rPr>
          <w:t>Figure 26: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_Toc75710272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22</w:t>
        </w:r>
        <w:r w:rsidR="007707F5">
          <w:rPr>
            <w:noProof/>
            <w:webHidden/>
          </w:rPr>
          <w:fldChar w:fldCharType="end"/>
        </w:r>
      </w:hyperlink>
    </w:p>
    <w:p w14:paraId="1E4B4B11" w14:textId="7CFFB687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3" w:history="1">
        <w:r w:rsidR="007707F5" w:rsidRPr="00F56ADE">
          <w:rPr>
            <w:rStyle w:val="Hyperlink"/>
            <w:noProof/>
          </w:rPr>
          <w:t>Figure 27: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_Toc75710273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22</w:t>
        </w:r>
        <w:r w:rsidR="007707F5">
          <w:rPr>
            <w:noProof/>
            <w:webHidden/>
          </w:rPr>
          <w:fldChar w:fldCharType="end"/>
        </w:r>
      </w:hyperlink>
    </w:p>
    <w:p w14:paraId="498B84DF" w14:textId="1B9BD3C8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4" w:history="1">
        <w:r w:rsidR="007707F5" w:rsidRPr="00F56ADE">
          <w:rPr>
            <w:rStyle w:val="Hyperlink"/>
            <w:noProof/>
          </w:rPr>
          <w:t>Figure 28: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_Toc75710274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23</w:t>
        </w:r>
        <w:r w:rsidR="007707F5">
          <w:rPr>
            <w:noProof/>
            <w:webHidden/>
          </w:rPr>
          <w:fldChar w:fldCharType="end"/>
        </w:r>
      </w:hyperlink>
    </w:p>
    <w:p w14:paraId="0875339C" w14:textId="78F15AB4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5" w:history="1">
        <w:r w:rsidR="007707F5" w:rsidRPr="00F56ADE">
          <w:rPr>
            <w:rStyle w:val="Hyperlink"/>
            <w:noProof/>
          </w:rPr>
          <w:t>Figure 29: Stock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_Toc75710275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24</w:t>
        </w:r>
        <w:r w:rsidR="007707F5">
          <w:rPr>
            <w:noProof/>
            <w:webHidden/>
          </w:rPr>
          <w:fldChar w:fldCharType="end"/>
        </w:r>
      </w:hyperlink>
    </w:p>
    <w:p w14:paraId="13499DEC" w14:textId="31D30081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6" w:history="1">
        <w:r w:rsidR="007707F5" w:rsidRPr="00F56ADE">
          <w:rPr>
            <w:rStyle w:val="Hyperlink"/>
            <w:noProof/>
          </w:rPr>
          <w:t>Figure 30: Open or Save Exported Stock File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_Toc75710276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24</w:t>
        </w:r>
        <w:r w:rsidR="007707F5">
          <w:rPr>
            <w:noProof/>
            <w:webHidden/>
          </w:rPr>
          <w:fldChar w:fldCharType="end"/>
        </w:r>
      </w:hyperlink>
    </w:p>
    <w:p w14:paraId="0A3C2DB2" w14:textId="1E161214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7" w:history="1">
        <w:r w:rsidR="007707F5" w:rsidRPr="00F56ADE">
          <w:rPr>
            <w:rStyle w:val="Hyperlink"/>
            <w:noProof/>
          </w:rPr>
          <w:t>Figure 31: Exported Stock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_Toc75710277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24</w:t>
        </w:r>
        <w:r w:rsidR="007707F5">
          <w:rPr>
            <w:noProof/>
            <w:webHidden/>
          </w:rPr>
          <w:fldChar w:fldCharType="end"/>
        </w:r>
      </w:hyperlink>
    </w:p>
    <w:p w14:paraId="41B1B9AA" w14:textId="20EF0845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8" w:history="1">
        <w:r w:rsidR="007707F5" w:rsidRPr="00F56ADE">
          <w:rPr>
            <w:rStyle w:val="Hyperlink"/>
            <w:noProof/>
          </w:rPr>
          <w:t>Figure 32: Home Page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_Toc75710278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25</w:t>
        </w:r>
        <w:r w:rsidR="007707F5">
          <w:rPr>
            <w:noProof/>
            <w:webHidden/>
          </w:rPr>
          <w:fldChar w:fldCharType="end"/>
        </w:r>
      </w:hyperlink>
    </w:p>
    <w:p w14:paraId="5A2C8AD8" w14:textId="2D01541B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79" w:history="1">
        <w:r w:rsidR="007707F5" w:rsidRPr="00F56ADE">
          <w:rPr>
            <w:rStyle w:val="Hyperlink"/>
            <w:noProof/>
          </w:rPr>
          <w:t>Figure 33: Grievance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_Toc75710279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25</w:t>
        </w:r>
        <w:r w:rsidR="007707F5">
          <w:rPr>
            <w:noProof/>
            <w:webHidden/>
          </w:rPr>
          <w:fldChar w:fldCharType="end"/>
        </w:r>
      </w:hyperlink>
    </w:p>
    <w:p w14:paraId="79D7635F" w14:textId="6D7B8C50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0" w:history="1">
        <w:r w:rsidR="007707F5" w:rsidRPr="00F56ADE">
          <w:rPr>
            <w:rStyle w:val="Hyperlink"/>
            <w:noProof/>
          </w:rPr>
          <w:t>Figure 34: Create Grievance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_Toc75710280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26</w:t>
        </w:r>
        <w:r w:rsidR="007707F5">
          <w:rPr>
            <w:noProof/>
            <w:webHidden/>
          </w:rPr>
          <w:fldChar w:fldCharType="end"/>
        </w:r>
      </w:hyperlink>
    </w:p>
    <w:p w14:paraId="570C2AB9" w14:textId="476F4A63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1" w:history="1">
        <w:r w:rsidR="007707F5" w:rsidRPr="00F56ADE">
          <w:rPr>
            <w:rStyle w:val="Hyperlink"/>
            <w:noProof/>
          </w:rPr>
          <w:t>Figure 35: Grievance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_Toc75710281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27</w:t>
        </w:r>
        <w:r w:rsidR="007707F5">
          <w:rPr>
            <w:noProof/>
            <w:webHidden/>
          </w:rPr>
          <w:fldChar w:fldCharType="end"/>
        </w:r>
      </w:hyperlink>
    </w:p>
    <w:p w14:paraId="08CFD4C0" w14:textId="04F28C20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2" w:history="1">
        <w:r w:rsidR="007707F5" w:rsidRPr="00F56ADE">
          <w:rPr>
            <w:rStyle w:val="Hyperlink"/>
            <w:noProof/>
          </w:rPr>
          <w:t>Figure 36: Filter Grievances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_Toc75710282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28</w:t>
        </w:r>
        <w:r w:rsidR="007707F5">
          <w:rPr>
            <w:noProof/>
            <w:webHidden/>
          </w:rPr>
          <w:fldChar w:fldCharType="end"/>
        </w:r>
      </w:hyperlink>
    </w:p>
    <w:p w14:paraId="28217F8D" w14:textId="71CC9DB5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3" w:history="1">
        <w:r w:rsidR="007707F5" w:rsidRPr="00F56ADE">
          <w:rPr>
            <w:rStyle w:val="Hyperlink"/>
            <w:noProof/>
          </w:rPr>
          <w:t>Figure 37: Filtered Grievances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_Toc75710283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29</w:t>
        </w:r>
        <w:r w:rsidR="007707F5">
          <w:rPr>
            <w:noProof/>
            <w:webHidden/>
          </w:rPr>
          <w:fldChar w:fldCharType="end"/>
        </w:r>
      </w:hyperlink>
    </w:p>
    <w:p w14:paraId="282707BC" w14:textId="79F7B06F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4" w:history="1">
        <w:r w:rsidR="007707F5" w:rsidRPr="00F56ADE">
          <w:rPr>
            <w:rStyle w:val="Hyperlink"/>
            <w:noProof/>
          </w:rPr>
          <w:t>Figure 38: Filtered Grievances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_Toc75710284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30</w:t>
        </w:r>
        <w:r w:rsidR="007707F5">
          <w:rPr>
            <w:noProof/>
            <w:webHidden/>
          </w:rPr>
          <w:fldChar w:fldCharType="end"/>
        </w:r>
      </w:hyperlink>
    </w:p>
    <w:p w14:paraId="7C608405" w14:textId="4B8534ED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5" w:history="1">
        <w:r w:rsidR="007707F5" w:rsidRPr="00F56ADE">
          <w:rPr>
            <w:rStyle w:val="Hyperlink"/>
            <w:noProof/>
          </w:rPr>
          <w:t>Figure 39: Grievance Management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_Toc75710285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30</w:t>
        </w:r>
        <w:r w:rsidR="007707F5">
          <w:rPr>
            <w:noProof/>
            <w:webHidden/>
          </w:rPr>
          <w:fldChar w:fldCharType="end"/>
        </w:r>
      </w:hyperlink>
    </w:p>
    <w:p w14:paraId="1DB5B405" w14:textId="170C1710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6" w:history="1">
        <w:r w:rsidR="007707F5" w:rsidRPr="00F56ADE">
          <w:rPr>
            <w:rStyle w:val="Hyperlink"/>
            <w:noProof/>
          </w:rPr>
          <w:t>Figure 40: Open or Save Exported Grievance File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_Toc75710286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31</w:t>
        </w:r>
        <w:r w:rsidR="007707F5">
          <w:rPr>
            <w:noProof/>
            <w:webHidden/>
          </w:rPr>
          <w:fldChar w:fldCharType="end"/>
        </w:r>
      </w:hyperlink>
    </w:p>
    <w:p w14:paraId="5EC7F590" w14:textId="5D585A51" w:rsidR="007707F5" w:rsidRDefault="00A95A0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10287" w:history="1">
        <w:r w:rsidR="007707F5" w:rsidRPr="00F56ADE">
          <w:rPr>
            <w:rStyle w:val="Hyperlink"/>
            <w:noProof/>
          </w:rPr>
          <w:t>Figure 41: Exported Grievances</w:t>
        </w:r>
        <w:r w:rsidR="007707F5">
          <w:rPr>
            <w:noProof/>
            <w:webHidden/>
          </w:rPr>
          <w:tab/>
        </w:r>
        <w:r w:rsidR="007707F5">
          <w:rPr>
            <w:noProof/>
            <w:webHidden/>
          </w:rPr>
          <w:fldChar w:fldCharType="begin"/>
        </w:r>
        <w:r w:rsidR="007707F5">
          <w:rPr>
            <w:noProof/>
            <w:webHidden/>
          </w:rPr>
          <w:instrText xml:space="preserve"> PAGEREF _Toc75710287 \h </w:instrText>
        </w:r>
        <w:r w:rsidR="007707F5">
          <w:rPr>
            <w:noProof/>
            <w:webHidden/>
          </w:rPr>
        </w:r>
        <w:r w:rsidR="007707F5">
          <w:rPr>
            <w:noProof/>
            <w:webHidden/>
          </w:rPr>
          <w:fldChar w:fldCharType="separate"/>
        </w:r>
        <w:r w:rsidR="00EB7DE4">
          <w:rPr>
            <w:noProof/>
            <w:webHidden/>
          </w:rPr>
          <w:t>31</w:t>
        </w:r>
        <w:r w:rsidR="007707F5">
          <w:rPr>
            <w:noProof/>
            <w:webHidden/>
          </w:rPr>
          <w:fldChar w:fldCharType="end"/>
        </w:r>
      </w:hyperlink>
    </w:p>
    <w:p w14:paraId="58483C39" w14:textId="382475AC" w:rsidR="00122CF6" w:rsidRDefault="00D239B5" w:rsidP="00C770B8">
      <w:pPr>
        <w:pStyle w:val="TableofFigures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  <w:r>
        <w:fldChar w:fldCharType="end"/>
      </w:r>
    </w:p>
    <w:p w14:paraId="663B3989" w14:textId="77777777" w:rsidR="006755C2" w:rsidRPr="002A39C9" w:rsidRDefault="009F2B34" w:rsidP="002A39C9">
      <w:pPr>
        <w:pStyle w:val="Heading1"/>
      </w:pPr>
      <w:bookmarkStart w:id="144" w:name="_Document_Overview"/>
      <w:bookmarkStart w:id="145" w:name="h11"/>
      <w:bookmarkStart w:id="146" w:name="_Scope"/>
      <w:bookmarkStart w:id="147" w:name="_References"/>
      <w:bookmarkStart w:id="148" w:name="_Introduction"/>
      <w:bookmarkStart w:id="149" w:name="_Operations"/>
      <w:bookmarkStart w:id="150" w:name="_Web_Operations"/>
      <w:bookmarkStart w:id="151" w:name="_Toc31900099"/>
      <w:bookmarkStart w:id="152" w:name="_Toc31900166"/>
      <w:bookmarkStart w:id="153" w:name="_Toc31900210"/>
      <w:bookmarkStart w:id="154" w:name="_Toc31900288"/>
      <w:bookmarkStart w:id="155" w:name="_Toc75710229"/>
      <w:bookmarkEnd w:id="144"/>
      <w:bookmarkEnd w:id="145"/>
      <w:bookmarkEnd w:id="146"/>
      <w:bookmarkEnd w:id="147"/>
      <w:bookmarkEnd w:id="148"/>
      <w:bookmarkEnd w:id="149"/>
      <w:bookmarkEnd w:id="150"/>
      <w:r w:rsidRPr="002A39C9">
        <w:lastRenderedPageBreak/>
        <w:t>Overview</w:t>
      </w:r>
      <w:bookmarkEnd w:id="151"/>
      <w:bookmarkEnd w:id="152"/>
      <w:bookmarkEnd w:id="153"/>
      <w:bookmarkEnd w:id="154"/>
      <w:bookmarkEnd w:id="155"/>
    </w:p>
    <w:p w14:paraId="091B2D04" w14:textId="77777777" w:rsidR="00AF7107" w:rsidRDefault="00384430" w:rsidP="004D34E8">
      <w:pPr>
        <w:pStyle w:val="Heading2"/>
      </w:pPr>
      <w:bookmarkStart w:id="156" w:name="_Toc75710230"/>
      <w:r>
        <w:t>Scope</w:t>
      </w:r>
      <w:bookmarkEnd w:id="156"/>
    </w:p>
    <w:p w14:paraId="729AA9AC" w14:textId="2615979B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C7BD5">
        <w:t>Manufacturer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7674E1">
        <w:t xml:space="preserve"> that is to be sold in the Cambodian market</w:t>
      </w:r>
      <w:r w:rsidR="00512666">
        <w:t xml:space="preserve"> </w:t>
      </w:r>
      <w:r w:rsidRPr="00EE5A16">
        <w:t>and report grievances.</w:t>
      </w:r>
    </w:p>
    <w:p w14:paraId="326C26AB" w14:textId="77777777" w:rsidR="00084397" w:rsidRDefault="00084397" w:rsidP="004D6E91">
      <w:pPr>
        <w:pStyle w:val="Heading2"/>
      </w:pPr>
      <w:bookmarkStart w:id="157" w:name="_Toc75710231"/>
      <w:r>
        <w:t>Acronyms</w:t>
      </w:r>
      <w:r w:rsidR="00384430">
        <w:t xml:space="preserve"> &amp; Abbreviations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982989A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A14394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74E61362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2CC30C6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252B7A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4701D7DD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4BE587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BD149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BCCA40D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7EEE65A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03868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740E06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ABD9587" w14:textId="77777777" w:rsidR="00191AE2" w:rsidRDefault="00191AE2" w:rsidP="00191AE2">
      <w:pPr>
        <w:pStyle w:val="BodyText2"/>
        <w:ind w:left="360"/>
      </w:pPr>
    </w:p>
    <w:p w14:paraId="761E0CD1" w14:textId="77777777" w:rsidR="00384430" w:rsidRDefault="00384430" w:rsidP="004D3E67">
      <w:pPr>
        <w:pStyle w:val="Heading2"/>
      </w:pPr>
      <w:bookmarkStart w:id="158" w:name="_Toc75710232"/>
      <w:r>
        <w:t>Conventions</w:t>
      </w:r>
      <w:bookmarkEnd w:id="158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0CCE9B7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9DEB7A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038096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D36DA7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402EE7B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27C80AB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D60FF81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FC676A9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C6808EE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E2B7C7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15537BCA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EC0A6A9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9C475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BC3265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8A35FB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C6A06EF" w14:textId="77777777" w:rsidR="00A90D32" w:rsidRDefault="00BC7BD5" w:rsidP="004D6E91">
      <w:pPr>
        <w:pStyle w:val="Heading1"/>
      </w:pPr>
      <w:bookmarkStart w:id="159" w:name="_Toc75710233"/>
      <w:r>
        <w:lastRenderedPageBreak/>
        <w:t>Manufacturer</w:t>
      </w:r>
      <w:r w:rsidR="00384430">
        <w:t xml:space="preserve"> Operations</w:t>
      </w:r>
      <w:bookmarkEnd w:id="159"/>
    </w:p>
    <w:p w14:paraId="1A98E45B" w14:textId="77777777" w:rsidR="003F3870" w:rsidRPr="003F3870" w:rsidRDefault="003F3870" w:rsidP="003F3870"/>
    <w:p w14:paraId="767D2F40" w14:textId="77777777" w:rsidR="00384430" w:rsidRPr="002A39C9" w:rsidRDefault="00384430" w:rsidP="00384430">
      <w:pPr>
        <w:pStyle w:val="Heading2"/>
      </w:pPr>
      <w:bookmarkStart w:id="160" w:name="_Toc75710234"/>
      <w:r w:rsidRPr="002A39C9">
        <w:t>Application Overview</w:t>
      </w:r>
      <w:bookmarkEnd w:id="160"/>
    </w:p>
    <w:p w14:paraId="3B8AB34B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C7BD5">
        <w:t>Manufacturer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530D26A0" w14:textId="77777777" w:rsidR="00384430" w:rsidRPr="00EE5A16" w:rsidRDefault="00BC7BD5" w:rsidP="00384430">
      <w:pPr>
        <w:pStyle w:val="BodyText2"/>
      </w:pPr>
      <w:r>
        <w:t>Manufacturer</w:t>
      </w:r>
      <w:r w:rsidR="00384430" w:rsidRPr="00EE5A16">
        <w:t>s perform the following tasks:</w:t>
      </w:r>
    </w:p>
    <w:p w14:paraId="3A8FB4EC" w14:textId="4EFC7FDC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</w:t>
      </w:r>
    </w:p>
    <w:p w14:paraId="361C91A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10DB926" w14:textId="77777777" w:rsidR="00E66A36" w:rsidRDefault="00E66A36" w:rsidP="004D3E67">
      <w:pPr>
        <w:pStyle w:val="BodyText2"/>
      </w:pPr>
    </w:p>
    <w:p w14:paraId="0684A0BA" w14:textId="77777777" w:rsidR="00384430" w:rsidRDefault="00384430" w:rsidP="004D3E67">
      <w:pPr>
        <w:pStyle w:val="Heading2"/>
      </w:pPr>
      <w:bookmarkStart w:id="161" w:name="_Toc75710235"/>
      <w:r>
        <w:t>Logging into the Application</w:t>
      </w:r>
      <w:bookmarkEnd w:id="161"/>
    </w:p>
    <w:p w14:paraId="2916C2B5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C7BD5">
        <w:t>Manufacturer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6938757F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6007E96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C0522CC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1339AE" wp14:editId="062722AA">
            <wp:extent cx="5200313" cy="730033"/>
            <wp:effectExtent l="19050" t="19050" r="19685" b="13335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01" cy="74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D1EF" w14:textId="77777777" w:rsidR="0036447D" w:rsidRPr="0036447D" w:rsidRDefault="00584DC9" w:rsidP="007A7DF1">
      <w:pPr>
        <w:pStyle w:val="FigureCaption"/>
      </w:pPr>
      <w:bookmarkStart w:id="162" w:name="_Toc75710247"/>
      <w:r>
        <w:t>Figure 1: CEIR Home Page</w:t>
      </w:r>
      <w:bookmarkEnd w:id="162"/>
    </w:p>
    <w:p w14:paraId="45C6B842" w14:textId="1C53E232" w:rsidR="00A7041F" w:rsidRDefault="00567C84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BB8913D" wp14:editId="51B251CF">
                <wp:simplePos x="0" y="0"/>
                <wp:positionH relativeFrom="column">
                  <wp:posOffset>2673669</wp:posOffset>
                </wp:positionH>
                <wp:positionV relativeFrom="paragraph">
                  <wp:posOffset>292735</wp:posOffset>
                </wp:positionV>
                <wp:extent cx="721518" cy="207169"/>
                <wp:effectExtent l="0" t="0" r="2159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18" cy="207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8A7E" id="Rectangle 50" o:spid="_x0000_s1026" style="position:absolute;margin-left:210.55pt;margin-top:23.05pt;width:56.8pt;height:16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490452A4" wp14:editId="7C374190">
                <wp:simplePos x="0" y="0"/>
                <wp:positionH relativeFrom="column">
                  <wp:posOffset>2273617</wp:posOffset>
                </wp:positionH>
                <wp:positionV relativeFrom="paragraph">
                  <wp:posOffset>292735</wp:posOffset>
                </wp:positionV>
                <wp:extent cx="1164113" cy="2016125"/>
                <wp:effectExtent l="0" t="0" r="17145" b="222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113" cy="2016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7BC0" id="Rectangle 30" o:spid="_x0000_s1026" style="position:absolute;margin-left:179pt;margin-top:23.05pt;width:91.65pt;height:158.75pt;z-index:2516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" filled="f" strokecolor="black [3213]" strokeweight="1pt"/>
            </w:pict>
          </mc:Fallback>
        </mc:AlternateContent>
      </w:r>
      <w:r w:rsidR="00A7041F">
        <w:t xml:space="preserve">Select </w:t>
      </w:r>
      <w:r w:rsidR="00BC7BD5">
        <w:rPr>
          <w:b/>
          <w:bCs/>
        </w:rPr>
        <w:t>Manufacturer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3978E52" w14:textId="5D569B52" w:rsidR="00436679" w:rsidRDefault="00567C84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1EE35C94" wp14:editId="20541D79">
            <wp:extent cx="1100138" cy="2016224"/>
            <wp:effectExtent l="0" t="0" r="508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214" cy="20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3006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C7BD5">
        <w:rPr>
          <w:b/>
          <w:bCs/>
        </w:rPr>
        <w:t>Manufacturer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C7BD5">
        <w:t>Manufacturer</w:t>
      </w:r>
      <w:r w:rsidR="00F854B3">
        <w:t xml:space="preserve"> needs to fill in the following information.</w:t>
      </w:r>
    </w:p>
    <w:p w14:paraId="403D4839" w14:textId="67EF6891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071C6D" wp14:editId="1B290BF4">
                <wp:simplePos x="0" y="0"/>
                <wp:positionH relativeFrom="margin">
                  <wp:align>left</wp:align>
                </wp:positionH>
                <wp:positionV relativeFrom="paragraph">
                  <wp:posOffset>-1212</wp:posOffset>
                </wp:positionV>
                <wp:extent cx="5264901" cy="5033818"/>
                <wp:effectExtent l="0" t="0" r="1206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901" cy="5033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5D25" id="Rectangle 28" o:spid="_x0000_s1026" style="position:absolute;margin-left:0;margin-top:-.1pt;width:414.55pt;height:396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5549F0">
        <w:rPr>
          <w:noProof/>
        </w:rPr>
        <w:drawing>
          <wp:inline distT="0" distB="0" distL="0" distR="0" wp14:anchorId="668B655B" wp14:editId="10A88FB5">
            <wp:extent cx="5278755" cy="5053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7DF" w14:textId="77777777" w:rsidR="00CA51DD" w:rsidRDefault="00CA51DD" w:rsidP="007A7DF1">
      <w:pPr>
        <w:pStyle w:val="FigureCaption"/>
      </w:pPr>
      <w:bookmarkStart w:id="163" w:name="_Toc75710248"/>
      <w:r>
        <w:t xml:space="preserve">Figure 2: </w:t>
      </w:r>
      <w:r w:rsidR="00BC7BD5">
        <w:t>Manufacturer</w:t>
      </w:r>
      <w:r>
        <w:t xml:space="preserve"> Registration</w:t>
      </w:r>
      <w:bookmarkEnd w:id="163"/>
      <w:r>
        <w:t xml:space="preserve"> </w:t>
      </w:r>
    </w:p>
    <w:p w14:paraId="01EB4C3B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AD818F9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7144F1A4" w14:textId="10BC4990" w:rsidR="00392897" w:rsidRDefault="00A7041F" w:rsidP="007674E1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09A0A85E" w14:textId="33F2C43D" w:rsidR="00C57342" w:rsidRPr="00C57342" w:rsidRDefault="00392897" w:rsidP="007674E1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392897">
        <w:rPr>
          <w:b/>
          <w:bCs/>
        </w:rPr>
        <w:t>Company Name</w:t>
      </w:r>
      <w:r w:rsidRPr="00392897">
        <w:t>:</w:t>
      </w:r>
      <w:r>
        <w:t xml:space="preserve"> Name of the company</w:t>
      </w:r>
      <w:r w:rsidR="00DB0909">
        <w:t xml:space="preserve"> </w:t>
      </w:r>
    </w:p>
    <w:p w14:paraId="75344E0E" w14:textId="0E74A96F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proofErr w:type="gramStart"/>
      <w:r w:rsidR="00A7041F" w:rsidRPr="00A62CA8">
        <w:rPr>
          <w:b/>
          <w:bCs/>
        </w:rPr>
        <w:t>Address</w:t>
      </w:r>
      <w:r w:rsidR="005549F0">
        <w:rPr>
          <w:b/>
          <w:bCs/>
        </w:rPr>
        <w:t>(</w:t>
      </w:r>
      <w:proofErr w:type="gramEnd"/>
      <w:r w:rsidR="005549F0">
        <w:rPr>
          <w:b/>
          <w:bCs/>
        </w:rPr>
        <w:t>Property Location)</w:t>
      </w:r>
      <w:r w:rsidR="00A7041F">
        <w:t xml:space="preserve">: Enter </w:t>
      </w:r>
      <w:r w:rsidR="00B36078">
        <w:t xml:space="preserve">the </w:t>
      </w:r>
      <w:r w:rsidR="00BC7BD5">
        <w:t>Manufacturer</w:t>
      </w:r>
      <w:r w:rsidR="00B36078">
        <w:t>’s</w:t>
      </w:r>
      <w:r w:rsidR="00956603">
        <w:t xml:space="preserve"> address:</w:t>
      </w:r>
    </w:p>
    <w:p w14:paraId="72A35B5B" w14:textId="3BF111AC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Country</w:t>
      </w:r>
    </w:p>
    <w:p w14:paraId="7FF49E07" w14:textId="2A3FCD7A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Province</w:t>
      </w:r>
    </w:p>
    <w:p w14:paraId="52DE1179" w14:textId="6CBA7A90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District</w:t>
      </w:r>
    </w:p>
    <w:p w14:paraId="13D8C647" w14:textId="48FCDDD3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lastRenderedPageBreak/>
        <w:t>*</w:t>
      </w:r>
      <w:r>
        <w:t>Commune</w:t>
      </w:r>
    </w:p>
    <w:p w14:paraId="665F6901" w14:textId="04640ABE" w:rsidR="00A7041F" w:rsidRDefault="005549F0" w:rsidP="00DC39E0">
      <w:pPr>
        <w:pStyle w:val="BodyText2"/>
        <w:numPr>
          <w:ilvl w:val="1"/>
          <w:numId w:val="35"/>
        </w:numPr>
      </w:pPr>
      <w:r>
        <w:t>Village</w:t>
      </w:r>
    </w:p>
    <w:p w14:paraId="754C2BF1" w14:textId="5F00C777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Street Number</w:t>
      </w:r>
    </w:p>
    <w:p w14:paraId="7B82515B" w14:textId="74813DB1" w:rsidR="00A7041F" w:rsidRPr="004A4EC7" w:rsidRDefault="005549F0" w:rsidP="005549F0">
      <w:pPr>
        <w:pStyle w:val="BodyText2"/>
        <w:numPr>
          <w:ilvl w:val="1"/>
          <w:numId w:val="35"/>
        </w:numPr>
      </w:pPr>
      <w:r>
        <w:t>Postal Code</w:t>
      </w:r>
    </w:p>
    <w:p w14:paraId="240AAAA8" w14:textId="77777777" w:rsidR="00CE33A1" w:rsidRDefault="00A7041F" w:rsidP="00CE33A1">
      <w:pPr>
        <w:pStyle w:val="BodyText2"/>
        <w:numPr>
          <w:ilvl w:val="0"/>
          <w:numId w:val="35"/>
        </w:numPr>
      </w:pPr>
      <w:r w:rsidRPr="004A4EC7">
        <w:t xml:space="preserve"> </w:t>
      </w:r>
      <w:r w:rsidR="00CE33A1" w:rsidRPr="008E15E0">
        <w:rPr>
          <w:b/>
          <w:bCs/>
          <w:color w:val="FF0000"/>
        </w:rPr>
        <w:t>*</w:t>
      </w:r>
      <w:r w:rsidR="00CE33A1">
        <w:rPr>
          <w:b/>
          <w:bCs/>
        </w:rPr>
        <w:t xml:space="preserve">National ID: </w:t>
      </w:r>
      <w:r w:rsidR="00CE33A1">
        <w:t>Enter the national ID of the agency personnel.</w:t>
      </w:r>
    </w:p>
    <w:p w14:paraId="4841A6B4" w14:textId="77777777" w:rsidR="00CE33A1" w:rsidRPr="003A6ABB" w:rsidRDefault="00CE33A1" w:rsidP="00CE33A1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Pr="004E3DE9">
        <w:rPr>
          <w:b/>
          <w:bCs/>
        </w:rPr>
        <w:t>Upload National ID</w:t>
      </w:r>
      <w:r>
        <w:t>:</w:t>
      </w:r>
      <w:r w:rsidRPr="00C4719F">
        <w:t xml:space="preserve"> </w:t>
      </w:r>
      <w:r w:rsidRPr="003A6ABB">
        <w:t xml:space="preserve">Upload the image of the original national ID of </w:t>
      </w:r>
      <w:r>
        <w:t>the</w:t>
      </w:r>
      <w:r w:rsidRPr="003A6ABB">
        <w:t xml:space="preserve"> personnel. This can be a pdf or image (.jpeg) of size not more than 2 MB.</w:t>
      </w:r>
    </w:p>
    <w:p w14:paraId="19A51FA9" w14:textId="30034EB6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>Upload</w:t>
      </w:r>
      <w:r>
        <w:rPr>
          <w:b/>
          <w:bCs/>
        </w:rPr>
        <w:t xml:space="preserve"> User</w:t>
      </w:r>
      <w:r w:rsidRPr="003A6ABB">
        <w:rPr>
          <w:b/>
          <w:bCs/>
        </w:rPr>
        <w:t xml:space="preserve"> Photo</w:t>
      </w:r>
      <w:r w:rsidRPr="003A6ABB">
        <w:t>: Upload the photograph of the personnel. The photograph can be a pdf or image (.jpeg) of size not more than 2 MB.</w:t>
      </w:r>
    </w:p>
    <w:p w14:paraId="6EBC48D2" w14:textId="09EF6361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>Employee ID</w:t>
      </w:r>
      <w:r w:rsidRPr="003A6ABB">
        <w:t>: Enter the employee ID.</w:t>
      </w:r>
    </w:p>
    <w:p w14:paraId="4842837E" w14:textId="3FC429C0" w:rsidR="00CE33A1" w:rsidRPr="003A6ABB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3A6ABB">
        <w:rPr>
          <w:b/>
          <w:bCs/>
        </w:rPr>
        <w:t xml:space="preserve">Upload </w:t>
      </w:r>
      <w:r>
        <w:rPr>
          <w:b/>
          <w:bCs/>
        </w:rPr>
        <w:t xml:space="preserve">Employee </w:t>
      </w:r>
      <w:r w:rsidRPr="003A6ABB">
        <w:rPr>
          <w:b/>
          <w:bCs/>
        </w:rPr>
        <w:t>I</w:t>
      </w:r>
      <w:r>
        <w:rPr>
          <w:b/>
          <w:bCs/>
        </w:rPr>
        <w:t>D</w:t>
      </w:r>
      <w:r w:rsidRPr="003A6ABB">
        <w:t>: Upload the image of the ID card. The photograph can be a pdf or image (.jpeg) of size not more than 2 MB.</w:t>
      </w:r>
    </w:p>
    <w:p w14:paraId="3ABB657F" w14:textId="6382765A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4E3DE9">
        <w:rPr>
          <w:b/>
          <w:bCs/>
        </w:rPr>
        <w:t>Nature of Employment</w:t>
      </w:r>
      <w:r>
        <w:t>: Select the type of employment of the personnel:</w:t>
      </w:r>
    </w:p>
    <w:p w14:paraId="4231821E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Permanent</w:t>
      </w:r>
    </w:p>
    <w:p w14:paraId="00598F98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Temporary</w:t>
      </w:r>
    </w:p>
    <w:p w14:paraId="06E673C4" w14:textId="77777777" w:rsidR="00CE33A1" w:rsidRDefault="00CE33A1" w:rsidP="00CE33A1">
      <w:pPr>
        <w:pStyle w:val="BodyText2"/>
        <w:numPr>
          <w:ilvl w:val="1"/>
          <w:numId w:val="35"/>
        </w:numPr>
      </w:pPr>
      <w:r>
        <w:t>Contract</w:t>
      </w:r>
    </w:p>
    <w:p w14:paraId="51F3ECDC" w14:textId="1F033F1A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4E3DE9">
        <w:rPr>
          <w:b/>
          <w:bCs/>
        </w:rPr>
        <w:t>Designation and Title</w:t>
      </w:r>
      <w:r>
        <w:t>: Enter the designation of the agency personnel.</w:t>
      </w:r>
    </w:p>
    <w:p w14:paraId="15D2A728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Name</w:t>
      </w:r>
      <w:r>
        <w:t>: Enter the name of the officer to whom the personnel reports to.</w:t>
      </w:r>
    </w:p>
    <w:p w14:paraId="4D635BA8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Email ID</w:t>
      </w:r>
      <w:r>
        <w:t>: Enter the mail ID of the officer to whom the personnel reports to.</w:t>
      </w:r>
    </w:p>
    <w:p w14:paraId="77C029B9" w14:textId="77777777" w:rsidR="00CE33A1" w:rsidRDefault="00CE33A1" w:rsidP="00CE33A1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Contact Number</w:t>
      </w:r>
      <w:r>
        <w:t>: Enter the contact number of the officer to whom the personnel reports to.</w:t>
      </w:r>
    </w:p>
    <w:p w14:paraId="220D9B6A" w14:textId="47DA0FE3" w:rsidR="00CE33A1" w:rsidRDefault="00CE33A1" w:rsidP="00CE33A1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Pr="00A62CA8">
        <w:rPr>
          <w:b/>
          <w:bCs/>
        </w:rPr>
        <w:t>Email</w:t>
      </w:r>
      <w:r>
        <w:rPr>
          <w:b/>
          <w:bCs/>
        </w:rPr>
        <w:t xml:space="preserve"> ID</w:t>
      </w:r>
      <w:r>
        <w:t>: Enter the mail ID of the personnel. This mail ID would be used for communication</w:t>
      </w:r>
    </w:p>
    <w:p w14:paraId="7F0FF910" w14:textId="77777777" w:rsidR="00CE33A1" w:rsidRDefault="00CE33A1" w:rsidP="00CE33A1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>Contact Number</w:t>
      </w:r>
      <w:r>
        <w:t>: Enter the mobile number of the personnel. The agency would receive notifications at this mobile number.</w:t>
      </w:r>
    </w:p>
    <w:p w14:paraId="40340899" w14:textId="22D2C690" w:rsidR="00392897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Number</w:t>
      </w:r>
      <w:r w:rsidR="00C57342" w:rsidRPr="00392897">
        <w:rPr>
          <w:b/>
          <w:bCs/>
        </w:rPr>
        <w:t xml:space="preserve">: </w:t>
      </w:r>
      <w:r w:rsidR="00C57342" w:rsidRPr="004A4EC7">
        <w:t>Enter the VAT number.</w:t>
      </w:r>
    </w:p>
    <w:p w14:paraId="3E0ED3EF" w14:textId="26BCDB96" w:rsidR="002F199A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File</w:t>
      </w:r>
      <w:r w:rsidR="00A7041F">
        <w:t xml:space="preserve">: Click </w:t>
      </w:r>
      <w:r w:rsidR="00A7041F" w:rsidRPr="00392897">
        <w:rPr>
          <w:b/>
          <w:bCs/>
        </w:rPr>
        <w:t>Select File</w:t>
      </w:r>
      <w:r w:rsidR="00A7041F">
        <w:t xml:space="preserve"> to upload the VAT file.</w:t>
      </w:r>
    </w:p>
    <w:p w14:paraId="59E541DA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C7BD5">
        <w:t>Manufacturer</w:t>
      </w:r>
      <w:r w:rsidR="00956603">
        <w:t xml:space="preserve"> Portal application.</w:t>
      </w:r>
      <w:r w:rsidR="00C57342">
        <w:t xml:space="preserve"> </w:t>
      </w:r>
    </w:p>
    <w:p w14:paraId="4B1C33B8" w14:textId="5915B7D3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CE33A1">
        <w:rPr>
          <w:b/>
          <w:bCs/>
        </w:rPr>
        <w:t>Retype</w:t>
      </w:r>
      <w:r w:rsidR="00CE33A1" w:rsidRPr="000242DB">
        <w:rPr>
          <w:b/>
          <w:bCs/>
        </w:rPr>
        <w:t xml:space="preserve">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13F8E66C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C7BD5">
        <w:t>Manufacturer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BC7BD5">
        <w:t>Manufacturer</w:t>
      </w:r>
      <w:r w:rsidR="004140E9">
        <w:t xml:space="preserve">. </w:t>
      </w:r>
      <w:r w:rsidR="00E40E9F">
        <w:t xml:space="preserve">These security questions are used for authentication of the </w:t>
      </w:r>
      <w:r w:rsidR="00BC7BD5">
        <w:t>Manufacturer</w:t>
      </w:r>
      <w:r w:rsidR="004140E9">
        <w:t>.</w:t>
      </w:r>
    </w:p>
    <w:p w14:paraId="4EAC8923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C7BD5">
        <w:t>Manufacturer</w:t>
      </w:r>
      <w:r w:rsidR="004140E9">
        <w:t xml:space="preserve"> is not a robot.</w:t>
      </w:r>
      <w:r w:rsidR="00DB0909">
        <w:t xml:space="preserve"> </w:t>
      </w:r>
    </w:p>
    <w:p w14:paraId="4C15DDA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7DE4422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8C9C142" w14:textId="77777777" w:rsidR="00DB0909" w:rsidRDefault="00DB0909" w:rsidP="00A90D32">
      <w:pPr>
        <w:pStyle w:val="BodyText2"/>
      </w:pPr>
      <w:r>
        <w:t xml:space="preserve">An OTP is sent to the </w:t>
      </w:r>
      <w:r w:rsidR="00BC7BD5">
        <w:t>Manufacturer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F07CFBA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DF2A155" wp14:editId="202400B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8E8BD" w14:textId="77777777" w:rsidR="00CA51DD" w:rsidRDefault="00CA51DD" w:rsidP="007A7DF1">
      <w:pPr>
        <w:pStyle w:val="FigureCaption"/>
      </w:pPr>
      <w:bookmarkStart w:id="164" w:name="_Toc75710249"/>
      <w:r>
        <w:t>Figure 3: Verify OTP</w:t>
      </w:r>
      <w:bookmarkEnd w:id="164"/>
    </w:p>
    <w:p w14:paraId="25C57028" w14:textId="77777777" w:rsidR="00B32FEA" w:rsidRDefault="00DB0909" w:rsidP="00A90D32">
      <w:pPr>
        <w:pStyle w:val="BodyText2"/>
      </w:pPr>
      <w:r>
        <w:t xml:space="preserve">The </w:t>
      </w:r>
      <w:r w:rsidR="00BC7BD5">
        <w:t>Manufacturer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26C6BA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203B2C5E" wp14:editId="1921D01E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B87B7" w14:textId="77777777" w:rsidR="00CA51DD" w:rsidRDefault="00CA51DD" w:rsidP="007A7DF1">
      <w:pPr>
        <w:pStyle w:val="FigureCaption"/>
      </w:pPr>
      <w:bookmarkStart w:id="165" w:name="_Toc75710250"/>
      <w:r>
        <w:t>Figure 4: Enter OTP</w:t>
      </w:r>
      <w:bookmarkEnd w:id="165"/>
    </w:p>
    <w:p w14:paraId="1C42565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37F71FCC" w14:textId="77777777" w:rsidR="00CA51DD" w:rsidRDefault="00CA51DD" w:rsidP="00CA51DD">
      <w:pPr>
        <w:pStyle w:val="BodyText2"/>
      </w:pPr>
      <w:r>
        <w:lastRenderedPageBreak/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1E8BA6EF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139CAB1" wp14:editId="6121C031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FDFC9" w14:textId="17337AF7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9F5759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9F5759">
        <w:t>Admin</w:t>
      </w:r>
      <w:r w:rsidR="00DB0909">
        <w:t xml:space="preserve">, a mail containing </w:t>
      </w:r>
      <w:r w:rsidR="0028775B">
        <w:t xml:space="preserve">the </w:t>
      </w:r>
      <w:r w:rsidR="00BC7BD5">
        <w:t>Manufacturer</w:t>
      </w:r>
      <w:r w:rsidR="0028775B">
        <w:t>’s</w:t>
      </w:r>
      <w:r w:rsidR="00DB0909">
        <w:t xml:space="preserve"> registration ID is sent to the </w:t>
      </w:r>
      <w:r w:rsidR="00BC7BD5">
        <w:t>Manufacturer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C7BD5">
        <w:t>Manufacturer</w:t>
      </w:r>
      <w:r w:rsidR="00C90C35">
        <w:t xml:space="preserve"> Portal application.</w:t>
      </w:r>
    </w:p>
    <w:p w14:paraId="20890E5E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4F8F8CD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E6DA35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C7BD5">
        <w:t>Manufacturer</w:t>
      </w:r>
      <w:r w:rsidR="000242DB">
        <w:t xml:space="preserve"> Portal </w:t>
      </w:r>
      <w:r>
        <w:t>URL in the address bar. The login screen appears.</w:t>
      </w:r>
    </w:p>
    <w:p w14:paraId="6F203CC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6F41C" wp14:editId="5F5FCDFB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2E9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E0107" wp14:editId="0C2A6A80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FDFF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524454D7" wp14:editId="2277999E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DDDB" w14:textId="77777777" w:rsidR="00C63B19" w:rsidRDefault="00C63B19" w:rsidP="007A7DF1">
      <w:pPr>
        <w:pStyle w:val="FigureCaption"/>
      </w:pPr>
      <w:bookmarkStart w:id="166" w:name="_Toc75710251"/>
      <w:r>
        <w:t xml:space="preserve">Figure </w:t>
      </w:r>
      <w:r w:rsidR="00E33E46">
        <w:t>5</w:t>
      </w:r>
      <w:r>
        <w:t>: Login</w:t>
      </w:r>
      <w:bookmarkEnd w:id="166"/>
    </w:p>
    <w:p w14:paraId="0896EC4F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20F44CB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614D103F" wp14:editId="64753686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F12C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3EFDBB2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C7BD5">
        <w:t>Manufacturer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C7BD5">
        <w:t>Manufacturer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C7BD5">
        <w:rPr>
          <w:i/>
          <w:iCs/>
        </w:rPr>
        <w:t>Manufacturer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63CC041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C6E58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60B586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035F1CE0" w14:textId="49A5C597" w:rsidR="00392897" w:rsidRDefault="001724F9" w:rsidP="00392897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8D137" wp14:editId="2825509A">
                <wp:simplePos x="0" y="0"/>
                <wp:positionH relativeFrom="margin">
                  <wp:posOffset>357505</wp:posOffset>
                </wp:positionH>
                <wp:positionV relativeFrom="paragraph">
                  <wp:posOffset>276352</wp:posOffset>
                </wp:positionV>
                <wp:extent cx="4564566" cy="2154936"/>
                <wp:effectExtent l="0" t="0" r="26670" b="1714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566" cy="2154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5AAF5" id="Rectangle 263" o:spid="_x0000_s1026" style="position:absolute;margin-left:28.15pt;margin-top:21.75pt;width:359.4pt;height:169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A90D32">
        <w:t xml:space="preserve">On entering correct information, the application </w:t>
      </w:r>
      <w:r>
        <w:t>home</w:t>
      </w:r>
      <w:r w:rsidR="000249E9">
        <w:t xml:space="preserve"> page appears</w:t>
      </w:r>
      <w:r w:rsidR="00A90D32">
        <w:t xml:space="preserve">. </w:t>
      </w:r>
    </w:p>
    <w:p w14:paraId="053E7259" w14:textId="467D229D" w:rsidR="00C77B45" w:rsidRPr="00631858" w:rsidRDefault="00C77B45" w:rsidP="00631858">
      <w:pPr>
        <w:jc w:val="center"/>
      </w:pPr>
      <w:r w:rsidRPr="00631858">
        <w:rPr>
          <w:noProof/>
        </w:rPr>
        <w:drawing>
          <wp:inline distT="0" distB="0" distL="0" distR="0" wp14:anchorId="40D81CF5" wp14:editId="359C330D">
            <wp:extent cx="4560297" cy="20801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3942" cy="20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723" w14:textId="701F8BAD" w:rsidR="00C63B19" w:rsidRDefault="00C63B19" w:rsidP="007A7DF1">
      <w:pPr>
        <w:pStyle w:val="FigureCaption"/>
      </w:pPr>
      <w:bookmarkStart w:id="167" w:name="_Toc75710252"/>
      <w:r>
        <w:t xml:space="preserve">Figure </w:t>
      </w:r>
      <w:r w:rsidR="00E33E46">
        <w:t>6</w:t>
      </w:r>
      <w:r>
        <w:t>: Home Page</w:t>
      </w:r>
      <w:bookmarkEnd w:id="167"/>
    </w:p>
    <w:p w14:paraId="2970E504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C7BD5">
        <w:t>Manufacturer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B0E821F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E05417E" wp14:editId="1AAE3DB8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2DDE4" w14:textId="77777777" w:rsidR="00C63B19" w:rsidRDefault="00C63B19" w:rsidP="007A7DF1">
      <w:pPr>
        <w:pStyle w:val="FigureCaption"/>
      </w:pPr>
      <w:bookmarkStart w:id="168" w:name="_Toc75710253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8"/>
    </w:p>
    <w:p w14:paraId="51274CC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BB8EC58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04FD073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0FC959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75034BBE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A7DB755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9826AA3" wp14:editId="0B41C68C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EE7E8" w14:textId="77777777" w:rsidR="00E33E46" w:rsidRDefault="00E33E46" w:rsidP="007A7DF1">
      <w:pPr>
        <w:pStyle w:val="FigureCaption"/>
      </w:pPr>
      <w:bookmarkStart w:id="169" w:name="_Toc75710254"/>
      <w:r>
        <w:t xml:space="preserve">Figure 8: </w:t>
      </w:r>
      <w:r w:rsidR="008B4625">
        <w:t>Set New</w:t>
      </w:r>
      <w:r>
        <w:t xml:space="preserve"> Password</w:t>
      </w:r>
      <w:bookmarkEnd w:id="169"/>
    </w:p>
    <w:p w14:paraId="5F4399AE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56AA416" wp14:editId="1725E388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F6B7F5A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A01830E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70D5E04" w14:textId="77777777" w:rsidR="004140E9" w:rsidRDefault="004140E9" w:rsidP="00A90D32">
      <w:pPr>
        <w:pStyle w:val="BodyText2"/>
      </w:pPr>
    </w:p>
    <w:p w14:paraId="66DCA68D" w14:textId="77777777" w:rsidR="00FB08E2" w:rsidRDefault="00FB08E2" w:rsidP="002A39C9">
      <w:pPr>
        <w:pStyle w:val="Heading2"/>
      </w:pPr>
      <w:bookmarkStart w:id="170" w:name="_Toc31900103"/>
      <w:bookmarkStart w:id="171" w:name="_Toc31900170"/>
      <w:bookmarkStart w:id="172" w:name="_Toc31900292"/>
      <w:bookmarkStart w:id="173" w:name="_Toc75710236"/>
      <w:r>
        <w:lastRenderedPageBreak/>
        <w:t>Application User Interface</w:t>
      </w:r>
      <w:bookmarkEnd w:id="170"/>
      <w:bookmarkEnd w:id="171"/>
      <w:bookmarkEnd w:id="172"/>
      <w:bookmarkEnd w:id="173"/>
    </w:p>
    <w:p w14:paraId="7180BD9F" w14:textId="584768F5" w:rsidR="00E510D4" w:rsidRDefault="000249E9" w:rsidP="00E510D4">
      <w:pPr>
        <w:pStyle w:val="BodyText2"/>
      </w:pPr>
      <w:r>
        <w:t>On logging into the application successfully, the</w:t>
      </w:r>
      <w:r w:rsidR="00E1361A">
        <w:t xml:space="preserve"> CEIR </w:t>
      </w:r>
      <w:r w:rsidR="00BC7BD5">
        <w:t>Manufacturer</w:t>
      </w:r>
      <w:r w:rsidR="00E1361A">
        <w:t xml:space="preserve"> Portal</w:t>
      </w:r>
      <w:r>
        <w:t xml:space="preserve"> Home page appears.</w:t>
      </w:r>
    </w:p>
    <w:p w14:paraId="0AD97E69" w14:textId="500B9966" w:rsidR="00E43EFE" w:rsidRDefault="000544AD" w:rsidP="00E510D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3969A1F" wp14:editId="6808BDA9">
                <wp:simplePos x="0" y="0"/>
                <wp:positionH relativeFrom="margin">
                  <wp:align>right</wp:align>
                </wp:positionH>
                <wp:positionV relativeFrom="paragraph">
                  <wp:posOffset>10104</wp:posOffset>
                </wp:positionV>
                <wp:extent cx="5259823" cy="2419518"/>
                <wp:effectExtent l="0" t="0" r="17145" b="19050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823" cy="2419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17266" id="Rectangle 456" o:spid="_x0000_s1026" style="position:absolute;margin-left:362.95pt;margin-top:.8pt;width:414.15pt;height:190.5pt;z-index:251639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C2ED28C" wp14:editId="5F5243D3">
                <wp:simplePos x="0" y="0"/>
                <wp:positionH relativeFrom="margin">
                  <wp:posOffset>4310819</wp:posOffset>
                </wp:positionH>
                <wp:positionV relativeFrom="paragraph">
                  <wp:posOffset>3473</wp:posOffset>
                </wp:positionV>
                <wp:extent cx="1016509" cy="199176"/>
                <wp:effectExtent l="0" t="0" r="127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509" cy="1991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76BD4" id="Rectangle 10" o:spid="_x0000_s1026" style="position:absolute;margin-left:339.45pt;margin-top:.25pt;width:80.05pt;height:15.7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" filled="f" strokecolor="#ffc000 [3207]" strokeweight="2pt">
                <w10:wrap anchorx="margin"/>
              </v:rect>
            </w:pict>
          </mc:Fallback>
        </mc:AlternateContent>
      </w:r>
      <w:r w:rsidR="00C77B45">
        <w:rPr>
          <w:noProof/>
        </w:rPr>
        <w:drawing>
          <wp:inline distT="0" distB="0" distL="0" distR="0" wp14:anchorId="1CB68672" wp14:editId="6C71CEE0">
            <wp:extent cx="5242469" cy="239136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371" cy="23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5F4" w14:textId="77777777" w:rsidR="005271B7" w:rsidRDefault="005271B7" w:rsidP="007A7DF1">
      <w:pPr>
        <w:pStyle w:val="FigureCaption"/>
      </w:pPr>
      <w:bookmarkStart w:id="174" w:name="_Toc75710255"/>
      <w:r>
        <w:t xml:space="preserve">Figure </w:t>
      </w:r>
      <w:r w:rsidR="00E33E46">
        <w:t>9</w:t>
      </w:r>
      <w:r>
        <w:t>: Home Page</w:t>
      </w:r>
      <w:bookmarkEnd w:id="174"/>
    </w:p>
    <w:p w14:paraId="482F8A3E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62D735E0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753ACBE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BAD74F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786C56E1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6F4DF663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1501CE89" wp14:editId="015D263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215EF6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D904B58" wp14:editId="53A76BBA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6E8D7C48" w14:textId="1B95A0DC" w:rsidR="00FB08E2" w:rsidRDefault="005C5C12" w:rsidP="00956603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48C733" wp14:editId="023F8316">
                <wp:simplePos x="0" y="0"/>
                <wp:positionH relativeFrom="column">
                  <wp:posOffset>2233284</wp:posOffset>
                </wp:positionH>
                <wp:positionV relativeFrom="paragraph">
                  <wp:posOffset>4692</wp:posOffset>
                </wp:positionV>
                <wp:extent cx="1259840" cy="982508"/>
                <wp:effectExtent l="0" t="0" r="1651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982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0A87D" id="Rectangle 3" o:spid="_x0000_s1026" style="position:absolute;margin-left:175.85pt;margin-top:.35pt;width:99.2pt;height:77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" filled="f" strokecolor="black [3213]" strokeweight="1pt"/>
            </w:pict>
          </mc:Fallback>
        </mc:AlternateContent>
      </w:r>
      <w:r w:rsidRPr="00692933">
        <w:rPr>
          <w:noProof/>
        </w:rPr>
        <w:drawing>
          <wp:inline distT="0" distB="0" distL="0" distR="0" wp14:anchorId="73C12C88" wp14:editId="54D644A8">
            <wp:extent cx="1259974" cy="990600"/>
            <wp:effectExtent l="0" t="0" r="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D5C2" w14:textId="6A73F25D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257C7B30" wp14:editId="08DCCCE6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0465A34" w14:textId="3A66B8B2" w:rsidR="00FB08E2" w:rsidRDefault="00690B76" w:rsidP="00C7368F">
      <w:pPr>
        <w:pStyle w:val="BodyText2"/>
        <w:ind w:left="426"/>
        <w:jc w:val="center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78EFA5" wp14:editId="5E0EBCE0">
                <wp:simplePos x="0" y="0"/>
                <wp:positionH relativeFrom="margin">
                  <wp:posOffset>315471</wp:posOffset>
                </wp:positionH>
                <wp:positionV relativeFrom="paragraph">
                  <wp:posOffset>-15134</wp:posOffset>
                </wp:positionV>
                <wp:extent cx="4865154" cy="4919957"/>
                <wp:effectExtent l="0" t="0" r="12065" b="1460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154" cy="4919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9F888" id="Rectangle 146" o:spid="_x0000_s1026" style="position:absolute;margin-left:24.85pt;margin-top:-1.2pt;width:383.1pt;height:387.4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5E5B4C">
        <w:rPr>
          <w:noProof/>
        </w:rPr>
        <w:drawing>
          <wp:inline distT="0" distB="0" distL="0" distR="0" wp14:anchorId="11C84B1A" wp14:editId="205DE29B">
            <wp:extent cx="4881130" cy="488758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1406" cy="4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7DA" w14:textId="77777777" w:rsidR="005271B7" w:rsidRDefault="005A582E" w:rsidP="007A7DF1">
      <w:pPr>
        <w:pStyle w:val="FigureCaption"/>
      </w:pPr>
      <w:r>
        <w:t xml:space="preserve">       </w:t>
      </w:r>
      <w:bookmarkStart w:id="175" w:name="_Toc75710256"/>
      <w:r w:rsidR="005271B7">
        <w:t xml:space="preserve">Figure </w:t>
      </w:r>
      <w:r w:rsidR="00E33E46">
        <w:t>10</w:t>
      </w:r>
      <w:r w:rsidR="005271B7">
        <w:t>: Edit Information</w:t>
      </w:r>
      <w:bookmarkEnd w:id="175"/>
    </w:p>
    <w:p w14:paraId="0FDA33AB" w14:textId="01BA36D2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40FCE90F" w14:textId="62F25C94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5217A5C5" w14:textId="77777777" w:rsidR="007A7DF1" w:rsidRDefault="007A7DF1" w:rsidP="007A7DF1">
      <w:pPr>
        <w:pStyle w:val="BodyText2"/>
        <w:ind w:left="792"/>
      </w:pPr>
      <w:r>
        <w:t>User is prompted to enter the password for confirmation of edit profile.</w:t>
      </w:r>
    </w:p>
    <w:p w14:paraId="703F654F" w14:textId="77777777" w:rsidR="007A7DF1" w:rsidRDefault="007A7DF1" w:rsidP="007A7DF1">
      <w:pPr>
        <w:pStyle w:val="BodyText2"/>
        <w:ind w:left="115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7D661" wp14:editId="02311CDC">
                <wp:simplePos x="0" y="0"/>
                <wp:positionH relativeFrom="column">
                  <wp:posOffset>1405993</wp:posOffset>
                </wp:positionH>
                <wp:positionV relativeFrom="paragraph">
                  <wp:posOffset>12700</wp:posOffset>
                </wp:positionV>
                <wp:extent cx="3199319" cy="1064603"/>
                <wp:effectExtent l="0" t="0" r="2032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319" cy="1064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C9FD" id="Rectangle 2" o:spid="_x0000_s1026" style="position:absolute;margin-left:110.7pt;margin-top:1pt;width:251.9pt;height:8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1A8C87" wp14:editId="738E167F">
            <wp:extent cx="3206579" cy="1076960"/>
            <wp:effectExtent l="0" t="0" r="0" b="889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92" cy="1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735F" w14:textId="77777777" w:rsidR="007A7DF1" w:rsidRDefault="007A7DF1" w:rsidP="007A7DF1">
      <w:pPr>
        <w:pStyle w:val="FigureCaption"/>
      </w:pPr>
      <w:bookmarkStart w:id="176" w:name="_Toc75531395"/>
      <w:bookmarkStart w:id="177" w:name="_Toc75710257"/>
      <w:r>
        <w:t>Figure 11: Password confirmation</w:t>
      </w:r>
      <w:bookmarkEnd w:id="176"/>
      <w:bookmarkEnd w:id="177"/>
    </w:p>
    <w:p w14:paraId="6A3CDE19" w14:textId="77777777" w:rsidR="007A7DF1" w:rsidRDefault="007A7DF1" w:rsidP="007A7DF1">
      <w:pPr>
        <w:pStyle w:val="BodyText2"/>
        <w:ind w:left="792"/>
      </w:pPr>
      <w:r>
        <w:t xml:space="preserve">OTP is sent to the user in case contact number or email id is changed. </w:t>
      </w:r>
    </w:p>
    <w:p w14:paraId="3C215613" w14:textId="77777777" w:rsidR="007A7DF1" w:rsidRDefault="007A7DF1" w:rsidP="007A7DF1">
      <w:pPr>
        <w:pStyle w:val="BodyText2"/>
        <w:ind w:left="1152"/>
        <w:jc w:val="center"/>
      </w:pPr>
      <w:r>
        <w:rPr>
          <w:noProof/>
        </w:rPr>
        <w:lastRenderedPageBreak/>
        <w:drawing>
          <wp:inline distT="0" distB="0" distL="0" distR="0" wp14:anchorId="2D01EA78" wp14:editId="3D8CB976">
            <wp:extent cx="2662367" cy="1299547"/>
            <wp:effectExtent l="19050" t="19050" r="24130" b="15240"/>
            <wp:docPr id="511" name="Picture 5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268" cy="13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FED71" w14:textId="01F1EF37" w:rsidR="007A7DF1" w:rsidRDefault="007A7DF1" w:rsidP="007A7DF1">
      <w:pPr>
        <w:pStyle w:val="FigureCaption"/>
      </w:pPr>
      <w:bookmarkStart w:id="178" w:name="_Toc75531396"/>
      <w:bookmarkStart w:id="179" w:name="_Toc75710258"/>
      <w:r>
        <w:t>Figure 12: Verify OTP notification</w:t>
      </w:r>
      <w:bookmarkEnd w:id="178"/>
      <w:bookmarkEnd w:id="179"/>
    </w:p>
    <w:p w14:paraId="40750063" w14:textId="35CC8408" w:rsidR="007A7DF1" w:rsidRDefault="007A7DF1" w:rsidP="007A7DF1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5AB3C2BA" wp14:editId="3D4231C3">
            <wp:extent cx="3060428" cy="1847486"/>
            <wp:effectExtent l="19050" t="19050" r="26035" b="19685"/>
            <wp:docPr id="466" name="Picture 4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CA4DD" w14:textId="7CC76C53" w:rsidR="007A7DF1" w:rsidRDefault="007A7DF1" w:rsidP="007A7DF1">
      <w:pPr>
        <w:pStyle w:val="FigureCaption"/>
      </w:pPr>
      <w:bookmarkStart w:id="180" w:name="_Toc75531397"/>
      <w:bookmarkStart w:id="181" w:name="_Toc75710259"/>
      <w:r>
        <w:t>Figure 13: Verify OTP</w:t>
      </w:r>
      <w:bookmarkEnd w:id="180"/>
      <w:bookmarkEnd w:id="181"/>
    </w:p>
    <w:p w14:paraId="0B6D9665" w14:textId="77777777" w:rsidR="007A7DF1" w:rsidRDefault="007A7DF1" w:rsidP="007A7DF1">
      <w:pPr>
        <w:pStyle w:val="BodyText2"/>
        <w:ind w:left="79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62F4795" w14:textId="77777777" w:rsidR="007A7DF1" w:rsidRDefault="007A7DF1" w:rsidP="007A7DF1">
      <w:pPr>
        <w:pStyle w:val="BodyText2"/>
        <w:ind w:left="792"/>
      </w:pPr>
      <w:r>
        <w:t xml:space="preserve">If the two OTPs match, the following message appears. If the OTPs do not match, click </w:t>
      </w:r>
      <w:r w:rsidRPr="0077516F">
        <w:rPr>
          <w:b/>
          <w:bCs/>
        </w:rPr>
        <w:t>Resend OTP</w:t>
      </w:r>
      <w:r>
        <w:t>. The two OTPs are resent, one to the contact number and the other to the mail account.</w:t>
      </w:r>
    </w:p>
    <w:p w14:paraId="5ED9DD05" w14:textId="77777777" w:rsidR="007A7DF1" w:rsidRPr="004F0770" w:rsidRDefault="007A7DF1" w:rsidP="007A7DF1">
      <w:pPr>
        <w:pStyle w:val="BodyText2"/>
        <w:ind w:left="792"/>
      </w:pPr>
      <w:r>
        <w:t>After the OTPs are verified successfully, user profile is updated.</w:t>
      </w:r>
    </w:p>
    <w:p w14:paraId="06D6746F" w14:textId="06242242" w:rsidR="007A7DF1" w:rsidRDefault="007A7DF1" w:rsidP="007A7DF1">
      <w:pPr>
        <w:pStyle w:val="ListParagraph"/>
        <w:ind w:left="1152"/>
      </w:pPr>
    </w:p>
    <w:p w14:paraId="4185B84B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0CBA2580" wp14:editId="5C3D4E7B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41FBF8E7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6F89A41" wp14:editId="476153F4">
            <wp:extent cx="3064392" cy="1898347"/>
            <wp:effectExtent l="19050" t="19050" r="22225" b="260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7422" cy="1912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87FB8" w14:textId="368C90F9" w:rsidR="005271B7" w:rsidRDefault="00FF11C2" w:rsidP="007A7DF1">
      <w:pPr>
        <w:pStyle w:val="FigureCaption"/>
      </w:pPr>
      <w:r>
        <w:t xml:space="preserve">    </w:t>
      </w:r>
      <w:bookmarkStart w:id="182" w:name="_Toc75710260"/>
      <w:r w:rsidR="005271B7">
        <w:t xml:space="preserve">Figure </w:t>
      </w:r>
      <w:r w:rsidR="00E33E46">
        <w:t>1</w:t>
      </w:r>
      <w:r w:rsidR="003F08C2">
        <w:t>4</w:t>
      </w:r>
      <w:r w:rsidR="005271B7">
        <w:t>: Change Password</w:t>
      </w:r>
      <w:bookmarkEnd w:id="182"/>
    </w:p>
    <w:p w14:paraId="6198B2D3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625E5E51" wp14:editId="595528A9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A112198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E428EFF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A74B11E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9BB95A2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3305B011" wp14:editId="7C40396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C7BD5">
        <w:t>Manufacturer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7C681122" w14:textId="6148E550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C7BD5">
        <w:t>Manufacturer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C7BD5">
        <w:t>Manufacturer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C7BD5">
        <w:t>Manufacturer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9F5759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C7BD5">
        <w:t>Manufacturer</w:t>
      </w:r>
      <w:r w:rsidR="00D27262" w:rsidRPr="00E40E9F">
        <w:t xml:space="preserve"> can use the same login username and password to log into the application.</w:t>
      </w:r>
    </w:p>
    <w:p w14:paraId="3F6648C7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C7BD5">
        <w:t>Manufacturer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C7BD5">
        <w:t>Manufacturer</w:t>
      </w:r>
      <w:r w:rsidR="00FB08E2">
        <w:t xml:space="preserve"> can enable it using the same menu.</w:t>
      </w:r>
    </w:p>
    <w:p w14:paraId="5202C4D9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46E69A87" wp14:editId="17C307C9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68868" w14:textId="22950029" w:rsidR="005271B7" w:rsidRDefault="005271B7" w:rsidP="007A7DF1">
      <w:pPr>
        <w:pStyle w:val="FigureCaption"/>
      </w:pPr>
      <w:bookmarkStart w:id="183" w:name="_Toc75710261"/>
      <w:r>
        <w:t xml:space="preserve">Figure </w:t>
      </w:r>
      <w:r w:rsidR="005E719F">
        <w:t>15</w:t>
      </w:r>
      <w:r>
        <w:t>: Manage Account</w:t>
      </w:r>
      <w:bookmarkEnd w:id="183"/>
    </w:p>
    <w:p w14:paraId="5FEBD3DF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52C06E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35118D2E" w14:textId="77777777" w:rsidR="00431476" w:rsidRDefault="00431476" w:rsidP="00431476">
      <w:pPr>
        <w:pStyle w:val="BodyText2"/>
        <w:ind w:left="864"/>
      </w:pPr>
    </w:p>
    <w:p w14:paraId="7D61FFA4" w14:textId="77777777" w:rsidR="00166A7A" w:rsidRDefault="00D51954" w:rsidP="00D914EF">
      <w:pPr>
        <w:pStyle w:val="Heading2"/>
      </w:pPr>
      <w:bookmarkStart w:id="184" w:name="_Toc75037595"/>
      <w:bookmarkStart w:id="185" w:name="_Toc75710237"/>
      <w:r>
        <w:t>Dashboard</w:t>
      </w:r>
      <w:bookmarkEnd w:id="184"/>
      <w:bookmarkEnd w:id="185"/>
    </w:p>
    <w:p w14:paraId="33991FEE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146AAFED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5BEBCEFE" w14:textId="1CE5BBB4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0070D373" w14:textId="345EAC6D" w:rsidR="00916401" w:rsidRDefault="00987021" w:rsidP="00916401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2C72BF" wp14:editId="2F09A8BE">
                <wp:simplePos x="0" y="0"/>
                <wp:positionH relativeFrom="margin">
                  <wp:align>center</wp:align>
                </wp:positionH>
                <wp:positionV relativeFrom="paragraph">
                  <wp:posOffset>8757</wp:posOffset>
                </wp:positionV>
                <wp:extent cx="4797931" cy="2225310"/>
                <wp:effectExtent l="0" t="0" r="22225" b="2286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7931" cy="2225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905EB" id="Rectangle 277" o:spid="_x0000_s1026" style="position:absolute;margin-left:0;margin-top:.7pt;width:377.8pt;height:175.2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C77B45">
        <w:rPr>
          <w:noProof/>
        </w:rPr>
        <w:drawing>
          <wp:inline distT="0" distB="0" distL="0" distR="0" wp14:anchorId="1F9473C5" wp14:editId="7C2BA2A0">
            <wp:extent cx="4756926" cy="2169886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324" cy="21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8D8" w14:textId="7EA6F3BE" w:rsidR="00530228" w:rsidRDefault="00530228" w:rsidP="007A7DF1">
      <w:pPr>
        <w:pStyle w:val="FigureCaption"/>
      </w:pPr>
      <w:bookmarkStart w:id="186" w:name="_Toc75710262"/>
      <w:r>
        <w:t>Figure 1</w:t>
      </w:r>
      <w:r w:rsidR="00987021">
        <w:t>6</w:t>
      </w:r>
      <w:r>
        <w:t>: Home Page</w:t>
      </w:r>
      <w:bookmarkEnd w:id="186"/>
    </w:p>
    <w:p w14:paraId="754783F9" w14:textId="25ACFD56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39EECC1" w14:textId="5889A275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>total number</w:t>
      </w:r>
      <w:r w:rsidR="00392897">
        <w:t xml:space="preserve"> of</w:t>
      </w:r>
      <w:r w:rsidR="00557EE3" w:rsidRPr="007B6A3B">
        <w:t xml:space="preserve">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</w:t>
      </w:r>
      <w:r w:rsidR="00392897">
        <w:t>in progress</w:t>
      </w:r>
      <w:r w:rsidR="00557EE3" w:rsidRPr="007B6A3B">
        <w:t>.</w:t>
      </w:r>
    </w:p>
    <w:p w14:paraId="12ED875A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636B073" wp14:editId="3A9900F9">
            <wp:extent cx="1171736" cy="1086939"/>
            <wp:effectExtent l="19050" t="19050" r="9525" b="18415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1842" cy="109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3600" w14:textId="27641669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A5E6F1D" wp14:editId="63D9562B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81A8194" w14:textId="3DB2D5AD" w:rsidR="00AE6395" w:rsidRDefault="002D3F07" w:rsidP="00AE639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40AC6D" wp14:editId="596A4827">
                <wp:simplePos x="0" y="0"/>
                <wp:positionH relativeFrom="margin">
                  <wp:posOffset>194091</wp:posOffset>
                </wp:positionH>
                <wp:positionV relativeFrom="paragraph">
                  <wp:posOffset>9143</wp:posOffset>
                </wp:positionV>
                <wp:extent cx="4895681" cy="1472750"/>
                <wp:effectExtent l="0" t="0" r="19685" b="133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681" cy="147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22F77" id="Rectangle 144" o:spid="_x0000_s1026" style="position:absolute;margin-left:15.3pt;margin-top:.7pt;width:385.5pt;height:115.9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BC31BB" wp14:editId="4C8281E8">
            <wp:extent cx="4872661" cy="1497026"/>
            <wp:effectExtent l="0" t="0" r="444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7583" cy="15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F3F7" w14:textId="4AF4830F" w:rsidR="00431476" w:rsidRDefault="00530228" w:rsidP="00987021">
      <w:pPr>
        <w:pStyle w:val="FigureCaption"/>
      </w:pPr>
      <w:bookmarkStart w:id="187" w:name="_Toc75710263"/>
      <w:r>
        <w:t>Figure 1</w:t>
      </w:r>
      <w:r w:rsidR="00987021">
        <w:t>7</w:t>
      </w:r>
      <w:r>
        <w:t>: Stock Management</w:t>
      </w:r>
      <w:bookmarkEnd w:id="187"/>
    </w:p>
    <w:p w14:paraId="19412579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73474528" w14:textId="0D13E217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0350433" w14:textId="77777777" w:rsidR="00AE6395" w:rsidRDefault="00AE6395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9F276BC" wp14:editId="35C1CF9B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C4F5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74647D2" wp14:editId="0E3E2D5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F06E031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55D394F0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31058C9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25D30BB" wp14:editId="4C23212B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E2DD4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7ABC410B" wp14:editId="23182C59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1860FCBA" w14:textId="62EBA945" w:rsidR="00A01F25" w:rsidRDefault="007F46FE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A14CA" wp14:editId="7460DD09">
                <wp:simplePos x="0" y="0"/>
                <wp:positionH relativeFrom="column">
                  <wp:posOffset>27829</wp:posOffset>
                </wp:positionH>
                <wp:positionV relativeFrom="paragraph">
                  <wp:posOffset>-602</wp:posOffset>
                </wp:positionV>
                <wp:extent cx="5245492" cy="1225484"/>
                <wp:effectExtent l="0" t="0" r="1270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492" cy="1225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AA227" id="Rectangle 15" o:spid="_x0000_s1026" style="position:absolute;margin-left:2.2pt;margin-top:-.05pt;width:413.05pt;height:9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" filled="f" strokecolor="black [3213]" strokeweight="1pt"/>
            </w:pict>
          </mc:Fallback>
        </mc:AlternateContent>
      </w:r>
      <w:r w:rsidR="00953F70" w:rsidRPr="00953F70">
        <w:rPr>
          <w:noProof/>
        </w:rPr>
        <w:t xml:space="preserve"> </w:t>
      </w:r>
      <w:r w:rsidR="00953F70">
        <w:rPr>
          <w:noProof/>
        </w:rPr>
        <w:drawing>
          <wp:inline distT="0" distB="0" distL="0" distR="0" wp14:anchorId="05C9A618" wp14:editId="2059143B">
            <wp:extent cx="5216249" cy="121605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605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80E" w14:textId="4B6E7C5C" w:rsidR="008A2CE3" w:rsidRDefault="00530228" w:rsidP="007A7DF1">
      <w:pPr>
        <w:pStyle w:val="FigureCaption"/>
      </w:pPr>
      <w:bookmarkStart w:id="188" w:name="_Toc75710264"/>
      <w:r>
        <w:t>Figure 1</w:t>
      </w:r>
      <w:r w:rsidR="00987021">
        <w:t>8</w:t>
      </w:r>
      <w:r>
        <w:t>: Grievance Management</w:t>
      </w:r>
      <w:bookmarkEnd w:id="188"/>
    </w:p>
    <w:p w14:paraId="18F73BAC" w14:textId="77777777" w:rsidR="00557EE3" w:rsidRPr="00470C5C" w:rsidRDefault="00557EE3" w:rsidP="00F726BF">
      <w:pPr>
        <w:pStyle w:val="BodyText2"/>
        <w:rPr>
          <w:b/>
          <w:bCs/>
        </w:rPr>
      </w:pPr>
      <w:r w:rsidRPr="00F8094A">
        <w:rPr>
          <w:b/>
          <w:bCs/>
        </w:rPr>
        <w:t>Notification Information</w:t>
      </w:r>
    </w:p>
    <w:p w14:paraId="5FB8F6AC" w14:textId="4E6327A1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55DBFF5F" w14:textId="4CF41E6F" w:rsidR="00B0500E" w:rsidRDefault="00987021" w:rsidP="00B0500E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CE6B46" wp14:editId="58529F3E">
                <wp:simplePos x="0" y="0"/>
                <wp:positionH relativeFrom="margin">
                  <wp:posOffset>18288</wp:posOffset>
                </wp:positionH>
                <wp:positionV relativeFrom="paragraph">
                  <wp:posOffset>9144</wp:posOffset>
                </wp:positionV>
                <wp:extent cx="5335571" cy="1489435"/>
                <wp:effectExtent l="0" t="0" r="17780" b="158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571" cy="148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49A30" id="Rectangle 467" o:spid="_x0000_s1026" style="position:absolute;margin-left:1.45pt;margin-top:.7pt;width:420.1pt;height:117.3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5bmAIAAIk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7C398C">
        <w:rPr>
          <w:noProof/>
        </w:rPr>
        <w:drawing>
          <wp:inline distT="0" distB="0" distL="0" distR="0" wp14:anchorId="7BC0A121" wp14:editId="5F3E3B4C">
            <wp:extent cx="5366529" cy="1470582"/>
            <wp:effectExtent l="0" t="0" r="571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126" cy="14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603" w14:textId="5D72D1E2" w:rsidR="00530228" w:rsidRDefault="00530228" w:rsidP="007A7DF1">
      <w:pPr>
        <w:pStyle w:val="FigureCaption"/>
      </w:pPr>
      <w:bookmarkStart w:id="189" w:name="_Toc75710265"/>
      <w:r>
        <w:t>Figure 1</w:t>
      </w:r>
      <w:r w:rsidR="00987021">
        <w:t>9</w:t>
      </w:r>
      <w:r>
        <w:t>: Home Page</w:t>
      </w:r>
      <w:bookmarkEnd w:id="189"/>
    </w:p>
    <w:p w14:paraId="11194D84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12BF6E23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C7BD5">
        <w:t>Manufacturer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3CE5D594" wp14:editId="583F5340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4F0FC7F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6998D7" wp14:editId="3E193AB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CDF1F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 w:rsidRPr="007A6DD9">
        <w:rPr>
          <w:noProof/>
          <w:highlight w:val="yellow"/>
        </w:rPr>
        <w:drawing>
          <wp:inline distT="0" distB="0" distL="0" distR="0" wp14:anchorId="68EF14D6" wp14:editId="36FF4E14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6D" w14:textId="4ED55782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C7BD5">
        <w:t>Manufacturer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</w:t>
      </w:r>
      <w:r w:rsidR="009F5759">
        <w:t>Admin</w:t>
      </w:r>
      <w:r w:rsidR="00AB30EC">
        <w:t xml:space="preserve"> requires the </w:t>
      </w:r>
      <w:r w:rsidR="00BC7BD5">
        <w:t>Manufacturer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7B632429" wp14:editId="256F435D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8781409" wp14:editId="71A58185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508020B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66CCDD" wp14:editId="03CE3CBD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D0D2E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FCDB48" wp14:editId="14750A9D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81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215192B4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5175BA03" w14:textId="7A3F40C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C7BD5">
        <w:t>Manufacturer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2C6DEEE4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10726697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0FD66675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24D803" wp14:editId="457FE705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F7E8E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CE954A" wp14:editId="4E4215FE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170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lastRenderedPageBreak/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8529082" wp14:editId="727E9FE5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C7BD5">
        <w:t>Manufacturer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EC8F7C5" wp14:editId="7ED629D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4C4299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FFEE2" wp14:editId="75B225F3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19353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6D33D" wp14:editId="59C29D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A6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270F59" wp14:editId="67849096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5CA7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C0BA" wp14:editId="4F0D9189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E64" w14:textId="77777777" w:rsidR="000305F0" w:rsidRDefault="008C008C" w:rsidP="008C008C">
      <w:pPr>
        <w:pStyle w:val="Heading2"/>
      </w:pPr>
      <w:bookmarkStart w:id="190" w:name="_Toc31900108"/>
      <w:bookmarkStart w:id="191" w:name="_Toc31900175"/>
      <w:bookmarkStart w:id="192" w:name="_Toc31900297"/>
      <w:bookmarkStart w:id="193" w:name="_Toc75710238"/>
      <w:r>
        <w:t>Stock Management</w:t>
      </w:r>
      <w:bookmarkEnd w:id="190"/>
      <w:bookmarkEnd w:id="191"/>
      <w:bookmarkEnd w:id="192"/>
      <w:bookmarkEnd w:id="193"/>
    </w:p>
    <w:p w14:paraId="6FC9C98C" w14:textId="2EC34E5C" w:rsidR="00825279" w:rsidRPr="005C3C28" w:rsidRDefault="008C008C" w:rsidP="00D5498E">
      <w:pPr>
        <w:pStyle w:val="BodyText2"/>
      </w:pPr>
      <w:r w:rsidRPr="005C3C28">
        <w:t xml:space="preserve">After the </w:t>
      </w:r>
      <w:r w:rsidR="00BC7BD5">
        <w:t>Manufacturer</w:t>
      </w:r>
      <w:r w:rsidRPr="005C3C28">
        <w:t xml:space="preserve"> </w:t>
      </w:r>
      <w:r w:rsidR="00392897">
        <w:t xml:space="preserve">produce or assemble SIM based devices, and are ready to be sold in the Cambodian market, then the manufacturer should upload the stock in the CEIR </w:t>
      </w:r>
      <w:r w:rsidR="00BE0F88">
        <w:t>system.</w:t>
      </w:r>
      <w:r w:rsidRPr="005C3C28">
        <w:t xml:space="preserve">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2B45FB0B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36BCA026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7D58B2C2" w14:textId="107BC4CB" w:rsidR="00934D4F" w:rsidRDefault="00987021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95192C" wp14:editId="65EA5091">
                <wp:simplePos x="0" y="0"/>
                <wp:positionH relativeFrom="column">
                  <wp:posOffset>504825</wp:posOffset>
                </wp:positionH>
                <wp:positionV relativeFrom="paragraph">
                  <wp:posOffset>656590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A6504" id="Rectangle 18" o:spid="_x0000_s1026" style="position:absolute;margin-left:39.75pt;margin-top:51.7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" filled="f" strokecolor="#ffc000 [3207]" strokeweight="2pt"/>
            </w:pict>
          </mc:Fallback>
        </mc:AlternateContent>
      </w:r>
      <w:r w:rsidR="00EA39A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0E598" wp14:editId="0CADFBD6">
                <wp:simplePos x="0" y="0"/>
                <wp:positionH relativeFrom="column">
                  <wp:posOffset>467360</wp:posOffset>
                </wp:positionH>
                <wp:positionV relativeFrom="paragraph">
                  <wp:posOffset>2540</wp:posOffset>
                </wp:positionV>
                <wp:extent cx="4871405" cy="2330506"/>
                <wp:effectExtent l="0" t="0" r="24765" b="1270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405" cy="2330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C3153" id="Rectangle 284" o:spid="_x0000_s1026" style="position:absolute;margin-left:36.8pt;margin-top:.2pt;width:383.6pt;height:18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" filled="f" strokecolor="black [3213]" strokeweight="1pt"/>
            </w:pict>
          </mc:Fallback>
        </mc:AlternateContent>
      </w:r>
      <w:r w:rsidR="00C77B45">
        <w:rPr>
          <w:noProof/>
        </w:rPr>
        <w:drawing>
          <wp:inline distT="0" distB="0" distL="0" distR="0" wp14:anchorId="76525536" wp14:editId="68A394F1">
            <wp:extent cx="4847129" cy="22110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013" cy="22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E54" w14:textId="021333BD" w:rsidR="00DB7910" w:rsidRDefault="00DB7910" w:rsidP="007A7DF1">
      <w:pPr>
        <w:pStyle w:val="FigureCaption"/>
      </w:pPr>
      <w:bookmarkStart w:id="194" w:name="_Toc75710266"/>
      <w:r>
        <w:t xml:space="preserve">Figure </w:t>
      </w:r>
      <w:r w:rsidR="00987021">
        <w:t>20</w:t>
      </w:r>
      <w:r>
        <w:t>: Home Page</w:t>
      </w:r>
      <w:bookmarkEnd w:id="194"/>
    </w:p>
    <w:p w14:paraId="76E52D25" w14:textId="370A4572" w:rsidR="00FF11C2" w:rsidRPr="00B748D2" w:rsidRDefault="00392897" w:rsidP="00DC39E0">
      <w:pPr>
        <w:pStyle w:val="BodyText2"/>
        <w:numPr>
          <w:ilvl w:val="0"/>
          <w:numId w:val="34"/>
        </w:numPr>
        <w:ind w:left="360"/>
      </w:pPr>
      <w:r>
        <w:t>On selecting the Stock Management option</w:t>
      </w:r>
      <w:r w:rsidR="00780668">
        <w:t xml:space="preserve">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5101E145" w14:textId="420EC424" w:rsidR="009716E6" w:rsidRDefault="00EA39A4" w:rsidP="00DE0266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8767AD" wp14:editId="641A371B">
                <wp:simplePos x="0" y="0"/>
                <wp:positionH relativeFrom="column">
                  <wp:posOffset>250735</wp:posOffset>
                </wp:positionH>
                <wp:positionV relativeFrom="paragraph">
                  <wp:posOffset>11919</wp:posOffset>
                </wp:positionV>
                <wp:extent cx="4952326" cy="2022638"/>
                <wp:effectExtent l="0" t="0" r="20320" b="158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326" cy="2022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91F39" id="Rectangle 25" o:spid="_x0000_s1026" style="position:absolute;margin-left:19.75pt;margin-top:.95pt;width:389.95pt;height:159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5286CF0" wp14:editId="5A183AC9">
                <wp:simplePos x="0" y="0"/>
                <wp:positionH relativeFrom="column">
                  <wp:posOffset>4678343</wp:posOffset>
                </wp:positionH>
                <wp:positionV relativeFrom="paragraph">
                  <wp:posOffset>9469</wp:posOffset>
                </wp:positionV>
                <wp:extent cx="461191" cy="1524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1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270F1" id="Rectangle 24" o:spid="_x0000_s1026" style="position:absolute;margin-left:368.35pt;margin-top:.75pt;width:36.3pt;height:1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" filled="f" strokecolor="#ffc000 [3207]" strokeweight="2pt"/>
            </w:pict>
          </mc:Fallback>
        </mc:AlternateContent>
      </w:r>
      <w:r w:rsidR="004B3F17">
        <w:rPr>
          <w:noProof/>
        </w:rPr>
        <w:drawing>
          <wp:inline distT="0" distB="0" distL="0" distR="0" wp14:anchorId="45879345" wp14:editId="3DF5E4A2">
            <wp:extent cx="4932674" cy="2031101"/>
            <wp:effectExtent l="0" t="0" r="1905" b="762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9407" cy="20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CB" w:rsidRPr="001640CB">
        <w:rPr>
          <w:rFonts w:ascii="Times New Roman" w:eastAsia="Times New Roman" w:hAnsi="Times New Roman"/>
          <w:noProof/>
          <w:sz w:val="24"/>
        </w:rPr>
        <w:t xml:space="preserve"> </w:t>
      </w:r>
    </w:p>
    <w:p w14:paraId="502C0595" w14:textId="6904DB7E" w:rsidR="00DB7910" w:rsidRDefault="00DB7910" w:rsidP="007A7DF1">
      <w:pPr>
        <w:pStyle w:val="FigureCaption"/>
      </w:pPr>
      <w:bookmarkStart w:id="195" w:name="_Toc75710267"/>
      <w:r>
        <w:t xml:space="preserve">Figure </w:t>
      </w:r>
      <w:r w:rsidR="00987021">
        <w:t>2</w:t>
      </w:r>
      <w:r w:rsidR="001D383C">
        <w:t>1</w:t>
      </w:r>
      <w:r>
        <w:t>: Stock Management</w:t>
      </w:r>
      <w:bookmarkEnd w:id="195"/>
    </w:p>
    <w:p w14:paraId="43DF0616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 w:rsidRPr="00150043">
        <w:t>Click</w:t>
      </w:r>
      <w:r w:rsidR="006A6E2C" w:rsidRPr="00150043">
        <w:t xml:space="preserve"> </w:t>
      </w:r>
      <w:r w:rsidR="006A6E2C" w:rsidRPr="00150043">
        <w:rPr>
          <w:b/>
          <w:bCs/>
        </w:rPr>
        <w:t>Upload Stock</w:t>
      </w:r>
      <w:r w:rsidR="006A6E2C">
        <w:t>.</w:t>
      </w:r>
    </w:p>
    <w:p w14:paraId="5DF9557A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41512135" w14:textId="431ACC93" w:rsidR="007839B9" w:rsidRDefault="00382CCF" w:rsidP="00A119B1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BAD3F7" wp14:editId="59BD9D52">
                <wp:simplePos x="0" y="0"/>
                <wp:positionH relativeFrom="column">
                  <wp:posOffset>485404</wp:posOffset>
                </wp:positionH>
                <wp:positionV relativeFrom="paragraph">
                  <wp:posOffset>1051</wp:posOffset>
                </wp:positionV>
                <wp:extent cx="4466478" cy="2039131"/>
                <wp:effectExtent l="0" t="0" r="1079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6478" cy="2039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71D03" id="Rectangle 11" o:spid="_x0000_s1026" style="position:absolute;margin-left:38.2pt;margin-top:.1pt;width:351.7pt;height:16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" filled="f" strokecolor="black [3213]" strokeweight="1pt"/>
            </w:pict>
          </mc:Fallback>
        </mc:AlternateContent>
      </w:r>
      <w:r w:rsidR="004B3F17">
        <w:rPr>
          <w:noProof/>
        </w:rPr>
        <w:drawing>
          <wp:inline distT="0" distB="0" distL="0" distR="0" wp14:anchorId="52173C90" wp14:editId="20C37B01">
            <wp:extent cx="4485661" cy="2031039"/>
            <wp:effectExtent l="0" t="0" r="0" b="762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9738" cy="20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9B4" w14:textId="5A8CC9A0" w:rsidR="00DB7910" w:rsidRDefault="00DB7910" w:rsidP="00987021">
      <w:pPr>
        <w:pStyle w:val="FigureCaption"/>
      </w:pPr>
      <w:bookmarkStart w:id="196" w:name="_Toc75710268"/>
      <w:r>
        <w:t xml:space="preserve">Figure </w:t>
      </w:r>
      <w:r w:rsidR="00987021">
        <w:t>22</w:t>
      </w:r>
      <w:r>
        <w:t>: Upload Stock</w:t>
      </w:r>
      <w:bookmarkEnd w:id="196"/>
    </w:p>
    <w:p w14:paraId="3F4EBD23" w14:textId="2157FFEF" w:rsidR="00D74C7A" w:rsidRDefault="00780668" w:rsidP="00392897">
      <w:pPr>
        <w:pStyle w:val="BodyText2"/>
        <w:numPr>
          <w:ilvl w:val="0"/>
          <w:numId w:val="34"/>
        </w:numPr>
      </w:pPr>
      <w:r>
        <w:t>Enter the following information:</w:t>
      </w:r>
      <w:r w:rsidR="007E274A">
        <w:t xml:space="preserve"> </w:t>
      </w:r>
    </w:p>
    <w:p w14:paraId="4ABACB72" w14:textId="1021E17C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A246B6" w:rsidRPr="0081484B">
        <w:rPr>
          <w:b/>
          <w:bCs/>
          <w:color w:val="000000" w:themeColor="text1"/>
        </w:rPr>
        <w:t xml:space="preserve">IMEI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206ED531" w14:textId="6FB47C72" w:rsidR="004B3F17" w:rsidRPr="005C3C28" w:rsidRDefault="00A246B6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4B3F17" w:rsidRPr="0081484B">
        <w:rPr>
          <w:b/>
          <w:bCs/>
          <w:color w:val="000000" w:themeColor="text1"/>
        </w:rPr>
        <w:t>Device Quantity</w:t>
      </w:r>
      <w:r w:rsidR="004B3F17" w:rsidRPr="005005DE">
        <w:t>:</w:t>
      </w:r>
      <w:r w:rsidR="004B3F17">
        <w:t xml:space="preserve"> Enter the total number of devices in the bulk file.</w:t>
      </w:r>
    </w:p>
    <w:p w14:paraId="6E9CF4EE" w14:textId="7ED406A5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166D4E37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7A5E6247" w14:textId="270FD56A" w:rsidR="00B04A56" w:rsidRDefault="00A246B6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5A272BF5" wp14:editId="0B0F17CA">
            <wp:extent cx="4785269" cy="644713"/>
            <wp:effectExtent l="0" t="0" r="0" b="317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6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36E1" w14:textId="77777777" w:rsidR="00145467" w:rsidRDefault="00145467" w:rsidP="007C5C1E">
      <w:pPr>
        <w:pStyle w:val="BodyText2"/>
        <w:ind w:left="432"/>
      </w:pPr>
      <w:r>
        <w:lastRenderedPageBreak/>
        <w:t>The file has the following columns:</w:t>
      </w:r>
    </w:p>
    <w:p w14:paraId="545F1D98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5FFF3179" w14:textId="2BD69C53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5C19E651" w14:textId="5882BAE1" w:rsidR="005B283F" w:rsidRDefault="00274AEA" w:rsidP="00D043A4">
      <w:pPr>
        <w:pStyle w:val="BodyText2"/>
        <w:numPr>
          <w:ilvl w:val="1"/>
          <w:numId w:val="36"/>
        </w:numPr>
      </w:pPr>
      <w:r w:rsidRPr="00A246B6">
        <w:rPr>
          <w:b/>
          <w:bCs/>
          <w:color w:val="FF0000"/>
        </w:rPr>
        <w:t>*</w:t>
      </w:r>
      <w:r w:rsidR="005B283F" w:rsidRPr="00A246B6">
        <w:rPr>
          <w:b/>
          <w:bCs/>
        </w:rPr>
        <w:t>Multiple SIM Status</w:t>
      </w:r>
      <w:r w:rsidR="005B283F">
        <w:t xml:space="preserve">: </w:t>
      </w:r>
      <w:r w:rsidR="00A246B6">
        <w:t xml:space="preserve">Number of multiple SIMs the device supports (1/2/3/4). </w:t>
      </w:r>
    </w:p>
    <w:p w14:paraId="68A598D3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33E4C9F8" w14:textId="17EA754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6B24F77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0436C8A2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4BBA314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497161BB" w14:textId="678871BA" w:rsidR="00A246B6" w:rsidRDefault="00A246B6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787FDF22" wp14:editId="7028C86C">
            <wp:extent cx="3738521" cy="1151733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4848" cy="11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7BB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0E02958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29EEAD6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7AA02E5" w14:textId="3EF3853D" w:rsidR="00C24A9A" w:rsidRDefault="00392033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1094C8" wp14:editId="046CA211">
                <wp:simplePos x="0" y="0"/>
                <wp:positionH relativeFrom="column">
                  <wp:posOffset>339747</wp:posOffset>
                </wp:positionH>
                <wp:positionV relativeFrom="paragraph">
                  <wp:posOffset>287116</wp:posOffset>
                </wp:positionV>
                <wp:extent cx="4709132" cy="1620992"/>
                <wp:effectExtent l="0" t="0" r="15875" b="1778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9132" cy="1620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6FD7E" id="Rectangle 267" o:spid="_x0000_s1026" style="position:absolute;margin-left:26.75pt;margin-top:22.6pt;width:370.8pt;height:12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6CC4785B" w14:textId="46A18EE3" w:rsidR="00A246B6" w:rsidRDefault="00A246B6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50403374" wp14:editId="4BAEE997">
            <wp:extent cx="4673600" cy="1613525"/>
            <wp:effectExtent l="0" t="0" r="0" b="635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23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48B" w14:textId="6D3019F1" w:rsidR="00EE7A3F" w:rsidRDefault="00DB7910" w:rsidP="007A7DF1">
      <w:pPr>
        <w:pStyle w:val="FigureCaption"/>
      </w:pPr>
      <w:bookmarkStart w:id="197" w:name="_Toc75710269"/>
      <w:r>
        <w:t xml:space="preserve">Figure </w:t>
      </w:r>
      <w:r w:rsidR="00987021">
        <w:t>23:</w:t>
      </w:r>
      <w:r>
        <w:t xml:space="preserve"> Stock Management</w:t>
      </w:r>
      <w:bookmarkEnd w:id="197"/>
    </w:p>
    <w:p w14:paraId="57E90C09" w14:textId="77777777" w:rsidR="00EE7A3F" w:rsidRDefault="00EE7A3F" w:rsidP="00EE7A3F">
      <w:pPr>
        <w:pStyle w:val="BodyText2"/>
        <w:ind w:left="360"/>
      </w:pPr>
      <w:r>
        <w:lastRenderedPageBreak/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7BB709D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7F92B5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32BF0A4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EC08D6F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DBF0E2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CB4CA44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53BA2F0E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FEC98B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886BAD4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7C88B9E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A1DA2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22DFBE00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596F77E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18E38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7C9BB01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41180C33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5298DD8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4D76D463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C7BD5">
              <w:t>Manufacturer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62BEC616" w14:textId="6D2DDB5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9F5759">
              <w:t>Admin</w:t>
            </w:r>
            <w:r>
              <w:t>.</w:t>
            </w:r>
          </w:p>
          <w:p w14:paraId="4BC217F4" w14:textId="13447CA3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9F5759">
              <w:t>Admin</w:t>
            </w:r>
            <w:r w:rsidR="00505D26">
              <w:t>.</w:t>
            </w:r>
          </w:p>
          <w:p w14:paraId="701DBCEF" w14:textId="456E3F93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9F5759">
              <w:t>Admin</w:t>
            </w:r>
            <w:r w:rsidRPr="00923F72">
              <w:t xml:space="preserve"> reviews the details and rejects the stock if there is a problem. </w:t>
            </w:r>
          </w:p>
          <w:p w14:paraId="3FE62019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7A6A41E9" w14:textId="3189B362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9F5759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7965836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71D34" w14:textId="160D540F" w:rsidR="00C24A9A" w:rsidRPr="003D50EC" w:rsidRDefault="009F5759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 xml:space="preserve">IMEI </w:t>
            </w:r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3D081049" w14:textId="25405628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 w:rsidR="003C68FE">
              <w:t xml:space="preserve">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9F5759" w:rsidRPr="003D50EC" w14:paraId="4E599198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52F73DF" w14:textId="54833B69" w:rsidR="009F5759" w:rsidRDefault="009F5759" w:rsidP="00DF1689">
            <w:pPr>
              <w:pStyle w:val="BodyText2"/>
            </w:pPr>
            <w:r>
              <w:lastRenderedPageBreak/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587CFF43" w14:textId="58E18ECE" w:rsidR="009F5759" w:rsidRDefault="009F5759" w:rsidP="00DF1689">
            <w:pPr>
              <w:pStyle w:val="BodyText2"/>
            </w:pPr>
            <w:r>
              <w:t>This is the number of devices in the stock.</w:t>
            </w:r>
          </w:p>
        </w:tc>
      </w:tr>
      <w:tr w:rsidR="00C24A9A" w:rsidRPr="003D50EC" w14:paraId="301FCA4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6FF4AB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00A1891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2E5D415A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6D834B44" wp14:editId="60EB6EB4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4AA0E8E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4302EB19" wp14:editId="6201F3A6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1A1372CF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FED11C6" wp14:editId="44CFDD6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77282BF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756D97A6" wp14:editId="085FB65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74CA5C91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AE2E4F8" wp14:editId="4D76F53B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5B2B887B" w14:textId="219335A8" w:rsidR="00A246B6" w:rsidRDefault="00A246B6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277E2628" wp14:editId="2D8A81E2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stock.</w:t>
            </w:r>
          </w:p>
        </w:tc>
      </w:tr>
    </w:tbl>
    <w:p w14:paraId="4EA0A9DD" w14:textId="77777777" w:rsidR="0036447D" w:rsidRDefault="0036447D" w:rsidP="005E4CC1">
      <w:pPr>
        <w:pStyle w:val="BodyText2"/>
      </w:pPr>
    </w:p>
    <w:p w14:paraId="7AD2B0DF" w14:textId="77777777" w:rsidR="0064671F" w:rsidRDefault="0064671F" w:rsidP="0064671F">
      <w:pPr>
        <w:pStyle w:val="Heading2"/>
      </w:pPr>
      <w:bookmarkStart w:id="198" w:name="_Toc31900109"/>
      <w:bookmarkStart w:id="199" w:name="_Toc31900176"/>
      <w:bookmarkStart w:id="200" w:name="_Toc31900298"/>
      <w:bookmarkStart w:id="201" w:name="_Toc75710239"/>
      <w:r>
        <w:t>Edit Stock</w:t>
      </w:r>
      <w:bookmarkEnd w:id="198"/>
      <w:bookmarkEnd w:id="199"/>
      <w:bookmarkEnd w:id="200"/>
      <w:bookmarkEnd w:id="201"/>
    </w:p>
    <w:p w14:paraId="7FD85A9C" w14:textId="77777777" w:rsidR="000A33ED" w:rsidRDefault="00BC7BD5" w:rsidP="0064671F">
      <w:pPr>
        <w:pStyle w:val="BodyText2"/>
      </w:pPr>
      <w:r>
        <w:t>Manufacturer</w:t>
      </w:r>
      <w:r w:rsidR="00976ADF">
        <w:t>s c</w:t>
      </w:r>
      <w:r w:rsidR="000A33ED">
        <w:t xml:space="preserve">an modify the uploaded stock. </w:t>
      </w:r>
    </w:p>
    <w:p w14:paraId="2A191FC3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20E456E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67AAAAED" wp14:editId="196C45C7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28430593" w14:textId="5A79AAC4" w:rsidR="00A246B6" w:rsidRDefault="001645F6" w:rsidP="00A721CC">
      <w:pPr>
        <w:pStyle w:val="BodyText2"/>
        <w:ind w:left="567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DAA8C" wp14:editId="30F7E3FA">
                <wp:simplePos x="0" y="0"/>
                <wp:positionH relativeFrom="column">
                  <wp:posOffset>266919</wp:posOffset>
                </wp:positionH>
                <wp:positionV relativeFrom="paragraph">
                  <wp:posOffset>5277</wp:posOffset>
                </wp:positionV>
                <wp:extent cx="5300283" cy="2354782"/>
                <wp:effectExtent l="0" t="0" r="15240" b="2667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0283" cy="2354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A44B0" id="Rectangle 269" o:spid="_x0000_s1026" style="position:absolute;margin-left:21pt;margin-top:.4pt;width:417.35pt;height:18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" filled="f" strokecolor="black [3213]" strokeweight="1pt"/>
            </w:pict>
          </mc:Fallback>
        </mc:AlternateContent>
      </w:r>
      <w:r w:rsidR="00A246B6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9791AF" wp14:editId="30DE2C85">
                <wp:simplePos x="0" y="0"/>
                <wp:positionH relativeFrom="column">
                  <wp:posOffset>4875075</wp:posOffset>
                </wp:positionH>
                <wp:positionV relativeFrom="paragraph">
                  <wp:posOffset>1626961</wp:posOffset>
                </wp:positionV>
                <wp:extent cx="195943" cy="682171"/>
                <wp:effectExtent l="0" t="0" r="13970" b="2286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6821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442AE" id="Rectangle 463" o:spid="_x0000_s1026" style="position:absolute;margin-left:383.85pt;margin-top:128.1pt;width:15.45pt;height:53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" filled="f" strokecolor="#ffc000 [3207]" strokeweight="2pt"/>
            </w:pict>
          </mc:Fallback>
        </mc:AlternateContent>
      </w:r>
      <w:r w:rsidR="00A246B6">
        <w:rPr>
          <w:noProof/>
        </w:rPr>
        <w:drawing>
          <wp:inline distT="0" distB="0" distL="0" distR="0" wp14:anchorId="190C8889" wp14:editId="68AC5AA5">
            <wp:extent cx="5278755" cy="2336165"/>
            <wp:effectExtent l="0" t="0" r="0" b="698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6BD" w14:textId="26CD9E56" w:rsidR="00DB7910" w:rsidRDefault="00DB7910" w:rsidP="007A7DF1">
      <w:pPr>
        <w:pStyle w:val="FigureCaption"/>
      </w:pPr>
      <w:bookmarkStart w:id="202" w:name="_Toc75710270"/>
      <w:r>
        <w:t xml:space="preserve">Figure </w:t>
      </w:r>
      <w:r w:rsidR="001D383C">
        <w:t>2</w:t>
      </w:r>
      <w:r w:rsidR="00987021">
        <w:t>4</w:t>
      </w:r>
      <w:r>
        <w:t>: Stock Management</w:t>
      </w:r>
      <w:bookmarkEnd w:id="202"/>
    </w:p>
    <w:p w14:paraId="58C1DB51" w14:textId="2B556CCD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2007999B" w14:textId="2C3E97E4" w:rsidR="002151B2" w:rsidRDefault="002151B2" w:rsidP="004D642C">
      <w:pPr>
        <w:pStyle w:val="BodyText2"/>
        <w:ind w:left="426"/>
        <w:jc w:val="center"/>
      </w:pPr>
    </w:p>
    <w:p w14:paraId="40710C6A" w14:textId="7855D014" w:rsidR="00A246B6" w:rsidRDefault="00C54FD4" w:rsidP="004D642C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8381BF" wp14:editId="18C1CB53">
                <wp:simplePos x="0" y="0"/>
                <wp:positionH relativeFrom="column">
                  <wp:posOffset>263688</wp:posOffset>
                </wp:positionH>
                <wp:positionV relativeFrom="paragraph">
                  <wp:posOffset>7373</wp:posOffset>
                </wp:positionV>
                <wp:extent cx="5257800" cy="2287905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87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6868E" id="Rectangle 13" o:spid="_x0000_s1026" style="position:absolute;margin-left:20.75pt;margin-top:.6pt;width:414pt;height:18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TlgIAAIc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" filled="f" strokecolor="black [3213]" strokeweight="1pt"/>
            </w:pict>
          </mc:Fallback>
        </mc:AlternateContent>
      </w:r>
      <w:r w:rsidR="00A246B6">
        <w:rPr>
          <w:noProof/>
        </w:rPr>
        <w:drawing>
          <wp:inline distT="0" distB="0" distL="0" distR="0" wp14:anchorId="7BDE8299" wp14:editId="30067A25">
            <wp:extent cx="5278755" cy="2303780"/>
            <wp:effectExtent l="0" t="0" r="0" b="127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75A" w14:textId="6B721B1A" w:rsidR="0064671F" w:rsidRDefault="0064671F" w:rsidP="007A7DF1">
      <w:pPr>
        <w:pStyle w:val="FigureCaption"/>
      </w:pPr>
      <w:bookmarkStart w:id="203" w:name="_Toc75710271"/>
      <w:r>
        <w:t xml:space="preserve">Figure </w:t>
      </w:r>
      <w:r w:rsidR="001D383C">
        <w:t>2</w:t>
      </w:r>
      <w:r w:rsidR="00987021">
        <w:t>5</w:t>
      </w:r>
      <w:r>
        <w:t xml:space="preserve">: Edit </w:t>
      </w:r>
      <w:r w:rsidR="00A14DEC">
        <w:t>Stock</w:t>
      </w:r>
      <w:bookmarkEnd w:id="203"/>
      <w:r>
        <w:t xml:space="preserve"> </w:t>
      </w:r>
    </w:p>
    <w:p w14:paraId="360182C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7303DD05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407310E" w14:textId="77777777" w:rsidR="0064671F" w:rsidRDefault="0064671F" w:rsidP="0064671F">
      <w:pPr>
        <w:pStyle w:val="Heading2"/>
      </w:pPr>
      <w:bookmarkStart w:id="204" w:name="_Toc31900110"/>
      <w:bookmarkStart w:id="205" w:name="_Toc31900177"/>
      <w:bookmarkStart w:id="206" w:name="_Toc31900299"/>
      <w:bookmarkStart w:id="207" w:name="_Toc75710240"/>
      <w:r>
        <w:t xml:space="preserve">Filter </w:t>
      </w:r>
      <w:r w:rsidR="00A14DEC">
        <w:t>Stock</w:t>
      </w:r>
      <w:bookmarkEnd w:id="204"/>
      <w:bookmarkEnd w:id="205"/>
      <w:bookmarkEnd w:id="206"/>
      <w:bookmarkEnd w:id="207"/>
    </w:p>
    <w:p w14:paraId="52F1E8CC" w14:textId="77777777" w:rsidR="0064671F" w:rsidRDefault="00BC7BD5" w:rsidP="0064671F">
      <w:pPr>
        <w:pStyle w:val="BodyText2"/>
      </w:pPr>
      <w:r>
        <w:t>Manufacturer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Manufacturer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257CC256" w14:textId="03CF8F91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E382A1E" w14:textId="4CC3584F" w:rsidR="007D5B24" w:rsidRDefault="00987021" w:rsidP="007D5B24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31926" wp14:editId="7D1FB619">
                <wp:simplePos x="0" y="0"/>
                <wp:positionH relativeFrom="margin">
                  <wp:align>right</wp:align>
                </wp:positionH>
                <wp:positionV relativeFrom="paragraph">
                  <wp:posOffset>-11793</wp:posOffset>
                </wp:positionV>
                <wp:extent cx="5266690" cy="2336165"/>
                <wp:effectExtent l="0" t="0" r="10160" b="2603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2336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B4B16" id="Rectangle 271" o:spid="_x0000_s1026" style="position:absolute;margin-left:363.5pt;margin-top:-.95pt;width:414.7pt;height:183.95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CC27EE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B48464" wp14:editId="2CE17BAB">
                <wp:simplePos x="0" y="0"/>
                <wp:positionH relativeFrom="column">
                  <wp:posOffset>3801373</wp:posOffset>
                </wp:positionH>
                <wp:positionV relativeFrom="paragraph">
                  <wp:posOffset>673100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C9E46" id="Rectangle 159" o:spid="_x0000_s1026" style="position:absolute;margin-left:299.3pt;margin-top:53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" filled="f" strokecolor="#ffc000 [3207]" strokeweight="2pt"/>
            </w:pict>
          </mc:Fallback>
        </mc:AlternateContent>
      </w:r>
      <w:r w:rsidR="00CC27EE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ED52D2A" wp14:editId="30095CC1">
                <wp:simplePos x="0" y="0"/>
                <wp:positionH relativeFrom="column">
                  <wp:posOffset>70671</wp:posOffset>
                </wp:positionH>
                <wp:positionV relativeFrom="paragraph">
                  <wp:posOffset>260458</wp:posOffset>
                </wp:positionV>
                <wp:extent cx="5077522" cy="1003610"/>
                <wp:effectExtent l="0" t="0" r="2794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7522" cy="10036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B9627" id="Rectangle 20" o:spid="_x0000_s1026" style="position:absolute;margin-left:5.55pt;margin-top:20.5pt;width:399.8pt;height:7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" filled="f" strokecolor="#ffc000 [3207]" strokeweight="2pt"/>
            </w:pict>
          </mc:Fallback>
        </mc:AlternateContent>
      </w:r>
      <w:r w:rsidR="00A246B6">
        <w:rPr>
          <w:noProof/>
        </w:rPr>
        <w:drawing>
          <wp:inline distT="0" distB="0" distL="0" distR="0" wp14:anchorId="0B463214" wp14:editId="0212807A">
            <wp:extent cx="5278755" cy="2336165"/>
            <wp:effectExtent l="0" t="0" r="0" b="698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8AD" w14:textId="5BDCA182" w:rsidR="00780668" w:rsidRPr="009251E2" w:rsidRDefault="00780668" w:rsidP="007A7DF1">
      <w:pPr>
        <w:pStyle w:val="FigureCaption"/>
        <w:rPr>
          <w:u w:val="single"/>
        </w:rPr>
      </w:pPr>
      <w:bookmarkStart w:id="208" w:name="_Toc75710272"/>
      <w:r>
        <w:t xml:space="preserve">Figure </w:t>
      </w:r>
      <w:r w:rsidR="001D383C">
        <w:t>2</w:t>
      </w:r>
      <w:r w:rsidR="00987021">
        <w:t>6</w:t>
      </w:r>
      <w:r>
        <w:t>: Stock Management</w:t>
      </w:r>
      <w:bookmarkEnd w:id="208"/>
      <w:r>
        <w:t xml:space="preserve"> </w:t>
      </w:r>
    </w:p>
    <w:p w14:paraId="2CB7BE47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200B83EF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4D12F01" w14:textId="4A29B19E" w:rsidR="0064671F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C7BD5">
        <w:t>Manufacturer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3C8FDCEE" w14:textId="30CA5CA1" w:rsidR="002538CB" w:rsidRPr="001267E7" w:rsidRDefault="002538CB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File Name:</w:t>
      </w:r>
      <w:r>
        <w:t xml:space="preserve"> Input file name</w:t>
      </w:r>
    </w:p>
    <w:p w14:paraId="180528A2" w14:textId="5E50491B" w:rsidR="0064671F" w:rsidRDefault="0064671F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Status</w:t>
      </w:r>
      <w:r>
        <w:t xml:space="preserve">: This refers to the status of the </w:t>
      </w:r>
      <w:r w:rsidR="000D5FAC">
        <w:t>stock</w:t>
      </w:r>
      <w:r>
        <w:t xml:space="preserve"> such as </w:t>
      </w:r>
      <w:r w:rsidR="00865F6C">
        <w:t>New</w:t>
      </w:r>
      <w:r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>
        <w:t xml:space="preserve">. </w:t>
      </w:r>
      <w:r w:rsidR="006D43DC">
        <w:t>Select the status of the stock to be displayed</w:t>
      </w:r>
      <w:r>
        <w:t>.</w:t>
      </w:r>
    </w:p>
    <w:p w14:paraId="491168A0" w14:textId="7D2D74A3" w:rsidR="002538CB" w:rsidRDefault="002538CB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IMEI Quantity</w:t>
      </w:r>
      <w:r w:rsidRPr="002538CB">
        <w:t>:</w:t>
      </w:r>
      <w:r>
        <w:t xml:space="preserve"> Total number of IMEIs in the stock upload.</w:t>
      </w:r>
    </w:p>
    <w:p w14:paraId="377CF1A4" w14:textId="5D6640E1" w:rsidR="002538CB" w:rsidRDefault="002538CB" w:rsidP="002538CB">
      <w:pPr>
        <w:pStyle w:val="BodyText2"/>
        <w:numPr>
          <w:ilvl w:val="0"/>
          <w:numId w:val="23"/>
        </w:numPr>
      </w:pPr>
      <w:r>
        <w:rPr>
          <w:b/>
          <w:bCs/>
        </w:rPr>
        <w:t>Device Quantity</w:t>
      </w:r>
      <w:r w:rsidRPr="002538CB">
        <w:t>:</w:t>
      </w:r>
      <w:r>
        <w:t xml:space="preserve"> Total number of devices in the stock upload.</w:t>
      </w:r>
    </w:p>
    <w:p w14:paraId="18F49EA7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7B77314D" w14:textId="57DCC1F5" w:rsidR="0064671F" w:rsidRDefault="00603BBB" w:rsidP="0064671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A1F62" wp14:editId="571A65A4">
                <wp:simplePos x="0" y="0"/>
                <wp:positionH relativeFrom="margin">
                  <wp:posOffset>333918</wp:posOffset>
                </wp:positionH>
                <wp:positionV relativeFrom="paragraph">
                  <wp:posOffset>276860</wp:posOffset>
                </wp:positionV>
                <wp:extent cx="4598489" cy="2046514"/>
                <wp:effectExtent l="0" t="0" r="12065" b="1143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89" cy="2046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3BDF8" id="Rectangle 133" o:spid="_x0000_s1026" style="position:absolute;margin-left:26.3pt;margin-top:21.8pt;width:362.1pt;height:161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64671F">
        <w:t xml:space="preserve">The </w:t>
      </w:r>
      <w:r w:rsidR="000D5FAC">
        <w:t>stock</w:t>
      </w:r>
      <w:r w:rsidR="0064671F">
        <w:t xml:space="preserve"> that match</w:t>
      </w:r>
      <w:r w:rsidR="000D5FAC">
        <w:t>es</w:t>
      </w:r>
      <w:r w:rsidR="0064671F">
        <w:t xml:space="preserve"> the </w:t>
      </w:r>
      <w:r w:rsidR="00DB7910">
        <w:t>specified values</w:t>
      </w:r>
      <w:r w:rsidR="0064671F">
        <w:t xml:space="preserve"> are shown in the dashboard.</w:t>
      </w:r>
    </w:p>
    <w:p w14:paraId="4702D275" w14:textId="7FC8DD3F" w:rsidR="00A246B6" w:rsidRDefault="00F76A5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71EA9A" wp14:editId="7CD0E65D">
                <wp:simplePos x="0" y="0"/>
                <wp:positionH relativeFrom="margin">
                  <wp:posOffset>399234</wp:posOffset>
                </wp:positionH>
                <wp:positionV relativeFrom="paragraph">
                  <wp:posOffset>1130028</wp:posOffset>
                </wp:positionV>
                <wp:extent cx="4501242" cy="881471"/>
                <wp:effectExtent l="0" t="0" r="13970" b="139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1242" cy="8814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7CE5D" id="Rectangle 465" o:spid="_x0000_s1026" style="position:absolute;margin-left:31.45pt;margin-top:89pt;width:354.45pt;height:69.4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r w:rsidR="00A246B6">
        <w:rPr>
          <w:noProof/>
        </w:rPr>
        <w:drawing>
          <wp:inline distT="0" distB="0" distL="0" distR="0" wp14:anchorId="23C32412" wp14:editId="0FB72F35">
            <wp:extent cx="4588328" cy="2014052"/>
            <wp:effectExtent l="0" t="0" r="3175" b="571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5450" cy="20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3F7" w14:textId="683B1D0A" w:rsidR="0064671F" w:rsidRDefault="0064671F" w:rsidP="007A7DF1">
      <w:pPr>
        <w:pStyle w:val="FigureCaption"/>
      </w:pPr>
      <w:bookmarkStart w:id="209" w:name="_Toc75710273"/>
      <w:r>
        <w:t xml:space="preserve">Figure </w:t>
      </w:r>
      <w:r w:rsidR="001D383C">
        <w:t>2</w:t>
      </w:r>
      <w:r w:rsidR="00987021">
        <w:t>7</w:t>
      </w:r>
      <w:r w:rsidR="00250AC9">
        <w:t>:</w:t>
      </w:r>
      <w:r>
        <w:t xml:space="preserve"> </w:t>
      </w:r>
      <w:r w:rsidR="00DB7910">
        <w:t>Stock Management</w:t>
      </w:r>
      <w:bookmarkEnd w:id="209"/>
    </w:p>
    <w:p w14:paraId="37780AA0" w14:textId="77777777" w:rsidR="003E755D" w:rsidRPr="002460BA" w:rsidRDefault="003E755D" w:rsidP="003E755D">
      <w:pPr>
        <w:pStyle w:val="BodyText2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133C5B84" w14:textId="77777777" w:rsidR="003E755D" w:rsidRDefault="003E755D" w:rsidP="003E755D">
      <w:pPr>
        <w:pStyle w:val="Heading2"/>
      </w:pPr>
      <w:bookmarkStart w:id="210" w:name="_Toc75710241"/>
      <w:r>
        <w:t>Sorting Stock</w:t>
      </w:r>
      <w:bookmarkEnd w:id="210"/>
    </w:p>
    <w:p w14:paraId="0D8FA40F" w14:textId="77777777" w:rsidR="003E755D" w:rsidRDefault="003E755D" w:rsidP="003E755D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5A958367" w14:textId="77777777" w:rsidR="003E755D" w:rsidRDefault="003E755D" w:rsidP="003E755D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67054009" w14:textId="7A8544B0" w:rsidR="002C527F" w:rsidRDefault="00D032C0" w:rsidP="00BF7F61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B0C0A0" wp14:editId="7677BA38">
                <wp:simplePos x="0" y="0"/>
                <wp:positionH relativeFrom="column">
                  <wp:posOffset>402953</wp:posOffset>
                </wp:positionH>
                <wp:positionV relativeFrom="paragraph">
                  <wp:posOffset>10795</wp:posOffset>
                </wp:positionV>
                <wp:extent cx="4474029" cy="2084614"/>
                <wp:effectExtent l="0" t="0" r="22225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029" cy="2084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42758" id="Rectangle 26" o:spid="_x0000_s1026" style="position:absolute;margin-left:31.75pt;margin-top:.85pt;width:352.3pt;height:16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" filled="f" strokecolor="black [3213]" strokeweight="1pt"/>
            </w:pict>
          </mc:Fallback>
        </mc:AlternateContent>
      </w:r>
      <w:r w:rsidR="003E75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F46921" wp14:editId="2AFA9EEB">
                <wp:simplePos x="0" y="0"/>
                <wp:positionH relativeFrom="margin">
                  <wp:posOffset>2335350</wp:posOffset>
                </wp:positionH>
                <wp:positionV relativeFrom="paragraph">
                  <wp:posOffset>1227910</wp:posOffset>
                </wp:positionV>
                <wp:extent cx="129397" cy="146649"/>
                <wp:effectExtent l="0" t="0" r="23495" b="2540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397" cy="14664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1D2D9" id="Rectangle 483" o:spid="_x0000_s1026" style="position:absolute;margin-left:183.9pt;margin-top:96.7pt;width:10.2pt;height:11.5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" filled="f" strokecolor="#ffc000 [3207]" strokeweight="2pt">
                <w10:wrap anchorx="margin"/>
              </v:rect>
            </w:pict>
          </mc:Fallback>
        </mc:AlternateContent>
      </w:r>
      <w:r w:rsidR="003E755D">
        <w:rPr>
          <w:noProof/>
        </w:rPr>
        <w:drawing>
          <wp:inline distT="0" distB="0" distL="0" distR="0" wp14:anchorId="1298AFCF" wp14:editId="1445D7A8">
            <wp:extent cx="4452257" cy="2081255"/>
            <wp:effectExtent l="0" t="0" r="571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5555" cy="20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0F0B" w14:textId="17D5DAB8" w:rsidR="00BF7F61" w:rsidRPr="002C527F" w:rsidRDefault="00BF7F61" w:rsidP="00BF7F61">
      <w:pPr>
        <w:pStyle w:val="FigureCaption"/>
      </w:pPr>
      <w:bookmarkStart w:id="211" w:name="_Toc75710274"/>
      <w:r>
        <w:t>Figure 28: Stock Management</w:t>
      </w:r>
      <w:bookmarkEnd w:id="211"/>
    </w:p>
    <w:p w14:paraId="7E6362A0" w14:textId="77777777" w:rsidR="0064671F" w:rsidRDefault="0064671F" w:rsidP="0064671F">
      <w:pPr>
        <w:pStyle w:val="Heading2"/>
      </w:pPr>
      <w:bookmarkStart w:id="212" w:name="_Toc31900111"/>
      <w:bookmarkStart w:id="213" w:name="_Toc31900178"/>
      <w:bookmarkStart w:id="214" w:name="_Toc31900300"/>
      <w:bookmarkStart w:id="215" w:name="_Toc75710242"/>
      <w:r>
        <w:t xml:space="preserve">Export </w:t>
      </w:r>
      <w:r w:rsidR="000D5FAC">
        <w:t>Stock</w:t>
      </w:r>
      <w:bookmarkEnd w:id="212"/>
      <w:bookmarkEnd w:id="213"/>
      <w:bookmarkEnd w:id="214"/>
      <w:bookmarkEnd w:id="215"/>
    </w:p>
    <w:p w14:paraId="45CB814C" w14:textId="77777777" w:rsidR="0064671F" w:rsidRDefault="00BC7BD5" w:rsidP="0064671F">
      <w:pPr>
        <w:pStyle w:val="BodyText2"/>
      </w:pPr>
      <w:r>
        <w:t>Manufacturer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B2C0D1D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53FFD678" w14:textId="1B1CA60E" w:rsidR="00DB7910" w:rsidRDefault="00A3332F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1B3922" wp14:editId="5177F762">
                <wp:simplePos x="0" y="0"/>
                <wp:positionH relativeFrom="column">
                  <wp:posOffset>533956</wp:posOffset>
                </wp:positionH>
                <wp:positionV relativeFrom="paragraph">
                  <wp:posOffset>294707</wp:posOffset>
                </wp:positionV>
                <wp:extent cx="4673763" cy="2054860"/>
                <wp:effectExtent l="0" t="0" r="12700" b="2159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763" cy="2054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82272" id="Rectangle 449" o:spid="_x0000_s1026" style="position:absolute;margin-left:42.05pt;margin-top:23.2pt;width:368pt;height:16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" filled="f" strokecolor="black [3213]" strokeweight="1pt"/>
            </w:pict>
          </mc:Fallback>
        </mc:AlternateContent>
      </w:r>
      <w:r w:rsidR="0064671F">
        <w:t xml:space="preserve">Click </w:t>
      </w:r>
      <w:r w:rsidR="0064671F" w:rsidRPr="00054A1F">
        <w:rPr>
          <w:b/>
          <w:bCs/>
        </w:rPr>
        <w:t>Export</w:t>
      </w:r>
      <w:r w:rsidR="0064671F">
        <w:t xml:space="preserve"> (seen on the top right corner of the </w:t>
      </w:r>
      <w:r w:rsidR="000D5FAC" w:rsidRPr="000D5FAC">
        <w:rPr>
          <w:b/>
          <w:bCs/>
        </w:rPr>
        <w:t>Stock</w:t>
      </w:r>
      <w:r w:rsidR="0064671F"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 w:rsidR="0064671F">
        <w:t>page).</w:t>
      </w:r>
      <w:r w:rsidR="002151B2">
        <w:t xml:space="preserve"> </w:t>
      </w:r>
    </w:p>
    <w:p w14:paraId="4D102F90" w14:textId="5619E630" w:rsidR="00F76A5C" w:rsidRDefault="00F76A5C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116AA0C" wp14:editId="7D0F2EE4">
                <wp:simplePos x="0" y="0"/>
                <wp:positionH relativeFrom="column">
                  <wp:posOffset>608633</wp:posOffset>
                </wp:positionH>
                <wp:positionV relativeFrom="paragraph">
                  <wp:posOffset>884931</wp:posOffset>
                </wp:positionV>
                <wp:extent cx="457200" cy="204568"/>
                <wp:effectExtent l="0" t="0" r="19050" b="2413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45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4DA6A" id="Rectangle 468" o:spid="_x0000_s1026" style="position:absolute;margin-left:47.9pt;margin-top:69.7pt;width:36pt;height:16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9AF984" wp14:editId="62CB7D4B">
            <wp:extent cx="4682474" cy="2055377"/>
            <wp:effectExtent l="0" t="0" r="4445" b="254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833" cy="20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3C2" w14:textId="33CA5E83" w:rsidR="00DB7910" w:rsidRDefault="00DB7910" w:rsidP="007A7DF1">
      <w:pPr>
        <w:pStyle w:val="FigureCaption"/>
      </w:pPr>
      <w:bookmarkStart w:id="216" w:name="_Toc75710275"/>
      <w:r>
        <w:lastRenderedPageBreak/>
        <w:t xml:space="preserve">Figure </w:t>
      </w:r>
      <w:r w:rsidR="001D383C">
        <w:t>2</w:t>
      </w:r>
      <w:r w:rsidR="00BF7F61">
        <w:t>9</w:t>
      </w:r>
      <w:r>
        <w:t>: Stock Management</w:t>
      </w:r>
      <w:bookmarkEnd w:id="216"/>
    </w:p>
    <w:p w14:paraId="52046BE7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0EAC6020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215CB45" wp14:editId="5923E6B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71FD" w14:textId="220E49CB" w:rsidR="009F4201" w:rsidRDefault="009F4201" w:rsidP="007A7DF1">
      <w:pPr>
        <w:pStyle w:val="FigureCaption"/>
      </w:pPr>
      <w:bookmarkStart w:id="217" w:name="_Toc75710276"/>
      <w:r>
        <w:t xml:space="preserve">Figure </w:t>
      </w:r>
      <w:r w:rsidR="00BF7F61">
        <w:t>30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17"/>
    </w:p>
    <w:p w14:paraId="74519986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797BA6BB" w14:textId="1491F3B6" w:rsidR="0036447D" w:rsidRDefault="00F76A5C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379BF09" wp14:editId="36CDE77B">
            <wp:extent cx="4766310" cy="539528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2982" cy="5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5A48" w14:textId="68BFC80C" w:rsidR="0064671F" w:rsidRDefault="0064671F" w:rsidP="007A7DF1">
      <w:pPr>
        <w:pStyle w:val="FigureCaption"/>
      </w:pPr>
      <w:bookmarkStart w:id="218" w:name="_Toc75710277"/>
      <w:r>
        <w:t xml:space="preserve">Figure </w:t>
      </w:r>
      <w:r w:rsidR="00BF7F61">
        <w:t>31</w:t>
      </w:r>
      <w:r>
        <w:t>: Export</w:t>
      </w:r>
      <w:r w:rsidR="000F5679">
        <w:t>ed Stock</w:t>
      </w:r>
      <w:bookmarkEnd w:id="218"/>
      <w:r w:rsidR="000F5679">
        <w:t xml:space="preserve"> </w:t>
      </w:r>
    </w:p>
    <w:p w14:paraId="166C49DC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81352CD" w14:textId="77777777" w:rsidR="008C008C" w:rsidRDefault="000B0CE4" w:rsidP="000B0CE4">
      <w:pPr>
        <w:pStyle w:val="Heading2"/>
      </w:pPr>
      <w:bookmarkStart w:id="219" w:name="_Toc75710243"/>
      <w:r>
        <w:t>Grievance Management</w:t>
      </w:r>
      <w:bookmarkEnd w:id="219"/>
    </w:p>
    <w:p w14:paraId="285C60BC" w14:textId="77777777" w:rsidR="00CC4FBE" w:rsidRDefault="00BC7BD5" w:rsidP="000B0CE4">
      <w:pPr>
        <w:pStyle w:val="BodyText2"/>
      </w:pPr>
      <w:r>
        <w:t>Manufacturer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7AF7D31A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C7BD5">
        <w:t>Manufacturer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106A7F3D" w14:textId="48BA0BB1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9F5759">
        <w:t>Admin</w:t>
      </w:r>
      <w:r w:rsidR="00CF6643">
        <w:t>.</w:t>
      </w:r>
      <w:r w:rsidR="00687E23">
        <w:t xml:space="preserve"> The notification appears on the CEIR </w:t>
      </w:r>
      <w:r w:rsidR="009F5759">
        <w:t>Admin</w:t>
      </w:r>
      <w:r w:rsidR="00687E23">
        <w:t xml:space="preserve"> portal. A mail is also sent to the registered mail of the CEIR </w:t>
      </w:r>
      <w:r w:rsidR="009F5759">
        <w:t>Admin</w:t>
      </w:r>
      <w:r w:rsidR="00687E23">
        <w:t>.</w:t>
      </w:r>
    </w:p>
    <w:p w14:paraId="60A00520" w14:textId="245F563A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9F5759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C7BD5">
        <w:t>Manufacturer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C7BD5">
        <w:t>Manufacturer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75F17EC7" w14:textId="787BA923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proofErr w:type="gramStart"/>
      <w:r w:rsidR="009F5759">
        <w:t>Admin</w:t>
      </w:r>
      <w:proofErr w:type="gramEnd"/>
      <w:r w:rsidR="00C54724">
        <w:t xml:space="preserve"> closes the grievance.</w:t>
      </w:r>
    </w:p>
    <w:p w14:paraId="4C99968C" w14:textId="77777777" w:rsidR="00CF6643" w:rsidRPr="00CF6643" w:rsidRDefault="00C54724" w:rsidP="00CF6643">
      <w:pPr>
        <w:pStyle w:val="BodyText2"/>
      </w:pPr>
      <w:r>
        <w:lastRenderedPageBreak/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C7BD5">
        <w:t>Manufacturer</w:t>
      </w:r>
      <w:r w:rsidR="00CF6643" w:rsidRPr="00CF6643">
        <w:t xml:space="preserve"> for a specified period</w:t>
      </w:r>
      <w:r w:rsidR="00BC73C2">
        <w:t>.</w:t>
      </w:r>
    </w:p>
    <w:p w14:paraId="3B31553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EA02A4D" w14:textId="2CC4E906" w:rsidR="006C5568" w:rsidRDefault="00F33252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DBA231" wp14:editId="7B4F8C0E">
                <wp:simplePos x="0" y="0"/>
                <wp:positionH relativeFrom="column">
                  <wp:posOffset>215432</wp:posOffset>
                </wp:positionH>
                <wp:positionV relativeFrom="paragraph">
                  <wp:posOffset>279777</wp:posOffset>
                </wp:positionV>
                <wp:extent cx="5054489" cy="2371411"/>
                <wp:effectExtent l="0" t="0" r="13335" b="1016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4489" cy="2371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5BB4F" id="Rectangle 276" o:spid="_x0000_s1026" style="position:absolute;margin-left:16.95pt;margin-top:22.05pt;width:398pt;height:18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183B2B4" w14:textId="0B22CE19" w:rsidR="006C5568" w:rsidRDefault="00C77B45" w:rsidP="000F2A8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B0E6001" wp14:editId="4F494670">
            <wp:extent cx="5044518" cy="2301072"/>
            <wp:effectExtent l="0" t="0" r="381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024" cy="23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5812" w14:textId="053F239D" w:rsidR="00045C43" w:rsidRDefault="00045C43" w:rsidP="007A7DF1">
      <w:pPr>
        <w:pStyle w:val="FigureCaption"/>
      </w:pPr>
      <w:bookmarkStart w:id="220" w:name="_Toc75710278"/>
      <w:r>
        <w:t xml:space="preserve">Figure </w:t>
      </w:r>
      <w:r w:rsidR="00BF7F61">
        <w:t>32</w:t>
      </w:r>
      <w:r>
        <w:t xml:space="preserve">: </w:t>
      </w:r>
      <w:r w:rsidR="006659F6">
        <w:t>Home Page</w:t>
      </w:r>
      <w:bookmarkEnd w:id="220"/>
    </w:p>
    <w:p w14:paraId="251E5241" w14:textId="0B98F40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F8A1F9A" w14:textId="5A68D8B8" w:rsidR="005B3635" w:rsidRDefault="000F2979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8AE23" wp14:editId="4C6F581D">
                <wp:simplePos x="0" y="0"/>
                <wp:positionH relativeFrom="margin">
                  <wp:align>left</wp:align>
                </wp:positionH>
                <wp:positionV relativeFrom="paragraph">
                  <wp:posOffset>9035</wp:posOffset>
                </wp:positionV>
                <wp:extent cx="5285105" cy="2063469"/>
                <wp:effectExtent l="0" t="0" r="10795" b="1333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2063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8EA34" id="Rectangle 453" o:spid="_x0000_s1026" style="position:absolute;margin-left:0;margin-top:.7pt;width:416.15pt;height:162.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u9wmAIAAIkFAAAOAAAAZHJzL2Uyb0RvYy54bWysVMFu2zAMvQ/YPwi6r7bTpGu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CE7980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65D494A" wp14:editId="2CC10BCD">
                <wp:simplePos x="0" y="0"/>
                <wp:positionH relativeFrom="margin">
                  <wp:align>right</wp:align>
                </wp:positionH>
                <wp:positionV relativeFrom="paragraph">
                  <wp:posOffset>45155</wp:posOffset>
                </wp:positionV>
                <wp:extent cx="753893" cy="221063"/>
                <wp:effectExtent l="0" t="0" r="27305" b="266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93" cy="2210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241C0" id="Rectangle 259" o:spid="_x0000_s1026" style="position:absolute;margin-left:8.15pt;margin-top:3.55pt;width:59.35pt;height:17.4pt;z-index: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" filled="f" strokecolor="#ffc000 [3207]" strokeweight="2pt">
                <w10:wrap anchorx="margin"/>
              </v:rect>
            </w:pict>
          </mc:Fallback>
        </mc:AlternateContent>
      </w:r>
      <w:r w:rsidR="005B3635">
        <w:rPr>
          <w:noProof/>
        </w:rPr>
        <w:drawing>
          <wp:inline distT="0" distB="0" distL="0" distR="0" wp14:anchorId="021D91DC" wp14:editId="0CA9781F">
            <wp:extent cx="5278755" cy="208153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12D" w14:textId="0AD29F09" w:rsidR="003A2390" w:rsidRDefault="003A2390" w:rsidP="007A7DF1">
      <w:pPr>
        <w:pStyle w:val="FigureCaption"/>
      </w:pPr>
      <w:bookmarkStart w:id="221" w:name="_Toc75710279"/>
      <w:r>
        <w:t xml:space="preserve">Figure </w:t>
      </w:r>
      <w:r w:rsidR="00BF7F61">
        <w:t>33</w:t>
      </w:r>
      <w:r w:rsidR="00A14FF0">
        <w:t>:</w:t>
      </w:r>
      <w:r>
        <w:t xml:space="preserve"> Grievance Management</w:t>
      </w:r>
      <w:bookmarkEnd w:id="221"/>
    </w:p>
    <w:p w14:paraId="70B701D7" w14:textId="7402F6CA" w:rsidR="003A2390" w:rsidRDefault="003A2390" w:rsidP="003A2390">
      <w:pPr>
        <w:pStyle w:val="BodyText2"/>
      </w:pPr>
      <w:r>
        <w:t xml:space="preserve">The </w:t>
      </w:r>
      <w:r w:rsidR="005B3635">
        <w:rPr>
          <w:b/>
          <w:bCs/>
        </w:rPr>
        <w:t xml:space="preserve">Create </w:t>
      </w:r>
      <w:r w:rsidRPr="003A2390">
        <w:rPr>
          <w:b/>
          <w:bCs/>
        </w:rPr>
        <w:t>Grievance</w:t>
      </w:r>
      <w:r>
        <w:t xml:space="preserve"> page appears.</w:t>
      </w:r>
    </w:p>
    <w:p w14:paraId="37CE971B" w14:textId="30C2914E" w:rsidR="00457F9E" w:rsidRDefault="00457F9E" w:rsidP="009E7898">
      <w:pPr>
        <w:pStyle w:val="BodyText2"/>
        <w:jc w:val="center"/>
      </w:pPr>
    </w:p>
    <w:p w14:paraId="134899B6" w14:textId="0755AED4" w:rsidR="005B3635" w:rsidRDefault="00BF7F61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20B708" wp14:editId="1AD200D9">
                <wp:simplePos x="0" y="0"/>
                <wp:positionH relativeFrom="column">
                  <wp:posOffset>475434</wp:posOffset>
                </wp:positionH>
                <wp:positionV relativeFrom="paragraph">
                  <wp:posOffset>-635</wp:posOffset>
                </wp:positionV>
                <wp:extent cx="4332514" cy="2133600"/>
                <wp:effectExtent l="0" t="0" r="1143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514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0E46E" id="Rectangle 35" o:spid="_x0000_s1026" style="position:absolute;margin-left:37.45pt;margin-top:-.05pt;width:341.15pt;height:16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" filled="f" strokecolor="black [3213]" strokeweight="1pt"/>
            </w:pict>
          </mc:Fallback>
        </mc:AlternateContent>
      </w:r>
      <w:r w:rsidR="005B3635">
        <w:rPr>
          <w:noProof/>
        </w:rPr>
        <w:drawing>
          <wp:inline distT="0" distB="0" distL="0" distR="0" wp14:anchorId="796CD080" wp14:editId="699EB518">
            <wp:extent cx="4327071" cy="2142454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9005" cy="21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658" w14:textId="05773D55" w:rsidR="006C5568" w:rsidRDefault="00045C43" w:rsidP="007A7DF1">
      <w:pPr>
        <w:pStyle w:val="FigureCaption"/>
      </w:pPr>
      <w:bookmarkStart w:id="222" w:name="_Toc75710280"/>
      <w:r>
        <w:t xml:space="preserve">Figure </w:t>
      </w:r>
      <w:r w:rsidR="001D383C">
        <w:t>3</w:t>
      </w:r>
      <w:r w:rsidR="00BF7F61">
        <w:t>4</w:t>
      </w:r>
      <w:r w:rsidR="00250AC9">
        <w:t>:</w:t>
      </w:r>
      <w:r>
        <w:t xml:space="preserve"> </w:t>
      </w:r>
      <w:r w:rsidR="005B3635">
        <w:t>Create</w:t>
      </w:r>
      <w:r>
        <w:t xml:space="preserve"> Grievance</w:t>
      </w:r>
      <w:bookmarkEnd w:id="222"/>
    </w:p>
    <w:p w14:paraId="72D0E825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366CCE6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29CF7E5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EF97D77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044F1467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68CE628C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50A7785D" w14:textId="0E38A53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proofErr w:type="gramStart"/>
      <w:r w:rsidR="009F5759">
        <w:t>Admin</w:t>
      </w:r>
      <w:proofErr w:type="gramEnd"/>
      <w:r w:rsidR="00C54724" w:rsidRPr="003A2390">
        <w:t xml:space="preserve"> to understand the problem in detail.</w:t>
      </w:r>
    </w:p>
    <w:p w14:paraId="43C16A0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6E0CFA4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EBA74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57C3A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29DD7B8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30D89C8C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0FA6AAC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1DB0AB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B372490" w14:textId="77777777" w:rsidR="00261090" w:rsidRDefault="00261090" w:rsidP="006C5568">
      <w:pPr>
        <w:pStyle w:val="BodyText2"/>
        <w:ind w:left="432"/>
      </w:pPr>
      <w:r>
        <w:lastRenderedPageBreak/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D8286FC" w14:textId="4FF61694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223BA661" w14:textId="59251ECE" w:rsidR="00045C43" w:rsidRDefault="00044BAF" w:rsidP="0007471C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7788232D" w14:textId="001BAE57" w:rsidR="005B3635" w:rsidRDefault="0007471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C82D18" wp14:editId="0BE95AB1">
                <wp:simplePos x="0" y="0"/>
                <wp:positionH relativeFrom="margin">
                  <wp:align>center</wp:align>
                </wp:positionH>
                <wp:positionV relativeFrom="paragraph">
                  <wp:posOffset>-2540</wp:posOffset>
                </wp:positionV>
                <wp:extent cx="5297805" cy="2465070"/>
                <wp:effectExtent l="0" t="0" r="1714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7805" cy="246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079D4" id="Rectangle 19" o:spid="_x0000_s1026" style="position:absolute;margin-left:0;margin-top:-.2pt;width:417.15pt;height:194.1pt;z-index:2516807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803156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8CA241" wp14:editId="5223E53E">
                <wp:simplePos x="0" y="0"/>
                <wp:positionH relativeFrom="column">
                  <wp:posOffset>4500029</wp:posOffset>
                </wp:positionH>
                <wp:positionV relativeFrom="paragraph">
                  <wp:posOffset>1326886</wp:posOffset>
                </wp:positionV>
                <wp:extent cx="353683" cy="810883"/>
                <wp:effectExtent l="0" t="0" r="27940" b="279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8108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5520E" id="Rectangle 260" o:spid="_x0000_s1026" style="position:absolute;margin-left:354.35pt;margin-top:104.5pt;width:27.85pt;height:63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" filled="f" strokecolor="#ffc000 [3207]" strokeweight="2pt"/>
            </w:pict>
          </mc:Fallback>
        </mc:AlternateContent>
      </w:r>
      <w:r w:rsidR="005B3635">
        <w:rPr>
          <w:noProof/>
        </w:rPr>
        <w:drawing>
          <wp:inline distT="0" distB="0" distL="0" distR="0" wp14:anchorId="31C4F3C5" wp14:editId="0AB26EBD">
            <wp:extent cx="5278755" cy="246507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862" w14:textId="0F60CC94" w:rsidR="00045C43" w:rsidRDefault="00045C43" w:rsidP="007A7DF1">
      <w:pPr>
        <w:pStyle w:val="FigureCaption"/>
      </w:pPr>
      <w:bookmarkStart w:id="223" w:name="_Toc75710281"/>
      <w:r>
        <w:t xml:space="preserve">Figure </w:t>
      </w:r>
      <w:r w:rsidR="001D383C">
        <w:t>3</w:t>
      </w:r>
      <w:r w:rsidR="00BF7F61">
        <w:t>5</w:t>
      </w:r>
      <w:r>
        <w:t>: Grievance Management</w:t>
      </w:r>
      <w:bookmarkEnd w:id="223"/>
    </w:p>
    <w:p w14:paraId="47CAACF0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54C553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595E4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081F97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533B84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6E4360" w14:textId="4EE99D4F" w:rsidR="005E388D" w:rsidRPr="00B708C5" w:rsidRDefault="007E4498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D1B8147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6817935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68E175" w14:textId="494667E0" w:rsidR="005E388D" w:rsidRDefault="00DE14EC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B9E044C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59389968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7BCE70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7AB7F20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27C65EA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62201E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E7709F9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D33F4A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2A64FF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57137D1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3773B1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0220A36" w14:textId="6CA22CF3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9F5759">
              <w:t>Admin</w:t>
            </w:r>
            <w:r>
              <w:t>.</w:t>
            </w:r>
          </w:p>
          <w:p w14:paraId="14EEB04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lastRenderedPageBreak/>
              <w:t xml:space="preserve">Pending with User: When a response is awaited from the </w:t>
            </w:r>
            <w:r w:rsidR="00BC7BD5">
              <w:t>Manufacturer</w:t>
            </w:r>
            <w:r>
              <w:t>.</w:t>
            </w:r>
          </w:p>
          <w:p w14:paraId="23EE6F63" w14:textId="24A36A2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9F5759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0B16706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D22F4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D72A948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42D5034D" w14:textId="2C2C2805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1CA7901B" wp14:editId="635028D5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9F5759">
              <w:t>Admin</w:t>
            </w:r>
            <w:r>
              <w:t xml:space="preserve"> </w:t>
            </w:r>
            <w:r w:rsidR="00DA5D48">
              <w:t xml:space="preserve">or </w:t>
            </w:r>
            <w:r w:rsidR="00BC7BD5">
              <w:t>Manufacturer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00EC7A24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53B6918" wp14:editId="233B7EE9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C7BD5">
              <w:t>Manufacturer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767F5B56" w14:textId="77777777" w:rsidR="00261090" w:rsidRDefault="007243D7" w:rsidP="007243D7">
      <w:pPr>
        <w:pStyle w:val="Heading2"/>
      </w:pPr>
      <w:bookmarkStart w:id="224" w:name="_Toc75710244"/>
      <w:r>
        <w:t>Filter Grievances</w:t>
      </w:r>
      <w:bookmarkEnd w:id="224"/>
    </w:p>
    <w:p w14:paraId="0EDFEC74" w14:textId="126AADF1" w:rsidR="007243D7" w:rsidRDefault="00976ADF" w:rsidP="000B0CE4">
      <w:pPr>
        <w:pStyle w:val="BodyText2"/>
      </w:pPr>
      <w:r>
        <w:t xml:space="preserve">The </w:t>
      </w:r>
      <w:r w:rsidR="00BC7BD5">
        <w:t>Manufacturer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C7BD5">
        <w:t>Manufacturer</w:t>
      </w:r>
      <w:r>
        <w:t xml:space="preserve"> </w:t>
      </w:r>
      <w:r w:rsidR="007243D7">
        <w:t xml:space="preserve">can view only those grievances that are pending with the CEIR </w:t>
      </w:r>
      <w:r w:rsidR="009F5759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3F7EDB82" w14:textId="1BD8F311" w:rsidR="007243D7" w:rsidRDefault="00A82F18" w:rsidP="000B0CE4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F193D6" wp14:editId="10612A63">
                <wp:simplePos x="0" y="0"/>
                <wp:positionH relativeFrom="column">
                  <wp:posOffset>333919</wp:posOffset>
                </wp:positionH>
                <wp:positionV relativeFrom="paragraph">
                  <wp:posOffset>295456</wp:posOffset>
                </wp:positionV>
                <wp:extent cx="4612005" cy="2153920"/>
                <wp:effectExtent l="0" t="0" r="17145" b="1778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005" cy="215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A1728" id="Rectangle 46" o:spid="_x0000_s1026" style="position:absolute;margin-left:26.3pt;margin-top:23.25pt;width:363.15pt;height:16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" filled="f" strokecolor="black [3213]" strokeweight="1pt"/>
            </w:pict>
          </mc:Fallback>
        </mc:AlternateContent>
      </w:r>
      <w:r w:rsidR="007243D7" w:rsidRPr="007243D7">
        <w:rPr>
          <w:u w:val="single"/>
        </w:rPr>
        <w:t>To filter grievances:</w:t>
      </w:r>
    </w:p>
    <w:p w14:paraId="00B7DB01" w14:textId="152196FD" w:rsidR="00C54724" w:rsidRDefault="009A53EE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0652B" wp14:editId="5CC2D677">
                <wp:simplePos x="0" y="0"/>
                <wp:positionH relativeFrom="column">
                  <wp:posOffset>1488193</wp:posOffset>
                </wp:positionH>
                <wp:positionV relativeFrom="paragraph">
                  <wp:posOffset>639479</wp:posOffset>
                </wp:positionV>
                <wp:extent cx="414068" cy="203835"/>
                <wp:effectExtent l="0" t="0" r="24130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450A2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652B" id="Rectangle 262" o:spid="_x0000_s1030" style="position:absolute;left:0;text-align:left;margin-left:117.2pt;margin-top:50.35pt;width:32.6pt;height:16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" filled="f" strokecolor="#ffc000 [3207]" strokeweight="2pt">
                <v:textbox>
                  <w:txbxContent>
                    <w:p w14:paraId="7EF450A2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88D6AE" wp14:editId="39E25DE7">
                <wp:simplePos x="0" y="0"/>
                <wp:positionH relativeFrom="column">
                  <wp:posOffset>444500</wp:posOffset>
                </wp:positionH>
                <wp:positionV relativeFrom="paragraph">
                  <wp:posOffset>248285</wp:posOffset>
                </wp:positionV>
                <wp:extent cx="4450715" cy="681355"/>
                <wp:effectExtent l="0" t="0" r="26035" b="2349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0715" cy="6813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523F6" id="Rectangle 261" o:spid="_x0000_s1026" style="position:absolute;margin-left:35pt;margin-top:19.55pt;width:350.45pt;height:53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" filled="f" strokecolor="#ffc000 [3207]" strokeweight="2pt"/>
            </w:pict>
          </mc:Fallback>
        </mc:AlternateContent>
      </w:r>
      <w:r w:rsidR="00803156">
        <w:rPr>
          <w:noProof/>
        </w:rPr>
        <w:drawing>
          <wp:inline distT="0" distB="0" distL="0" distR="0" wp14:anchorId="13730609" wp14:editId="116EA0FA">
            <wp:extent cx="4612460" cy="2153924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6943" cy="21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617F" w14:textId="42F21EF9" w:rsidR="00045C43" w:rsidRPr="007243D7" w:rsidRDefault="00045C43" w:rsidP="007A7DF1">
      <w:pPr>
        <w:pStyle w:val="FigureCaption"/>
        <w:rPr>
          <w:u w:val="single"/>
        </w:rPr>
      </w:pPr>
      <w:bookmarkStart w:id="225" w:name="_Toc75710282"/>
      <w:r>
        <w:t xml:space="preserve">Figure </w:t>
      </w:r>
      <w:r w:rsidR="001D383C">
        <w:t>3</w:t>
      </w:r>
      <w:r w:rsidR="00BF7F61">
        <w:t>6</w:t>
      </w:r>
      <w:r>
        <w:t>: Filter Grievances</w:t>
      </w:r>
      <w:bookmarkEnd w:id="225"/>
    </w:p>
    <w:p w14:paraId="07FE1E75" w14:textId="77777777" w:rsidR="007243D7" w:rsidRDefault="007243D7" w:rsidP="00DC39E0">
      <w:pPr>
        <w:pStyle w:val="BodyText2"/>
        <w:numPr>
          <w:ilvl w:val="0"/>
          <w:numId w:val="46"/>
        </w:numPr>
      </w:pPr>
      <w:r>
        <w:lastRenderedPageBreak/>
        <w:t>Specify the required value in one or more of the fields listed:</w:t>
      </w:r>
    </w:p>
    <w:p w14:paraId="3AE31AE6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58BC81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4E87733E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D5CF268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31CC544D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06CAE39F" w14:textId="3E2A6340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9F5759">
        <w:t>Admin</w:t>
      </w:r>
    </w:p>
    <w:p w14:paraId="308AEF7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5D11F54F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14FCB750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3E1122D9" w14:textId="5D20BF5A" w:rsidR="007243D7" w:rsidRDefault="00A82F18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59C18D" wp14:editId="092EC728">
                <wp:simplePos x="0" y="0"/>
                <wp:positionH relativeFrom="column">
                  <wp:posOffset>312148</wp:posOffset>
                </wp:positionH>
                <wp:positionV relativeFrom="paragraph">
                  <wp:posOffset>294368</wp:posOffset>
                </wp:positionV>
                <wp:extent cx="4659086" cy="1904365"/>
                <wp:effectExtent l="0" t="0" r="27305" b="1968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086" cy="190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8CF2D" id="Rectangle 48" o:spid="_x0000_s1026" style="position:absolute;margin-left:24.6pt;margin-top:23.2pt;width:366.85pt;height:149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" filled="f" strokecolor="black [3213]" strokeweight="1pt"/>
            </w:pict>
          </mc:Fallback>
        </mc:AlternateContent>
      </w:r>
      <w:r w:rsidR="00D25ECB"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272ADCF" w14:textId="7B2E55CE" w:rsidR="00045C43" w:rsidRDefault="0080315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2D75B26F" wp14:editId="6D76F7F5">
            <wp:extent cx="4649638" cy="1904489"/>
            <wp:effectExtent l="0" t="0" r="0" b="63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19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A2E8" w14:textId="7AA929BC" w:rsidR="00A951C6" w:rsidRDefault="00A951C6" w:rsidP="007A7DF1">
      <w:pPr>
        <w:pStyle w:val="FigureCaption"/>
      </w:pPr>
      <w:bookmarkStart w:id="226" w:name="_Toc75710283"/>
      <w:r>
        <w:t xml:space="preserve">Figure </w:t>
      </w:r>
      <w:r w:rsidR="001D383C">
        <w:t>3</w:t>
      </w:r>
      <w:r w:rsidR="00A82F18">
        <w:t>7</w:t>
      </w:r>
      <w:r>
        <w:t>: Filter</w:t>
      </w:r>
      <w:r w:rsidR="006659F6">
        <w:t>ed</w:t>
      </w:r>
      <w:r>
        <w:t xml:space="preserve"> Grievances</w:t>
      </w:r>
      <w:bookmarkEnd w:id="226"/>
    </w:p>
    <w:p w14:paraId="1A6DCE7E" w14:textId="77777777" w:rsidR="00803156" w:rsidRPr="002460BA" w:rsidRDefault="00803156" w:rsidP="00803156">
      <w:pPr>
        <w:pStyle w:val="BodyText2"/>
      </w:pPr>
      <w:bookmarkStart w:id="227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01976C74" w14:textId="663AFAA6" w:rsidR="00803156" w:rsidRDefault="00803156" w:rsidP="00803156">
      <w:pPr>
        <w:pStyle w:val="Heading2"/>
      </w:pPr>
      <w:bookmarkStart w:id="228" w:name="_Toc75710245"/>
      <w:r>
        <w:t>Sorting Grievances</w:t>
      </w:r>
      <w:bookmarkEnd w:id="228"/>
    </w:p>
    <w:p w14:paraId="292845DB" w14:textId="7FAE98BA" w:rsidR="00803156" w:rsidRDefault="00803156" w:rsidP="00803156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090CA061" w14:textId="68262362" w:rsidR="00803156" w:rsidRDefault="00803156" w:rsidP="00803156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1A2864B5" w14:textId="553C7BB1" w:rsidR="00803156" w:rsidRDefault="00A82F18" w:rsidP="00A82F1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6207E0" wp14:editId="05B701D2">
                <wp:simplePos x="0" y="0"/>
                <wp:positionH relativeFrom="column">
                  <wp:posOffset>399234</wp:posOffset>
                </wp:positionH>
                <wp:positionV relativeFrom="paragraph">
                  <wp:posOffset>-635</wp:posOffset>
                </wp:positionV>
                <wp:extent cx="4473575" cy="2073729"/>
                <wp:effectExtent l="0" t="0" r="22225" b="2222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3575" cy="207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EAA83" id="Rectangle 49" o:spid="_x0000_s1026" style="position:absolute;margin-left:31.45pt;margin-top:-.05pt;width:352.25pt;height:163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" filled="f" strokecolor="black [3213]" strokeweight="1pt"/>
            </w:pict>
          </mc:Fallback>
        </mc:AlternateContent>
      </w:r>
      <w:r w:rsidR="0080315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29CB26" wp14:editId="2B2DE4BF">
                <wp:simplePos x="0" y="0"/>
                <wp:positionH relativeFrom="column">
                  <wp:posOffset>1558290</wp:posOffset>
                </wp:positionH>
                <wp:positionV relativeFrom="paragraph">
                  <wp:posOffset>972003</wp:posOffset>
                </wp:positionV>
                <wp:extent cx="181155" cy="170234"/>
                <wp:effectExtent l="0" t="0" r="28575" b="2032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D41E7" w14:textId="77777777" w:rsidR="00803156" w:rsidRDefault="00803156" w:rsidP="008031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9CB26" id="Rectangle 491" o:spid="_x0000_s1031" style="position:absolute;left:0;text-align:left;margin-left:122.7pt;margin-top:76.55pt;width:14.25pt;height:1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" filled="f" strokecolor="#ffc000 [3207]" strokeweight="2pt">
                <v:textbox>
                  <w:txbxContent>
                    <w:p w14:paraId="09BD41E7" w14:textId="77777777" w:rsidR="00803156" w:rsidRDefault="00803156" w:rsidP="008031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3156">
        <w:rPr>
          <w:noProof/>
        </w:rPr>
        <w:drawing>
          <wp:inline distT="0" distB="0" distL="0" distR="0" wp14:anchorId="223E7804" wp14:editId="5069B200">
            <wp:extent cx="4474029" cy="2081207"/>
            <wp:effectExtent l="0" t="0" r="3175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0825" cy="20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363A" w14:textId="62437F02" w:rsidR="00A82F18" w:rsidRDefault="00A82F18" w:rsidP="00A82F18">
      <w:pPr>
        <w:pStyle w:val="FigureCaption"/>
      </w:pPr>
      <w:bookmarkStart w:id="229" w:name="_Toc75710284"/>
      <w:bookmarkEnd w:id="227"/>
      <w:r>
        <w:t>Figure 38: Filtered Grievances</w:t>
      </w:r>
      <w:bookmarkEnd w:id="229"/>
    </w:p>
    <w:p w14:paraId="5A3BC98F" w14:textId="77777777" w:rsidR="007243D7" w:rsidRDefault="005937A5" w:rsidP="00045C43">
      <w:pPr>
        <w:pStyle w:val="Heading2"/>
      </w:pPr>
      <w:bookmarkStart w:id="230" w:name="_Toc75710246"/>
      <w:r>
        <w:t>Export</w:t>
      </w:r>
      <w:r w:rsidR="00045C43">
        <w:t xml:space="preserve"> Grievances</w:t>
      </w:r>
      <w:bookmarkEnd w:id="230"/>
    </w:p>
    <w:p w14:paraId="42B04A9E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002B56CF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19ADFAA6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D7408" wp14:editId="5CBEC6F7">
                <wp:simplePos x="0" y="0"/>
                <wp:positionH relativeFrom="column">
                  <wp:posOffset>366576</wp:posOffset>
                </wp:positionH>
                <wp:positionV relativeFrom="paragraph">
                  <wp:posOffset>282484</wp:posOffset>
                </wp:positionV>
                <wp:extent cx="4794341" cy="2215243"/>
                <wp:effectExtent l="0" t="0" r="25400" b="1397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341" cy="2215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1DE86" id="Rectangle 461" o:spid="_x0000_s1026" style="position:absolute;margin-left:28.85pt;margin-top:22.25pt;width:377.5pt;height:17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427575AB" w14:textId="534A5F20" w:rsidR="00941A7E" w:rsidRDefault="00433290" w:rsidP="00B0246A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C69DB" wp14:editId="1A0FEBB8">
                <wp:simplePos x="0" y="0"/>
                <wp:positionH relativeFrom="column">
                  <wp:posOffset>2857047</wp:posOffset>
                </wp:positionH>
                <wp:positionV relativeFrom="paragraph">
                  <wp:posOffset>655230</wp:posOffset>
                </wp:positionV>
                <wp:extent cx="393971" cy="170234"/>
                <wp:effectExtent l="0" t="0" r="25400" b="2032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71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ED494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C69DB" id="Rectangle 265" o:spid="_x0000_s1032" style="position:absolute;left:0;text-align:left;margin-left:224.95pt;margin-top:51.6pt;width:31pt;height: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" filled="f" strokecolor="#ffc000 [3207]" strokeweight="2pt">
                <v:textbox>
                  <w:txbxContent>
                    <w:p w14:paraId="3BBED494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3156">
        <w:rPr>
          <w:noProof/>
        </w:rPr>
        <w:drawing>
          <wp:inline distT="0" distB="0" distL="0" distR="0" wp14:anchorId="1BEC8820" wp14:editId="6F10422B">
            <wp:extent cx="4778829" cy="2182752"/>
            <wp:effectExtent l="0" t="0" r="3175" b="825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8389" cy="21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E48" w14:textId="0D1526F6" w:rsidR="00E33E46" w:rsidRDefault="00E33E46" w:rsidP="00A82F18">
      <w:pPr>
        <w:pStyle w:val="FigureCaption"/>
      </w:pPr>
      <w:bookmarkStart w:id="231" w:name="_Toc75710285"/>
      <w:r>
        <w:t xml:space="preserve">Figure </w:t>
      </w:r>
      <w:r w:rsidR="001D383C">
        <w:t>3</w:t>
      </w:r>
      <w:r w:rsidR="00A82F18">
        <w:t>9</w:t>
      </w:r>
      <w:r>
        <w:t>: Grievance Management</w:t>
      </w:r>
      <w:bookmarkEnd w:id="231"/>
    </w:p>
    <w:p w14:paraId="5CD4FEF2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2456BFE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0F929432" wp14:editId="054BF06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E68F" w14:textId="388177A1" w:rsidR="009915B5" w:rsidRDefault="00976ADF" w:rsidP="007A7DF1">
      <w:pPr>
        <w:pStyle w:val="FigureCaption"/>
      </w:pPr>
      <w:r>
        <w:t xml:space="preserve">  </w:t>
      </w:r>
      <w:bookmarkStart w:id="232" w:name="_Toc75710286"/>
      <w:r w:rsidR="009915B5" w:rsidRPr="00D405A8">
        <w:t xml:space="preserve">Figure </w:t>
      </w:r>
      <w:r w:rsidR="000A43A9">
        <w:t>40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32"/>
      <w:r w:rsidR="009915B5">
        <w:t xml:space="preserve"> </w:t>
      </w:r>
    </w:p>
    <w:p w14:paraId="5D35DC61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F39E047" w14:textId="01F2E9D1" w:rsidR="00803156" w:rsidRDefault="00803156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F00B38B" wp14:editId="3F4C5498">
            <wp:extent cx="4849585" cy="652795"/>
            <wp:effectExtent l="0" t="0" r="825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093" cy="6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D0BA" w14:textId="4D1A7B6D" w:rsidR="009915B5" w:rsidRDefault="009915B5" w:rsidP="007A7DF1">
      <w:pPr>
        <w:pStyle w:val="FigureCaption"/>
      </w:pPr>
      <w:bookmarkStart w:id="233" w:name="_Toc75710287"/>
      <w:r>
        <w:t xml:space="preserve">Figure </w:t>
      </w:r>
      <w:r w:rsidR="000A43A9">
        <w:t>41</w:t>
      </w:r>
      <w:r>
        <w:t xml:space="preserve">: </w:t>
      </w:r>
      <w:r w:rsidR="000F5679">
        <w:t>Exported Grievances</w:t>
      </w:r>
      <w:bookmarkEnd w:id="233"/>
    </w:p>
    <w:p w14:paraId="7540346D" w14:textId="7AB86154" w:rsidR="005937A5" w:rsidRDefault="0070762E" w:rsidP="00D5498E">
      <w:pPr>
        <w:pStyle w:val="BodyText2"/>
      </w:pPr>
      <w:r>
        <w:t xml:space="preserve">Instead of exporting all the grievances, </w:t>
      </w:r>
      <w:r w:rsidR="00BC7BD5">
        <w:t>Manufacturer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73779A">
      <w:headerReference w:type="even" r:id="rId78"/>
      <w:headerReference w:type="first" r:id="rId79"/>
      <w:footerReference w:type="first" r:id="rId80"/>
      <w:pgSz w:w="11907" w:h="16839" w:code="9"/>
      <w:pgMar w:top="1276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1319A" w14:textId="77777777" w:rsidR="00A95A0F" w:rsidRDefault="00A95A0F">
      <w:r>
        <w:separator/>
      </w:r>
    </w:p>
    <w:p w14:paraId="48B8A7AD" w14:textId="77777777" w:rsidR="00A95A0F" w:rsidRDefault="00A95A0F"/>
  </w:endnote>
  <w:endnote w:type="continuationSeparator" w:id="0">
    <w:p w14:paraId="41991F92" w14:textId="77777777" w:rsidR="00A95A0F" w:rsidRDefault="00A95A0F">
      <w:r>
        <w:continuationSeparator/>
      </w:r>
    </w:p>
    <w:p w14:paraId="2A5D05F9" w14:textId="77777777" w:rsidR="00A95A0F" w:rsidRDefault="00A95A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6D03E" w14:textId="77777777" w:rsidR="00392897" w:rsidRPr="0089039A" w:rsidRDefault="00392897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289FB" w14:textId="77777777" w:rsidR="00392897" w:rsidRPr="003912B1" w:rsidRDefault="00392897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E14EC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50458CB" w14:textId="77777777" w:rsidR="00392897" w:rsidRDefault="00392897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5A729" w14:textId="77777777" w:rsidR="00392897" w:rsidRDefault="00392897" w:rsidP="008E4210">
    <w:pPr>
      <w:pStyle w:val="Code"/>
    </w:pPr>
  </w:p>
  <w:p w14:paraId="581AB486" w14:textId="77777777" w:rsidR="00392897" w:rsidRPr="00805B5D" w:rsidRDefault="00392897" w:rsidP="008E4210">
    <w:pPr>
      <w:pStyle w:val="BodyText2"/>
    </w:pPr>
  </w:p>
  <w:p w14:paraId="138C5059" w14:textId="77777777" w:rsidR="00392897" w:rsidRPr="00FC40C3" w:rsidRDefault="00392897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CAA7" w14:textId="77777777" w:rsidR="00392897" w:rsidRPr="00531438" w:rsidRDefault="00392897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A864C" w14:textId="77777777" w:rsidR="00392897" w:rsidRDefault="00392897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66EDF76" w14:textId="77777777" w:rsidR="00392897" w:rsidRPr="00A27E48" w:rsidRDefault="00392897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64134" w14:textId="77777777" w:rsidR="00A95A0F" w:rsidRDefault="00A95A0F">
      <w:r>
        <w:separator/>
      </w:r>
    </w:p>
    <w:p w14:paraId="172043C1" w14:textId="77777777" w:rsidR="00A95A0F" w:rsidRDefault="00A95A0F"/>
  </w:footnote>
  <w:footnote w:type="continuationSeparator" w:id="0">
    <w:p w14:paraId="21A162C0" w14:textId="77777777" w:rsidR="00A95A0F" w:rsidRDefault="00A95A0F">
      <w:r>
        <w:continuationSeparator/>
      </w:r>
    </w:p>
    <w:p w14:paraId="475611BA" w14:textId="77777777" w:rsidR="00A95A0F" w:rsidRDefault="00A95A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6CD0" w14:textId="77777777" w:rsidR="00392897" w:rsidRDefault="00392897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2608C68" wp14:editId="6CF7318B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A42561" w14:textId="77777777" w:rsidR="00392897" w:rsidRDefault="00392897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F3EA3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62349170" wp14:editId="15BC5DEA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E2CEDA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Manufacturer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F19A" w14:textId="77777777" w:rsidR="00392897" w:rsidRDefault="00392897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8978" w14:textId="77777777" w:rsidR="00392897" w:rsidRDefault="00392897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766BA6E2" wp14:editId="1AEE13E1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A7D683E" wp14:editId="7814F3A1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8CCA5" w14:textId="77777777" w:rsidR="00392897" w:rsidRDefault="0039289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6D350E9" wp14:editId="03D3EA5E">
          <wp:extent cx="1600200" cy="295275"/>
          <wp:effectExtent l="0" t="0" r="0" b="9525"/>
          <wp:docPr id="472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3EFB6BF" w14:textId="77777777" w:rsidR="00392897" w:rsidRDefault="0039289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B0BC" w14:textId="77777777" w:rsidR="00392897" w:rsidRDefault="00392897">
    <w:r>
      <w:rPr>
        <w:noProof/>
      </w:rPr>
      <w:drawing>
        <wp:anchor distT="0" distB="0" distL="114300" distR="114300" simplePos="0" relativeHeight="251666432" behindDoc="1" locked="0" layoutInCell="1" allowOverlap="1" wp14:anchorId="73D2C4F4" wp14:editId="77DAB64E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33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182" type="#_x0000_t75" style="width:76.85pt;height:76.85pt" o:bullet="t">
        <v:imagedata r:id="rId1" o:title="bullet"/>
      </v:shape>
    </w:pict>
  </w:numPicBullet>
  <w:numPicBullet w:numPicBulletId="1">
    <w:pict>
      <v:shape id="_x0000_i5183" type="#_x0000_t75" alt="A close up of a logo&#10;&#10;Description automatically generated" style="width:47.8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02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D45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4E6F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4AD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71C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3A9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6A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979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043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0CB"/>
    <w:rsid w:val="001641BC"/>
    <w:rsid w:val="001645F6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4F9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28"/>
    <w:rsid w:val="001A257F"/>
    <w:rsid w:val="001A3153"/>
    <w:rsid w:val="001A3465"/>
    <w:rsid w:val="001A3873"/>
    <w:rsid w:val="001A3B0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25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321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AC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8CB"/>
    <w:rsid w:val="00253C2A"/>
    <w:rsid w:val="00253F43"/>
    <w:rsid w:val="0025428B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6B05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6DC1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C8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27F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3F07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B3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06A"/>
    <w:rsid w:val="0038134B"/>
    <w:rsid w:val="003818D2"/>
    <w:rsid w:val="00382736"/>
    <w:rsid w:val="00382869"/>
    <w:rsid w:val="00382A20"/>
    <w:rsid w:val="00382C51"/>
    <w:rsid w:val="00382CAE"/>
    <w:rsid w:val="00382CCF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033"/>
    <w:rsid w:val="00392245"/>
    <w:rsid w:val="0039274A"/>
    <w:rsid w:val="00392836"/>
    <w:rsid w:val="00392897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03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55D"/>
    <w:rsid w:val="003E78A6"/>
    <w:rsid w:val="003E7A55"/>
    <w:rsid w:val="003F0199"/>
    <w:rsid w:val="003F08C2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45E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AC9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97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17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592"/>
    <w:rsid w:val="004C6E89"/>
    <w:rsid w:val="004C6EB3"/>
    <w:rsid w:val="004C70D2"/>
    <w:rsid w:val="004C737E"/>
    <w:rsid w:val="004C75C3"/>
    <w:rsid w:val="004C7961"/>
    <w:rsid w:val="004D0017"/>
    <w:rsid w:val="004D0198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2C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299D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5DE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30B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9F0"/>
    <w:rsid w:val="00554AB1"/>
    <w:rsid w:val="00554FD1"/>
    <w:rsid w:val="00555D55"/>
    <w:rsid w:val="005561D5"/>
    <w:rsid w:val="0055648C"/>
    <w:rsid w:val="0055686C"/>
    <w:rsid w:val="00556A36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C8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35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C12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6B63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B4C"/>
    <w:rsid w:val="005E5DCA"/>
    <w:rsid w:val="005E604B"/>
    <w:rsid w:val="005E63A9"/>
    <w:rsid w:val="005E6451"/>
    <w:rsid w:val="005E64AC"/>
    <w:rsid w:val="005E675B"/>
    <w:rsid w:val="005E719F"/>
    <w:rsid w:val="005E7463"/>
    <w:rsid w:val="005E75EB"/>
    <w:rsid w:val="005E76DA"/>
    <w:rsid w:val="005E7797"/>
    <w:rsid w:val="005E7800"/>
    <w:rsid w:val="005E7AB6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BB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858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26C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AFE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B76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7D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A86"/>
    <w:rsid w:val="006D5CAE"/>
    <w:rsid w:val="006D5FE9"/>
    <w:rsid w:val="006D61A6"/>
    <w:rsid w:val="006D61D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6CCE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33C"/>
    <w:rsid w:val="00734708"/>
    <w:rsid w:val="00734AD0"/>
    <w:rsid w:val="0073503A"/>
    <w:rsid w:val="0073664E"/>
    <w:rsid w:val="0073712A"/>
    <w:rsid w:val="0073779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4E1"/>
    <w:rsid w:val="00767AB2"/>
    <w:rsid w:val="00767F07"/>
    <w:rsid w:val="007707BD"/>
    <w:rsid w:val="007707F5"/>
    <w:rsid w:val="00770A13"/>
    <w:rsid w:val="00770C20"/>
    <w:rsid w:val="0077102C"/>
    <w:rsid w:val="007712DA"/>
    <w:rsid w:val="007715BE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DD9"/>
    <w:rsid w:val="007A6F87"/>
    <w:rsid w:val="007A72A5"/>
    <w:rsid w:val="007A7C2D"/>
    <w:rsid w:val="007A7DF1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98C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85"/>
    <w:rsid w:val="007C65B2"/>
    <w:rsid w:val="007C668C"/>
    <w:rsid w:val="007C6748"/>
    <w:rsid w:val="007C6A92"/>
    <w:rsid w:val="007C6B70"/>
    <w:rsid w:val="007C6E66"/>
    <w:rsid w:val="007C736E"/>
    <w:rsid w:val="007C75F8"/>
    <w:rsid w:val="007C7FC9"/>
    <w:rsid w:val="007D016D"/>
    <w:rsid w:val="007D01F4"/>
    <w:rsid w:val="007D092D"/>
    <w:rsid w:val="007D0C15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8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0603"/>
    <w:rsid w:val="0080174E"/>
    <w:rsid w:val="00801F3E"/>
    <w:rsid w:val="00802459"/>
    <w:rsid w:val="008026B4"/>
    <w:rsid w:val="00802A79"/>
    <w:rsid w:val="00803156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4B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442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D7F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255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A0A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58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CD0"/>
    <w:rsid w:val="00910F72"/>
    <w:rsid w:val="009111F9"/>
    <w:rsid w:val="00911737"/>
    <w:rsid w:val="00911AE0"/>
    <w:rsid w:val="00911B71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9CB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F70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B54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021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3EE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11"/>
    <w:rsid w:val="009E7EDF"/>
    <w:rsid w:val="009F024F"/>
    <w:rsid w:val="009F05BA"/>
    <w:rsid w:val="009F05BD"/>
    <w:rsid w:val="009F11A2"/>
    <w:rsid w:val="009F1321"/>
    <w:rsid w:val="009F1467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5759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663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46B6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32F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2D8"/>
    <w:rsid w:val="00A80405"/>
    <w:rsid w:val="00A80B07"/>
    <w:rsid w:val="00A80E15"/>
    <w:rsid w:val="00A81C2C"/>
    <w:rsid w:val="00A82351"/>
    <w:rsid w:val="00A827E9"/>
    <w:rsid w:val="00A82B82"/>
    <w:rsid w:val="00A82F18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A0F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A48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02A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1A4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C7BD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1EC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0F88"/>
    <w:rsid w:val="00BE1302"/>
    <w:rsid w:val="00BE14EF"/>
    <w:rsid w:val="00BE231B"/>
    <w:rsid w:val="00BE2574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5E7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BF7F61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4FD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D8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0B8"/>
    <w:rsid w:val="00C77706"/>
    <w:rsid w:val="00C77A8B"/>
    <w:rsid w:val="00C77B45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57A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EE1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7EE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3A1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E7980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663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2C0"/>
    <w:rsid w:val="00D03525"/>
    <w:rsid w:val="00D03628"/>
    <w:rsid w:val="00D036BC"/>
    <w:rsid w:val="00D04303"/>
    <w:rsid w:val="00D043A4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81C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1C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2CE0"/>
    <w:rsid w:val="00D73546"/>
    <w:rsid w:val="00D73B9D"/>
    <w:rsid w:val="00D73C6C"/>
    <w:rsid w:val="00D73CB6"/>
    <w:rsid w:val="00D73D6E"/>
    <w:rsid w:val="00D73D8D"/>
    <w:rsid w:val="00D73D96"/>
    <w:rsid w:val="00D74081"/>
    <w:rsid w:val="00D7412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4EF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4EC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6D9"/>
    <w:rsid w:val="00DF2ABD"/>
    <w:rsid w:val="00DF2D66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0D4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9A4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DE4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882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56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4E31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0852"/>
    <w:rsid w:val="00F319F6"/>
    <w:rsid w:val="00F32554"/>
    <w:rsid w:val="00F325C8"/>
    <w:rsid w:val="00F3293D"/>
    <w:rsid w:val="00F33252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A5C"/>
    <w:rsid w:val="00F76CEC"/>
    <w:rsid w:val="00F77049"/>
    <w:rsid w:val="00F7738E"/>
    <w:rsid w:val="00F779FE"/>
    <w:rsid w:val="00F77C14"/>
    <w:rsid w:val="00F80462"/>
    <w:rsid w:val="00F8094A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D03133"/>
  <w15:docId w15:val="{D984F2FA-AE08-48BF-B96C-E63B887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ind w:left="576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A7DF1"/>
    <w:pPr>
      <w:spacing w:before="120" w:after="240"/>
      <w:ind w:left="1152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6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5.xml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1CECF-10D4-4993-879B-DCF97594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82</TotalTime>
  <Pages>35</Pages>
  <Words>4173</Words>
  <Characters>23792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27910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59</cp:revision>
  <cp:lastPrinted>2021-06-28T00:19:00Z</cp:lastPrinted>
  <dcterms:created xsi:type="dcterms:W3CDTF">2021-06-19T17:20:00Z</dcterms:created>
  <dcterms:modified xsi:type="dcterms:W3CDTF">2021-06-28T00:19:00Z</dcterms:modified>
</cp:coreProperties>
</file>