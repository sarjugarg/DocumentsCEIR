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D86D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C7329E" wp14:editId="18EDDD0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7B404" w14:textId="77777777" w:rsidR="0092423E" w:rsidRPr="003236E0" w:rsidRDefault="0092423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TRC 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732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857B404" w14:textId="77777777" w:rsidR="0092423E" w:rsidRPr="003236E0" w:rsidRDefault="0092423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TRC 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3F761" wp14:editId="62762EC9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5D3A79" w14:textId="77777777" w:rsidR="0092423E" w:rsidRDefault="0092423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3F761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55D3A79" w14:textId="77777777" w:rsidR="0092423E" w:rsidRDefault="0092423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EDBA3F" wp14:editId="3D0EEBF0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7ADDA" w14:textId="77777777" w:rsidR="0092423E" w:rsidRPr="00B44664" w:rsidRDefault="0092423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BA3F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6D37ADDA" w14:textId="77777777" w:rsidR="0092423E" w:rsidRPr="00B44664" w:rsidRDefault="0092423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07E2325" wp14:editId="0216E477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C85E5" w14:textId="77777777" w:rsidR="0092423E" w:rsidRDefault="0092423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E2325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BC85E5" w14:textId="77777777" w:rsidR="0092423E" w:rsidRDefault="0092423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77117C80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3686800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4E22F76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6E427140" w14:textId="77777777" w:rsidTr="0001372C">
        <w:tc>
          <w:tcPr>
            <w:tcW w:w="2282" w:type="dxa"/>
            <w:shd w:val="clear" w:color="auto" w:fill="5B9BD5" w:themeFill="accent1"/>
          </w:tcPr>
          <w:p w14:paraId="2443B08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3D85C8C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E634C77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279306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9751638" w14:textId="77777777" w:rsidTr="0001372C">
        <w:tc>
          <w:tcPr>
            <w:tcW w:w="2282" w:type="dxa"/>
          </w:tcPr>
          <w:p w14:paraId="05FF86E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36E83AD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62636E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03150BDF" w14:textId="77777777" w:rsidR="004F2CE7" w:rsidRPr="00BD7ABF" w:rsidRDefault="0092423E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F9079F" w14:paraId="40A9C561" w14:textId="77777777" w:rsidTr="0001372C">
        <w:tc>
          <w:tcPr>
            <w:tcW w:w="2282" w:type="dxa"/>
          </w:tcPr>
          <w:p w14:paraId="157C8871" w14:textId="3DCFDEC3" w:rsidR="00F9079F" w:rsidRPr="00BD7ABF" w:rsidRDefault="00F9079F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2.0</w:t>
            </w:r>
          </w:p>
        </w:tc>
        <w:tc>
          <w:tcPr>
            <w:tcW w:w="1824" w:type="dxa"/>
          </w:tcPr>
          <w:p w14:paraId="658B038E" w14:textId="77777777" w:rsidR="00F9079F" w:rsidRPr="00BD7ABF" w:rsidRDefault="00F9079F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21145ABF" w14:textId="4AA16A79" w:rsidR="00F9079F" w:rsidRPr="00BD7ABF" w:rsidRDefault="00F9079F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Update done for </w:t>
            </w:r>
            <w:r w:rsidR="00240AD9">
              <w:rPr>
                <w:rFonts w:cs="Arial"/>
                <w:sz w:val="18"/>
                <w:szCs w:val="18"/>
              </w:rPr>
              <w:t xml:space="preserve">feedback received during AT &amp; </w:t>
            </w:r>
            <w:r>
              <w:rPr>
                <w:rFonts w:cs="Arial"/>
                <w:sz w:val="18"/>
                <w:szCs w:val="18"/>
              </w:rPr>
              <w:t>Key changes</w:t>
            </w:r>
          </w:p>
        </w:tc>
        <w:tc>
          <w:tcPr>
            <w:tcW w:w="2052" w:type="dxa"/>
          </w:tcPr>
          <w:p w14:paraId="24EA040A" w14:textId="71C2BA30" w:rsidR="00F9079F" w:rsidRDefault="00240AD9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May 2021</w:t>
            </w:r>
          </w:p>
        </w:tc>
      </w:tr>
    </w:tbl>
    <w:p w14:paraId="7BE242A0" w14:textId="77777777" w:rsidR="004F2CE7" w:rsidRDefault="004F2CE7" w:rsidP="00531438">
      <w:pPr>
        <w:pStyle w:val="BodyText20"/>
      </w:pPr>
    </w:p>
    <w:p w14:paraId="3222F4A1" w14:textId="77777777" w:rsidR="004F2CE7" w:rsidRPr="00531438" w:rsidRDefault="004F2CE7" w:rsidP="00531438">
      <w:pPr>
        <w:pStyle w:val="BodyText20"/>
      </w:pPr>
    </w:p>
    <w:p w14:paraId="020F8BC0" w14:textId="77777777" w:rsidR="00531438" w:rsidRPr="00531438" w:rsidRDefault="00531438" w:rsidP="00531438">
      <w:pPr>
        <w:pStyle w:val="BodyText20"/>
      </w:pPr>
    </w:p>
    <w:p w14:paraId="2970EE43" w14:textId="77777777" w:rsidR="00531438" w:rsidRPr="00531438" w:rsidRDefault="00531438" w:rsidP="00531438">
      <w:pPr>
        <w:pStyle w:val="BodyText20"/>
      </w:pPr>
    </w:p>
    <w:p w14:paraId="6C714BF1" w14:textId="77777777" w:rsidR="00531438" w:rsidRPr="00531438" w:rsidRDefault="00531438" w:rsidP="00531438">
      <w:pPr>
        <w:pStyle w:val="BodyText20"/>
      </w:pPr>
    </w:p>
    <w:p w14:paraId="517B57F5" w14:textId="77777777" w:rsidR="00531438" w:rsidRPr="00531438" w:rsidRDefault="00531438" w:rsidP="00531438">
      <w:pPr>
        <w:pStyle w:val="BodyText20"/>
      </w:pPr>
    </w:p>
    <w:p w14:paraId="03EA3224" w14:textId="77777777" w:rsidR="00531438" w:rsidRPr="00531438" w:rsidRDefault="00531438" w:rsidP="00531438">
      <w:pPr>
        <w:pStyle w:val="BodyText20"/>
      </w:pPr>
    </w:p>
    <w:p w14:paraId="4A924447" w14:textId="77777777" w:rsidR="00531438" w:rsidRPr="00531438" w:rsidRDefault="00531438" w:rsidP="00531438">
      <w:pPr>
        <w:pStyle w:val="BodyText20"/>
      </w:pPr>
    </w:p>
    <w:p w14:paraId="68523048" w14:textId="77777777" w:rsidR="00531438" w:rsidRDefault="00531438" w:rsidP="00531438">
      <w:pPr>
        <w:pStyle w:val="BodyText20"/>
      </w:pPr>
    </w:p>
    <w:p w14:paraId="341327DA" w14:textId="77777777" w:rsidR="0040040A" w:rsidRDefault="0040040A" w:rsidP="00531438">
      <w:pPr>
        <w:pStyle w:val="BodyText20"/>
      </w:pPr>
    </w:p>
    <w:p w14:paraId="5DECAD09" w14:textId="77777777" w:rsidR="0040040A" w:rsidRDefault="0040040A" w:rsidP="00531438">
      <w:pPr>
        <w:pStyle w:val="BodyText20"/>
      </w:pPr>
    </w:p>
    <w:p w14:paraId="5BB7201D" w14:textId="77777777" w:rsidR="0040040A" w:rsidRDefault="0040040A" w:rsidP="00531438">
      <w:pPr>
        <w:pStyle w:val="BodyText20"/>
      </w:pPr>
    </w:p>
    <w:p w14:paraId="1B57DD51" w14:textId="77777777" w:rsidR="0040040A" w:rsidRDefault="0040040A" w:rsidP="00531438">
      <w:pPr>
        <w:pStyle w:val="BodyText20"/>
      </w:pPr>
    </w:p>
    <w:p w14:paraId="14D22BAB" w14:textId="77777777" w:rsidR="0040040A" w:rsidRDefault="0040040A" w:rsidP="00531438">
      <w:pPr>
        <w:pStyle w:val="BodyText20"/>
      </w:pPr>
    </w:p>
    <w:p w14:paraId="5DE1FE49" w14:textId="77777777" w:rsidR="0040040A" w:rsidRDefault="0040040A" w:rsidP="00531438">
      <w:pPr>
        <w:pStyle w:val="BodyText20"/>
      </w:pPr>
    </w:p>
    <w:p w14:paraId="41E51514" w14:textId="77777777" w:rsidR="0040040A" w:rsidRDefault="0040040A" w:rsidP="00531438">
      <w:pPr>
        <w:pStyle w:val="BodyText20"/>
      </w:pPr>
    </w:p>
    <w:p w14:paraId="0C6682F3" w14:textId="77777777" w:rsidR="0040040A" w:rsidRDefault="0040040A" w:rsidP="00531438">
      <w:pPr>
        <w:pStyle w:val="BodyText20"/>
      </w:pPr>
    </w:p>
    <w:p w14:paraId="53BA6038" w14:textId="77777777" w:rsidR="0040040A" w:rsidRDefault="0040040A" w:rsidP="00531438">
      <w:pPr>
        <w:pStyle w:val="BodyText20"/>
      </w:pPr>
    </w:p>
    <w:p w14:paraId="300A2A2C" w14:textId="77777777" w:rsidR="0040040A" w:rsidRDefault="0040040A" w:rsidP="00531438">
      <w:pPr>
        <w:pStyle w:val="BodyText20"/>
      </w:pPr>
    </w:p>
    <w:p w14:paraId="1100AE0F" w14:textId="77777777" w:rsidR="0040040A" w:rsidRDefault="0040040A" w:rsidP="00531438">
      <w:pPr>
        <w:pStyle w:val="BodyText20"/>
      </w:pPr>
    </w:p>
    <w:p w14:paraId="62222148" w14:textId="77777777" w:rsidR="0040040A" w:rsidRDefault="0040040A" w:rsidP="00531438">
      <w:pPr>
        <w:pStyle w:val="BodyText20"/>
      </w:pPr>
    </w:p>
    <w:p w14:paraId="5263AAF6" w14:textId="77777777" w:rsidR="0040040A" w:rsidRDefault="0040040A" w:rsidP="00531438">
      <w:pPr>
        <w:pStyle w:val="BodyText20"/>
      </w:pPr>
    </w:p>
    <w:p w14:paraId="54A2771B" w14:textId="77777777" w:rsidR="0040040A" w:rsidRDefault="0040040A" w:rsidP="00531438">
      <w:pPr>
        <w:pStyle w:val="BodyText20"/>
      </w:pPr>
    </w:p>
    <w:p w14:paraId="77C03B8B" w14:textId="77777777" w:rsidR="0040040A" w:rsidRDefault="0040040A" w:rsidP="00531438">
      <w:pPr>
        <w:pStyle w:val="BodyText20"/>
      </w:pPr>
    </w:p>
    <w:p w14:paraId="24B9438D" w14:textId="77777777" w:rsidR="0040040A" w:rsidRDefault="0040040A" w:rsidP="00531438">
      <w:pPr>
        <w:pStyle w:val="BodyText20"/>
      </w:pPr>
    </w:p>
    <w:p w14:paraId="72613C08" w14:textId="77777777" w:rsidR="0040040A" w:rsidRDefault="0040040A" w:rsidP="00531438">
      <w:pPr>
        <w:pStyle w:val="BodyText20"/>
      </w:pPr>
    </w:p>
    <w:p w14:paraId="1748E782" w14:textId="77777777" w:rsidR="0040040A" w:rsidRDefault="0040040A" w:rsidP="00531438">
      <w:pPr>
        <w:pStyle w:val="BodyText20"/>
      </w:pPr>
    </w:p>
    <w:p w14:paraId="62E62F94" w14:textId="77777777" w:rsidR="0040040A" w:rsidRDefault="0040040A" w:rsidP="00531438">
      <w:pPr>
        <w:pStyle w:val="BodyText20"/>
      </w:pPr>
    </w:p>
    <w:p w14:paraId="33BC3A4D" w14:textId="77777777" w:rsidR="0040040A" w:rsidRDefault="0040040A" w:rsidP="00531438">
      <w:pPr>
        <w:pStyle w:val="BodyText20"/>
      </w:pPr>
    </w:p>
    <w:p w14:paraId="57156746" w14:textId="77777777" w:rsidR="0040040A" w:rsidRDefault="0040040A" w:rsidP="00531438">
      <w:pPr>
        <w:pStyle w:val="BodyText20"/>
      </w:pPr>
    </w:p>
    <w:p w14:paraId="6B27D752" w14:textId="77777777" w:rsidR="0040040A" w:rsidRDefault="0040040A" w:rsidP="00531438">
      <w:pPr>
        <w:pStyle w:val="BodyText20"/>
      </w:pPr>
    </w:p>
    <w:p w14:paraId="727C5E65" w14:textId="77777777" w:rsidR="0040040A" w:rsidRDefault="0040040A" w:rsidP="00531438">
      <w:pPr>
        <w:pStyle w:val="BodyText20"/>
      </w:pPr>
    </w:p>
    <w:p w14:paraId="283E4167" w14:textId="77777777" w:rsidR="0040040A" w:rsidRPr="00531438" w:rsidRDefault="0040040A" w:rsidP="00531438">
      <w:pPr>
        <w:pStyle w:val="BodyText20"/>
      </w:pPr>
    </w:p>
    <w:p w14:paraId="775FD7DE" w14:textId="77777777" w:rsidR="00531438" w:rsidRPr="00531438" w:rsidRDefault="00531438" w:rsidP="00531438">
      <w:pPr>
        <w:pStyle w:val="BodyText20"/>
      </w:pPr>
    </w:p>
    <w:p w14:paraId="32E95C7B" w14:textId="77777777" w:rsidR="00531438" w:rsidRPr="00531438" w:rsidRDefault="00531438" w:rsidP="00531438">
      <w:pPr>
        <w:pStyle w:val="BodyText20"/>
      </w:pPr>
    </w:p>
    <w:p w14:paraId="3D8DA5D6" w14:textId="77777777" w:rsidR="00531438" w:rsidRPr="00531438" w:rsidRDefault="00531438" w:rsidP="00531438">
      <w:pPr>
        <w:pStyle w:val="BodyText20"/>
      </w:pPr>
    </w:p>
    <w:p w14:paraId="7E1FE3B2" w14:textId="77777777" w:rsidR="00531438" w:rsidRDefault="00531438" w:rsidP="00531438">
      <w:pPr>
        <w:pStyle w:val="BodyText20"/>
      </w:pPr>
    </w:p>
    <w:p w14:paraId="286F2584" w14:textId="77777777" w:rsidR="00BD7ABF" w:rsidRDefault="00BD7ABF" w:rsidP="00531438">
      <w:pPr>
        <w:pStyle w:val="BodyText20"/>
      </w:pPr>
    </w:p>
    <w:p w14:paraId="4AFF0A8D" w14:textId="77777777" w:rsidR="00BD7ABF" w:rsidRDefault="00BD7ABF" w:rsidP="00531438">
      <w:pPr>
        <w:pStyle w:val="BodyText20"/>
      </w:pPr>
    </w:p>
    <w:p w14:paraId="354495A5" w14:textId="77777777" w:rsidR="0001372C" w:rsidRDefault="0001372C" w:rsidP="00531438">
      <w:pPr>
        <w:pStyle w:val="BodyText20"/>
      </w:pPr>
    </w:p>
    <w:p w14:paraId="232DAD4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73686801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A5DBB43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35A9B88A" w14:textId="62B81F17" w:rsidR="00F9079F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3686800" w:history="1">
            <w:r w:rsidR="00F9079F" w:rsidRPr="00ED2AEF">
              <w:rPr>
                <w:rStyle w:val="Hyperlink"/>
                <w:noProof/>
              </w:rPr>
              <w:t>Document Change History</w:t>
            </w:r>
            <w:r w:rsidR="00F9079F">
              <w:rPr>
                <w:noProof/>
                <w:webHidden/>
              </w:rPr>
              <w:tab/>
            </w:r>
            <w:r w:rsidR="00F9079F">
              <w:rPr>
                <w:noProof/>
                <w:webHidden/>
              </w:rPr>
              <w:fldChar w:fldCharType="begin"/>
            </w:r>
            <w:r w:rsidR="00F9079F">
              <w:rPr>
                <w:noProof/>
                <w:webHidden/>
              </w:rPr>
              <w:instrText xml:space="preserve"> PAGEREF _Toc73686800 \h </w:instrText>
            </w:r>
            <w:r w:rsidR="00F9079F">
              <w:rPr>
                <w:noProof/>
                <w:webHidden/>
              </w:rPr>
            </w:r>
            <w:r w:rsidR="00F9079F"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i</w:t>
            </w:r>
            <w:r w:rsidR="00F9079F">
              <w:rPr>
                <w:noProof/>
                <w:webHidden/>
              </w:rPr>
              <w:fldChar w:fldCharType="end"/>
            </w:r>
          </w:hyperlink>
        </w:p>
        <w:p w14:paraId="4B195C4D" w14:textId="00F35657" w:rsidR="00F9079F" w:rsidRDefault="00F9079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86801" w:history="1">
            <w:r w:rsidRPr="00ED2AEF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6CB78" w14:textId="576E2A7F" w:rsidR="00F9079F" w:rsidRDefault="00F9079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86802" w:history="1">
            <w:r w:rsidRPr="00ED2AEF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77BC" w14:textId="02C922B8" w:rsidR="00F9079F" w:rsidRDefault="00F9079F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86803" w:history="1">
            <w:r w:rsidRPr="00ED2AEF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64987" w14:textId="00F5E684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04" w:history="1">
            <w:r w:rsidRPr="00ED2AE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F9EE7" w14:textId="2F1F8638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05" w:history="1">
            <w:r w:rsidRPr="00ED2AE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Acronyms &amp;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FDC1C" w14:textId="588B1A4C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06" w:history="1">
            <w:r w:rsidRPr="00ED2AE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EFFE" w14:textId="2AFBCE16" w:rsidR="00F9079F" w:rsidRDefault="00F9079F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3686807" w:history="1">
            <w:r w:rsidRPr="00ED2AE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TRC 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CA99" w14:textId="2CCBFDA4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08" w:history="1">
            <w:r w:rsidRPr="00ED2AE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33BED" w14:textId="0C85F330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09" w:history="1">
            <w:r w:rsidRPr="00ED2AE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Logging into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E5F7" w14:textId="6C80F9EB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0" w:history="1">
            <w:r w:rsidRPr="00ED2AE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Application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8F9BD" w14:textId="5148B369" w:rsidR="00F9079F" w:rsidRDefault="00F9079F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3686811" w:history="1">
            <w:r w:rsidRPr="00ED2AEF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1ACAA" w14:textId="3FB18CEA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2" w:history="1">
            <w:r w:rsidRPr="00ED2AE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Manage Type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C9E7" w14:textId="23CC3C3B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3" w:history="1">
            <w:r w:rsidRPr="00ED2AEF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Edit Type Approved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7C15" w14:textId="4CCCB2D1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4" w:history="1">
            <w:r w:rsidRPr="00ED2AEF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Filter Type Approval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1150" w14:textId="415521E9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5" w:history="1">
            <w:r w:rsidRPr="00ED2AEF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Sorting Type Approved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022E" w14:textId="588BAF49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6" w:history="1">
            <w:r w:rsidRPr="00ED2AEF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Export Type Approved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6990" w14:textId="31B1630F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7" w:history="1">
            <w:r w:rsidRPr="00ED2AEF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Grievance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7A4C2" w14:textId="05658707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8" w:history="1">
            <w:r w:rsidRPr="00ED2AEF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Filter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89298" w14:textId="61FFE6BB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19" w:history="1">
            <w:r w:rsidRPr="00ED2AEF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Sorting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D59F" w14:textId="058337D3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3686820" w:history="1">
            <w:r w:rsidRPr="00ED2AEF">
              <w:rPr>
                <w:rStyle w:val="Hyperlink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Export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AC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16362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19E4493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FB9880D" w14:textId="77777777" w:rsidR="002631E4" w:rsidRPr="002631E4" w:rsidRDefault="002631E4" w:rsidP="003C7ABF">
      <w:pPr>
        <w:pStyle w:val="TOC1"/>
      </w:pPr>
    </w:p>
    <w:p w14:paraId="3BA55F6C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73686802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1F585EB" w14:textId="3F3D7ACE" w:rsidR="008376F5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3686894" w:history="1">
        <w:r w:rsidR="008376F5" w:rsidRPr="00741B80">
          <w:rPr>
            <w:rStyle w:val="Hyperlink"/>
            <w:noProof/>
          </w:rPr>
          <w:t>Figure 1: CEIR Home Page</w:t>
        </w:r>
        <w:r w:rsidR="008376F5">
          <w:rPr>
            <w:noProof/>
            <w:webHidden/>
          </w:rPr>
          <w:tab/>
        </w:r>
        <w:r w:rsidR="008376F5">
          <w:rPr>
            <w:noProof/>
            <w:webHidden/>
          </w:rPr>
          <w:fldChar w:fldCharType="begin"/>
        </w:r>
        <w:r w:rsidR="008376F5">
          <w:rPr>
            <w:noProof/>
            <w:webHidden/>
          </w:rPr>
          <w:instrText xml:space="preserve"> PAGEREF _Toc73686894 \h </w:instrText>
        </w:r>
        <w:r w:rsidR="008376F5">
          <w:rPr>
            <w:noProof/>
            <w:webHidden/>
          </w:rPr>
        </w:r>
        <w:r w:rsidR="008376F5"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</w:t>
        </w:r>
        <w:r w:rsidR="008376F5">
          <w:rPr>
            <w:noProof/>
            <w:webHidden/>
          </w:rPr>
          <w:fldChar w:fldCharType="end"/>
        </w:r>
      </w:hyperlink>
    </w:p>
    <w:p w14:paraId="231F6822" w14:textId="09D187F4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895" w:history="1">
        <w:r w:rsidRPr="00741B80">
          <w:rPr>
            <w:rStyle w:val="Hyperlink"/>
            <w:noProof/>
          </w:rPr>
          <w:t>Figure 2: TRC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EA9913" w14:textId="68D01F81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896" w:history="1">
        <w:r w:rsidRPr="00741B80">
          <w:rPr>
            <w:rStyle w:val="Hyperlink"/>
            <w:noProof/>
          </w:rPr>
          <w:t>Figure 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F34A2" w14:textId="51118B63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897" w:history="1">
        <w:r w:rsidRPr="00741B80">
          <w:rPr>
            <w:rStyle w:val="Hyperlink"/>
            <w:noProof/>
          </w:rPr>
          <w:t>Figure 4: Enter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9316AD" w14:textId="623FC7FC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898" w:history="1">
        <w:r w:rsidRPr="00741B80">
          <w:rPr>
            <w:rStyle w:val="Hyperlink"/>
            <w:noProof/>
          </w:rPr>
          <w:t>Figure 5: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D9AD02" w14:textId="3674057A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899" w:history="1">
        <w:r w:rsidRPr="00741B80">
          <w:rPr>
            <w:rStyle w:val="Hyperlink"/>
            <w:noProof/>
          </w:rPr>
          <w:t>Figure 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CF0E7A" w14:textId="38093FA3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0" w:history="1">
        <w:r w:rsidRPr="00741B80">
          <w:rPr>
            <w:rStyle w:val="Hyperlink"/>
            <w:noProof/>
          </w:rPr>
          <w:t>Figure 7: 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6B35C4" w14:textId="523A0028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1" w:history="1">
        <w:r w:rsidRPr="00741B80">
          <w:rPr>
            <w:rStyle w:val="Hyperlink"/>
            <w:noProof/>
          </w:rPr>
          <w:t>Figure 8: Set New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FA52B4" w14:textId="1F22FF76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2" w:history="1">
        <w:r w:rsidRPr="00741B80">
          <w:rPr>
            <w:rStyle w:val="Hyperlink"/>
            <w:noProof/>
          </w:rPr>
          <w:t>Figure 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43AD91" w14:textId="03BCF801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3" w:history="1">
        <w:r w:rsidRPr="00741B80">
          <w:rPr>
            <w:rStyle w:val="Hyperlink"/>
            <w:noProof/>
          </w:rPr>
          <w:t>Figure 10: Edit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6655EA" w14:textId="50B5A017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4" w:history="1">
        <w:r w:rsidRPr="00741B80">
          <w:rPr>
            <w:rStyle w:val="Hyperlink"/>
            <w:noProof/>
          </w:rPr>
          <w:t>Figure 11: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FABB5E" w14:textId="2F6A5E34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5" w:history="1">
        <w:r w:rsidRPr="00741B80">
          <w:rPr>
            <w:rStyle w:val="Hyperlink"/>
            <w:noProof/>
          </w:rPr>
          <w:t>Figure 12: Manage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F2B1F5" w14:textId="618EEBC8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6" w:history="1">
        <w:r w:rsidRPr="00741B80">
          <w:rPr>
            <w:rStyle w:val="Hyperlink"/>
            <w:noProof/>
          </w:rPr>
          <w:t>Figure 13: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A1CF4E" w14:textId="4A66BA94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7" w:history="1">
        <w:r w:rsidRPr="00741B80">
          <w:rPr>
            <w:rStyle w:val="Hyperlink"/>
            <w:noProof/>
          </w:rPr>
          <w:t>Figure 14: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9AD23B" w14:textId="3351906E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8" w:history="1">
        <w:r w:rsidRPr="00741B80">
          <w:rPr>
            <w:rStyle w:val="Hyperlink"/>
            <w:noProof/>
          </w:rPr>
          <w:t>Figure 15: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7FF4AE" w14:textId="3D6A6D95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09" w:history="1">
        <w:r w:rsidRPr="00741B80">
          <w:rPr>
            <w:rStyle w:val="Hyperlink"/>
            <w:noProof/>
          </w:rPr>
          <w:t>Figure 16: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DA897C" w14:textId="4D037186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0" w:history="1">
        <w:r w:rsidRPr="00741B80">
          <w:rPr>
            <w:rStyle w:val="Hyperlink"/>
            <w:noProof/>
          </w:rPr>
          <w:t>Figure 17: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D91E76" w14:textId="2D0A1248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1" w:history="1">
        <w:r w:rsidRPr="00741B80">
          <w:rPr>
            <w:rStyle w:val="Hyperlink"/>
            <w:noProof/>
          </w:rPr>
          <w:t>Figure 18: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724221" w14:textId="2A3C9A37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2" w:history="1">
        <w:r w:rsidRPr="00741B80">
          <w:rPr>
            <w:rStyle w:val="Hyperlink"/>
            <w:noProof/>
          </w:rPr>
          <w:t>Figure 19: Type-Approved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F9461" w14:textId="5C42401A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3" w:history="1">
        <w:r w:rsidRPr="00741B80">
          <w:rPr>
            <w:rStyle w:val="Hyperlink"/>
            <w:noProof/>
          </w:rPr>
          <w:t>Figure 20: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CBFD0A" w14:textId="0A772F65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4" w:history="1">
        <w:r w:rsidRPr="00741B80">
          <w:rPr>
            <w:rStyle w:val="Hyperlink"/>
            <w:noProof/>
          </w:rPr>
          <w:t>Figure 21: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B7647E" w14:textId="5DFB541E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5" w:history="1">
        <w:r w:rsidRPr="00741B80">
          <w:rPr>
            <w:rStyle w:val="Hyperlink"/>
            <w:noProof/>
          </w:rPr>
          <w:t>Figure 22: Update Report Type-Approve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96F2FE" w14:textId="08324113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6" w:history="1">
        <w:r w:rsidRPr="00741B80">
          <w:rPr>
            <w:rStyle w:val="Hyperlink"/>
            <w:noProof/>
          </w:rPr>
          <w:t>Figure 23: Filter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F4BD1C" w14:textId="48C72B38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7" w:history="1">
        <w:r w:rsidRPr="00741B80">
          <w:rPr>
            <w:rStyle w:val="Hyperlink"/>
            <w:noProof/>
          </w:rPr>
          <w:t>Figure 25: Export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07B5E8" w14:textId="5BF9F2F0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8" w:history="1">
        <w:r w:rsidRPr="00741B80">
          <w:rPr>
            <w:rStyle w:val="Hyperlink"/>
            <w:noProof/>
          </w:rPr>
          <w:t>Figure 26: Open or Save Exported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DA8436" w14:textId="076850D7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19" w:history="1">
        <w:r w:rsidRPr="00741B80">
          <w:rPr>
            <w:rStyle w:val="Hyperlink"/>
            <w:noProof/>
          </w:rPr>
          <w:t>Figure 27: Exported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0EDA12" w14:textId="29479510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0" w:history="1">
        <w:r w:rsidRPr="00741B80">
          <w:rPr>
            <w:rStyle w:val="Hyperlink"/>
            <w:noProof/>
          </w:rPr>
          <w:t>Figure 28: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D09ED5" w14:textId="1BA9ED1B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1" w:history="1">
        <w:r w:rsidRPr="00741B80">
          <w:rPr>
            <w:rStyle w:val="Hyperlink"/>
            <w:noProof/>
          </w:rPr>
          <w:t>Figure 29: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6A375B" w14:textId="709CC421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2" w:history="1">
        <w:r w:rsidRPr="00741B80">
          <w:rPr>
            <w:rStyle w:val="Hyperlink"/>
            <w:noProof/>
          </w:rPr>
          <w:t>Figure 30: Create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DA8011" w14:textId="7ECD71DB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3" w:history="1">
        <w:r w:rsidRPr="00741B80">
          <w:rPr>
            <w:rStyle w:val="Hyperlink"/>
            <w:noProof/>
          </w:rPr>
          <w:t>Figure 31: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6FD622" w14:textId="4F5C7585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4" w:history="1">
        <w:r w:rsidRPr="00741B80">
          <w:rPr>
            <w:rStyle w:val="Hyperlink"/>
            <w:noProof/>
          </w:rPr>
          <w:t>Figure 32: Filter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76948B" w14:textId="30737767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5" w:history="1">
        <w:r w:rsidRPr="00741B80">
          <w:rPr>
            <w:rStyle w:val="Hyperlink"/>
            <w:noProof/>
          </w:rPr>
          <w:t>Figure 33: Filtered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2D6932" w14:textId="38A595EF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6" w:history="1">
        <w:r w:rsidRPr="00741B80">
          <w:rPr>
            <w:rStyle w:val="Hyperlink"/>
            <w:noProof/>
          </w:rPr>
          <w:t>Figure 34: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296EB1" w14:textId="1A2F9DA1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7" w:history="1">
        <w:r w:rsidRPr="00741B80">
          <w:rPr>
            <w:rStyle w:val="Hyperlink"/>
            <w:noProof/>
          </w:rPr>
          <w:t>Figure 35: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8859BC" w14:textId="4A3809FE" w:rsidR="008376F5" w:rsidRDefault="008376F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3686928" w:history="1">
        <w:r w:rsidRPr="00741B80">
          <w:rPr>
            <w:rStyle w:val="Hyperlink"/>
            <w:noProof/>
          </w:rPr>
          <w:t>Figure 36: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5A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0797DF" w14:textId="77777777" w:rsidR="006755C2" w:rsidRDefault="00D239B5">
      <w:pPr>
        <w:pStyle w:val="TableofFigures"/>
      </w:pPr>
      <w:r>
        <w:fldChar w:fldCharType="end"/>
      </w:r>
    </w:p>
    <w:p w14:paraId="3159FF8F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4ADD79B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73686803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7C353A29" w14:textId="77777777" w:rsidR="00AF7107" w:rsidRDefault="00384430" w:rsidP="004D34E8">
      <w:pPr>
        <w:pStyle w:val="Heading2"/>
      </w:pPr>
      <w:bookmarkStart w:id="154" w:name="_Toc73686804"/>
      <w:r>
        <w:t>Scope</w:t>
      </w:r>
      <w:bookmarkEnd w:id="154"/>
    </w:p>
    <w:p w14:paraId="2105237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7E235C">
        <w:t>TRC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7E235C">
        <w:t>report</w:t>
      </w:r>
      <w:r w:rsidRPr="00EE5A16">
        <w:t xml:space="preserve"> </w:t>
      </w:r>
      <w:r w:rsidR="007E235C">
        <w:t>Type approved devices</w:t>
      </w:r>
      <w:r w:rsidR="00512666">
        <w:t xml:space="preserve"> </w:t>
      </w:r>
      <w:r w:rsidRPr="00EE5A16">
        <w:t>and report grievances.</w:t>
      </w:r>
    </w:p>
    <w:p w14:paraId="5D2E6DB6" w14:textId="77777777" w:rsidR="00084397" w:rsidRDefault="00084397" w:rsidP="004D6E91">
      <w:pPr>
        <w:pStyle w:val="Heading2"/>
      </w:pPr>
      <w:bookmarkStart w:id="155" w:name="_Toc73686805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1113EA3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933C50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321A2BDB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61E82FC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D9CB1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7F40541F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673814B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A00050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2DCE87AF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A5A88D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9542A4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D2A49B5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F2E034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3FBD34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0E4A305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6DA38B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417E8F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72A108C4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1CBECBE1" w14:textId="77777777" w:rsidR="00191AE2" w:rsidRDefault="00191AE2" w:rsidP="00191AE2">
      <w:pPr>
        <w:pStyle w:val="BodyText2"/>
        <w:ind w:left="360"/>
      </w:pPr>
    </w:p>
    <w:p w14:paraId="5EA032D4" w14:textId="77777777" w:rsidR="00384430" w:rsidRDefault="00384430" w:rsidP="004D3E67">
      <w:pPr>
        <w:pStyle w:val="Heading2"/>
      </w:pPr>
      <w:bookmarkStart w:id="156" w:name="_Toc73686806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2AE60DFE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2CAE2C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C6ADE7B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2FF19B4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6B3A61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4F85C09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06EF934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D3DB99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2DECB2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823B71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2D348C4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53F586B5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1D23723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40524D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2463A0F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3E23259" w14:textId="77777777" w:rsidR="00A90D32" w:rsidRDefault="009A50CC" w:rsidP="004D6E91">
      <w:pPr>
        <w:pStyle w:val="Heading1"/>
      </w:pPr>
      <w:bookmarkStart w:id="157" w:name="_Toc73686807"/>
      <w:proofErr w:type="gramStart"/>
      <w:r>
        <w:lastRenderedPageBreak/>
        <w:t xml:space="preserve">TRC </w:t>
      </w:r>
      <w:r w:rsidR="00384430">
        <w:t xml:space="preserve"> Operations</w:t>
      </w:r>
      <w:bookmarkEnd w:id="157"/>
      <w:proofErr w:type="gramEnd"/>
    </w:p>
    <w:p w14:paraId="47B27645" w14:textId="77777777" w:rsidR="003F3870" w:rsidRPr="003F3870" w:rsidRDefault="003F3870" w:rsidP="003F3870"/>
    <w:p w14:paraId="24700B50" w14:textId="77777777" w:rsidR="00384430" w:rsidRPr="002A39C9" w:rsidRDefault="00384430" w:rsidP="00384430">
      <w:pPr>
        <w:pStyle w:val="Heading2"/>
      </w:pPr>
      <w:bookmarkStart w:id="158" w:name="_Toc73686808"/>
      <w:r w:rsidRPr="002A39C9">
        <w:t>Application Overview</w:t>
      </w:r>
      <w:bookmarkEnd w:id="158"/>
    </w:p>
    <w:p w14:paraId="796EB228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E235C">
        <w:t>TRC</w:t>
      </w:r>
      <w:r>
        <w:t xml:space="preserve"> Portal </w:t>
      </w:r>
      <w:r w:rsidRPr="00EE5A16">
        <w:t xml:space="preserve">application is used to </w:t>
      </w:r>
      <w:r w:rsidR="007E235C">
        <w:t xml:space="preserve">report type approved </w:t>
      </w:r>
      <w:r w:rsidRPr="00EE5A16">
        <w:t xml:space="preserve">SIM-based devices that are imported in Cambodia. </w:t>
      </w:r>
      <w:r w:rsidR="00F854B3">
        <w:t xml:space="preserve">Registration of </w:t>
      </w:r>
      <w:r w:rsidR="007E235C">
        <w:t xml:space="preserve">TAC of </w:t>
      </w:r>
      <w:r w:rsidR="00F854B3">
        <w:t>all the imported devices</w:t>
      </w:r>
      <w:r w:rsidRPr="00EE5A16">
        <w:t xml:space="preserve"> ensures </w:t>
      </w:r>
      <w:r w:rsidR="007E235C">
        <w:t xml:space="preserve">that legal </w:t>
      </w:r>
      <w:r w:rsidRPr="00EE5A16">
        <w:t xml:space="preserve">devices are made available for sale in the market. </w:t>
      </w:r>
      <w:r w:rsidR="00271258">
        <w:t xml:space="preserve"> </w:t>
      </w:r>
    </w:p>
    <w:p w14:paraId="26B5AE48" w14:textId="77777777" w:rsidR="00384430" w:rsidRPr="00EE5A16" w:rsidRDefault="007E235C" w:rsidP="00384430">
      <w:pPr>
        <w:pStyle w:val="BodyText2"/>
      </w:pPr>
      <w:r>
        <w:t>TRC</w:t>
      </w:r>
      <w:r w:rsidR="00384430" w:rsidRPr="00EE5A16">
        <w:t xml:space="preserve"> perform the following tasks:</w:t>
      </w:r>
    </w:p>
    <w:p w14:paraId="22EBBC7A" w14:textId="77777777" w:rsidR="007E235C" w:rsidRPr="00EE5A16" w:rsidRDefault="007E235C" w:rsidP="007E235C">
      <w:pPr>
        <w:pStyle w:val="BodyText2"/>
        <w:numPr>
          <w:ilvl w:val="0"/>
          <w:numId w:val="24"/>
        </w:numPr>
      </w:pPr>
      <w:r>
        <w:t>Report type approval certificates for the imported devices</w:t>
      </w:r>
    </w:p>
    <w:p w14:paraId="48AA5043" w14:textId="77777777" w:rsidR="00E66A36" w:rsidRDefault="00384430" w:rsidP="007E235C">
      <w:pPr>
        <w:pStyle w:val="BodyText2"/>
        <w:ind w:left="720"/>
      </w:pPr>
      <w:r w:rsidRPr="00EE5A16">
        <w:t>Report grievances</w:t>
      </w:r>
    </w:p>
    <w:p w14:paraId="48D6002B" w14:textId="77777777" w:rsidR="00E66A36" w:rsidRDefault="00E66A36" w:rsidP="004D3E67">
      <w:pPr>
        <w:pStyle w:val="BodyText2"/>
      </w:pPr>
    </w:p>
    <w:p w14:paraId="54D145B1" w14:textId="77777777" w:rsidR="00384430" w:rsidRDefault="00384430" w:rsidP="004D3E67">
      <w:pPr>
        <w:pStyle w:val="Heading2"/>
      </w:pPr>
      <w:bookmarkStart w:id="159" w:name="_Toc73686809"/>
      <w:r>
        <w:t>Logging into the Application</w:t>
      </w:r>
      <w:bookmarkEnd w:id="159"/>
    </w:p>
    <w:p w14:paraId="7B6B697E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9A50CC">
        <w:t xml:space="preserve">TRC </w:t>
      </w:r>
      <w:r w:rsidR="00F854B3">
        <w:t>must</w:t>
      </w:r>
      <w:r>
        <w:t xml:space="preserve"> register in the application.</w:t>
      </w:r>
    </w:p>
    <w:p w14:paraId="62BB10F0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D85C54B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EE9C9F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347482D" wp14:editId="20A8CC5D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5974" w14:textId="77777777" w:rsidR="0036447D" w:rsidRPr="0036447D" w:rsidRDefault="00584DC9" w:rsidP="007E53B8">
      <w:pPr>
        <w:pStyle w:val="FigureCaption"/>
      </w:pPr>
      <w:bookmarkStart w:id="160" w:name="_Toc73686894"/>
      <w:r>
        <w:t>Figure 1: CEIR Home Page</w:t>
      </w:r>
      <w:bookmarkEnd w:id="160"/>
    </w:p>
    <w:p w14:paraId="38A37AE0" w14:textId="77777777" w:rsidR="00A7041F" w:rsidRDefault="000330B6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B4C722" wp14:editId="6048116E">
                <wp:simplePos x="0" y="0"/>
                <wp:positionH relativeFrom="column">
                  <wp:posOffset>2309115</wp:posOffset>
                </wp:positionH>
                <wp:positionV relativeFrom="paragraph">
                  <wp:posOffset>289305</wp:posOffset>
                </wp:positionV>
                <wp:extent cx="1101359" cy="1843038"/>
                <wp:effectExtent l="0" t="0" r="2286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59" cy="18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43E07" id="Rectangle 16" o:spid="_x0000_s1026" style="position:absolute;margin-left:181.8pt;margin-top:22.8pt;width:86.7pt;height:14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tulgIAAIc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" filled="f" strokecolor="black [3213]" strokeweight="1pt"/>
            </w:pict>
          </mc:Fallback>
        </mc:AlternateContent>
      </w:r>
      <w:r w:rsidR="00A7041F">
        <w:t xml:space="preserve">Select </w:t>
      </w:r>
      <w:r w:rsidR="00E90ADA">
        <w:rPr>
          <w:b/>
          <w:bCs/>
        </w:rPr>
        <w:t xml:space="preserve">TRC </w:t>
      </w:r>
      <w:r w:rsidR="00E90ADA">
        <w:t>form</w:t>
      </w:r>
      <w:r w:rsidR="00A7041F">
        <w:t xml:space="preserve">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2ADC501" w14:textId="77777777" w:rsidR="00CA51DD" w:rsidRDefault="0077516F" w:rsidP="007E235C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D19E00" wp14:editId="4FA73533">
                <wp:simplePos x="0" y="0"/>
                <wp:positionH relativeFrom="column">
                  <wp:posOffset>2667333</wp:posOffset>
                </wp:positionH>
                <wp:positionV relativeFrom="paragraph">
                  <wp:posOffset>3456</wp:posOffset>
                </wp:positionV>
                <wp:extent cx="730577" cy="207351"/>
                <wp:effectExtent l="0" t="0" r="1270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77" cy="2073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FD311" id="Rectangle 50" o:spid="_x0000_s1026" style="position:absolute;margin-left:210.05pt;margin-top:.25pt;width:57.55pt;height:16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" filled="f" strokecolor="#ffc000 [3207]" strokeweight="2pt"/>
            </w:pict>
          </mc:Fallback>
        </mc:AlternateContent>
      </w:r>
      <w:r w:rsidR="000330B6">
        <w:rPr>
          <w:noProof/>
        </w:rPr>
        <w:drawing>
          <wp:inline distT="0" distB="0" distL="0" distR="0" wp14:anchorId="5CB0BF24" wp14:editId="03A1AB36">
            <wp:extent cx="1097159" cy="18383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768" cy="1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B35" w14:textId="77777777" w:rsidR="00CA51DD" w:rsidRDefault="00CA51DD" w:rsidP="00822F6F">
      <w:pPr>
        <w:pStyle w:val="BodyText2"/>
        <w:ind w:left="720"/>
      </w:pPr>
    </w:p>
    <w:p w14:paraId="3093BCD6" w14:textId="77777777" w:rsidR="00A7041F" w:rsidRDefault="008C6254" w:rsidP="00BC6975">
      <w:pPr>
        <w:pStyle w:val="BodyText2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31F601" wp14:editId="53B777D4">
                <wp:simplePos x="0" y="0"/>
                <wp:positionH relativeFrom="column">
                  <wp:posOffset>98530</wp:posOffset>
                </wp:positionH>
                <wp:positionV relativeFrom="paragraph">
                  <wp:posOffset>227671</wp:posOffset>
                </wp:positionV>
                <wp:extent cx="5269230" cy="6561056"/>
                <wp:effectExtent l="0" t="0" r="2667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30" cy="6561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71552" id="Rectangle 13" o:spid="_x0000_s1026" style="position:absolute;margin-left:7.75pt;margin-top:17.95pt;width:414.9pt;height:516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4hlgIAAIcFAAAOAAAAZHJzL2Uyb0RvYy54bWysVFFP2zAQfp+0/2D5fSQptIO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" filled="f" strokecolor="black [3213]" strokeweight="1pt"/>
            </w:pict>
          </mc:Fallback>
        </mc:AlternateContent>
      </w:r>
      <w:r w:rsidR="00E66A36">
        <w:t xml:space="preserve">The </w:t>
      </w:r>
      <w:r w:rsidR="007E235C">
        <w:rPr>
          <w:b/>
          <w:bCs/>
        </w:rPr>
        <w:t>TRC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7E235C">
        <w:t>TRC</w:t>
      </w:r>
      <w:r w:rsidR="00F854B3">
        <w:t xml:space="preserve"> needs to fill in the following information.</w:t>
      </w:r>
    </w:p>
    <w:p w14:paraId="2EC03A81" w14:textId="50741604" w:rsidR="00B970E2" w:rsidRDefault="00B970E2" w:rsidP="00084D6C">
      <w:pPr>
        <w:pStyle w:val="BodyText2"/>
        <w:ind w:left="142"/>
        <w:jc w:val="center"/>
      </w:pPr>
    </w:p>
    <w:p w14:paraId="120B2A09" w14:textId="12C999D6" w:rsidR="00F9079F" w:rsidRDefault="00F9079F" w:rsidP="00084D6C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5B1F68AE" wp14:editId="5B053370">
            <wp:extent cx="3946769" cy="4293352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641" cy="43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BC2" w14:textId="77777777" w:rsidR="00CA51DD" w:rsidRDefault="00CA51DD" w:rsidP="007E53B8">
      <w:pPr>
        <w:pStyle w:val="FigureCaption"/>
      </w:pPr>
      <w:bookmarkStart w:id="161" w:name="_Toc73686895"/>
      <w:r>
        <w:t xml:space="preserve">Figure 2: </w:t>
      </w:r>
      <w:r w:rsidR="0086455E">
        <w:t>TRC Registration</w:t>
      </w:r>
      <w:bookmarkEnd w:id="161"/>
      <w:r>
        <w:t xml:space="preserve"> </w:t>
      </w:r>
    </w:p>
    <w:p w14:paraId="21AE539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7C9F16B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593F71B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1FB074B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4653CBD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17BF0FA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9A50CC">
        <w:t xml:space="preserve">TRC </w:t>
      </w:r>
      <w:r w:rsidR="00B36078">
        <w:t>’s</w:t>
      </w:r>
      <w:r w:rsidR="00956603">
        <w:t xml:space="preserve"> address:</w:t>
      </w:r>
    </w:p>
    <w:p w14:paraId="17C773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599D16F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A87153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2B44BE43" w14:textId="77777777" w:rsidR="00A7041F" w:rsidRDefault="00A7041F" w:rsidP="00DC39E0">
      <w:pPr>
        <w:pStyle w:val="BodyText2"/>
        <w:numPr>
          <w:ilvl w:val="1"/>
          <w:numId w:val="35"/>
        </w:numPr>
      </w:pPr>
      <w:r>
        <w:lastRenderedPageBreak/>
        <w:t>District</w:t>
      </w:r>
    </w:p>
    <w:p w14:paraId="0743D281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4FEF61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2D72AB8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232BBE6D" w14:textId="77777777" w:rsidR="00406F15" w:rsidRPr="00406F15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406F15" w:rsidRPr="00406F15">
        <w:rPr>
          <w:b/>
          <w:bCs/>
        </w:rPr>
        <w:t>National ID</w:t>
      </w:r>
      <w:r w:rsidR="00406F15">
        <w:t>: Enter national ID.</w:t>
      </w:r>
    </w:p>
    <w:p w14:paraId="603527A6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>Upload National ID</w:t>
      </w:r>
      <w:r>
        <w:rPr>
          <w:b/>
          <w:bCs/>
        </w:rPr>
        <w:t xml:space="preserve">: </w:t>
      </w:r>
      <w:r w:rsidRPr="00406F15">
        <w:rPr>
          <w:bCs/>
        </w:rPr>
        <w:t xml:space="preserve">Upload National ID </w:t>
      </w:r>
      <w:r>
        <w:rPr>
          <w:bCs/>
        </w:rPr>
        <w:t xml:space="preserve">file </w:t>
      </w:r>
    </w:p>
    <w:p w14:paraId="723EF327" w14:textId="77777777" w:rsid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 xml:space="preserve">Upload </w:t>
      </w:r>
      <w:r>
        <w:rPr>
          <w:b/>
          <w:bCs/>
        </w:rPr>
        <w:t xml:space="preserve">Photo: </w:t>
      </w:r>
      <w:r w:rsidRPr="00406F15">
        <w:rPr>
          <w:bCs/>
        </w:rPr>
        <w:t xml:space="preserve">Upload </w:t>
      </w:r>
      <w:r>
        <w:rPr>
          <w:bCs/>
        </w:rPr>
        <w:t>Photo</w:t>
      </w:r>
      <w:r w:rsidRPr="00406F15">
        <w:rPr>
          <w:bCs/>
        </w:rPr>
        <w:t xml:space="preserve"> </w:t>
      </w:r>
      <w:r>
        <w:rPr>
          <w:bCs/>
        </w:rPr>
        <w:t>file</w:t>
      </w:r>
    </w:p>
    <w:p w14:paraId="740315ED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Employee ID: </w:t>
      </w:r>
      <w:r>
        <w:t>Enter employee ID.</w:t>
      </w:r>
    </w:p>
    <w:p w14:paraId="356D218E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Upload ID Card: </w:t>
      </w:r>
      <w:r w:rsidRPr="00406F15">
        <w:rPr>
          <w:bCs/>
        </w:rPr>
        <w:t xml:space="preserve">Upload </w:t>
      </w:r>
      <w:r>
        <w:rPr>
          <w:bCs/>
        </w:rPr>
        <w:t>Official</w:t>
      </w:r>
      <w:r w:rsidRPr="00406F15">
        <w:rPr>
          <w:bCs/>
        </w:rPr>
        <w:t xml:space="preserve"> ID </w:t>
      </w:r>
      <w:r>
        <w:rPr>
          <w:bCs/>
        </w:rPr>
        <w:t>Card file</w:t>
      </w:r>
    </w:p>
    <w:p w14:paraId="36AD1330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Nature of Employment: </w:t>
      </w:r>
      <w:r>
        <w:t>Select nature of Employment.</w:t>
      </w:r>
    </w:p>
    <w:p w14:paraId="28C5E0AC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Designation and Title: </w:t>
      </w:r>
      <w:r>
        <w:t>Enter designation/Title of Reporting Authority in your organization.</w:t>
      </w:r>
    </w:p>
    <w:p w14:paraId="4A48DDDB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Reporting Authority Name: </w:t>
      </w:r>
      <w:r>
        <w:t>Enter name of Reporting Authority in your organization.</w:t>
      </w:r>
    </w:p>
    <w:p w14:paraId="6873FD50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Email ID:</w:t>
      </w:r>
      <w:r w:rsidRPr="00406F15">
        <w:t xml:space="preserve"> </w:t>
      </w:r>
      <w:r>
        <w:t>Enter e-mail ID of</w:t>
      </w:r>
      <w:r w:rsidR="0086455E">
        <w:t xml:space="preserve"> </w:t>
      </w:r>
      <w:r>
        <w:t>Reporting Authority in your organization.</w:t>
      </w:r>
    </w:p>
    <w:p w14:paraId="44C9CF56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Contact Number:</w:t>
      </w:r>
      <w:r w:rsidRPr="00406F15">
        <w:t xml:space="preserve"> </w:t>
      </w:r>
      <w:r>
        <w:t>Enter contact number of Reporting Authority in your organization.</w:t>
      </w:r>
    </w:p>
    <w:p w14:paraId="0D23F7F4" w14:textId="77777777" w:rsidR="000242DB" w:rsidRDefault="00406F15" w:rsidP="000242DB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A50CC">
        <w:t xml:space="preserve">TRC </w:t>
      </w:r>
      <w:r w:rsidR="00956603">
        <w:t>Portal application.</w:t>
      </w:r>
      <w:r w:rsidR="00C57342">
        <w:t xml:space="preserve"> </w:t>
      </w:r>
    </w:p>
    <w:p w14:paraId="37EBF9B9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72D7FCE1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406F15">
        <w:t>TRC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406F15">
        <w:t>TRC</w:t>
      </w:r>
      <w:r w:rsidR="004140E9">
        <w:t xml:space="preserve">. </w:t>
      </w:r>
      <w:r w:rsidR="00E40E9F">
        <w:t xml:space="preserve">These security questions are used for authentication of the </w:t>
      </w:r>
      <w:r w:rsidR="00406F15">
        <w:t>TRC</w:t>
      </w:r>
      <w:r w:rsidR="004140E9">
        <w:t>.</w:t>
      </w:r>
    </w:p>
    <w:p w14:paraId="630D394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9A50CC">
        <w:t xml:space="preserve">TRC </w:t>
      </w:r>
      <w:r w:rsidR="004140E9">
        <w:t>is not a robot.</w:t>
      </w:r>
      <w:r w:rsidR="00DB0909">
        <w:t xml:space="preserve"> </w:t>
      </w:r>
    </w:p>
    <w:p w14:paraId="0D5C18AA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212AF5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0818C469" w14:textId="77777777" w:rsidR="00DB0909" w:rsidRDefault="00DB0909" w:rsidP="00A90D32">
      <w:pPr>
        <w:pStyle w:val="BodyText2"/>
      </w:pPr>
      <w:r>
        <w:t xml:space="preserve">An OTP is sent to the </w:t>
      </w:r>
      <w:r w:rsidR="009A50CC">
        <w:t xml:space="preserve">TRC </w:t>
      </w:r>
      <w:r w:rsidR="0000542C">
        <w:t>personnel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39339742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1E29485" wp14:editId="6C68730D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E91C7" w14:textId="77777777" w:rsidR="00CA51DD" w:rsidRDefault="00CA51DD" w:rsidP="007E53B8">
      <w:pPr>
        <w:pStyle w:val="FigureCaption"/>
      </w:pPr>
      <w:bookmarkStart w:id="162" w:name="_Toc73686896"/>
      <w:r>
        <w:t>Figure 3: Verify OTP</w:t>
      </w:r>
      <w:bookmarkEnd w:id="162"/>
    </w:p>
    <w:p w14:paraId="7A6B27C0" w14:textId="77777777" w:rsidR="00B32FEA" w:rsidRDefault="00DB0909" w:rsidP="00A90D32">
      <w:pPr>
        <w:pStyle w:val="BodyText2"/>
      </w:pPr>
      <w:r>
        <w:t xml:space="preserve">The </w:t>
      </w:r>
      <w:r w:rsidR="00406F15">
        <w:t>TRC</w:t>
      </w:r>
      <w:r w:rsidR="005B0DA8">
        <w:t xml:space="preserve"> personnel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BE0F43F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E12B787" wp14:editId="2F17A5EA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70CB4" w14:textId="77777777" w:rsidR="00CA51DD" w:rsidRDefault="00CA51DD" w:rsidP="007E53B8">
      <w:pPr>
        <w:pStyle w:val="FigureCaption"/>
      </w:pPr>
      <w:bookmarkStart w:id="163" w:name="_Toc73686897"/>
      <w:r>
        <w:t>Figure 4: Enter OTP</w:t>
      </w:r>
      <w:bookmarkEnd w:id="163"/>
    </w:p>
    <w:p w14:paraId="297EF397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653A30E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1A2FDDE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3944BCD4" wp14:editId="1D0CDB0C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206CF" w14:textId="4BCF97B9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A976D7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A976D7">
        <w:t>Admin</w:t>
      </w:r>
      <w:r w:rsidR="00DB0909">
        <w:t xml:space="preserve">, a mail containing </w:t>
      </w:r>
      <w:r w:rsidR="0028775B">
        <w:t xml:space="preserve">the </w:t>
      </w:r>
      <w:r w:rsidR="009A50CC">
        <w:t>TRC</w:t>
      </w:r>
      <w:r w:rsidR="0028775B">
        <w:t>’s</w:t>
      </w:r>
      <w:r w:rsidR="00DB0909">
        <w:t xml:space="preserve"> registration ID is sent to the </w:t>
      </w:r>
      <w:r w:rsidR="009A50CC">
        <w:t xml:space="preserve">TRC 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406F15">
        <w:t>TRC</w:t>
      </w:r>
      <w:r w:rsidR="00C90C35">
        <w:t xml:space="preserve"> Portal application.</w:t>
      </w:r>
    </w:p>
    <w:p w14:paraId="03FC3940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7E2CFE13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F1C1717" w14:textId="77777777" w:rsidR="00A90D32" w:rsidRDefault="00A90D32" w:rsidP="00DC39E0">
      <w:pPr>
        <w:pStyle w:val="BodyText2"/>
        <w:numPr>
          <w:ilvl w:val="0"/>
          <w:numId w:val="26"/>
        </w:numPr>
      </w:pPr>
      <w:r>
        <w:lastRenderedPageBreak/>
        <w:t xml:space="preserve">Open the browser and enter the </w:t>
      </w:r>
      <w:r w:rsidR="000242DB">
        <w:t xml:space="preserve">CEIR </w:t>
      </w:r>
      <w:r w:rsidR="009A50CC">
        <w:t xml:space="preserve">TRC </w:t>
      </w:r>
      <w:r w:rsidR="000242DB">
        <w:t xml:space="preserve">Portal </w:t>
      </w:r>
      <w:r>
        <w:t>URL in the address bar. The login screen appears.</w:t>
      </w:r>
    </w:p>
    <w:p w14:paraId="13AE8E5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3C2085" wp14:editId="4AB85AE5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F3C71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3CF19" wp14:editId="64ACA5A1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F9642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4E5B107E" wp14:editId="1694870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A5C6" w14:textId="77777777" w:rsidR="00C63B19" w:rsidRDefault="00C63B19" w:rsidP="007E53B8">
      <w:pPr>
        <w:pStyle w:val="FigureCaption"/>
      </w:pPr>
      <w:bookmarkStart w:id="164" w:name="_Toc73686898"/>
      <w:r>
        <w:t xml:space="preserve">Figure </w:t>
      </w:r>
      <w:r w:rsidR="00E33E46">
        <w:t>5</w:t>
      </w:r>
      <w:r>
        <w:t>: Login</w:t>
      </w:r>
      <w:bookmarkEnd w:id="164"/>
    </w:p>
    <w:p w14:paraId="7062696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A738C43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B0D7F98" wp14:editId="2FE4D8D0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89E0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A32B15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9A50CC">
        <w:t xml:space="preserve">TRC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9A50CC">
        <w:t xml:space="preserve">TRC </w:t>
      </w:r>
      <w:r w:rsidR="00933CA4" w:rsidRPr="00933CA4">
        <w:t>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406F15">
        <w:rPr>
          <w:i/>
          <w:iCs/>
        </w:rPr>
        <w:t>TRC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15CAC8D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1F88100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1DC15FE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3447A41" w14:textId="77777777" w:rsidR="00391A42" w:rsidRDefault="00300A88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5E814B" wp14:editId="3993235E">
                <wp:simplePos x="0" y="0"/>
                <wp:positionH relativeFrom="column">
                  <wp:posOffset>287066</wp:posOffset>
                </wp:positionH>
                <wp:positionV relativeFrom="paragraph">
                  <wp:posOffset>289436</wp:posOffset>
                </wp:positionV>
                <wp:extent cx="4972318" cy="2257719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318" cy="2257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C907E" id="Rectangle 18" o:spid="_x0000_s1026" style="position:absolute;margin-left:22.6pt;margin-top:22.8pt;width:391.5pt;height:177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proofErr w:type="gramStart"/>
      <w:r w:rsidR="004463DD">
        <w:t>H</w:t>
      </w:r>
      <w:r w:rsidR="000249E9">
        <w:t>ome</w:t>
      </w:r>
      <w:proofErr w:type="gramEnd"/>
      <w:r w:rsidR="000249E9">
        <w:t xml:space="preserve"> page appears</w:t>
      </w:r>
      <w:r w:rsidR="00A90D32">
        <w:t xml:space="preserve">. </w:t>
      </w:r>
    </w:p>
    <w:p w14:paraId="6512E64E" w14:textId="75FC717D" w:rsidR="00391A42" w:rsidRDefault="00F9079F" w:rsidP="00E40E9F">
      <w:pPr>
        <w:pStyle w:val="BodyText2"/>
        <w:ind w:left="432"/>
        <w:jc w:val="center"/>
      </w:pPr>
      <w:r w:rsidRPr="00F9079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B2608FC" wp14:editId="78368DA2">
            <wp:extent cx="4595446" cy="2698781"/>
            <wp:effectExtent l="0" t="0" r="0" b="635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844" cy="27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1E3F" w14:textId="77777777" w:rsidR="00C63B19" w:rsidRDefault="00C63B19" w:rsidP="007E53B8">
      <w:pPr>
        <w:pStyle w:val="FigureCaption"/>
      </w:pPr>
      <w:bookmarkStart w:id="165" w:name="_Toc73686899"/>
      <w:r>
        <w:t xml:space="preserve">Figure </w:t>
      </w:r>
      <w:r w:rsidR="00E33E46">
        <w:t>6</w:t>
      </w:r>
      <w:r>
        <w:t>: Home Page</w:t>
      </w:r>
      <w:bookmarkEnd w:id="165"/>
    </w:p>
    <w:p w14:paraId="02071D8C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9A50CC">
        <w:t xml:space="preserve">TRC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6054259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885B3C1" wp14:editId="3C4DE8E7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F3CE7" w14:textId="77777777" w:rsidR="00C63B19" w:rsidRDefault="00C63B19" w:rsidP="007E53B8">
      <w:pPr>
        <w:pStyle w:val="FigureCaption"/>
      </w:pPr>
      <w:bookmarkStart w:id="166" w:name="_Toc73686900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1360625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73A906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6699D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CCA5B29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17FC93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5417496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3ECAE14" wp14:editId="79DEE5AB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6886" w14:textId="77777777" w:rsidR="00E33E46" w:rsidRDefault="00E33E46" w:rsidP="007E53B8">
      <w:pPr>
        <w:pStyle w:val="FigureCaption"/>
      </w:pPr>
      <w:bookmarkStart w:id="167" w:name="_Toc73686901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4210A1D7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71DB7FF" wp14:editId="4A289A9C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131D81AF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6E04E279" w14:textId="77777777" w:rsidR="00F5488A" w:rsidRDefault="00ED2357" w:rsidP="00A90D32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C713C3C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73686810"/>
      <w:r>
        <w:t>Application User Interface</w:t>
      </w:r>
      <w:bookmarkEnd w:id="168"/>
      <w:bookmarkEnd w:id="169"/>
      <w:bookmarkEnd w:id="170"/>
      <w:bookmarkEnd w:id="171"/>
    </w:p>
    <w:p w14:paraId="2F20A270" w14:textId="77777777" w:rsidR="000249E9" w:rsidRPr="000249E9" w:rsidRDefault="00300A88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C03EF2" wp14:editId="743B8F72">
                <wp:simplePos x="0" y="0"/>
                <wp:positionH relativeFrom="column">
                  <wp:posOffset>-5165</wp:posOffset>
                </wp:positionH>
                <wp:positionV relativeFrom="paragraph">
                  <wp:posOffset>290175</wp:posOffset>
                </wp:positionV>
                <wp:extent cx="5283468" cy="2391044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468" cy="239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1A5E8" id="Rectangle 20" o:spid="_x0000_s1026" style="position:absolute;margin-left:-.4pt;margin-top:22.85pt;width:416pt;height:18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FAF7D6" wp14:editId="5602841D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F95B" id="Rectangle 10" o:spid="_x0000_s1026" style="position:absolute;margin-left:330.15pt;margin-top:22.25pt;width:85.65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9A50CC">
        <w:t xml:space="preserve">TRC </w:t>
      </w:r>
      <w:r w:rsidR="00E1361A">
        <w:t>Portal</w:t>
      </w:r>
      <w:r w:rsidR="000249E9">
        <w:t xml:space="preserve"> Home page appears.</w:t>
      </w:r>
    </w:p>
    <w:p w14:paraId="120477F6" w14:textId="04DC5E90" w:rsidR="00E43EFE" w:rsidRDefault="00E43EFE" w:rsidP="00956603">
      <w:pPr>
        <w:pStyle w:val="BodyText2"/>
        <w:jc w:val="center"/>
      </w:pPr>
    </w:p>
    <w:p w14:paraId="27696452" w14:textId="1D3FF3A2" w:rsidR="00537E0B" w:rsidRDefault="00537E0B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39725688" wp14:editId="5420B059">
            <wp:extent cx="4525108" cy="2657474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801" cy="26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C09A" w14:textId="77777777" w:rsidR="005271B7" w:rsidRDefault="005271B7" w:rsidP="007E53B8">
      <w:pPr>
        <w:pStyle w:val="FigureCaption"/>
      </w:pPr>
      <w:bookmarkStart w:id="172" w:name="_Toc73686902"/>
      <w:r>
        <w:t xml:space="preserve">Figure </w:t>
      </w:r>
      <w:r w:rsidR="00E33E46">
        <w:t>9</w:t>
      </w:r>
      <w:r>
        <w:t>: Home Page</w:t>
      </w:r>
      <w:bookmarkEnd w:id="172"/>
    </w:p>
    <w:p w14:paraId="103BC28B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5FA305DE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0C24F868" w14:textId="77777777" w:rsidR="00FB08E2" w:rsidRDefault="00FB08E2" w:rsidP="00FB08E2">
      <w:pPr>
        <w:pStyle w:val="BodyText2"/>
      </w:pPr>
      <w:r>
        <w:lastRenderedPageBreak/>
        <w:t>The top right corner of the screen displays the following menu</w:t>
      </w:r>
      <w:r w:rsidR="00643EDD">
        <w:t xml:space="preserve"> options</w:t>
      </w:r>
      <w:r>
        <w:t>:</w:t>
      </w:r>
    </w:p>
    <w:p w14:paraId="015A70B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05A21803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67FD92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20DC73C" wp14:editId="15A1439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B4727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8A59FC6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66AB600E" wp14:editId="5790F59E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4EF4B64" w14:textId="55AE9B31" w:rsidR="00FB08E2" w:rsidRDefault="00514B62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006BA05D" wp14:editId="3BF3D2C6">
            <wp:extent cx="1259974" cy="990600"/>
            <wp:effectExtent l="0" t="0" r="0" b="0"/>
            <wp:docPr id="2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013">
        <w:t>73464221</w:t>
      </w:r>
    </w:p>
    <w:p w14:paraId="5B2C1AB6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1D26901D" wp14:editId="6B73611B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6099AB9" w14:textId="23F4F5FC" w:rsidR="00FB08E2" w:rsidRDefault="00FB08E2" w:rsidP="009E7898">
      <w:pPr>
        <w:pStyle w:val="BodyText2"/>
        <w:ind w:left="709"/>
        <w:jc w:val="center"/>
      </w:pPr>
    </w:p>
    <w:p w14:paraId="13032E6E" w14:textId="0D6D37B3" w:rsidR="00537E0B" w:rsidRDefault="00537E0B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31FE96DC" wp14:editId="3234D63D">
            <wp:extent cx="3880098" cy="3391877"/>
            <wp:effectExtent l="0" t="0" r="635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99" cy="33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68B" w14:textId="77777777" w:rsidR="005271B7" w:rsidRDefault="005A582E" w:rsidP="007E53B8">
      <w:pPr>
        <w:pStyle w:val="FigureCaption"/>
      </w:pPr>
      <w:r>
        <w:lastRenderedPageBreak/>
        <w:t xml:space="preserve">       </w:t>
      </w:r>
      <w:bookmarkStart w:id="173" w:name="_Toc73686903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79136C71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79342541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08638B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A146D30" wp14:editId="2CADAB0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83A489B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1D86BDD4" wp14:editId="552D2DC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0156A" w14:textId="77777777" w:rsidR="005271B7" w:rsidRDefault="00FF11C2" w:rsidP="007E53B8">
      <w:pPr>
        <w:pStyle w:val="FigureCaption"/>
      </w:pPr>
      <w:r>
        <w:t xml:space="preserve">    </w:t>
      </w:r>
      <w:bookmarkStart w:id="174" w:name="_Toc73686904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1142325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41421B3C" wp14:editId="201BB4E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391FB3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02601F8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CA5C1F3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3E0E6D8F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61F6B450" wp14:editId="5070511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9A50CC">
        <w:t xml:space="preserve">TRC </w:t>
      </w:r>
      <w:proofErr w:type="spellStart"/>
      <w:r w:rsidR="00D27262" w:rsidRPr="00E40E9F">
        <w:t>s can</w:t>
      </w:r>
      <w:proofErr w:type="spellEnd"/>
      <w:r w:rsidR="00D27262" w:rsidRPr="00E40E9F">
        <w:t xml:space="preserve"> deactivate their account or disable/enable their account.</w:t>
      </w:r>
      <w:r w:rsidR="00FB08E2" w:rsidRPr="00E40E9F">
        <w:t xml:space="preserve"> </w:t>
      </w:r>
    </w:p>
    <w:p w14:paraId="4A8DCF1B" w14:textId="76A72982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9A50CC">
        <w:t xml:space="preserve">TRC 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9A50CC">
        <w:t xml:space="preserve">TRC 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9A50CC">
        <w:t xml:space="preserve">TRC </w:t>
      </w:r>
      <w:r w:rsidR="00D27262" w:rsidRPr="00E40E9F">
        <w:t>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A976D7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560655">
        <w:t>TRC</w:t>
      </w:r>
      <w:r w:rsidR="00D27262" w:rsidRPr="00E40E9F">
        <w:t xml:space="preserve"> can use the same login username and password to log into the application.</w:t>
      </w:r>
    </w:p>
    <w:p w14:paraId="3D4F1593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9A50CC">
        <w:t xml:space="preserve">TRC 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9A50CC">
        <w:t xml:space="preserve">TRC </w:t>
      </w:r>
      <w:r w:rsidR="00FB08E2">
        <w:t>can enable it using the same menu.</w:t>
      </w:r>
    </w:p>
    <w:p w14:paraId="1DFB8F4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7FE35B4E" wp14:editId="5032C6E1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47FB1" w14:textId="77777777" w:rsidR="005271B7" w:rsidRDefault="005271B7" w:rsidP="007E53B8">
      <w:pPr>
        <w:pStyle w:val="FigureCaption"/>
      </w:pPr>
      <w:bookmarkStart w:id="175" w:name="_Toc73686905"/>
      <w:r>
        <w:t xml:space="preserve">Figure </w:t>
      </w:r>
      <w:r w:rsidR="00E33E46">
        <w:t>12</w:t>
      </w:r>
      <w:r>
        <w:t>: Manage Account</w:t>
      </w:r>
      <w:bookmarkEnd w:id="175"/>
    </w:p>
    <w:p w14:paraId="65938E8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68CFBA1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0422F786" w14:textId="77777777" w:rsidR="00431476" w:rsidRDefault="00431476" w:rsidP="00431476">
      <w:pPr>
        <w:pStyle w:val="BodyText2"/>
        <w:ind w:left="864"/>
      </w:pPr>
    </w:p>
    <w:p w14:paraId="4C7E8A20" w14:textId="77777777" w:rsidR="00166A7A" w:rsidRDefault="00D51954" w:rsidP="003F3870">
      <w:pPr>
        <w:pStyle w:val="Heading3"/>
      </w:pPr>
      <w:bookmarkStart w:id="176" w:name="_Toc73686811"/>
      <w:r>
        <w:t>Dashboard</w:t>
      </w:r>
      <w:bookmarkEnd w:id="176"/>
    </w:p>
    <w:p w14:paraId="2D85BB2D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E6A871C" w14:textId="77777777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57CE2E3D" w14:textId="77777777" w:rsidR="00F726BF" w:rsidRDefault="00C8294B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049635" wp14:editId="16033B62">
                <wp:simplePos x="0" y="0"/>
                <wp:positionH relativeFrom="column">
                  <wp:posOffset>178658</wp:posOffset>
                </wp:positionH>
                <wp:positionV relativeFrom="paragraph">
                  <wp:posOffset>295255</wp:posOffset>
                </wp:positionV>
                <wp:extent cx="5269583" cy="2395757"/>
                <wp:effectExtent l="0" t="0" r="2667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583" cy="239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15EBE0" id="Rectangle 27" o:spid="_x0000_s1026" style="position:absolute;margin-left:14.05pt;margin-top:23.25pt;width:414.95pt;height:188.6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" filled="f" strokecolor="black [3213]" strokeweight="1pt"/>
            </w:pict>
          </mc:Fallback>
        </mc:AlternateContent>
      </w:r>
      <w:r w:rsidR="00F726BF">
        <w:t>Grievances</w:t>
      </w:r>
    </w:p>
    <w:p w14:paraId="1BD0B7C0" w14:textId="05F054BE" w:rsidR="00916401" w:rsidRDefault="00916401" w:rsidP="00C8294B">
      <w:pPr>
        <w:pStyle w:val="BodyText2"/>
        <w:ind w:left="284"/>
        <w:jc w:val="center"/>
        <w:rPr>
          <w:b/>
          <w:bCs/>
        </w:rPr>
      </w:pPr>
    </w:p>
    <w:p w14:paraId="2980B09A" w14:textId="78314B50" w:rsidR="00537E0B" w:rsidRDefault="00537E0B" w:rsidP="00C8294B">
      <w:pPr>
        <w:pStyle w:val="BodyText2"/>
        <w:ind w:left="284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232DA8" wp14:editId="62E857A5">
            <wp:extent cx="4646856" cy="2094523"/>
            <wp:effectExtent l="0" t="0" r="1905" b="127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0584" cy="21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EF35" w14:textId="77777777" w:rsidR="00530228" w:rsidRDefault="00530228" w:rsidP="00530228">
      <w:pPr>
        <w:pStyle w:val="FigureCaption"/>
      </w:pPr>
      <w:bookmarkStart w:id="177" w:name="_Toc73686906"/>
      <w:r>
        <w:t>Figure 1</w:t>
      </w:r>
      <w:r w:rsidR="00A14FF0">
        <w:t>3</w:t>
      </w:r>
      <w:r>
        <w:t>: Home Page</w:t>
      </w:r>
      <w:bookmarkEnd w:id="177"/>
    </w:p>
    <w:p w14:paraId="17568F69" w14:textId="77777777" w:rsidR="000864CB" w:rsidRDefault="000864CB" w:rsidP="00F726BF">
      <w:pPr>
        <w:pStyle w:val="BodyText2"/>
        <w:rPr>
          <w:b/>
          <w:bCs/>
        </w:rPr>
      </w:pPr>
    </w:p>
    <w:p w14:paraId="6EC869BC" w14:textId="77777777" w:rsidR="000864CB" w:rsidRDefault="000864CB" w:rsidP="00F726BF">
      <w:pPr>
        <w:pStyle w:val="BodyText2"/>
        <w:rPr>
          <w:b/>
          <w:bCs/>
        </w:rPr>
      </w:pPr>
    </w:p>
    <w:p w14:paraId="198D5326" w14:textId="77777777" w:rsidR="000864CB" w:rsidRDefault="000864CB" w:rsidP="00F726BF">
      <w:pPr>
        <w:pStyle w:val="BodyText2"/>
        <w:rPr>
          <w:b/>
          <w:bCs/>
        </w:rPr>
      </w:pPr>
    </w:p>
    <w:p w14:paraId="5DBBAA66" w14:textId="77777777" w:rsidR="000864CB" w:rsidRDefault="000864CB" w:rsidP="00F726BF">
      <w:pPr>
        <w:pStyle w:val="BodyText2"/>
        <w:rPr>
          <w:b/>
          <w:bCs/>
        </w:rPr>
      </w:pPr>
    </w:p>
    <w:p w14:paraId="038503D8" w14:textId="77777777" w:rsidR="000864CB" w:rsidRDefault="000864CB" w:rsidP="00F726BF">
      <w:pPr>
        <w:pStyle w:val="BodyText2"/>
        <w:rPr>
          <w:b/>
          <w:bCs/>
        </w:rPr>
      </w:pPr>
    </w:p>
    <w:p w14:paraId="20F12174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lastRenderedPageBreak/>
        <w:t>Grievances</w:t>
      </w:r>
    </w:p>
    <w:p w14:paraId="5D9D2A84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7174FFD0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589313F6" wp14:editId="1D71AEC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6C40D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2D4A6C59" wp14:editId="1B2B4F54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3D1BF95E" w14:textId="25393ED4" w:rsidR="00A01F25" w:rsidRDefault="00560143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8EF772" wp14:editId="72B7B783">
                <wp:simplePos x="0" y="0"/>
                <wp:positionH relativeFrom="column">
                  <wp:posOffset>230505</wp:posOffset>
                </wp:positionH>
                <wp:positionV relativeFrom="paragraph">
                  <wp:posOffset>195</wp:posOffset>
                </wp:positionV>
                <wp:extent cx="4803824" cy="2176145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824" cy="217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33FEA" id="Rectangle 30" o:spid="_x0000_s1026" style="position:absolute;margin-left:18.15pt;margin-top:0;width:378.25pt;height:17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" filled="f" strokecolor="black [3213]" strokeweight="1pt"/>
            </w:pict>
          </mc:Fallback>
        </mc:AlternateContent>
      </w:r>
    </w:p>
    <w:p w14:paraId="0A3E16F6" w14:textId="6B3F6911" w:rsidR="004E4CF5" w:rsidRDefault="004E4CF5" w:rsidP="009A2FBD">
      <w:pPr>
        <w:pStyle w:val="BodyText2"/>
        <w:tabs>
          <w:tab w:val="left" w:pos="5686"/>
          <w:tab w:val="right" w:pos="8313"/>
        </w:tabs>
        <w:jc w:val="center"/>
      </w:pPr>
      <w:r>
        <w:rPr>
          <w:noProof/>
        </w:rPr>
        <w:drawing>
          <wp:inline distT="0" distB="0" distL="0" distR="0" wp14:anchorId="57548592" wp14:editId="37D6F81B">
            <wp:extent cx="4798646" cy="2154859"/>
            <wp:effectExtent l="0" t="0" r="254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350" cy="21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266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8" w:name="_Toc73686907"/>
      <w:r>
        <w:t>Figure 1</w:t>
      </w:r>
      <w:r w:rsidR="004675B6">
        <w:t>4</w:t>
      </w:r>
      <w:r>
        <w:t>: Grievance Management</w:t>
      </w:r>
      <w:bookmarkEnd w:id="178"/>
    </w:p>
    <w:p w14:paraId="5E43986E" w14:textId="77777777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623BAB05" w14:textId="77777777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261CD0B6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81FAAA1" wp14:editId="31E1C6F8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8D31" w14:textId="77777777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3D9AE1D3" wp14:editId="79D62B4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4A5857AF" w14:textId="55F01831" w:rsidR="003F3870" w:rsidRDefault="00560143" w:rsidP="008F1020">
      <w:pPr>
        <w:pStyle w:val="BodyText2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480609" wp14:editId="6E1C51D2">
                <wp:simplePos x="0" y="0"/>
                <wp:positionH relativeFrom="column">
                  <wp:posOffset>160167</wp:posOffset>
                </wp:positionH>
                <wp:positionV relativeFrom="paragraph">
                  <wp:posOffset>-4738</wp:posOffset>
                </wp:positionV>
                <wp:extent cx="4953000" cy="2066339"/>
                <wp:effectExtent l="0" t="0" r="19050" b="1016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066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9EC0D" id="Rectangle 448" o:spid="_x0000_s1026" style="position:absolute;margin-left:12.6pt;margin-top:-.35pt;width:390pt;height:16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" filled="f" strokecolor="black [3213]" strokeweight="1pt"/>
            </w:pict>
          </mc:Fallback>
        </mc:AlternateContent>
      </w:r>
    </w:p>
    <w:p w14:paraId="322F17F0" w14:textId="34F507EE" w:rsidR="00CD22E5" w:rsidRDefault="00CD22E5" w:rsidP="008F1020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3DF513" wp14:editId="7621F844">
            <wp:extent cx="5278755" cy="2391410"/>
            <wp:effectExtent l="0" t="0" r="0" b="889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A7F8" w14:textId="77777777" w:rsidR="00530228" w:rsidRDefault="00530228" w:rsidP="00E40E9F">
      <w:pPr>
        <w:pStyle w:val="FigureCaption"/>
        <w:rPr>
          <w:b w:val="0"/>
          <w:bCs w:val="0"/>
        </w:rPr>
      </w:pPr>
      <w:bookmarkStart w:id="179" w:name="_Toc73686908"/>
      <w:r>
        <w:t>Figure 1</w:t>
      </w:r>
      <w:r w:rsidR="004675B6">
        <w:t>5</w:t>
      </w:r>
      <w:r>
        <w:t>: Manage Type-Approved</w:t>
      </w:r>
      <w:bookmarkEnd w:id="179"/>
    </w:p>
    <w:p w14:paraId="44C0B54D" w14:textId="77777777" w:rsidR="002C6FF5" w:rsidRDefault="002C6FF5" w:rsidP="00F726BF">
      <w:pPr>
        <w:pStyle w:val="BodyText2"/>
        <w:rPr>
          <w:b/>
          <w:bCs/>
        </w:rPr>
      </w:pPr>
    </w:p>
    <w:p w14:paraId="2FF82D81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EF6823B" w14:textId="3F2EF27B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most </w:t>
      </w:r>
      <w:r w:rsidR="009D4C47">
        <w:t>recent notifications.</w:t>
      </w:r>
      <w:r w:rsidR="00470C5C">
        <w:t xml:space="preserve"> </w:t>
      </w:r>
      <w:r w:rsidR="00BA7D47">
        <w:t xml:space="preserve">The System Admin can configure the total number of notifications displayed on </w:t>
      </w:r>
      <w:proofErr w:type="gramStart"/>
      <w:r w:rsidR="00BA7D47">
        <w:t>users</w:t>
      </w:r>
      <w:proofErr w:type="gramEnd"/>
      <w:r w:rsidR="00BA7D47">
        <w:t xml:space="preserve"> screens. </w:t>
      </w:r>
    </w:p>
    <w:p w14:paraId="31EEFF81" w14:textId="07193839" w:rsidR="00B0500E" w:rsidRDefault="00BA7D47" w:rsidP="00B0500E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E2D786" wp14:editId="74B635E4">
                <wp:simplePos x="0" y="0"/>
                <wp:positionH relativeFrom="margin">
                  <wp:align>left</wp:align>
                </wp:positionH>
                <wp:positionV relativeFrom="paragraph">
                  <wp:posOffset>1511984</wp:posOffset>
                </wp:positionV>
                <wp:extent cx="5704840" cy="1711569"/>
                <wp:effectExtent l="0" t="0" r="10160" b="2222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840" cy="1711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36537" id="Rectangle 454" o:spid="_x0000_s1026" style="position:absolute;margin-left:0;margin-top:119.05pt;width:449.2pt;height:134.7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7F2B03" w:rsidRPr="007F2B03">
        <w:rPr>
          <w:noProof/>
        </w:rPr>
        <w:t xml:space="preserve"> </w:t>
      </w:r>
      <w:r w:rsidR="007F2B03">
        <w:rPr>
          <w:noProof/>
        </w:rPr>
        <w:drawing>
          <wp:inline distT="0" distB="0" distL="0" distR="0" wp14:anchorId="70CE1F07" wp14:editId="4236AA1D">
            <wp:extent cx="5705231" cy="1742522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4535" cy="17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CB2F" w14:textId="77777777" w:rsidR="00530228" w:rsidRDefault="00530228" w:rsidP="00530228">
      <w:pPr>
        <w:pStyle w:val="FigureCaption"/>
      </w:pPr>
      <w:bookmarkStart w:id="180" w:name="_Toc73686909"/>
      <w:r>
        <w:t>Figure 1</w:t>
      </w:r>
      <w:r w:rsidR="004675B6">
        <w:t>6</w:t>
      </w:r>
      <w:r>
        <w:t xml:space="preserve">: </w:t>
      </w:r>
      <w:r w:rsidR="008D3FF2">
        <w:t>Notifications</w:t>
      </w:r>
      <w:bookmarkEnd w:id="180"/>
    </w:p>
    <w:p w14:paraId="239BA351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24D51AB7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9A50CC">
        <w:t xml:space="preserve">TRC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E8A8233" wp14:editId="52B1D89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E6EB27A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BCEC84A" wp14:editId="16E6718A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1BD8D" w14:textId="7B016DEE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560655">
        <w:t>TRC</w:t>
      </w:r>
      <w:r w:rsidR="00821D65">
        <w:t>.</w:t>
      </w:r>
      <w:r w:rsidR="00AB30EC">
        <w:t xml:space="preserve"> For example, a notification about the </w:t>
      </w:r>
      <w:r w:rsidR="00560655">
        <w:t>type approval request</w:t>
      </w:r>
      <w:r w:rsidR="00AB30EC">
        <w:t xml:space="preserve"> approval or reje</w:t>
      </w:r>
      <w:r w:rsidR="00560655">
        <w:t xml:space="preserve">ction by the CEIR </w:t>
      </w:r>
      <w:r w:rsidR="00A976D7">
        <w:t>Admin</w:t>
      </w:r>
      <w:r w:rsidR="007B6A3B">
        <w:t xml:space="preserve"> </w:t>
      </w:r>
      <w:r w:rsidR="00AB30EC">
        <w:t xml:space="preserve">requires the </w:t>
      </w:r>
      <w:r w:rsidR="0085772B">
        <w:t>TRC to</w:t>
      </w:r>
      <w:r w:rsidR="0049367B">
        <w:t xml:space="preserve"> </w:t>
      </w:r>
      <w:r w:rsidR="007B6A3B">
        <w:lastRenderedPageBreak/>
        <w:t xml:space="preserve">take some action such as fix the errors in the </w:t>
      </w:r>
      <w:r w:rsidR="00560655">
        <w:t>type approval request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19E6685" wp14:editId="54CFB64F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F91E52B" wp14:editId="5B116EB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7E918BC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6D28435" wp14:editId="1526B189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7563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3202902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63D22DF5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A50CC">
        <w:t xml:space="preserve">TRC </w:t>
      </w:r>
      <w:r w:rsidR="0071493D">
        <w:t>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39EFFD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560655">
        <w:t>type approval request</w:t>
      </w:r>
      <w:r>
        <w:t xml:space="preserve">, the </w:t>
      </w:r>
      <w:r w:rsidR="0059323A">
        <w:t>feature</w:t>
      </w:r>
      <w:r>
        <w:t xml:space="preserve"> name </w:t>
      </w:r>
      <w:r w:rsidR="00560655">
        <w:rPr>
          <w:b/>
          <w:bCs/>
        </w:rPr>
        <w:t>Type Approval</w:t>
      </w:r>
      <w:r w:rsidRPr="00014FC3">
        <w:rPr>
          <w:b/>
          <w:bCs/>
        </w:rPr>
        <w:t xml:space="preserve"> </w:t>
      </w:r>
      <w:r w:rsidR="00560655">
        <w:t>is shown</w:t>
      </w:r>
      <w:r>
        <w:t xml:space="preserve">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76B88A88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20A78A81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87584CD" wp14:editId="1F747083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93D85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10D025E" wp14:editId="7B20B380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A50CC">
        <w:t xml:space="preserve">TRC </w:t>
      </w:r>
      <w:r>
        <w:t>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0933029" wp14:editId="19AB55B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439FC2D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D03DF29" wp14:editId="78952300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EA31" w14:textId="77777777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C6CA18D" wp14:editId="3E7E5D17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43B34" w14:textId="77777777" w:rsidR="003559A3" w:rsidRDefault="003559A3" w:rsidP="003559A3">
      <w:pPr>
        <w:pStyle w:val="BodyText2"/>
      </w:pPr>
    </w:p>
    <w:p w14:paraId="38803F30" w14:textId="77777777" w:rsidR="003559A3" w:rsidRDefault="00037799" w:rsidP="003559A3">
      <w:pPr>
        <w:pStyle w:val="Heading2"/>
      </w:pPr>
      <w:bookmarkStart w:id="181" w:name="_Toc73686812"/>
      <w:r>
        <w:t xml:space="preserve">Manage </w:t>
      </w:r>
      <w:r w:rsidR="003559A3">
        <w:t>Type Approval</w:t>
      </w:r>
      <w:bookmarkEnd w:id="181"/>
      <w:r w:rsidR="003559A3">
        <w:t xml:space="preserve"> </w:t>
      </w:r>
    </w:p>
    <w:p w14:paraId="2B04F3AC" w14:textId="77777777" w:rsidR="003559A3" w:rsidRDefault="003559A3" w:rsidP="003559A3">
      <w:pPr>
        <w:pStyle w:val="BodyText2"/>
      </w:pPr>
      <w:r>
        <w:t>TRC issues a TAC (Type Allocation Code) approval certificate to the importer in response to their request to seek permission to import certain type of devices from the TRC (</w:t>
      </w:r>
      <w:r w:rsidRPr="00923F72">
        <w:t>Telecommunication Regulator of Cambodia</w:t>
      </w:r>
      <w:r>
        <w:t>)</w:t>
      </w:r>
      <w:r w:rsidRPr="00923F72">
        <w:t xml:space="preserve"> </w:t>
      </w:r>
      <w:r>
        <w:t xml:space="preserve">when purchasing a consignment. The TAC approval certificate is required for each unique TAC. </w:t>
      </w:r>
    </w:p>
    <w:p w14:paraId="7804E226" w14:textId="00E332E2" w:rsidR="003559A3" w:rsidRDefault="003559A3" w:rsidP="003559A3">
      <w:pPr>
        <w:pStyle w:val="NoteHeading"/>
      </w:pPr>
      <w:r>
        <w:t xml:space="preserve">TAC refers to the first eight alphanumeric characters of the device IMEI. </w:t>
      </w:r>
    </w:p>
    <w:p w14:paraId="6E64D5BF" w14:textId="77777777" w:rsidR="003559A3" w:rsidRPr="00560655" w:rsidRDefault="003559A3" w:rsidP="003559A3">
      <w:pPr>
        <w:pStyle w:val="BodyText2"/>
      </w:pPr>
    </w:p>
    <w:p w14:paraId="2D68E9AA" w14:textId="77777777" w:rsidR="003559A3" w:rsidRDefault="003559A3" w:rsidP="003559A3">
      <w:pPr>
        <w:pStyle w:val="BodyText2"/>
      </w:pPr>
      <w:r>
        <w:lastRenderedPageBreak/>
        <w:t xml:space="preserve">Consider a situation in which a TRC is approving a request that has Apple mobile devices: i10 and i9. There would be two TAC approval certificates required, one for the i10s and the other for i9s. </w:t>
      </w:r>
    </w:p>
    <w:p w14:paraId="2CD8DA2D" w14:textId="77777777" w:rsidR="003559A3" w:rsidRDefault="003559A3" w:rsidP="003559A3">
      <w:pPr>
        <w:pStyle w:val="BodyText2"/>
      </w:pPr>
      <w:r>
        <w:t>The TAC approval certificate is required for clearance at customs.</w:t>
      </w:r>
    </w:p>
    <w:p w14:paraId="1636CBC3" w14:textId="77777777" w:rsidR="003559A3" w:rsidRDefault="003559A3" w:rsidP="003559A3">
      <w:pPr>
        <w:pStyle w:val="BodyText2"/>
      </w:pPr>
      <w:r>
        <w:t>The type approval request goes through the following review stages:</w:t>
      </w:r>
    </w:p>
    <w:p w14:paraId="4F33C265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TRC uploads the request details.</w:t>
      </w:r>
    </w:p>
    <w:p w14:paraId="0FB56C45" w14:textId="2723BF7A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request is processed and made available to the CEIR </w:t>
      </w:r>
      <w:r w:rsidR="00A976D7">
        <w:t>Admin</w:t>
      </w:r>
      <w:r>
        <w:t>.</w:t>
      </w:r>
    </w:p>
    <w:p w14:paraId="3E0742CC" w14:textId="217567B7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CEIR </w:t>
      </w:r>
      <w:r w:rsidR="00A976D7">
        <w:t>Admin</w:t>
      </w:r>
      <w:r>
        <w:t xml:space="preserve"> may approve or reject the request.</w:t>
      </w:r>
    </w:p>
    <w:p w14:paraId="379A5AA3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If rejected, the TRC can withdraw the request. The entire cycle is then repeated until it is approved.</w:t>
      </w:r>
    </w:p>
    <w:p w14:paraId="3793E07A" w14:textId="77777777" w:rsidR="003559A3" w:rsidRPr="00F544BA" w:rsidRDefault="003559A3" w:rsidP="003559A3">
      <w:pPr>
        <w:pStyle w:val="BodyText2"/>
        <w:rPr>
          <w:u w:val="single"/>
        </w:rPr>
      </w:pPr>
      <w:r w:rsidRPr="00F544BA">
        <w:rPr>
          <w:u w:val="single"/>
        </w:rPr>
        <w:t>To upload t</w:t>
      </w:r>
      <w:r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3F178A2D" w14:textId="77777777" w:rsidR="003559A3" w:rsidRDefault="00704A9D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5FE0B" wp14:editId="16AFB8CD">
                <wp:simplePos x="0" y="0"/>
                <wp:positionH relativeFrom="column">
                  <wp:posOffset>-1612</wp:posOffset>
                </wp:positionH>
                <wp:positionV relativeFrom="paragraph">
                  <wp:posOffset>291416</wp:posOffset>
                </wp:positionV>
                <wp:extent cx="5278755" cy="2393364"/>
                <wp:effectExtent l="0" t="0" r="17145" b="2603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393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998AF" id="Rectangle 457" o:spid="_x0000_s1026" style="position:absolute;margin-left:-.15pt;margin-top:22.95pt;width:415.65pt;height:18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Select </w:t>
      </w:r>
      <w:r w:rsidR="003559A3" w:rsidRPr="00F731AF">
        <w:rPr>
          <w:b/>
          <w:bCs/>
        </w:rPr>
        <w:t>Manage Type Approv</w:t>
      </w:r>
      <w:r w:rsidR="003559A3">
        <w:rPr>
          <w:b/>
          <w:bCs/>
        </w:rPr>
        <w:t>al</w:t>
      </w:r>
      <w:r w:rsidR="003559A3">
        <w:t xml:space="preserve"> in the left panel.</w:t>
      </w:r>
    </w:p>
    <w:p w14:paraId="051CC2BC" w14:textId="3CA10C2F" w:rsidR="003559A3" w:rsidRDefault="003559A3" w:rsidP="003559A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514AEA" wp14:editId="3FB3E6EC">
                <wp:simplePos x="0" y="0"/>
                <wp:positionH relativeFrom="column">
                  <wp:posOffset>12455</wp:posOffset>
                </wp:positionH>
                <wp:positionV relativeFrom="paragraph">
                  <wp:posOffset>601052</wp:posOffset>
                </wp:positionV>
                <wp:extent cx="682283" cy="140677"/>
                <wp:effectExtent l="0" t="0" r="22860" b="1206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83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3751B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14AEA" id="Rectangle 460" o:spid="_x0000_s1030" style="position:absolute;left:0;text-align:left;margin-left:1pt;margin-top:47.35pt;width:53.7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" filled="f" strokecolor="#ffc000 [3207]" strokeweight="2pt">
                <v:textbox>
                  <w:txbxContent>
                    <w:p w14:paraId="3B63751B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36D75C" w14:textId="45BDF220" w:rsidR="007F2B03" w:rsidRDefault="007F2B03" w:rsidP="003559A3">
      <w:pPr>
        <w:pStyle w:val="BodyText2"/>
        <w:jc w:val="center"/>
      </w:pPr>
      <w:r>
        <w:rPr>
          <w:noProof/>
        </w:rPr>
        <w:drawing>
          <wp:inline distT="0" distB="0" distL="0" distR="0" wp14:anchorId="22FE8FC4" wp14:editId="35AF7BAC">
            <wp:extent cx="5278755" cy="2378710"/>
            <wp:effectExtent l="0" t="0" r="0" b="254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65E" w14:textId="77777777" w:rsidR="003559A3" w:rsidRDefault="003559A3" w:rsidP="003559A3">
      <w:pPr>
        <w:pStyle w:val="FigureCaption"/>
      </w:pPr>
      <w:bookmarkStart w:id="182" w:name="_Toc73686910"/>
      <w:r>
        <w:t xml:space="preserve">Figure </w:t>
      </w:r>
      <w:r w:rsidR="0046593F">
        <w:t>17</w:t>
      </w:r>
      <w:r>
        <w:t>: Home Page</w:t>
      </w:r>
      <w:bookmarkEnd w:id="182"/>
    </w:p>
    <w:p w14:paraId="0403541A" w14:textId="77777777" w:rsidR="00704A9D" w:rsidRDefault="00704A9D" w:rsidP="003559A3">
      <w:pPr>
        <w:pStyle w:val="BodyText2"/>
      </w:pPr>
    </w:p>
    <w:p w14:paraId="0EBE15A8" w14:textId="77777777" w:rsidR="003559A3" w:rsidRDefault="00A559A6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983470" wp14:editId="5F20AF36">
                <wp:simplePos x="0" y="0"/>
                <wp:positionH relativeFrom="column">
                  <wp:posOffset>-8646</wp:posOffset>
                </wp:positionH>
                <wp:positionV relativeFrom="paragraph">
                  <wp:posOffset>285848</wp:posOffset>
                </wp:positionV>
                <wp:extent cx="5296486" cy="2201594"/>
                <wp:effectExtent l="0" t="0" r="19050" b="2730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486" cy="2201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15C5B" id="Rectangle 463" o:spid="_x0000_s1026" style="position:absolute;margin-left:-.7pt;margin-top:22.5pt;width:417.05pt;height:17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" filled="f" strokecolor="black [3213]" strokeweight="1pt"/>
            </w:pict>
          </mc:Fallback>
        </mc:AlternateContent>
      </w:r>
      <w:r w:rsidR="003559A3">
        <w:t xml:space="preserve">The </w:t>
      </w:r>
      <w:r w:rsidR="003559A3" w:rsidRPr="00F731AF">
        <w:rPr>
          <w:b/>
          <w:bCs/>
        </w:rPr>
        <w:t>Manage Type-Approved</w:t>
      </w:r>
      <w:r w:rsidR="003559A3">
        <w:t xml:space="preserve"> dashboard appears.</w:t>
      </w:r>
    </w:p>
    <w:p w14:paraId="2D5187F4" w14:textId="1878C28E" w:rsidR="003559A3" w:rsidRDefault="003559A3" w:rsidP="003559A3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EE94A5" wp14:editId="35A8B15E">
                <wp:simplePos x="0" y="0"/>
                <wp:positionH relativeFrom="margin">
                  <wp:align>right</wp:align>
                </wp:positionH>
                <wp:positionV relativeFrom="paragraph">
                  <wp:posOffset>2300019</wp:posOffset>
                </wp:positionV>
                <wp:extent cx="812800" cy="156308"/>
                <wp:effectExtent l="0" t="0" r="2540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563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ED088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E94A5" id="Rectangle 56" o:spid="_x0000_s1031" style="position:absolute;left:0;text-align:left;margin-left:12.8pt;margin-top:181.1pt;width:64pt;height:12.3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" filled="f" strokecolor="#ffc000 [3207]" strokeweight="2pt">
                <v:textbox>
                  <w:txbxContent>
                    <w:p w14:paraId="4A4ED088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F2B03" w:rsidRPr="007F2B03">
        <w:rPr>
          <w:noProof/>
        </w:rPr>
        <w:t xml:space="preserve"> </w:t>
      </w:r>
      <w:r w:rsidR="007F2B03">
        <w:rPr>
          <w:noProof/>
        </w:rPr>
        <w:drawing>
          <wp:inline distT="0" distB="0" distL="0" distR="0" wp14:anchorId="69CF248A" wp14:editId="7A57235F">
            <wp:extent cx="5278755" cy="1864360"/>
            <wp:effectExtent l="0" t="0" r="0" b="254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5EC7" w14:textId="77777777" w:rsidR="003559A3" w:rsidRDefault="003559A3" w:rsidP="003559A3">
      <w:pPr>
        <w:pStyle w:val="FigureCaption"/>
      </w:pPr>
      <w:bookmarkStart w:id="183" w:name="_Toc73686911"/>
      <w:r w:rsidRPr="007C2AB5">
        <w:t>Figure 1</w:t>
      </w:r>
      <w:r w:rsidR="005A3333">
        <w:t>8</w:t>
      </w:r>
      <w:r w:rsidRPr="007C2AB5">
        <w:t>: Manage Type-Approved</w:t>
      </w:r>
      <w:bookmarkEnd w:id="183"/>
    </w:p>
    <w:p w14:paraId="4D15C88A" w14:textId="77777777" w:rsidR="003559A3" w:rsidRDefault="00A559A6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321CCB" wp14:editId="6B875F00">
                <wp:simplePos x="0" y="0"/>
                <wp:positionH relativeFrom="column">
                  <wp:posOffset>174234</wp:posOffset>
                </wp:positionH>
                <wp:positionV relativeFrom="paragraph">
                  <wp:posOffset>508733</wp:posOffset>
                </wp:positionV>
                <wp:extent cx="5275385" cy="2229729"/>
                <wp:effectExtent l="0" t="0" r="20955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5" cy="2229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15D1C" id="Rectangle 465" o:spid="_x0000_s1026" style="position:absolute;margin-left:13.7pt;margin-top:40.05pt;width:415.4pt;height:17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I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F731AF">
        <w:rPr>
          <w:b/>
          <w:bCs/>
        </w:rPr>
        <w:t>Report Type</w:t>
      </w:r>
      <w:r w:rsidR="003559A3">
        <w:rPr>
          <w:b/>
          <w:bCs/>
        </w:rPr>
        <w:t>-</w:t>
      </w:r>
      <w:r w:rsidR="003559A3" w:rsidRPr="00F731AF">
        <w:rPr>
          <w:b/>
          <w:bCs/>
        </w:rPr>
        <w:t>Approved Devices</w:t>
      </w:r>
      <w:r w:rsidR="003559A3">
        <w:rPr>
          <w:b/>
          <w:bCs/>
        </w:rPr>
        <w:t xml:space="preserve"> </w:t>
      </w:r>
      <w:r w:rsidR="003559A3">
        <w:t xml:space="preserve">(seen on the top right corner of the page). The </w:t>
      </w:r>
      <w:r w:rsidR="003559A3" w:rsidRPr="000F2A8D">
        <w:rPr>
          <w:b/>
          <w:bCs/>
        </w:rPr>
        <w:t>Type-Approved Devices</w:t>
      </w:r>
      <w:r w:rsidR="003559A3">
        <w:t xml:space="preserve"> page appears.</w:t>
      </w:r>
    </w:p>
    <w:p w14:paraId="57BB4493" w14:textId="60F56C90" w:rsidR="003559A3" w:rsidRDefault="003559A3" w:rsidP="00A559A6">
      <w:pPr>
        <w:pStyle w:val="BodyText2"/>
        <w:ind w:left="284"/>
        <w:jc w:val="center"/>
      </w:pPr>
    </w:p>
    <w:p w14:paraId="29FE836D" w14:textId="55DE5B1B" w:rsidR="00A413C8" w:rsidRDefault="00A413C8" w:rsidP="00A559A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4E5A0787" wp14:editId="1F33E949">
            <wp:extent cx="5278755" cy="2225675"/>
            <wp:effectExtent l="0" t="0" r="0" b="317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190" w14:textId="77777777" w:rsidR="003559A3" w:rsidRDefault="003559A3" w:rsidP="003559A3">
      <w:pPr>
        <w:pStyle w:val="FigureCaption"/>
      </w:pPr>
      <w:bookmarkStart w:id="184" w:name="_Toc73686912"/>
      <w:r>
        <w:t xml:space="preserve">Figure </w:t>
      </w:r>
      <w:r w:rsidR="002C4085">
        <w:t>19</w:t>
      </w:r>
      <w:r>
        <w:t>: Type-Approved Devices</w:t>
      </w:r>
      <w:bookmarkEnd w:id="184"/>
    </w:p>
    <w:p w14:paraId="07A2CC50" w14:textId="77777777" w:rsidR="003559A3" w:rsidRDefault="003559A3" w:rsidP="003559A3">
      <w:pPr>
        <w:pStyle w:val="BodyText2"/>
        <w:numPr>
          <w:ilvl w:val="0"/>
          <w:numId w:val="50"/>
        </w:numPr>
      </w:pPr>
      <w:r>
        <w:t>Enter the following information:</w:t>
      </w:r>
    </w:p>
    <w:p w14:paraId="0B84DB3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Trademark</w:t>
      </w:r>
      <w:r>
        <w:t>: Enter the trademark of the product.</w:t>
      </w:r>
    </w:p>
    <w:p w14:paraId="02DB0276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Product Name</w:t>
      </w:r>
      <w:r>
        <w:t>: Select the product company from the list.</w:t>
      </w:r>
    </w:p>
    <w:p w14:paraId="26FA19CC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Model Number</w:t>
      </w:r>
      <w:r>
        <w:t>: Select the model number of the product.</w:t>
      </w:r>
    </w:p>
    <w:p w14:paraId="63BC720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Country</w:t>
      </w:r>
      <w:r>
        <w:t>: Select the country from where the device is imported.</w:t>
      </w:r>
    </w:p>
    <w:p w14:paraId="4F6FCCB0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Frequency Range</w:t>
      </w:r>
      <w:r>
        <w:t>: Enter the frequency range supported by the device.</w:t>
      </w:r>
    </w:p>
    <w:p w14:paraId="0F0C5AB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TAC</w:t>
      </w:r>
      <w:r>
        <w:t>: Enter the code of the device.</w:t>
      </w:r>
    </w:p>
    <w:p w14:paraId="68013C6D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lastRenderedPageBreak/>
        <w:t>Document Type</w:t>
      </w:r>
      <w:r>
        <w:t>: Select the type of document being uploaded. TRC s are required to upload three documents:</w:t>
      </w:r>
    </w:p>
    <w:p w14:paraId="12781DE8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specifications of the device.</w:t>
      </w:r>
    </w:p>
    <w:p w14:paraId="25200DDF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59C0ED84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5964C20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>
        <w:t xml:space="preserve">: Click </w:t>
      </w:r>
      <w:r w:rsidRPr="00113715">
        <w:rPr>
          <w:b/>
          <w:bCs/>
        </w:rPr>
        <w:t>Select File</w:t>
      </w:r>
      <w:r>
        <w:t xml:space="preserve"> to upload the document.</w:t>
      </w:r>
    </w:p>
    <w:p w14:paraId="0975A2E1" w14:textId="77777777" w:rsidR="003559A3" w:rsidRDefault="003559A3" w:rsidP="003559A3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>
        <w:t xml:space="preserve"> to upload more documents. This adds another set of </w:t>
      </w:r>
      <w:r w:rsidRPr="00113715">
        <w:rPr>
          <w:b/>
          <w:bCs/>
        </w:rPr>
        <w:t>Document Type</w:t>
      </w:r>
      <w:r>
        <w:t xml:space="preserve"> and </w:t>
      </w:r>
      <w:r w:rsidRPr="00113715">
        <w:rPr>
          <w:b/>
          <w:bCs/>
        </w:rPr>
        <w:t>Upload Supporting Document</w:t>
      </w:r>
      <w:r>
        <w:t xml:space="preserve">. </w:t>
      </w:r>
    </w:p>
    <w:p w14:paraId="00F634A9" w14:textId="77777777" w:rsidR="003559A3" w:rsidRDefault="003559A3" w:rsidP="003559A3">
      <w:pPr>
        <w:pStyle w:val="BodyText2"/>
        <w:numPr>
          <w:ilvl w:val="0"/>
          <w:numId w:val="50"/>
        </w:numPr>
      </w:pPr>
      <w:r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004EDD3D" w14:textId="77777777" w:rsidR="003559A3" w:rsidRDefault="003559A3" w:rsidP="003559A3">
      <w:pPr>
        <w:pStyle w:val="BodyText2"/>
      </w:pPr>
      <w:r>
        <w:t>The type approval request is added, and a transaction ID is assigned to it.</w:t>
      </w:r>
    </w:p>
    <w:p w14:paraId="6C8A1638" w14:textId="77777777" w:rsidR="003559A3" w:rsidRDefault="00553F3A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49B0FC" wp14:editId="6717946D">
                <wp:simplePos x="0" y="0"/>
                <wp:positionH relativeFrom="column">
                  <wp:posOffset>-1612</wp:posOffset>
                </wp:positionH>
                <wp:positionV relativeFrom="paragraph">
                  <wp:posOffset>283796</wp:posOffset>
                </wp:positionV>
                <wp:extent cx="5278755" cy="2062578"/>
                <wp:effectExtent l="0" t="0" r="17145" b="1397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62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3F12D" id="Rectangle 468" o:spid="_x0000_s1026" style="position:absolute;margin-left:-.15pt;margin-top:22.35pt;width:415.65pt;height:162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" filled="f" strokecolor="black [3213]" strokeweight="1pt"/>
            </w:pict>
          </mc:Fallback>
        </mc:AlternateContent>
      </w:r>
      <w:r w:rsidR="003559A3">
        <w:t xml:space="preserve">The details appear on top of the </w:t>
      </w:r>
      <w:r w:rsidR="003559A3">
        <w:rPr>
          <w:b/>
          <w:bCs/>
        </w:rPr>
        <w:t>Manage Type- approved</w:t>
      </w:r>
      <w:r w:rsidR="003559A3">
        <w:t xml:space="preserve"> page.</w:t>
      </w:r>
    </w:p>
    <w:p w14:paraId="08835C5E" w14:textId="0DA59CBE" w:rsidR="003559A3" w:rsidRDefault="005C340E" w:rsidP="003559A3">
      <w:pPr>
        <w:pStyle w:val="BodyText2"/>
        <w:jc w:val="center"/>
      </w:pPr>
      <w:r>
        <w:rPr>
          <w:noProof/>
        </w:rPr>
        <w:drawing>
          <wp:inline distT="0" distB="0" distL="0" distR="0" wp14:anchorId="5C617581" wp14:editId="499BB0E0">
            <wp:extent cx="5278755" cy="2529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2D15" w14:textId="77777777" w:rsidR="003559A3" w:rsidRDefault="003559A3" w:rsidP="003559A3">
      <w:pPr>
        <w:pStyle w:val="FigureCaption"/>
      </w:pPr>
      <w:bookmarkStart w:id="185" w:name="_Toc73686913"/>
      <w:r>
        <w:t xml:space="preserve">Figure </w:t>
      </w:r>
      <w:r w:rsidR="00BA11EA">
        <w:t>20</w:t>
      </w:r>
      <w:r>
        <w:t>: Manage Type-Approved</w:t>
      </w:r>
      <w:bookmarkEnd w:id="185"/>
    </w:p>
    <w:p w14:paraId="3A7D5B8A" w14:textId="77777777" w:rsidR="003559A3" w:rsidRDefault="003559A3" w:rsidP="003559A3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559A3" w:rsidRPr="003D50EC" w14:paraId="79DE8E67" w14:textId="77777777" w:rsidTr="00084D6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62D9FF6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F5E909C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59A3" w:rsidRPr="003D50EC" w14:paraId="0D3B527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A0A0E89" w14:textId="77777777" w:rsidR="003559A3" w:rsidRPr="007C2AB5" w:rsidRDefault="003559A3" w:rsidP="00084D6C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1EDC8732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>
              <w:t>adding type approval request.</w:t>
            </w:r>
          </w:p>
        </w:tc>
      </w:tr>
      <w:tr w:rsidR="003559A3" w:rsidRPr="003D50EC" w14:paraId="4AA0B5C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D6AB9E" w14:textId="77777777" w:rsidR="003559A3" w:rsidRDefault="003559A3" w:rsidP="00084D6C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41829BD3" w14:textId="77777777" w:rsidR="003559A3" w:rsidRDefault="003559A3" w:rsidP="00084D6C">
            <w:pPr>
              <w:pStyle w:val="BodyText2"/>
            </w:pPr>
            <w:r>
              <w:t>Trademark name</w:t>
            </w:r>
          </w:p>
        </w:tc>
      </w:tr>
      <w:tr w:rsidR="003559A3" w:rsidRPr="003D50EC" w14:paraId="31ABA13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6B9CF8" w14:textId="77777777" w:rsidR="003559A3" w:rsidRPr="00B708C5" w:rsidRDefault="003559A3" w:rsidP="00084D6C">
            <w:pPr>
              <w:pStyle w:val="BodyText2"/>
            </w:pPr>
            <w:r>
              <w:lastRenderedPageBreak/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4571969B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3559A3" w:rsidRPr="003D50EC" w14:paraId="2CF1BF1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054537C" w14:textId="77777777" w:rsidR="003559A3" w:rsidRDefault="003559A3" w:rsidP="00084D6C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5E137EBB" w14:textId="77777777" w:rsidR="003559A3" w:rsidRDefault="003559A3" w:rsidP="00084D6C">
            <w:pPr>
              <w:pStyle w:val="BodyText2"/>
            </w:pPr>
            <w:r>
              <w:t>Transaction ID assigned to the request.</w:t>
            </w:r>
          </w:p>
        </w:tc>
      </w:tr>
      <w:tr w:rsidR="003559A3" w:rsidRPr="003D50EC" w14:paraId="455C0D01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3D02E3" w14:textId="77777777" w:rsidR="003559A3" w:rsidRPr="003D50EC" w:rsidRDefault="003559A3" w:rsidP="00084D6C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2CA4B261" w14:textId="77777777" w:rsidR="003559A3" w:rsidRPr="003D50EC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3559A3" w:rsidRPr="003D50EC" w14:paraId="4F60CCC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6BAA10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78682BAF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3559A3" w:rsidRPr="003D50EC" w14:paraId="6B0638E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F9D30BB" w14:textId="77777777" w:rsidR="003559A3" w:rsidRDefault="003559A3" w:rsidP="00084D6C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C635D7C" w14:textId="77777777" w:rsidR="003559A3" w:rsidRDefault="003559A3" w:rsidP="00084D6C">
            <w:pPr>
              <w:pStyle w:val="BodyText2"/>
            </w:pPr>
            <w:r>
              <w:t>Type allocation code of the device.</w:t>
            </w:r>
          </w:p>
        </w:tc>
      </w:tr>
      <w:tr w:rsidR="003559A3" w:rsidRPr="003D50EC" w14:paraId="41D66DE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C30F53" w14:textId="77777777" w:rsidR="003559A3" w:rsidRPr="007C2AB5" w:rsidRDefault="003559A3" w:rsidP="00084D6C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1E2FCF9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New: This is the status assigned to the type approval request.</w:t>
            </w:r>
          </w:p>
          <w:p w14:paraId="2B3B0DE0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Processing: The request is processed internally.</w:t>
            </w:r>
          </w:p>
          <w:p w14:paraId="13900B3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>
              <w:t>: The request is rejected by the system if there is an error in the type approval request.</w:t>
            </w:r>
          </w:p>
          <w:p w14:paraId="180A0EDA" w14:textId="34768039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Approval Pending by CEIR </w:t>
            </w:r>
            <w:r w:rsidR="003F281A">
              <w:t>Admin</w:t>
            </w:r>
            <w:r w:rsidRPr="007C2AB5">
              <w:t xml:space="preserve">: After the processing is done, the type approval request sent for approval to the CEIR </w:t>
            </w:r>
            <w:r w:rsidR="003F281A">
              <w:t>Admin</w:t>
            </w:r>
            <w:r w:rsidRPr="007C2AB5">
              <w:t>.</w:t>
            </w:r>
          </w:p>
          <w:p w14:paraId="54E86F93" w14:textId="4121CC6B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Approved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approves the request.</w:t>
            </w:r>
          </w:p>
          <w:p w14:paraId="740D44F3" w14:textId="48AC0A2D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Rejected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rejects the request.</w:t>
            </w:r>
          </w:p>
          <w:p w14:paraId="3C1B035B" w14:textId="0B0F2A01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CEIR Admin: The CEIR </w:t>
            </w:r>
            <w:r w:rsidR="003F281A">
              <w:t>Admin</w:t>
            </w:r>
            <w:r w:rsidR="003F281A" w:rsidRPr="007C2AB5">
              <w:t xml:space="preserve"> </w:t>
            </w:r>
            <w:r w:rsidRPr="007C2AB5">
              <w:t>can withdraw the type approval request.</w:t>
            </w:r>
          </w:p>
          <w:p w14:paraId="735C953E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</w:t>
            </w:r>
            <w:r>
              <w:t>TRC</w:t>
            </w:r>
            <w:r w:rsidRPr="007C2AB5">
              <w:t xml:space="preserve"> can withdraw the type approval request. </w:t>
            </w:r>
          </w:p>
        </w:tc>
      </w:tr>
      <w:tr w:rsidR="003559A3" w:rsidRPr="003D50EC" w14:paraId="724671E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42EC7E" w14:textId="77777777" w:rsidR="003559A3" w:rsidRDefault="003559A3" w:rsidP="00084D6C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47772BE" w14:textId="77777777" w:rsidR="003559A3" w:rsidRDefault="003559A3" w:rsidP="00084D6C">
            <w:pPr>
              <w:pStyle w:val="BodyText2"/>
            </w:pPr>
            <w:r>
              <w:t>This displays different actions that can be performed on the type approval request.</w:t>
            </w:r>
          </w:p>
          <w:p w14:paraId="0579BC1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2B6C999" wp14:editId="5960A635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type approval request.</w:t>
            </w:r>
          </w:p>
          <w:p w14:paraId="2A327D40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lastRenderedPageBreak/>
              <w:t xml:space="preserve">Edit </w:t>
            </w:r>
            <w:r>
              <w:rPr>
                <w:noProof/>
              </w:rPr>
              <w:drawing>
                <wp:inline distT="0" distB="0" distL="0" distR="0" wp14:anchorId="6BD51EDC" wp14:editId="6A0DD56E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change the type approval request.</w:t>
            </w:r>
          </w:p>
          <w:p w14:paraId="35ADF07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C1D260" wp14:editId="39B0788E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type approval request.</w:t>
            </w:r>
          </w:p>
          <w:p w14:paraId="6DFBDC7C" w14:textId="31EC0F5E" w:rsidR="00F25BB8" w:rsidRDefault="00F25BB8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1C1A906A" wp14:editId="4222F3C5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request.</w:t>
            </w:r>
          </w:p>
        </w:tc>
      </w:tr>
    </w:tbl>
    <w:p w14:paraId="138C0096" w14:textId="77777777" w:rsidR="003559A3" w:rsidRDefault="003559A3" w:rsidP="003559A3">
      <w:pPr>
        <w:pStyle w:val="BodyText2"/>
      </w:pPr>
    </w:p>
    <w:p w14:paraId="7CFF3C5A" w14:textId="77777777" w:rsidR="00D22D65" w:rsidRDefault="00D22D65" w:rsidP="003559A3">
      <w:pPr>
        <w:pStyle w:val="BodyText2"/>
      </w:pPr>
    </w:p>
    <w:p w14:paraId="66BB3BEF" w14:textId="77777777" w:rsidR="00D22D65" w:rsidRDefault="00D22D65" w:rsidP="003559A3">
      <w:pPr>
        <w:pStyle w:val="BodyText2"/>
      </w:pPr>
    </w:p>
    <w:p w14:paraId="37F727C0" w14:textId="77777777" w:rsidR="00D22D65" w:rsidRDefault="00D22D65" w:rsidP="003559A3">
      <w:pPr>
        <w:pStyle w:val="BodyText2"/>
      </w:pPr>
    </w:p>
    <w:p w14:paraId="1FBCC81E" w14:textId="77777777" w:rsidR="00D22D65" w:rsidRDefault="00D22D65" w:rsidP="003559A3">
      <w:pPr>
        <w:pStyle w:val="BodyText2"/>
      </w:pPr>
    </w:p>
    <w:p w14:paraId="2855F8CC" w14:textId="77777777" w:rsidR="00D22D65" w:rsidRDefault="00D22D65" w:rsidP="003559A3">
      <w:pPr>
        <w:pStyle w:val="BodyText2"/>
      </w:pPr>
    </w:p>
    <w:p w14:paraId="0536720B" w14:textId="77777777" w:rsidR="00D22D65" w:rsidRDefault="00D22D65" w:rsidP="003559A3">
      <w:pPr>
        <w:pStyle w:val="BodyText2"/>
      </w:pPr>
    </w:p>
    <w:p w14:paraId="14C1D1DC" w14:textId="77777777" w:rsidR="00D22D65" w:rsidRDefault="00D22D65" w:rsidP="003559A3">
      <w:pPr>
        <w:pStyle w:val="BodyText2"/>
      </w:pPr>
    </w:p>
    <w:p w14:paraId="6A9CB1CC" w14:textId="77777777" w:rsidR="003559A3" w:rsidRDefault="003559A3" w:rsidP="003559A3">
      <w:pPr>
        <w:pStyle w:val="Heading2"/>
      </w:pPr>
      <w:bookmarkStart w:id="186" w:name="_Toc73686813"/>
      <w:r>
        <w:t>Edit Type Approved Devices</w:t>
      </w:r>
      <w:bookmarkEnd w:id="186"/>
    </w:p>
    <w:p w14:paraId="185DC6E3" w14:textId="77777777" w:rsidR="003559A3" w:rsidRDefault="003559A3" w:rsidP="003559A3">
      <w:pPr>
        <w:pStyle w:val="BodyText2"/>
      </w:pPr>
      <w:r>
        <w:t>TRC s can modify the type approval request details.</w:t>
      </w:r>
    </w:p>
    <w:p w14:paraId="60A3BBE5" w14:textId="77777777" w:rsidR="003559A3" w:rsidRPr="000A33ED" w:rsidRDefault="003559A3" w:rsidP="003559A3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>
        <w:rPr>
          <w:u w:val="single"/>
        </w:rPr>
        <w:t>modify type approval request</w:t>
      </w:r>
      <w:r w:rsidRPr="000A33ED">
        <w:rPr>
          <w:u w:val="single"/>
        </w:rPr>
        <w:t>:</w:t>
      </w:r>
    </w:p>
    <w:p w14:paraId="046C1A56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20DA498" wp14:editId="20704039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423AF610" w14:textId="1FFC2151" w:rsidR="003559A3" w:rsidRDefault="005C340E" w:rsidP="00D22D65">
      <w:pPr>
        <w:pStyle w:val="BodyText2"/>
        <w:ind w:left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99AB1A" wp14:editId="63D8B17D">
                <wp:simplePos x="0" y="0"/>
                <wp:positionH relativeFrom="column">
                  <wp:posOffset>4892701</wp:posOffset>
                </wp:positionH>
                <wp:positionV relativeFrom="paragraph">
                  <wp:posOffset>3672257</wp:posOffset>
                </wp:positionV>
                <wp:extent cx="141864" cy="770125"/>
                <wp:effectExtent l="0" t="0" r="1079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64" cy="7701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EE589" id="Rectangle 15" o:spid="_x0000_s1026" style="position:absolute;margin-left:385.25pt;margin-top:289.15pt;width:11.15pt;height:60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" filled="f" strokecolor="#ffc000 [3207]" strokeweight="2pt"/>
            </w:pict>
          </mc:Fallback>
        </mc:AlternateContent>
      </w:r>
      <w:r w:rsidR="00D22D6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5C9EDB" wp14:editId="2EBF5694">
                <wp:simplePos x="0" y="0"/>
                <wp:positionH relativeFrom="column">
                  <wp:posOffset>89828</wp:posOffset>
                </wp:positionH>
                <wp:positionV relativeFrom="paragraph">
                  <wp:posOffset>-4738</wp:posOffset>
                </wp:positionV>
                <wp:extent cx="5278755" cy="2046849"/>
                <wp:effectExtent l="0" t="0" r="17145" b="10795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46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FD7B2" id="Rectangle 471" o:spid="_x0000_s1026" style="position:absolute;margin-left:7.05pt;margin-top:-.35pt;width:415.65pt;height:16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53C6B0" wp14:editId="0AB4FDF5">
            <wp:extent cx="5278755" cy="2529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8CB7" w14:textId="77777777" w:rsidR="003559A3" w:rsidRDefault="003559A3" w:rsidP="003559A3">
      <w:pPr>
        <w:pStyle w:val="FigureCaption"/>
      </w:pPr>
      <w:r>
        <w:t xml:space="preserve">                            </w:t>
      </w:r>
      <w:bookmarkStart w:id="187" w:name="_Toc73686914"/>
      <w:r>
        <w:t xml:space="preserve">Figure </w:t>
      </w:r>
      <w:r w:rsidR="00BA11EA">
        <w:t>21</w:t>
      </w:r>
      <w:r>
        <w:t>: Manage Type-Approved</w:t>
      </w:r>
      <w:bookmarkEnd w:id="187"/>
    </w:p>
    <w:p w14:paraId="42693E91" w14:textId="77777777" w:rsidR="004C5A78" w:rsidRDefault="004C5A78" w:rsidP="003559A3">
      <w:pPr>
        <w:pStyle w:val="BodyText2"/>
        <w:ind w:left="567"/>
      </w:pPr>
    </w:p>
    <w:p w14:paraId="5A9224B4" w14:textId="77777777" w:rsidR="003559A3" w:rsidRDefault="003559A3" w:rsidP="004C5A78">
      <w:pPr>
        <w:pStyle w:val="BodyText2"/>
        <w:ind w:left="142"/>
      </w:pPr>
      <w:r>
        <w:t xml:space="preserve">The </w:t>
      </w:r>
      <w:r w:rsidRPr="002234A2">
        <w:rPr>
          <w:b/>
          <w:bCs/>
        </w:rPr>
        <w:t>Update Report Type-Approve Devices</w:t>
      </w:r>
      <w:r>
        <w:t xml:space="preserve"> page appears.</w:t>
      </w:r>
    </w:p>
    <w:p w14:paraId="3396FA0A" w14:textId="04C5CC8A" w:rsidR="003559A3" w:rsidRDefault="003559A3" w:rsidP="00171532">
      <w:pPr>
        <w:pStyle w:val="BodyText2"/>
        <w:ind w:left="142"/>
        <w:jc w:val="center"/>
      </w:pPr>
    </w:p>
    <w:p w14:paraId="3B250B07" w14:textId="6AB67331" w:rsidR="005C340E" w:rsidRDefault="00C53C53" w:rsidP="00171532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746E114A" wp14:editId="34090EB4">
            <wp:extent cx="5278755" cy="316738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13A5" w14:textId="77777777" w:rsidR="003559A3" w:rsidRDefault="003559A3" w:rsidP="003559A3">
      <w:pPr>
        <w:pStyle w:val="FigureCaption"/>
      </w:pPr>
      <w:r>
        <w:t xml:space="preserve">                                 </w:t>
      </w:r>
      <w:bookmarkStart w:id="188" w:name="_Toc73686915"/>
      <w:r>
        <w:t xml:space="preserve">Figure </w:t>
      </w:r>
      <w:r w:rsidR="00BA11EA">
        <w:t>22</w:t>
      </w:r>
      <w:r>
        <w:t xml:space="preserve">: </w:t>
      </w:r>
      <w:r w:rsidRPr="002234A2">
        <w:t>Update Report Type-Approve Devices</w:t>
      </w:r>
      <w:bookmarkEnd w:id="188"/>
      <w:r>
        <w:t xml:space="preserve"> </w:t>
      </w:r>
    </w:p>
    <w:p w14:paraId="0B157BC2" w14:textId="77777777" w:rsidR="003559A3" w:rsidRDefault="003559A3" w:rsidP="003559A3">
      <w:pPr>
        <w:pStyle w:val="BodyText2"/>
        <w:numPr>
          <w:ilvl w:val="0"/>
          <w:numId w:val="38"/>
        </w:numPr>
      </w:pPr>
      <w:r>
        <w:t>Make the required changes.</w:t>
      </w:r>
    </w:p>
    <w:p w14:paraId="52397AA5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0222FC7D" w14:textId="77777777" w:rsidR="003559A3" w:rsidRDefault="003559A3" w:rsidP="003559A3">
      <w:pPr>
        <w:pStyle w:val="Heading2"/>
      </w:pPr>
      <w:bookmarkStart w:id="189" w:name="_Toc73686814"/>
      <w:r>
        <w:lastRenderedPageBreak/>
        <w:t>Filter Type Approval Requests</w:t>
      </w:r>
      <w:bookmarkEnd w:id="189"/>
    </w:p>
    <w:p w14:paraId="133CF425" w14:textId="77777777" w:rsidR="003559A3" w:rsidRDefault="003559A3" w:rsidP="003559A3">
      <w:pPr>
        <w:pStyle w:val="BodyText2"/>
      </w:pPr>
      <w:r>
        <w:t>TRC can view specific type approval requests after defining specific values in the listed fields. For example, the TRC can view a device of a given TAC or a record if its transaction ID is known.</w:t>
      </w:r>
    </w:p>
    <w:p w14:paraId="246EF3C8" w14:textId="77777777" w:rsidR="003559A3" w:rsidRDefault="0085512D" w:rsidP="003559A3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3C27D5" wp14:editId="37D118FB">
                <wp:simplePos x="0" y="0"/>
                <wp:positionH relativeFrom="column">
                  <wp:posOffset>-8646</wp:posOffset>
                </wp:positionH>
                <wp:positionV relativeFrom="paragraph">
                  <wp:posOffset>285701</wp:posOffset>
                </wp:positionV>
                <wp:extent cx="5285789" cy="2055446"/>
                <wp:effectExtent l="0" t="0" r="10160" b="2159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055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00CB3" id="Rectangle 473" o:spid="_x0000_s1026" style="position:absolute;margin-left:-.7pt;margin-top:22.5pt;width:416.2pt;height:161.8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" filled="f" strokecolor="black [3213]" strokeweight="1pt"/>
            </w:pict>
          </mc:Fallback>
        </mc:AlternateContent>
      </w:r>
      <w:r w:rsidR="003559A3">
        <w:rPr>
          <w:u w:val="single"/>
        </w:rPr>
        <w:t>To view specific type approval requests</w:t>
      </w:r>
      <w:r w:rsidR="003559A3" w:rsidRPr="009251E2">
        <w:rPr>
          <w:u w:val="single"/>
        </w:rPr>
        <w:t>:</w:t>
      </w:r>
    </w:p>
    <w:p w14:paraId="4F8AFCF2" w14:textId="3B6F6C18" w:rsidR="003559A3" w:rsidRDefault="00497013" w:rsidP="009A2FBD">
      <w:pPr>
        <w:pStyle w:val="BodyText2"/>
        <w:tabs>
          <w:tab w:val="center" w:pos="4156"/>
          <w:tab w:val="right" w:pos="8313"/>
        </w:tabs>
        <w:jc w:val="left"/>
        <w:rPr>
          <w:u w:val="single"/>
        </w:rPr>
      </w:pPr>
      <w:r>
        <w:rPr>
          <w:u w:val="single"/>
        </w:rPr>
        <w:tab/>
      </w:r>
      <w:r w:rsidR="005C340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81FBC" wp14:editId="0D5D9CB9">
                <wp:simplePos x="0" y="0"/>
                <wp:positionH relativeFrom="column">
                  <wp:posOffset>1295245</wp:posOffset>
                </wp:positionH>
                <wp:positionV relativeFrom="paragraph">
                  <wp:posOffset>3037036</wp:posOffset>
                </wp:positionV>
                <wp:extent cx="393895" cy="267286"/>
                <wp:effectExtent l="0" t="0" r="2540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2672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E09E2" id="Rectangle 141" o:spid="_x0000_s1026" style="position:absolute;margin-left:102pt;margin-top:239.15pt;width:31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" filled="f" strokecolor="#ffc000 [3207]" strokeweight="2pt"/>
            </w:pict>
          </mc:Fallback>
        </mc:AlternateContent>
      </w:r>
      <w:r w:rsidR="005C340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86850A" wp14:editId="7BA2712C">
                <wp:simplePos x="0" y="0"/>
                <wp:positionH relativeFrom="column">
                  <wp:posOffset>65664</wp:posOffset>
                </wp:positionH>
                <wp:positionV relativeFrom="paragraph">
                  <wp:posOffset>2373655</wp:posOffset>
                </wp:positionV>
                <wp:extent cx="4976327" cy="964163"/>
                <wp:effectExtent l="0" t="0" r="15240" b="2667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327" cy="9641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C621" id="Rectangle 155" o:spid="_x0000_s1026" style="position:absolute;margin-left:5.15pt;margin-top:186.9pt;width:391.85pt;height:75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" filled="f" strokecolor="#ffc000 [3207]" strokeweight="2pt"/>
            </w:pict>
          </mc:Fallback>
        </mc:AlternateContent>
      </w:r>
      <w:r w:rsidR="005C340E">
        <w:rPr>
          <w:noProof/>
        </w:rPr>
        <w:drawing>
          <wp:inline distT="0" distB="0" distL="0" distR="0" wp14:anchorId="5A7B22A4" wp14:editId="79AC75F8">
            <wp:extent cx="5278755" cy="2529840"/>
            <wp:effectExtent l="0" t="0" r="0" b="381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ab/>
      </w:r>
    </w:p>
    <w:p w14:paraId="2216C015" w14:textId="77777777" w:rsidR="003559A3" w:rsidRPr="009251E2" w:rsidRDefault="003559A3" w:rsidP="003559A3">
      <w:pPr>
        <w:pStyle w:val="FigureCaption"/>
        <w:rPr>
          <w:u w:val="single"/>
        </w:rPr>
      </w:pPr>
      <w:r>
        <w:t xml:space="preserve">                 </w:t>
      </w:r>
      <w:bookmarkStart w:id="190" w:name="_Toc73686916"/>
      <w:r w:rsidRPr="006659F6">
        <w:t xml:space="preserve">Figure </w:t>
      </w:r>
      <w:r w:rsidR="00BA11EA">
        <w:t>23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0"/>
    </w:p>
    <w:p w14:paraId="5DD3BC3F" w14:textId="77777777" w:rsidR="003559A3" w:rsidRDefault="003559A3" w:rsidP="003559A3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1EE995D4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>
        <w:t>adding type requests in the system</w:t>
      </w:r>
      <w:r w:rsidRPr="001267E7">
        <w:t xml:space="preserve">. </w:t>
      </w:r>
    </w:p>
    <w:p w14:paraId="0225B0CC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>type approval request is assigned a unique transaction ID</w:t>
      </w:r>
      <w:r w:rsidRPr="001267E7">
        <w:t>.</w:t>
      </w:r>
      <w:r>
        <w:t xml:space="preserve"> </w:t>
      </w:r>
    </w:p>
    <w:p w14:paraId="7AFC4039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>
        <w:t>: This is the TAC assigned to the device.</w:t>
      </w:r>
    </w:p>
    <w:p w14:paraId="3A38BACE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2D633133" w14:textId="77777777" w:rsidR="003559A3" w:rsidRDefault="003559A3" w:rsidP="003559A3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7D5B9EAD" w14:textId="3C92B141" w:rsidR="00255ED9" w:rsidRDefault="008A36B7" w:rsidP="0016159B">
      <w:pPr>
        <w:pStyle w:val="BodyText2"/>
        <w:ind w:left="284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DB0F10" wp14:editId="77E8B7CC">
                <wp:simplePos x="0" y="0"/>
                <wp:positionH relativeFrom="margin">
                  <wp:posOffset>414007</wp:posOffset>
                </wp:positionH>
                <wp:positionV relativeFrom="paragraph">
                  <wp:posOffset>2161734</wp:posOffset>
                </wp:positionV>
                <wp:extent cx="4615543" cy="2239347"/>
                <wp:effectExtent l="0" t="0" r="13970" b="2794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543" cy="2239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F66DA" id="Rectangle 475" o:spid="_x0000_s1026" style="position:absolute;margin-left:32.6pt;margin-top:170.2pt;width:363.45pt;height:176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559A3">
        <w:t>The type approval requests that match the specified values are shown in the dashboard.</w:t>
      </w:r>
      <w:r w:rsidR="00255ED9" w:rsidRPr="00255ED9">
        <w:rPr>
          <w:noProof/>
        </w:rPr>
        <w:t xml:space="preserve"> </w:t>
      </w:r>
      <w:r w:rsidR="00255ED9">
        <w:rPr>
          <w:noProof/>
        </w:rPr>
        <w:drawing>
          <wp:inline distT="0" distB="0" distL="0" distR="0" wp14:anchorId="170B0698" wp14:editId="293BEEDD">
            <wp:extent cx="4634204" cy="2220939"/>
            <wp:effectExtent l="0" t="0" r="0" b="825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6790" cy="22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4C7D" w14:textId="7B476787" w:rsidR="003559A3" w:rsidRDefault="003559A3" w:rsidP="0016159B">
      <w:pPr>
        <w:pStyle w:val="BodyText2"/>
        <w:ind w:left="284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BA11EA">
        <w:rPr>
          <w:rFonts w:ascii="Arial Bold" w:eastAsia="Times New Roman" w:hAnsi="Arial Bold" w:cs="Arial"/>
          <w:b/>
          <w:bCs/>
          <w:sz w:val="18"/>
          <w:szCs w:val="20"/>
        </w:rPr>
        <w:t>24</w:t>
      </w: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>: Filtered Type Approval Requests</w:t>
      </w:r>
    </w:p>
    <w:p w14:paraId="33D94225" w14:textId="77777777" w:rsidR="00255ED9" w:rsidRPr="002460BA" w:rsidRDefault="00255ED9" w:rsidP="00255ED9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30CB4E59" w14:textId="3E8DC3E0" w:rsidR="00255ED9" w:rsidRDefault="00255ED9" w:rsidP="00255ED9">
      <w:pPr>
        <w:pStyle w:val="Heading2"/>
      </w:pPr>
      <w:bookmarkStart w:id="191" w:name="_Toc73686815"/>
      <w:r>
        <w:t>Sorting Type Approved Requests</w:t>
      </w:r>
      <w:bookmarkEnd w:id="191"/>
    </w:p>
    <w:p w14:paraId="02897C0F" w14:textId="77777777" w:rsidR="00255ED9" w:rsidRDefault="00255ED9" w:rsidP="00255ED9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6F69091D" w14:textId="77777777" w:rsidR="00255ED9" w:rsidRDefault="00255ED9" w:rsidP="00255ED9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4C601D67" w14:textId="063376A9" w:rsidR="00255ED9" w:rsidRDefault="005C340E" w:rsidP="0016159B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7F5BE350" wp14:editId="2C053EB9">
            <wp:extent cx="4565317" cy="2208245"/>
            <wp:effectExtent l="0" t="0" r="698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9413" cy="22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44E1" w14:textId="1BAEF23E" w:rsidR="003559A3" w:rsidRDefault="003559A3" w:rsidP="003559A3">
      <w:pPr>
        <w:pStyle w:val="Heading2"/>
      </w:pPr>
      <w:bookmarkStart w:id="192" w:name="_Toc73686816"/>
      <w:r>
        <w:t xml:space="preserve">Export Type Approved </w:t>
      </w:r>
      <w:r w:rsidR="00255ED9">
        <w:t>Requests</w:t>
      </w:r>
      <w:bookmarkEnd w:id="192"/>
    </w:p>
    <w:p w14:paraId="12B1540B" w14:textId="77777777" w:rsidR="003559A3" w:rsidRDefault="003559A3" w:rsidP="003559A3">
      <w:pPr>
        <w:pStyle w:val="BodyText2"/>
      </w:pPr>
      <w:r>
        <w:t xml:space="preserve">All the uploaded type approval requests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37F1D77A" w14:textId="77777777" w:rsidR="003559A3" w:rsidRPr="00F132A8" w:rsidRDefault="003559A3" w:rsidP="003559A3">
      <w:pPr>
        <w:pStyle w:val="BodyText2"/>
        <w:rPr>
          <w:u w:val="single"/>
        </w:rPr>
      </w:pPr>
      <w:r w:rsidRPr="00F132A8">
        <w:rPr>
          <w:u w:val="single"/>
        </w:rPr>
        <w:lastRenderedPageBreak/>
        <w:t xml:space="preserve">To export the </w:t>
      </w:r>
      <w:r>
        <w:rPr>
          <w:u w:val="single"/>
        </w:rPr>
        <w:t>type approval requests</w:t>
      </w:r>
      <w:r w:rsidRPr="00F132A8">
        <w:rPr>
          <w:u w:val="single"/>
        </w:rPr>
        <w:t>:</w:t>
      </w:r>
    </w:p>
    <w:p w14:paraId="53E446F9" w14:textId="2A617FF8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 xml:space="preserve">Manage Type-Approved </w:t>
      </w:r>
      <w:r>
        <w:t xml:space="preserve">page). </w:t>
      </w:r>
    </w:p>
    <w:p w14:paraId="7783AE9F" w14:textId="4F8486C7" w:rsidR="003559A3" w:rsidRDefault="007C07A5" w:rsidP="003559A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3024A5" wp14:editId="56E2DA2F">
                <wp:simplePos x="0" y="0"/>
                <wp:positionH relativeFrom="column">
                  <wp:posOffset>221174</wp:posOffset>
                </wp:positionH>
                <wp:positionV relativeFrom="paragraph">
                  <wp:posOffset>213618</wp:posOffset>
                </wp:positionV>
                <wp:extent cx="5267960" cy="2556095"/>
                <wp:effectExtent l="0" t="0" r="27940" b="1587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960" cy="255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7D25B" id="Rectangle 477" o:spid="_x0000_s1026" style="position:absolute;margin-left:17.4pt;margin-top:16.8pt;width:414.8pt;height:201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" filled="f" strokecolor="black [3213]" strokeweight="1pt"/>
            </w:pict>
          </mc:Fallback>
        </mc:AlternateContent>
      </w:r>
      <w:r w:rsidR="003559A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B5E66" wp14:editId="53C8A35B">
                <wp:simplePos x="0" y="0"/>
                <wp:positionH relativeFrom="column">
                  <wp:posOffset>2760902</wp:posOffset>
                </wp:positionH>
                <wp:positionV relativeFrom="paragraph">
                  <wp:posOffset>1187942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57143" id="Rectangle 271" o:spid="_x0000_s1026" style="position:absolute;margin-left:217.4pt;margin-top:93.55pt;width:33.9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" filled="f" strokecolor="#ffc000 [3207]" strokeweight="2pt"/>
            </w:pict>
          </mc:Fallback>
        </mc:AlternateContent>
      </w:r>
      <w:r w:rsidRPr="007C07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C3AE7D" wp14:editId="7A6CC16E">
            <wp:extent cx="5278755" cy="2529840"/>
            <wp:effectExtent l="0" t="0" r="0" b="381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6BF" w14:textId="77777777" w:rsidR="003559A3" w:rsidRDefault="003559A3" w:rsidP="003559A3">
      <w:pPr>
        <w:pStyle w:val="FigureCaption"/>
      </w:pPr>
      <w:bookmarkStart w:id="193" w:name="_Toc73686917"/>
      <w:r w:rsidRPr="006659F6">
        <w:t xml:space="preserve">Figure </w:t>
      </w:r>
      <w:r w:rsidR="00BA11EA">
        <w:t>2</w:t>
      </w:r>
      <w:r>
        <w:t>5</w:t>
      </w:r>
      <w:r w:rsidRPr="006659F6">
        <w:t xml:space="preserve">: </w:t>
      </w:r>
      <w:r>
        <w:t xml:space="preserve">Export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193"/>
    </w:p>
    <w:p w14:paraId="4E427FF6" w14:textId="77777777" w:rsidR="003559A3" w:rsidRDefault="003559A3" w:rsidP="003559A3">
      <w:pPr>
        <w:pStyle w:val="BodyText2"/>
      </w:pPr>
      <w:r>
        <w:t xml:space="preserve">The following page appears. </w:t>
      </w:r>
    </w:p>
    <w:p w14:paraId="6833F182" w14:textId="77777777" w:rsidR="003559A3" w:rsidRDefault="003559A3" w:rsidP="003559A3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EDE7F2C" wp14:editId="78C1933F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4ECB5" w14:textId="77777777" w:rsidR="003559A3" w:rsidRDefault="003559A3" w:rsidP="003559A3">
      <w:pPr>
        <w:pStyle w:val="FigureCaption"/>
        <w:jc w:val="left"/>
      </w:pPr>
      <w:r>
        <w:t xml:space="preserve">                                                  </w:t>
      </w:r>
      <w:bookmarkStart w:id="194" w:name="_Toc73686918"/>
      <w:r>
        <w:t xml:space="preserve">Figure </w:t>
      </w:r>
      <w:r w:rsidR="00BA11EA">
        <w:t>26</w:t>
      </w:r>
      <w:r>
        <w:t>: Open or Save Exported File</w:t>
      </w:r>
      <w:bookmarkEnd w:id="194"/>
      <w:r>
        <w:t xml:space="preserve"> </w:t>
      </w:r>
    </w:p>
    <w:p w14:paraId="3CB9A57C" w14:textId="77777777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90E55B2" w14:textId="7FA7817A" w:rsidR="003559A3" w:rsidRDefault="007C07A5" w:rsidP="003559A3">
      <w:pPr>
        <w:pStyle w:val="BodyText2"/>
        <w:tabs>
          <w:tab w:val="left" w:pos="709"/>
        </w:tabs>
        <w:ind w:left="567"/>
        <w:jc w:val="center"/>
      </w:pPr>
      <w:r w:rsidRPr="007C07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AFF778" wp14:editId="7E79C35D">
            <wp:extent cx="5278755" cy="529590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6AB9" w14:textId="77777777" w:rsidR="003559A3" w:rsidRDefault="003559A3" w:rsidP="003559A3">
      <w:pPr>
        <w:pStyle w:val="FigureCaption"/>
      </w:pPr>
      <w:r w:rsidRPr="00E34D32">
        <w:t xml:space="preserve">                 </w:t>
      </w:r>
      <w:bookmarkStart w:id="195" w:name="_Toc73686919"/>
      <w:r w:rsidRPr="00E34D32">
        <w:t xml:space="preserve">Figure </w:t>
      </w:r>
      <w:r w:rsidR="00BA11EA">
        <w:t>27</w:t>
      </w:r>
      <w:r w:rsidRPr="00E34D32">
        <w:t>: Exported Type Approval Requests</w:t>
      </w:r>
      <w:bookmarkEnd w:id="195"/>
    </w:p>
    <w:p w14:paraId="22DD2BFA" w14:textId="77777777" w:rsidR="00976ADF" w:rsidRDefault="003559A3" w:rsidP="003559A3">
      <w:pPr>
        <w:pStyle w:val="BodyText2"/>
      </w:pPr>
      <w:r>
        <w:lastRenderedPageBreak/>
        <w:t xml:space="preserve">Users can export filtered data as well. To do this, filter the type approval requests and then export the filtered data. Refer to </w:t>
      </w:r>
      <w:r w:rsidRPr="00865F6C">
        <w:rPr>
          <w:i/>
          <w:iCs/>
        </w:rPr>
        <w:t xml:space="preserve">Filter </w:t>
      </w:r>
      <w:r>
        <w:rPr>
          <w:i/>
          <w:iCs/>
        </w:rPr>
        <w:t>Type Approval Requests</w:t>
      </w:r>
      <w:r>
        <w:t xml:space="preserve"> for information and then export the filtered data</w:t>
      </w:r>
    </w:p>
    <w:p w14:paraId="19ECD789" w14:textId="77777777" w:rsidR="008C008C" w:rsidRDefault="003559A3" w:rsidP="000B0CE4">
      <w:pPr>
        <w:pStyle w:val="Heading2"/>
      </w:pPr>
      <w:bookmarkStart w:id="196" w:name="_Toc73686817"/>
      <w:r>
        <w:t>G</w:t>
      </w:r>
      <w:r w:rsidR="000B0CE4">
        <w:t>rievance Management</w:t>
      </w:r>
      <w:bookmarkEnd w:id="196"/>
    </w:p>
    <w:p w14:paraId="2E1561B6" w14:textId="77777777" w:rsidR="00CC4FBE" w:rsidRDefault="00560655" w:rsidP="000B0CE4">
      <w:pPr>
        <w:pStyle w:val="BodyText2"/>
      </w:pPr>
      <w:r>
        <w:t>TRC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>
        <w:t>reporting the type approval</w:t>
      </w:r>
      <w:r w:rsidR="000B0CE4">
        <w:t xml:space="preserve"> </w:t>
      </w:r>
      <w:r>
        <w:t>request</w:t>
      </w:r>
      <w:r w:rsidR="000B0CE4">
        <w:t xml:space="preserve">. </w:t>
      </w:r>
    </w:p>
    <w:p w14:paraId="05524CC7" w14:textId="77777777" w:rsidR="000B0CE4" w:rsidRDefault="00687E23" w:rsidP="000B0CE4">
      <w:pPr>
        <w:pStyle w:val="BodyText2"/>
      </w:pPr>
      <w:r>
        <w:t xml:space="preserve">When </w:t>
      </w:r>
      <w:r w:rsidR="00560655">
        <w:t xml:space="preserve">a </w:t>
      </w:r>
      <w:r w:rsidR="009A50CC">
        <w:t xml:space="preserve">TRC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4158109C" w14:textId="4EF06ABC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B72CD6">
        <w:t>Admin</w:t>
      </w:r>
      <w:r w:rsidR="00CF6643">
        <w:t>.</w:t>
      </w:r>
      <w:r w:rsidR="00687E23">
        <w:t xml:space="preserve"> The notification appears on the CEIR </w:t>
      </w:r>
      <w:r w:rsidR="00B72CD6">
        <w:t xml:space="preserve">Admin </w:t>
      </w:r>
      <w:r w:rsidR="00687E23">
        <w:t xml:space="preserve">portal. A mail is also sent to the registered mail of the CEIR </w:t>
      </w:r>
      <w:r w:rsidR="00B72CD6">
        <w:t>Admin</w:t>
      </w:r>
      <w:r w:rsidR="00687E23">
        <w:t>.</w:t>
      </w:r>
    </w:p>
    <w:p w14:paraId="6A8211DA" w14:textId="783B7E51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B72CD6">
        <w:t xml:space="preserve">Admin </w:t>
      </w:r>
      <w:r>
        <w:t>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9A50CC">
        <w:t xml:space="preserve">TRC </w:t>
      </w:r>
      <w:r w:rsidR="007379C0">
        <w:t>portal</w:t>
      </w:r>
      <w:r w:rsidR="00591A26">
        <w:t>,</w:t>
      </w:r>
      <w:r w:rsidR="007379C0">
        <w:t xml:space="preserve"> and the </w:t>
      </w:r>
      <w:r w:rsidR="009A50CC">
        <w:t xml:space="preserve">TRC 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1AF3C897" w14:textId="1D69E955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B72CD6">
        <w:t xml:space="preserve">CEIR Admin </w:t>
      </w:r>
      <w:r w:rsidR="00C54724">
        <w:t>closes the grievance.</w:t>
      </w:r>
    </w:p>
    <w:p w14:paraId="15630E04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9A50CC">
        <w:t xml:space="preserve">TRC </w:t>
      </w:r>
      <w:r w:rsidR="00CF6643" w:rsidRPr="00CF6643">
        <w:t>for a specified period</w:t>
      </w:r>
      <w:r w:rsidR="00BC73C2">
        <w:t>.</w:t>
      </w:r>
    </w:p>
    <w:p w14:paraId="141D7C08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4A2C0ACF" w14:textId="77777777" w:rsidR="006C5568" w:rsidRDefault="008C1363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E34756" wp14:editId="4834731A">
                <wp:simplePos x="0" y="0"/>
                <wp:positionH relativeFrom="column">
                  <wp:posOffset>230505</wp:posOffset>
                </wp:positionH>
                <wp:positionV relativeFrom="paragraph">
                  <wp:posOffset>294787</wp:posOffset>
                </wp:positionV>
                <wp:extent cx="5268351" cy="2386330"/>
                <wp:effectExtent l="0" t="0" r="2794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386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DE9BA" id="Rectangle 46" o:spid="_x0000_s1026" style="position:absolute;margin-left:18.15pt;margin-top:23.2pt;width:414.85pt;height:18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6A7811E" w14:textId="032917C2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308384" wp14:editId="3CEB0A5D">
                <wp:simplePos x="0" y="0"/>
                <wp:positionH relativeFrom="column">
                  <wp:posOffset>246056</wp:posOffset>
                </wp:positionH>
                <wp:positionV relativeFrom="paragraph">
                  <wp:posOffset>3293848</wp:posOffset>
                </wp:positionV>
                <wp:extent cx="765110" cy="143069"/>
                <wp:effectExtent l="0" t="0" r="16510" b="2857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10" cy="1430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06EC4" id="Rectangle 259" o:spid="_x0000_s1026" style="position:absolute;margin-left:19.35pt;margin-top:259.35pt;width:60.2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" filled="f" strokecolor="#ffc000 [3207]" strokeweight="2pt"/>
            </w:pict>
          </mc:Fallback>
        </mc:AlternateContent>
      </w:r>
      <w:r w:rsidR="00B72CD6" w:rsidRPr="00B72CD6">
        <w:rPr>
          <w:noProof/>
        </w:rPr>
        <w:t xml:space="preserve"> </w:t>
      </w:r>
      <w:r w:rsidR="00B72CD6">
        <w:rPr>
          <w:noProof/>
        </w:rPr>
        <w:drawing>
          <wp:inline distT="0" distB="0" distL="0" distR="0" wp14:anchorId="0B820626" wp14:editId="7937F4DF">
            <wp:extent cx="5278755" cy="270827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E2D" w14:textId="77777777" w:rsidR="00045C43" w:rsidRDefault="00045C43" w:rsidP="007E53B8">
      <w:pPr>
        <w:pStyle w:val="FigureCaption"/>
      </w:pPr>
      <w:bookmarkStart w:id="197" w:name="_Toc73686920"/>
      <w:r>
        <w:t xml:space="preserve">Figure </w:t>
      </w:r>
      <w:r w:rsidR="00BA11EA">
        <w:t>28</w:t>
      </w:r>
      <w:r>
        <w:t xml:space="preserve">: </w:t>
      </w:r>
      <w:r w:rsidR="006659F6">
        <w:t>Home Page</w:t>
      </w:r>
      <w:bookmarkEnd w:id="197"/>
    </w:p>
    <w:p w14:paraId="3059A99E" w14:textId="77777777" w:rsidR="008C1363" w:rsidRDefault="008C1363" w:rsidP="008C1363">
      <w:pPr>
        <w:pStyle w:val="BodyText2"/>
        <w:ind w:left="360"/>
      </w:pPr>
    </w:p>
    <w:p w14:paraId="7ACCE0FF" w14:textId="282A5050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proofErr w:type="gramStart"/>
      <w:r w:rsidR="00E12B76">
        <w:rPr>
          <w:b/>
          <w:bCs/>
        </w:rPr>
        <w:t xml:space="preserve">Create </w:t>
      </w:r>
      <w:r w:rsidR="00457F9E" w:rsidRPr="005E388D">
        <w:rPr>
          <w:b/>
          <w:bCs/>
        </w:rPr>
        <w:t xml:space="preserve"> Grievance</w:t>
      </w:r>
      <w:proofErr w:type="gramEnd"/>
      <w:r w:rsidR="00457F9E">
        <w:t>.</w:t>
      </w:r>
    </w:p>
    <w:p w14:paraId="20E0853C" w14:textId="7A57C3AF" w:rsidR="003A2390" w:rsidRDefault="008C1363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A2EA4" wp14:editId="37BC3733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17090"/>
                <wp:effectExtent l="0" t="0" r="2476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10942" id="Rectangle 59" o:spid="_x0000_s1026" style="position:absolute;margin-left:.45pt;margin-top:.2pt;width:415.1pt;height:166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" filled="f" strokecolor="black [3213]" strokeweight="1pt"/>
            </w:pict>
          </mc:Fallback>
        </mc:AlternateContent>
      </w:r>
      <w:r w:rsidR="00E12B76" w:rsidRPr="00E12B76">
        <w:rPr>
          <w:noProof/>
        </w:rPr>
        <w:t xml:space="preserve"> </w:t>
      </w:r>
      <w:r w:rsidR="00E12B76">
        <w:rPr>
          <w:noProof/>
        </w:rPr>
        <w:drawing>
          <wp:inline distT="0" distB="0" distL="0" distR="0" wp14:anchorId="7B34D7BC" wp14:editId="5035432A">
            <wp:extent cx="5278755" cy="2498725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62B" w14:textId="77777777" w:rsidR="003A2390" w:rsidRDefault="003A2390" w:rsidP="003A2390">
      <w:pPr>
        <w:pStyle w:val="FigureCaption"/>
      </w:pPr>
      <w:bookmarkStart w:id="198" w:name="_Toc73686921"/>
      <w:r>
        <w:t xml:space="preserve">Figure </w:t>
      </w:r>
      <w:r w:rsidR="00BA11EA">
        <w:t>29</w:t>
      </w:r>
      <w:r w:rsidR="00A14FF0">
        <w:t>:</w:t>
      </w:r>
      <w:r>
        <w:t xml:space="preserve"> Grievance Management</w:t>
      </w:r>
      <w:bookmarkEnd w:id="198"/>
    </w:p>
    <w:p w14:paraId="784D8260" w14:textId="69271968" w:rsidR="003A2390" w:rsidRDefault="003A2390" w:rsidP="003A2390">
      <w:pPr>
        <w:pStyle w:val="BodyText2"/>
      </w:pPr>
      <w:r>
        <w:t xml:space="preserve">The </w:t>
      </w:r>
      <w:r w:rsidR="00E12B76">
        <w:rPr>
          <w:b/>
          <w:bCs/>
        </w:rPr>
        <w:t>Create</w:t>
      </w:r>
      <w:r w:rsidR="00E12B76" w:rsidRPr="003A2390">
        <w:rPr>
          <w:b/>
          <w:bCs/>
        </w:rPr>
        <w:t xml:space="preserve"> </w:t>
      </w:r>
      <w:r w:rsidRPr="003A2390">
        <w:rPr>
          <w:b/>
          <w:bCs/>
        </w:rPr>
        <w:t>Grievance</w:t>
      </w:r>
      <w:r>
        <w:t xml:space="preserve"> page appears.</w:t>
      </w:r>
    </w:p>
    <w:p w14:paraId="508F8626" w14:textId="1C06A2AB" w:rsidR="00457F9E" w:rsidRDefault="00457F9E" w:rsidP="009E7898">
      <w:pPr>
        <w:pStyle w:val="BodyText2"/>
        <w:jc w:val="center"/>
      </w:pPr>
    </w:p>
    <w:p w14:paraId="117E0BB6" w14:textId="3D598751" w:rsidR="00E12B76" w:rsidRDefault="00E12B76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2EA913BB" wp14:editId="64E06CAA">
            <wp:extent cx="5278755" cy="2943225"/>
            <wp:effectExtent l="0" t="0" r="0" b="952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196" w14:textId="25351AD0" w:rsidR="006C5568" w:rsidRDefault="00045C43" w:rsidP="007E53B8">
      <w:pPr>
        <w:pStyle w:val="FigureCaption"/>
      </w:pPr>
      <w:bookmarkStart w:id="199" w:name="_Toc73686922"/>
      <w:r>
        <w:t xml:space="preserve">Figure </w:t>
      </w:r>
      <w:r w:rsidR="00A14FF0">
        <w:t>3</w:t>
      </w:r>
      <w:r w:rsidR="00BA11EA">
        <w:t>0</w:t>
      </w:r>
      <w:r>
        <w:t xml:space="preserve">: </w:t>
      </w:r>
      <w:r w:rsidR="00E12B76">
        <w:t xml:space="preserve">Create </w:t>
      </w:r>
      <w:r>
        <w:t>Grievance</w:t>
      </w:r>
      <w:bookmarkEnd w:id="199"/>
    </w:p>
    <w:p w14:paraId="6352F2E7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003D78D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Transaction ID</w:t>
      </w:r>
      <w:r>
        <w:t xml:space="preserve">: Enter the transaction ID of the </w:t>
      </w:r>
      <w:r w:rsidR="00560655">
        <w:t>type approval request</w:t>
      </w:r>
      <w:r>
        <w:t xml:space="preserve"> if the grievance is related to a </w:t>
      </w:r>
      <w:r w:rsidR="00560655">
        <w:t xml:space="preserve">type approval request </w:t>
      </w:r>
    </w:p>
    <w:p w14:paraId="5151795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DA7EE85" w14:textId="77777777" w:rsidR="00457F9E" w:rsidRDefault="00560655" w:rsidP="00DC39E0">
      <w:pPr>
        <w:pStyle w:val="BodyText2"/>
        <w:numPr>
          <w:ilvl w:val="0"/>
          <w:numId w:val="42"/>
        </w:numPr>
      </w:pPr>
      <w:r>
        <w:t>Type Approval Related</w:t>
      </w:r>
      <w:r w:rsidR="005E388D">
        <w:t xml:space="preserve">: </w:t>
      </w:r>
      <w:r>
        <w:t>Problem in reporting type approval request e</w:t>
      </w:r>
      <w:r w:rsidR="005E388D">
        <w:t>t</w:t>
      </w:r>
      <w:r>
        <w:t>c</w:t>
      </w:r>
      <w:r w:rsidR="005E388D">
        <w:t>.</w:t>
      </w:r>
    </w:p>
    <w:p w14:paraId="6E76413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49B130E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2DADD7E0" w14:textId="5C32C31C" w:rsidR="00457F9E" w:rsidRPr="003A2390" w:rsidRDefault="008E15E0" w:rsidP="00A976D7">
      <w:pPr>
        <w:pStyle w:val="BodyText2"/>
        <w:numPr>
          <w:ilvl w:val="1"/>
          <w:numId w:val="44"/>
        </w:numPr>
        <w:tabs>
          <w:tab w:val="left" w:pos="1701"/>
        </w:tabs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E73F91">
        <w:t>CEIR Admin</w:t>
      </w:r>
      <w:r w:rsidR="00E73F91" w:rsidRPr="003A2390">
        <w:t xml:space="preserve"> </w:t>
      </w:r>
      <w:r w:rsidR="00C54724" w:rsidRPr="003A2390">
        <w:t>to understand the problem in detail.</w:t>
      </w:r>
    </w:p>
    <w:p w14:paraId="013F6A92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78E80D5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7955E767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Technical Specification Document</w:t>
      </w:r>
    </w:p>
    <w:p w14:paraId="6F9B4364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Performance Report</w:t>
      </w:r>
    </w:p>
    <w:p w14:paraId="32753F9A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Type Approved Certificate</w:t>
      </w:r>
    </w:p>
    <w:p w14:paraId="5715BC8D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77EF639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35CD313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BE5C0D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8245C09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05EBB43E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3E6E626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="00560655" w:rsidRPr="00045C43">
        <w:rPr>
          <w:b/>
          <w:bCs/>
        </w:rPr>
        <w:t>Upload Supporting Document</w:t>
      </w:r>
      <w:r>
        <w:t>.</w:t>
      </w:r>
      <w:r w:rsidR="006B304F">
        <w:t xml:space="preserve"> </w:t>
      </w:r>
    </w:p>
    <w:p w14:paraId="2BC0CB0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E399054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162B69E" w14:textId="2273F931" w:rsidR="00045C43" w:rsidRDefault="00E12B76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C2E0A" wp14:editId="09BED75A">
                <wp:simplePos x="0" y="0"/>
                <wp:positionH relativeFrom="column">
                  <wp:posOffset>4706812</wp:posOffset>
                </wp:positionH>
                <wp:positionV relativeFrom="paragraph">
                  <wp:posOffset>3801391</wp:posOffset>
                </wp:positionV>
                <wp:extent cx="386861" cy="956930"/>
                <wp:effectExtent l="0" t="0" r="13335" b="152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9569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260EB" id="Rectangle 260" o:spid="_x0000_s1026" style="position:absolute;margin-left:370.6pt;margin-top:299.3pt;width:30.45pt;height:75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" filled="f" strokecolor="#ffc000 [3207]" strokeweight="2pt"/>
            </w:pict>
          </mc:Fallback>
        </mc:AlternateContent>
      </w:r>
      <w:r w:rsidR="00EF2F6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B29BC" wp14:editId="24E37DF0">
                <wp:simplePos x="0" y="0"/>
                <wp:positionH relativeFrom="column">
                  <wp:posOffset>-8646</wp:posOffset>
                </wp:positionH>
                <wp:positionV relativeFrom="paragraph">
                  <wp:posOffset>488</wp:posOffset>
                </wp:positionV>
                <wp:extent cx="5285789" cy="2405576"/>
                <wp:effectExtent l="0" t="0" r="10160" b="1397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40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E8C52" id="Rectangle 267" o:spid="_x0000_s1026" style="position:absolute;margin-left:-.7pt;margin-top:.05pt;width:416.2pt;height:18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" filled="f" strokecolor="black [3213]" strokeweight="1pt"/>
            </w:pict>
          </mc:Fallback>
        </mc:AlternateContent>
      </w:r>
      <w:r w:rsidRPr="00E12B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82147E" wp14:editId="410B740A">
            <wp:extent cx="5278755" cy="249872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858A" w14:textId="77777777" w:rsidR="00045C43" w:rsidRDefault="00045C43" w:rsidP="007E53B8">
      <w:pPr>
        <w:pStyle w:val="FigureCaption"/>
      </w:pPr>
      <w:bookmarkStart w:id="200" w:name="_Toc73686923"/>
      <w:r>
        <w:t xml:space="preserve">Figure </w:t>
      </w:r>
      <w:r w:rsidR="00BA11EA">
        <w:t>31</w:t>
      </w:r>
      <w:r>
        <w:t>: Grievance Management</w:t>
      </w:r>
      <w:bookmarkEnd w:id="200"/>
    </w:p>
    <w:p w14:paraId="3F83FD8A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FF6E369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A25B05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08A980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46A0A02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7F2D0E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F045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49E49DB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2CBC94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1E4B4D6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4D3119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834BA5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1F9F4CC" w14:textId="77777777" w:rsidR="005E388D" w:rsidRPr="00B708C5" w:rsidRDefault="005E388D" w:rsidP="0056065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 xml:space="preserve">transaction ID of </w:t>
            </w:r>
            <w:r w:rsidR="00560655">
              <w:t>type approval request</w:t>
            </w:r>
            <w:r w:rsidR="007243D7">
              <w:t xml:space="preserve"> for which a grievance was raised.</w:t>
            </w:r>
          </w:p>
        </w:tc>
      </w:tr>
      <w:tr w:rsidR="005E388D" w:rsidRPr="003D50EC" w14:paraId="5F55C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B07E4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60E8D590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2CE898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9BF5F6C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3DBCB7AF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0BDF7B6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178D2B08" w14:textId="0FE6D535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E73F91">
              <w:t>Admin</w:t>
            </w:r>
            <w:r>
              <w:t xml:space="preserve">: When a response is awaited from the CEIR </w:t>
            </w:r>
            <w:r w:rsidR="00E73F91">
              <w:t>Admin</w:t>
            </w:r>
            <w:r>
              <w:t>.</w:t>
            </w:r>
          </w:p>
          <w:p w14:paraId="1DB88FE0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proofErr w:type="gramStart"/>
            <w:r w:rsidR="009A50CC">
              <w:t xml:space="preserve">TRC </w:t>
            </w:r>
            <w:r>
              <w:t>.</w:t>
            </w:r>
            <w:proofErr w:type="gramEnd"/>
          </w:p>
          <w:p w14:paraId="4C74402B" w14:textId="258E0A8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E73F91">
              <w:t>Admin</w:t>
            </w:r>
            <w:r w:rsidR="00E73F91" w:rsidRPr="009E2D4E">
              <w:t xml:space="preserve"> </w:t>
            </w:r>
            <w:r w:rsidRPr="009E2D4E">
              <w:t>closes the grievance.</w:t>
            </w:r>
          </w:p>
        </w:tc>
      </w:tr>
      <w:tr w:rsidR="005E388D" w:rsidRPr="003D50EC" w14:paraId="2ACEEDA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7E42E6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ED9695D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5ABFFA3" w14:textId="5536A054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702D6794" wp14:editId="18EB8A0F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</w:t>
            </w:r>
            <w:r w:rsidR="00560655">
              <w:t>provided</w:t>
            </w:r>
            <w:r>
              <w:t xml:space="preserve"> by the CEIR </w:t>
            </w:r>
            <w:r w:rsidR="00E73F91">
              <w:t xml:space="preserve">Admin </w:t>
            </w:r>
            <w:r w:rsidR="00DA5D48">
              <w:t xml:space="preserve">or </w:t>
            </w:r>
            <w:r w:rsidR="00560655">
              <w:t>TRC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327AC47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F1C2D81" wp14:editId="170A6F5A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9A50CC">
              <w:t xml:space="preserve">TRC </w:t>
            </w:r>
            <w:r>
              <w:t>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F8102C0" w14:textId="77777777" w:rsidR="005E388D" w:rsidRDefault="005E388D" w:rsidP="000B0CE4">
      <w:pPr>
        <w:pStyle w:val="BodyText2"/>
      </w:pPr>
    </w:p>
    <w:p w14:paraId="73537815" w14:textId="77777777" w:rsidR="00261090" w:rsidRDefault="007243D7" w:rsidP="007243D7">
      <w:pPr>
        <w:pStyle w:val="Heading2"/>
      </w:pPr>
      <w:bookmarkStart w:id="201" w:name="_Toc73686818"/>
      <w:r>
        <w:t>Filter Grievances</w:t>
      </w:r>
      <w:bookmarkEnd w:id="201"/>
    </w:p>
    <w:p w14:paraId="6432B2E4" w14:textId="2BB194B4" w:rsidR="000F2A8D" w:rsidRDefault="00976ADF" w:rsidP="000B0CE4">
      <w:pPr>
        <w:pStyle w:val="BodyText2"/>
      </w:pPr>
      <w:r>
        <w:t xml:space="preserve">The </w:t>
      </w:r>
      <w:r w:rsidR="009A50CC">
        <w:t xml:space="preserve">TRC </w:t>
      </w:r>
      <w:r w:rsidR="007243D7">
        <w:t xml:space="preserve">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560655">
        <w:t>TRC</w:t>
      </w:r>
      <w:r>
        <w:t xml:space="preserve"> </w:t>
      </w:r>
      <w:r w:rsidR="007243D7">
        <w:t xml:space="preserve">can view only those grievances that are pending with the CEIR </w:t>
      </w:r>
      <w:r w:rsidR="00A976D7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0805B90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5E9755F2" w14:textId="56A27D3A" w:rsidR="00C54724" w:rsidRDefault="009C1DBD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5EA019" wp14:editId="77308EBC">
                <wp:simplePos x="0" y="0"/>
                <wp:positionH relativeFrom="column">
                  <wp:posOffset>40005</wp:posOffset>
                </wp:positionH>
                <wp:positionV relativeFrom="paragraph">
                  <wp:posOffset>290292</wp:posOffset>
                </wp:positionV>
                <wp:extent cx="4206240" cy="247992"/>
                <wp:effectExtent l="0" t="0" r="2286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47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EB986" id="Rectangle 261" o:spid="_x0000_s1026" style="position:absolute;margin-left:3.15pt;margin-top:22.85pt;width:331.2pt;height:19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E0B038" wp14:editId="72D519CD">
                <wp:simplePos x="0" y="0"/>
                <wp:positionH relativeFrom="column">
                  <wp:posOffset>4267835</wp:posOffset>
                </wp:positionH>
                <wp:positionV relativeFrom="paragraph">
                  <wp:posOffset>289560</wp:posOffset>
                </wp:positionV>
                <wp:extent cx="414655" cy="247015"/>
                <wp:effectExtent l="0" t="0" r="23495" b="1968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247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092A2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B038" id="Rectangle 262" o:spid="_x0000_s1032" style="position:absolute;left:0;text-align:left;margin-left:336.05pt;margin-top:22.8pt;width:32.65pt;height:19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" filled="f" strokecolor="#ffc000 [3207]" strokeweight="2pt">
                <v:textbox>
                  <w:txbxContent>
                    <w:p w14:paraId="1AE092A2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4BD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4BB5EB" wp14:editId="178F00AB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24221"/>
                <wp:effectExtent l="0" t="0" r="24765" b="2857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2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B11BB" id="Rectangle 270" o:spid="_x0000_s1026" style="position:absolute;margin-left:.45pt;margin-top:.2pt;width:415.1pt;height:16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" filled="f" strokecolor="black [3213]" strokeweight="1pt"/>
            </w:pict>
          </mc:Fallback>
        </mc:AlternateContent>
      </w:r>
      <w:r w:rsidR="00E12B76" w:rsidRPr="00E12B76">
        <w:rPr>
          <w:noProof/>
        </w:rPr>
        <w:t xml:space="preserve"> </w:t>
      </w:r>
      <w:r w:rsidR="00E12B76">
        <w:rPr>
          <w:noProof/>
        </w:rPr>
        <w:drawing>
          <wp:inline distT="0" distB="0" distL="0" distR="0" wp14:anchorId="48CD4142" wp14:editId="017F843E">
            <wp:extent cx="5278755" cy="2498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50B" w14:textId="77777777" w:rsidR="00045C43" w:rsidRPr="007243D7" w:rsidRDefault="00045C43" w:rsidP="007E53B8">
      <w:pPr>
        <w:pStyle w:val="FigureCaption"/>
        <w:rPr>
          <w:u w:val="single"/>
        </w:rPr>
      </w:pPr>
      <w:bookmarkStart w:id="202" w:name="_Toc73686924"/>
      <w:r>
        <w:t xml:space="preserve">Figure </w:t>
      </w:r>
      <w:r w:rsidR="00BA11EA">
        <w:t>32</w:t>
      </w:r>
      <w:r>
        <w:t>: Filter Grievances</w:t>
      </w:r>
      <w:bookmarkEnd w:id="202"/>
    </w:p>
    <w:p w14:paraId="30D378EC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BD2CE60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21440E2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lastRenderedPageBreak/>
        <w:t>Transaction ID</w:t>
      </w:r>
      <w:r>
        <w:t xml:space="preserve">: This is the transaction ID of the </w:t>
      </w:r>
      <w:r w:rsidR="00560655">
        <w:t>type approval request</w:t>
      </w:r>
      <w:r>
        <w:t>.</w:t>
      </w:r>
    </w:p>
    <w:p w14:paraId="4ADF700A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8DA1E39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62C674CE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727BE5AA" w14:textId="30D82DC8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E73F91">
        <w:t>Admin</w:t>
      </w:r>
    </w:p>
    <w:p w14:paraId="16269B01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2152CB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61620B0D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094EDB00" w14:textId="77777777" w:rsidR="007243D7" w:rsidRDefault="00286E71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CC2E43" wp14:editId="55178FC3">
                <wp:simplePos x="0" y="0"/>
                <wp:positionH relativeFrom="column">
                  <wp:posOffset>-1612</wp:posOffset>
                </wp:positionH>
                <wp:positionV relativeFrom="paragraph">
                  <wp:posOffset>296154</wp:posOffset>
                </wp:positionV>
                <wp:extent cx="5268351" cy="1568450"/>
                <wp:effectExtent l="0" t="0" r="27940" b="1270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156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83257" id="Rectangle 273" o:spid="_x0000_s1026" style="position:absolute;margin-left:-.15pt;margin-top:23.3pt;width:414.85pt;height:12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" filled="f" strokecolor="black [3213]" strokeweight="1pt"/>
            </w:pict>
          </mc:Fallback>
        </mc:AlternateContent>
      </w:r>
      <w:r w:rsidR="00045C43">
        <w:t>The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1344A58" w14:textId="70612859" w:rsidR="00045C43" w:rsidRDefault="00045C43" w:rsidP="00793FF2">
      <w:pPr>
        <w:pStyle w:val="BodyText2"/>
        <w:jc w:val="center"/>
      </w:pPr>
    </w:p>
    <w:p w14:paraId="35EAAF3D" w14:textId="0404C7BE" w:rsidR="00E12B76" w:rsidRDefault="00E12B7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466F6F8F" wp14:editId="0CB78E46">
            <wp:extent cx="5278755" cy="1961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66A" w14:textId="77777777" w:rsidR="00A951C6" w:rsidRPr="007243D7" w:rsidRDefault="00A951C6" w:rsidP="00A951C6">
      <w:pPr>
        <w:pStyle w:val="FigureCaption"/>
        <w:rPr>
          <w:u w:val="single"/>
        </w:rPr>
      </w:pPr>
      <w:bookmarkStart w:id="203" w:name="_Toc73686925"/>
      <w:r>
        <w:t xml:space="preserve">Figure </w:t>
      </w:r>
      <w:r w:rsidR="00BA11EA">
        <w:t>33</w:t>
      </w:r>
      <w:r>
        <w:t>: Filter</w:t>
      </w:r>
      <w:r w:rsidR="006659F6">
        <w:t>ed</w:t>
      </w:r>
      <w:r>
        <w:t xml:space="preserve"> Grievances</w:t>
      </w:r>
      <w:bookmarkEnd w:id="203"/>
    </w:p>
    <w:p w14:paraId="049C8E5B" w14:textId="77777777" w:rsidR="00FA6180" w:rsidRPr="002460BA" w:rsidRDefault="00FA6180" w:rsidP="00FA6180">
      <w:pPr>
        <w:pStyle w:val="BodyText2"/>
      </w:pPr>
      <w:bookmarkStart w:id="204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050DFD66" w14:textId="6E513E7C" w:rsidR="00FA6180" w:rsidRDefault="00FA6180" w:rsidP="00FA6180">
      <w:pPr>
        <w:pStyle w:val="Heading2"/>
      </w:pPr>
      <w:bookmarkStart w:id="205" w:name="_Toc73686819"/>
      <w:r>
        <w:t>Sorting Grievances</w:t>
      </w:r>
      <w:bookmarkEnd w:id="205"/>
    </w:p>
    <w:p w14:paraId="04BED859" w14:textId="3DD7049F" w:rsidR="00FA6180" w:rsidRDefault="00FA6180" w:rsidP="00FA6180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287E7AD7" w14:textId="77777777" w:rsidR="00FA6180" w:rsidRDefault="00FA6180" w:rsidP="00FA6180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204"/>
    <w:p w14:paraId="42D83F2F" w14:textId="5F8181B9" w:rsidR="00A951C6" w:rsidRDefault="00E12B76" w:rsidP="00793FF2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8074739" wp14:editId="39417951">
            <wp:extent cx="5278755" cy="25133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CAE" w14:textId="0CE0C30D" w:rsidR="008376F5" w:rsidRPr="009A2FBD" w:rsidRDefault="008376F5" w:rsidP="009A2FBD">
      <w:pPr>
        <w:pStyle w:val="FigureCaption"/>
        <w:rPr>
          <w:u w:val="single"/>
        </w:rPr>
      </w:pPr>
      <w:r>
        <w:t xml:space="preserve">Figure 34: </w:t>
      </w:r>
      <w:r w:rsidR="00197537">
        <w:t>Sorted</w:t>
      </w:r>
      <w:r>
        <w:t xml:space="preserve"> Grievances</w:t>
      </w:r>
    </w:p>
    <w:p w14:paraId="7CFCBD45" w14:textId="77777777" w:rsidR="007243D7" w:rsidRDefault="005937A5" w:rsidP="00045C43">
      <w:pPr>
        <w:pStyle w:val="Heading2"/>
      </w:pPr>
      <w:bookmarkStart w:id="206" w:name="_Toc73686820"/>
      <w:r>
        <w:t>Export</w:t>
      </w:r>
      <w:r w:rsidR="00045C43">
        <w:t xml:space="preserve"> Grievances</w:t>
      </w:r>
      <w:bookmarkEnd w:id="206"/>
    </w:p>
    <w:p w14:paraId="06F6000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66C8921" w14:textId="61CF84EA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2CD57661" w14:textId="77777777" w:rsidR="009915B5" w:rsidRDefault="008A0DF0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91A250" wp14:editId="2B0CBFF7">
                <wp:simplePos x="0" y="0"/>
                <wp:positionH relativeFrom="column">
                  <wp:posOffset>181268</wp:posOffset>
                </wp:positionH>
                <wp:positionV relativeFrom="paragraph">
                  <wp:posOffset>293907</wp:posOffset>
                </wp:positionV>
                <wp:extent cx="5268351" cy="2117090"/>
                <wp:effectExtent l="0" t="0" r="27940" b="1651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34EC6" id="Rectangle 276" o:spid="_x0000_s1026" style="position:absolute;margin-left:14.25pt;margin-top:23.15pt;width:414.85pt;height:166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142B3458" w14:textId="54F7A98C" w:rsidR="00941A7E" w:rsidRDefault="00941A7E" w:rsidP="008A0DF0">
      <w:pPr>
        <w:pStyle w:val="BodyText2"/>
        <w:ind w:left="284"/>
        <w:jc w:val="center"/>
      </w:pPr>
    </w:p>
    <w:p w14:paraId="4635C713" w14:textId="0FE28AF7" w:rsidR="00FA6180" w:rsidRDefault="00FA6180" w:rsidP="008A0DF0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D2599" wp14:editId="124F5F5B">
                <wp:simplePos x="0" y="0"/>
                <wp:positionH relativeFrom="column">
                  <wp:posOffset>2824480</wp:posOffset>
                </wp:positionH>
                <wp:positionV relativeFrom="paragraph">
                  <wp:posOffset>706755</wp:posOffset>
                </wp:positionV>
                <wp:extent cx="541655" cy="233680"/>
                <wp:effectExtent l="0" t="0" r="10795" b="1397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2336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81111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2599" id="Rectangle 265" o:spid="_x0000_s1033" style="position:absolute;left:0;text-align:left;margin-left:222.4pt;margin-top:55.65pt;width:42.65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" filled="f" strokecolor="#ffc000 [3207]" strokeweight="2pt">
                <v:textbox>
                  <w:txbxContent>
                    <w:p w14:paraId="49B81111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538E4C" wp14:editId="5859DBBA">
            <wp:extent cx="5278755" cy="2489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3EC" w14:textId="42E45919" w:rsidR="00E33E46" w:rsidRDefault="00E33E46" w:rsidP="007E53B8">
      <w:pPr>
        <w:pStyle w:val="FigureCaption"/>
      </w:pPr>
      <w:bookmarkStart w:id="207" w:name="_Toc73686926"/>
      <w:r>
        <w:t xml:space="preserve">Figure </w:t>
      </w:r>
      <w:r w:rsidR="00BA11EA">
        <w:t>3</w:t>
      </w:r>
      <w:r w:rsidR="0077672C">
        <w:t>5</w:t>
      </w:r>
      <w:r>
        <w:t>: Grievance Management</w:t>
      </w:r>
      <w:bookmarkEnd w:id="207"/>
    </w:p>
    <w:p w14:paraId="5200182A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8ABDE85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4651E70E" wp14:editId="4F19DDD9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4774C" w14:textId="3ECA1892" w:rsidR="009915B5" w:rsidRDefault="00976ADF" w:rsidP="007E53B8">
      <w:pPr>
        <w:pStyle w:val="FigureCaption"/>
      </w:pPr>
      <w:r>
        <w:t xml:space="preserve">  </w:t>
      </w:r>
      <w:bookmarkStart w:id="208" w:name="_Toc73686927"/>
      <w:r w:rsidR="009915B5" w:rsidRPr="00D405A8">
        <w:t xml:space="preserve">Figure </w:t>
      </w:r>
      <w:r w:rsidR="00BA11EA">
        <w:t>3</w:t>
      </w:r>
      <w:r w:rsidR="0077672C">
        <w:t>6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08"/>
      <w:r w:rsidR="009915B5">
        <w:t xml:space="preserve"> </w:t>
      </w:r>
    </w:p>
    <w:p w14:paraId="08E1766E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4C8908F1" w14:textId="007CB75C" w:rsidR="0036447D" w:rsidRDefault="00FA6180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B92E8D7" wp14:editId="5F0DF25F">
            <wp:extent cx="5278755" cy="710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B1F" w14:textId="22ED7DB3" w:rsidR="009915B5" w:rsidRDefault="009915B5" w:rsidP="007E53B8">
      <w:pPr>
        <w:pStyle w:val="FigureCaption"/>
      </w:pPr>
      <w:bookmarkStart w:id="209" w:name="_Toc73686928"/>
      <w:r>
        <w:t xml:space="preserve">Figure </w:t>
      </w:r>
      <w:r w:rsidR="00BA11EA">
        <w:t>3</w:t>
      </w:r>
      <w:r w:rsidR="0077672C">
        <w:t>7</w:t>
      </w:r>
      <w:r>
        <w:t xml:space="preserve">: </w:t>
      </w:r>
      <w:r w:rsidR="000F5679">
        <w:t>Exported Grievances</w:t>
      </w:r>
      <w:bookmarkEnd w:id="209"/>
    </w:p>
    <w:p w14:paraId="7A6AF85E" w14:textId="3C2F3A5F" w:rsidR="005937A5" w:rsidRDefault="0070762E" w:rsidP="003559A3">
      <w:pPr>
        <w:pStyle w:val="BodyText2"/>
      </w:pPr>
      <w:r>
        <w:t xml:space="preserve">Instead of exporting all the grievances, </w:t>
      </w:r>
      <w:r w:rsidR="009A50CC">
        <w:t xml:space="preserve">TRC 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1"/>
      <w:headerReference w:type="first" r:id="rId72"/>
      <w:footerReference w:type="first" r:id="rId73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C716D" w14:textId="77777777" w:rsidR="001062C6" w:rsidRDefault="001062C6">
      <w:r>
        <w:separator/>
      </w:r>
    </w:p>
    <w:p w14:paraId="52885E27" w14:textId="77777777" w:rsidR="001062C6" w:rsidRDefault="001062C6"/>
  </w:endnote>
  <w:endnote w:type="continuationSeparator" w:id="0">
    <w:p w14:paraId="56C0D39C" w14:textId="77777777" w:rsidR="001062C6" w:rsidRDefault="001062C6">
      <w:r>
        <w:continuationSeparator/>
      </w:r>
    </w:p>
    <w:p w14:paraId="3E82E508" w14:textId="77777777" w:rsidR="001062C6" w:rsidRDefault="001062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084F" w14:textId="77777777" w:rsidR="0092423E" w:rsidRPr="0089039A" w:rsidRDefault="0092423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563C7" w14:textId="77777777" w:rsidR="0092423E" w:rsidRPr="003912B1" w:rsidRDefault="0092423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3122AF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7819066" w14:textId="77777777" w:rsidR="0092423E" w:rsidRDefault="0092423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B926" w14:textId="77777777" w:rsidR="0092423E" w:rsidRDefault="0092423E" w:rsidP="008E4210">
    <w:pPr>
      <w:pStyle w:val="Code"/>
    </w:pPr>
  </w:p>
  <w:p w14:paraId="21B4E6B6" w14:textId="77777777" w:rsidR="0092423E" w:rsidRPr="00805B5D" w:rsidRDefault="0092423E" w:rsidP="008E4210">
    <w:pPr>
      <w:pStyle w:val="BodyText2"/>
    </w:pPr>
  </w:p>
  <w:p w14:paraId="340389FE" w14:textId="77777777" w:rsidR="0092423E" w:rsidRPr="00FC40C3" w:rsidRDefault="0092423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F1599" w14:textId="77777777" w:rsidR="0092423E" w:rsidRPr="00531438" w:rsidRDefault="0092423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5E7A" w14:textId="77777777" w:rsidR="0092423E" w:rsidRDefault="0092423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3931B80" w14:textId="77777777" w:rsidR="0092423E" w:rsidRPr="00A27E48" w:rsidRDefault="0092423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04F56" w14:textId="77777777" w:rsidR="001062C6" w:rsidRDefault="001062C6">
      <w:r>
        <w:separator/>
      </w:r>
    </w:p>
    <w:p w14:paraId="59104658" w14:textId="77777777" w:rsidR="001062C6" w:rsidRDefault="001062C6"/>
  </w:footnote>
  <w:footnote w:type="continuationSeparator" w:id="0">
    <w:p w14:paraId="7FF2A942" w14:textId="77777777" w:rsidR="001062C6" w:rsidRDefault="001062C6">
      <w:r>
        <w:continuationSeparator/>
      </w:r>
    </w:p>
    <w:p w14:paraId="1B545312" w14:textId="77777777" w:rsidR="001062C6" w:rsidRDefault="001062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EBCA6" w14:textId="77777777" w:rsidR="0092423E" w:rsidRDefault="0092423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4006BDA" wp14:editId="6F364BAE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480C83" w14:textId="77777777" w:rsidR="0092423E" w:rsidRDefault="0092423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D9A2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10248FA" wp14:editId="1FB64E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7E38E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TRC 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53E6" w14:textId="77777777" w:rsidR="0092423E" w:rsidRDefault="0092423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A77B8" w14:textId="77777777" w:rsidR="0092423E" w:rsidRDefault="0092423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FF045C0" wp14:editId="2FB0980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4C48CF3" wp14:editId="2360024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CB09" w14:textId="77777777" w:rsidR="0092423E" w:rsidRDefault="0092423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544E40B" wp14:editId="2EED49F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B07D26A" w14:textId="77777777" w:rsidR="0092423E" w:rsidRDefault="0092423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B591D" w14:textId="77777777" w:rsidR="0092423E" w:rsidRDefault="0092423E">
    <w:r>
      <w:rPr>
        <w:noProof/>
      </w:rPr>
      <w:drawing>
        <wp:anchor distT="0" distB="0" distL="114300" distR="114300" simplePos="0" relativeHeight="251666432" behindDoc="1" locked="0" layoutInCell="1" allowOverlap="1" wp14:anchorId="603A9B7C" wp14:editId="436BC454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843F76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76.55pt;height:76.55pt" o:bullet="t">
        <v:imagedata r:id="rId1" o:title="bullet"/>
      </v:shape>
    </w:pict>
  </w:numPicBullet>
  <w:numPicBullet w:numPicBulletId="1">
    <w:pict>
      <v:shape w14:anchorId="6AEDBA3F" id="_x0000_i1071" type="#_x0000_t75" alt="A close up of a logo&#10;&#10;Description automatically generated" style="width:47.6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42C"/>
    <w:rsid w:val="00005988"/>
    <w:rsid w:val="00006054"/>
    <w:rsid w:val="000065D5"/>
    <w:rsid w:val="000065F0"/>
    <w:rsid w:val="00006FA2"/>
    <w:rsid w:val="000072A1"/>
    <w:rsid w:val="0000745A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0B6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799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4D6C"/>
    <w:rsid w:val="0008552B"/>
    <w:rsid w:val="000860F1"/>
    <w:rsid w:val="000864CB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2C6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92B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4A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59B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532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806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37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25F"/>
    <w:rsid w:val="001C0A88"/>
    <w:rsid w:val="001C1287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89C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4F6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D9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5ED9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6E71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085"/>
    <w:rsid w:val="002C41A1"/>
    <w:rsid w:val="002C4B18"/>
    <w:rsid w:val="002C4F43"/>
    <w:rsid w:val="002C5F49"/>
    <w:rsid w:val="002C674B"/>
    <w:rsid w:val="002C675A"/>
    <w:rsid w:val="002C689B"/>
    <w:rsid w:val="002C6FF5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456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0A88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2AF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9A3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06B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10E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1A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15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3D9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3F"/>
    <w:rsid w:val="00465952"/>
    <w:rsid w:val="004662B9"/>
    <w:rsid w:val="004667FB"/>
    <w:rsid w:val="00466A00"/>
    <w:rsid w:val="00466BC3"/>
    <w:rsid w:val="0046727D"/>
    <w:rsid w:val="004675B6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89C"/>
    <w:rsid w:val="00492F14"/>
    <w:rsid w:val="0049367B"/>
    <w:rsid w:val="00493961"/>
    <w:rsid w:val="00493BE1"/>
    <w:rsid w:val="00493F36"/>
    <w:rsid w:val="00494063"/>
    <w:rsid w:val="00494947"/>
    <w:rsid w:val="00494D1A"/>
    <w:rsid w:val="0049520C"/>
    <w:rsid w:val="004956FB"/>
    <w:rsid w:val="00495C15"/>
    <w:rsid w:val="00495C3F"/>
    <w:rsid w:val="00495FFA"/>
    <w:rsid w:val="00497013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A78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CF5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B62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B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3F3A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143"/>
    <w:rsid w:val="00560370"/>
    <w:rsid w:val="00560655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33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0DA8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40E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0B0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D8A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A9D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1D04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72C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7A5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5C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03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1BB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0EE2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6F5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12D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72B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455E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0DF0"/>
    <w:rsid w:val="008A1010"/>
    <w:rsid w:val="008A11AC"/>
    <w:rsid w:val="008A1BF9"/>
    <w:rsid w:val="008A1FD3"/>
    <w:rsid w:val="008A25CA"/>
    <w:rsid w:val="008A2D4E"/>
    <w:rsid w:val="008A3310"/>
    <w:rsid w:val="008A36B7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363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54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3FF2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23E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40F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64D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2FBD"/>
    <w:rsid w:val="009A3654"/>
    <w:rsid w:val="009A3865"/>
    <w:rsid w:val="009A3952"/>
    <w:rsid w:val="009A4993"/>
    <w:rsid w:val="009A49B8"/>
    <w:rsid w:val="009A50CC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DBD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51C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085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3C8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4580"/>
    <w:rsid w:val="00A5518E"/>
    <w:rsid w:val="00A55519"/>
    <w:rsid w:val="00A559A6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6D7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DDE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AC4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BA6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2E83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2CD6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1EA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A7D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6975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39B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01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38F3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3C53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B80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94B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2E5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183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65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BD9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CD7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B76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58E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3F91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A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2F62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5BB8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6FF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79F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180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6E20B9"/>
  <w15:docId w15:val="{82D17138-7CA5-47D4-9E53-CDDD06EF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gif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59148-9E97-4C10-AE0A-222CA9A6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186</TotalTime>
  <Pages>1</Pages>
  <Words>4027</Words>
  <Characters>22959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26933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36</cp:revision>
  <cp:lastPrinted>2021-06-16T18:11:00Z</cp:lastPrinted>
  <dcterms:created xsi:type="dcterms:W3CDTF">2021-06-04T00:52:00Z</dcterms:created>
  <dcterms:modified xsi:type="dcterms:W3CDTF">2021-06-16T18:11:00Z</dcterms:modified>
</cp:coreProperties>
</file>