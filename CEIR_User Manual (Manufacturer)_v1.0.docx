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F0D50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283707" wp14:editId="10D3E415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BD4F" w14:textId="77777777" w:rsidR="00392897" w:rsidRPr="003236E0" w:rsidRDefault="00392897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Manufacturer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837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1C90BD4F" w14:textId="77777777" w:rsidR="00392897" w:rsidRPr="003236E0" w:rsidRDefault="00392897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Manufacturer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1B99F" wp14:editId="0D9AC0E3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B8563E" w14:textId="77777777" w:rsidR="00392897" w:rsidRDefault="00392897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1B99F" id="Rectangle 41" o:spid="_x0000_s1027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63B8563E" w14:textId="77777777" w:rsidR="00392897" w:rsidRDefault="00392897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04E679D1" wp14:editId="18DC06FE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144B2" w14:textId="77777777" w:rsidR="00392897" w:rsidRPr="00B44664" w:rsidRDefault="00392897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Manufacturere</w:t>
                            </w:r>
                            <w:proofErr w:type="spellEnd"/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79D1" id="_x0000_s1028" type="#_x0000_t202" style="position:absolute;margin-left:0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4AB144B2" w14:textId="77777777" w:rsidR="00392897" w:rsidRPr="00B44664" w:rsidRDefault="00392897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Manufacturere</w:t>
                      </w:r>
                      <w:proofErr w:type="spellEnd"/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C04FD5D" wp14:editId="7678B060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3AF31B" w14:textId="77777777" w:rsidR="00392897" w:rsidRDefault="00392897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4FD5D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173AF31B" w14:textId="77777777" w:rsidR="00392897" w:rsidRDefault="00392897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3E9E7664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4858782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0309EA0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3CD3C587" w14:textId="77777777" w:rsidTr="0001372C">
        <w:tc>
          <w:tcPr>
            <w:tcW w:w="2282" w:type="dxa"/>
            <w:shd w:val="clear" w:color="auto" w:fill="5B9BD5" w:themeFill="accent1"/>
          </w:tcPr>
          <w:p w14:paraId="44423C70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3C156623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1BFC1134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02CAC1E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6A1485D7" w14:textId="77777777" w:rsidTr="0001372C">
        <w:tc>
          <w:tcPr>
            <w:tcW w:w="2282" w:type="dxa"/>
          </w:tcPr>
          <w:p w14:paraId="234DA296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74632676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1AC77222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7072402A" w14:textId="77777777" w:rsidR="004F2CE7" w:rsidRPr="00BD7ABF" w:rsidRDefault="00631AF3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305F693D" w14:textId="77777777" w:rsidR="004F2CE7" w:rsidRDefault="004F2CE7" w:rsidP="00531438">
      <w:pPr>
        <w:pStyle w:val="BodyText20"/>
      </w:pPr>
    </w:p>
    <w:p w14:paraId="575524B9" w14:textId="77777777" w:rsidR="004F2CE7" w:rsidRPr="00531438" w:rsidRDefault="004F2CE7" w:rsidP="00531438">
      <w:pPr>
        <w:pStyle w:val="BodyText20"/>
      </w:pPr>
    </w:p>
    <w:p w14:paraId="786EA5B2" w14:textId="77777777" w:rsidR="00531438" w:rsidRPr="00531438" w:rsidRDefault="00531438" w:rsidP="00531438">
      <w:pPr>
        <w:pStyle w:val="BodyText20"/>
      </w:pPr>
    </w:p>
    <w:p w14:paraId="47D78B5C" w14:textId="77777777" w:rsidR="00531438" w:rsidRPr="00531438" w:rsidRDefault="00531438" w:rsidP="00531438">
      <w:pPr>
        <w:pStyle w:val="BodyText20"/>
      </w:pPr>
    </w:p>
    <w:p w14:paraId="330A1F44" w14:textId="77777777" w:rsidR="00531438" w:rsidRPr="00531438" w:rsidRDefault="00531438" w:rsidP="00531438">
      <w:pPr>
        <w:pStyle w:val="BodyText20"/>
      </w:pPr>
    </w:p>
    <w:p w14:paraId="265E3B30" w14:textId="77777777" w:rsidR="00531438" w:rsidRPr="00531438" w:rsidRDefault="00531438" w:rsidP="00531438">
      <w:pPr>
        <w:pStyle w:val="BodyText20"/>
      </w:pPr>
    </w:p>
    <w:p w14:paraId="08115EDB" w14:textId="77777777" w:rsidR="00531438" w:rsidRPr="00531438" w:rsidRDefault="00531438" w:rsidP="00531438">
      <w:pPr>
        <w:pStyle w:val="BodyText20"/>
      </w:pPr>
    </w:p>
    <w:p w14:paraId="1D70B6CD" w14:textId="77777777" w:rsidR="00531438" w:rsidRPr="00531438" w:rsidRDefault="00531438" w:rsidP="00531438">
      <w:pPr>
        <w:pStyle w:val="BodyText20"/>
      </w:pPr>
    </w:p>
    <w:p w14:paraId="082195A4" w14:textId="77777777" w:rsidR="00531438" w:rsidRDefault="00531438" w:rsidP="00531438">
      <w:pPr>
        <w:pStyle w:val="BodyText20"/>
      </w:pPr>
    </w:p>
    <w:p w14:paraId="0B766CC7" w14:textId="77777777" w:rsidR="0040040A" w:rsidRDefault="0040040A" w:rsidP="00531438">
      <w:pPr>
        <w:pStyle w:val="BodyText20"/>
      </w:pPr>
    </w:p>
    <w:p w14:paraId="5937CA9C" w14:textId="77777777" w:rsidR="0040040A" w:rsidRDefault="0040040A" w:rsidP="00531438">
      <w:pPr>
        <w:pStyle w:val="BodyText20"/>
      </w:pPr>
    </w:p>
    <w:p w14:paraId="4C64A4FA" w14:textId="77777777" w:rsidR="0040040A" w:rsidRDefault="0040040A" w:rsidP="00531438">
      <w:pPr>
        <w:pStyle w:val="BodyText20"/>
      </w:pPr>
    </w:p>
    <w:p w14:paraId="4C19F0A6" w14:textId="77777777" w:rsidR="0040040A" w:rsidRDefault="0040040A" w:rsidP="00531438">
      <w:pPr>
        <w:pStyle w:val="BodyText20"/>
      </w:pPr>
    </w:p>
    <w:p w14:paraId="1A31E460" w14:textId="77777777" w:rsidR="0040040A" w:rsidRDefault="0040040A" w:rsidP="00531438">
      <w:pPr>
        <w:pStyle w:val="BodyText20"/>
      </w:pPr>
    </w:p>
    <w:p w14:paraId="07130913" w14:textId="77777777" w:rsidR="0040040A" w:rsidRDefault="0040040A" w:rsidP="00531438">
      <w:pPr>
        <w:pStyle w:val="BodyText20"/>
      </w:pPr>
    </w:p>
    <w:p w14:paraId="004FDB59" w14:textId="77777777" w:rsidR="0040040A" w:rsidRDefault="0040040A" w:rsidP="00531438">
      <w:pPr>
        <w:pStyle w:val="BodyText20"/>
      </w:pPr>
    </w:p>
    <w:p w14:paraId="129E96B6" w14:textId="77777777" w:rsidR="0040040A" w:rsidRDefault="0040040A" w:rsidP="00531438">
      <w:pPr>
        <w:pStyle w:val="BodyText20"/>
      </w:pPr>
    </w:p>
    <w:p w14:paraId="6908927E" w14:textId="77777777" w:rsidR="0040040A" w:rsidRDefault="0040040A" w:rsidP="00531438">
      <w:pPr>
        <w:pStyle w:val="BodyText20"/>
      </w:pPr>
    </w:p>
    <w:p w14:paraId="08E8D3D5" w14:textId="77777777" w:rsidR="0040040A" w:rsidRDefault="0040040A" w:rsidP="00531438">
      <w:pPr>
        <w:pStyle w:val="BodyText20"/>
      </w:pPr>
    </w:p>
    <w:p w14:paraId="6713592F" w14:textId="77777777" w:rsidR="0040040A" w:rsidRDefault="0040040A" w:rsidP="00531438">
      <w:pPr>
        <w:pStyle w:val="BodyText20"/>
      </w:pPr>
    </w:p>
    <w:p w14:paraId="6C5152DD" w14:textId="77777777" w:rsidR="0040040A" w:rsidRDefault="0040040A" w:rsidP="00531438">
      <w:pPr>
        <w:pStyle w:val="BodyText20"/>
      </w:pPr>
    </w:p>
    <w:p w14:paraId="06E4CC9E" w14:textId="77777777" w:rsidR="0040040A" w:rsidRDefault="0040040A" w:rsidP="00531438">
      <w:pPr>
        <w:pStyle w:val="BodyText20"/>
      </w:pPr>
    </w:p>
    <w:p w14:paraId="128A8545" w14:textId="77777777" w:rsidR="0040040A" w:rsidRDefault="0040040A" w:rsidP="00531438">
      <w:pPr>
        <w:pStyle w:val="BodyText20"/>
      </w:pPr>
    </w:p>
    <w:p w14:paraId="6727608F" w14:textId="77777777" w:rsidR="0040040A" w:rsidRDefault="0040040A" w:rsidP="00531438">
      <w:pPr>
        <w:pStyle w:val="BodyText20"/>
      </w:pPr>
    </w:p>
    <w:p w14:paraId="6CB04C80" w14:textId="77777777" w:rsidR="0040040A" w:rsidRDefault="0040040A" w:rsidP="00531438">
      <w:pPr>
        <w:pStyle w:val="BodyText20"/>
      </w:pPr>
    </w:p>
    <w:p w14:paraId="4273C2AF" w14:textId="77777777" w:rsidR="0040040A" w:rsidRDefault="0040040A" w:rsidP="00531438">
      <w:pPr>
        <w:pStyle w:val="BodyText20"/>
      </w:pPr>
    </w:p>
    <w:p w14:paraId="6E009AE6" w14:textId="77777777" w:rsidR="0040040A" w:rsidRDefault="0040040A" w:rsidP="00531438">
      <w:pPr>
        <w:pStyle w:val="BodyText20"/>
      </w:pPr>
    </w:p>
    <w:p w14:paraId="284355E7" w14:textId="77777777" w:rsidR="0040040A" w:rsidRDefault="0040040A" w:rsidP="00531438">
      <w:pPr>
        <w:pStyle w:val="BodyText20"/>
      </w:pPr>
    </w:p>
    <w:p w14:paraId="3A434B92" w14:textId="77777777" w:rsidR="0040040A" w:rsidRDefault="0040040A" w:rsidP="00531438">
      <w:pPr>
        <w:pStyle w:val="BodyText20"/>
      </w:pPr>
    </w:p>
    <w:p w14:paraId="42B6F2E9" w14:textId="77777777" w:rsidR="0040040A" w:rsidRDefault="0040040A" w:rsidP="00531438">
      <w:pPr>
        <w:pStyle w:val="BodyText20"/>
      </w:pPr>
    </w:p>
    <w:p w14:paraId="7F91AA6F" w14:textId="77777777" w:rsidR="0040040A" w:rsidRDefault="0040040A" w:rsidP="00531438">
      <w:pPr>
        <w:pStyle w:val="BodyText20"/>
      </w:pPr>
    </w:p>
    <w:p w14:paraId="124463B5" w14:textId="77777777" w:rsidR="0040040A" w:rsidRDefault="0040040A" w:rsidP="00531438">
      <w:pPr>
        <w:pStyle w:val="BodyText20"/>
      </w:pPr>
    </w:p>
    <w:p w14:paraId="64B1C223" w14:textId="77777777" w:rsidR="0040040A" w:rsidRPr="00531438" w:rsidRDefault="0040040A" w:rsidP="00531438">
      <w:pPr>
        <w:pStyle w:val="BodyText20"/>
      </w:pPr>
    </w:p>
    <w:p w14:paraId="12719913" w14:textId="77777777" w:rsidR="00531438" w:rsidRPr="00531438" w:rsidRDefault="00531438" w:rsidP="00531438">
      <w:pPr>
        <w:pStyle w:val="BodyText20"/>
      </w:pPr>
    </w:p>
    <w:p w14:paraId="2B0A3802" w14:textId="77777777" w:rsidR="00531438" w:rsidRPr="00531438" w:rsidRDefault="00531438" w:rsidP="00531438">
      <w:pPr>
        <w:pStyle w:val="BodyText20"/>
      </w:pPr>
    </w:p>
    <w:p w14:paraId="421370DB" w14:textId="77777777" w:rsidR="00531438" w:rsidRPr="00531438" w:rsidRDefault="00531438" w:rsidP="00531438">
      <w:pPr>
        <w:pStyle w:val="BodyText20"/>
      </w:pPr>
    </w:p>
    <w:p w14:paraId="7EDD4A03" w14:textId="77777777" w:rsidR="00531438" w:rsidRDefault="00531438" w:rsidP="00531438">
      <w:pPr>
        <w:pStyle w:val="BodyText20"/>
      </w:pPr>
    </w:p>
    <w:p w14:paraId="0A6D47BC" w14:textId="77777777" w:rsidR="00BD7ABF" w:rsidRDefault="00BD7ABF" w:rsidP="00531438">
      <w:pPr>
        <w:pStyle w:val="BodyText20"/>
      </w:pPr>
    </w:p>
    <w:p w14:paraId="1D65A77A" w14:textId="77777777" w:rsidR="00BD7ABF" w:rsidRDefault="00BD7ABF" w:rsidP="00531438">
      <w:pPr>
        <w:pStyle w:val="BodyText20"/>
      </w:pPr>
    </w:p>
    <w:p w14:paraId="5FD6C54A" w14:textId="77777777" w:rsidR="0001372C" w:rsidRDefault="0001372C" w:rsidP="00531438">
      <w:pPr>
        <w:pStyle w:val="BodyText20"/>
      </w:pPr>
    </w:p>
    <w:p w14:paraId="4D5B9D25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1988934" w:displacedByCustomXml="next"/>
    <w:bookmarkStart w:id="68" w:name="_Toc32478498" w:displacedByCustomXml="next"/>
    <w:bookmarkStart w:id="69" w:name="_Toc32485178" w:displacedByCustomXml="next"/>
    <w:bookmarkStart w:id="70" w:name="_Toc32485226" w:displacedByCustomXml="next"/>
    <w:bookmarkStart w:id="71" w:name="_Toc33605929" w:displacedByCustomXml="next"/>
    <w:bookmarkStart w:id="72" w:name="_Toc34858783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4EA8788C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6CB45EEE" w14:textId="249BC913" w:rsidR="00C770B8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4858782" w:history="1">
            <w:r w:rsidR="00C770B8" w:rsidRPr="001A5A5B">
              <w:rPr>
                <w:rStyle w:val="Hyperlink"/>
                <w:noProof/>
              </w:rPr>
              <w:t>Document Change History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_Toc34858782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i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EAAC174" w14:textId="78DBA57C" w:rsidR="00C770B8" w:rsidRDefault="00B7002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3" w:history="1">
            <w:r w:rsidR="00C770B8" w:rsidRPr="001A5A5B">
              <w:rPr>
                <w:rStyle w:val="Hyperlink"/>
                <w:noProof/>
              </w:rPr>
              <w:t>Contents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_Toc34858783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ii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7CC55AF" w14:textId="4C74C846" w:rsidR="00C770B8" w:rsidRDefault="00B7002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4" w:history="1">
            <w:r w:rsidR="00C770B8" w:rsidRPr="001A5A5B">
              <w:rPr>
                <w:rStyle w:val="Hyperlink"/>
                <w:noProof/>
              </w:rPr>
              <w:t>Figures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_Toc34858784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iii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4FFEC8B" w14:textId="5EC103A9" w:rsidR="00C770B8" w:rsidRDefault="00B7002A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5" w:history="1">
            <w:r w:rsidR="00C770B8" w:rsidRPr="001A5A5B">
              <w:rPr>
                <w:rStyle w:val="Hyperlink"/>
                <w:noProof/>
              </w:rPr>
              <w:t>1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Overview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_Toc34858785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792285C1" w14:textId="49582A70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86" w:history="1">
            <w:r w:rsidR="00C770B8" w:rsidRPr="001A5A5B">
              <w:rPr>
                <w:rStyle w:val="Hyperlink"/>
                <w:noProof/>
              </w:rPr>
              <w:t>1.1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Scope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_Toc34858786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3C724795" w14:textId="5BF59A31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87" w:history="1">
            <w:r w:rsidR="00C770B8" w:rsidRPr="001A5A5B">
              <w:rPr>
                <w:rStyle w:val="Hyperlink"/>
                <w:noProof/>
              </w:rPr>
              <w:t>1.2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Acronyms &amp; Abbreviations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_Toc34858787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0730EC62" w14:textId="5E26724A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88" w:history="1">
            <w:r w:rsidR="00C770B8" w:rsidRPr="001A5A5B">
              <w:rPr>
                <w:rStyle w:val="Hyperlink"/>
                <w:noProof/>
              </w:rPr>
              <w:t>1.3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Conventions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_Toc34858788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7AE9297D" w14:textId="60F60D49" w:rsidR="00C770B8" w:rsidRDefault="00B7002A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9" w:history="1">
            <w:r w:rsidR="00C770B8" w:rsidRPr="001A5A5B">
              <w:rPr>
                <w:rStyle w:val="Hyperlink"/>
                <w:noProof/>
              </w:rPr>
              <w:t>2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Manufacturer Operations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_Toc34858789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DE9A1F6" w14:textId="7924D3D4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0" w:history="1">
            <w:r w:rsidR="00C770B8" w:rsidRPr="001A5A5B">
              <w:rPr>
                <w:rStyle w:val="Hyperlink"/>
                <w:noProof/>
              </w:rPr>
              <w:t>2.1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Application Overview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_Toc34858790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66F73674" w14:textId="596CFBEB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1" w:history="1">
            <w:r w:rsidR="00C770B8" w:rsidRPr="001A5A5B">
              <w:rPr>
                <w:rStyle w:val="Hyperlink"/>
                <w:noProof/>
              </w:rPr>
              <w:t>2.2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Logging into the Application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_Toc34858791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34F0E30C" w14:textId="10DCB32D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2" w:history="1">
            <w:r w:rsidR="00C770B8" w:rsidRPr="001A5A5B">
              <w:rPr>
                <w:rStyle w:val="Hyperlink"/>
                <w:noProof/>
              </w:rPr>
              <w:t>2.3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Application User Interface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_Toc34858792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8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18431436" w14:textId="12013F55" w:rsidR="00C770B8" w:rsidRDefault="00B7002A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34858793" w:history="1">
            <w:r w:rsidR="00C770B8" w:rsidRPr="001A5A5B">
              <w:rPr>
                <w:rStyle w:val="Hyperlink"/>
                <w:noProof/>
              </w:rPr>
              <w:t>2.3.1</w:t>
            </w:r>
            <w:r w:rsidR="00C770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Dashboard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_Toc34858793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606B0EB7" w14:textId="49199FDE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4" w:history="1">
            <w:r w:rsidR="00C770B8" w:rsidRPr="001A5A5B">
              <w:rPr>
                <w:rStyle w:val="Hyperlink"/>
                <w:noProof/>
              </w:rPr>
              <w:t>2.4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Stock Management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_Toc34858794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14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06207E0B" w14:textId="4647EDE4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5" w:history="1">
            <w:r w:rsidR="00C770B8" w:rsidRPr="001A5A5B">
              <w:rPr>
                <w:rStyle w:val="Hyperlink"/>
                <w:noProof/>
              </w:rPr>
              <w:t>2.5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Edit Stock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_Toc34858795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19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27900D44" w14:textId="0ECC973F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6" w:history="1">
            <w:r w:rsidR="00C770B8" w:rsidRPr="001A5A5B">
              <w:rPr>
                <w:rStyle w:val="Hyperlink"/>
                <w:noProof/>
              </w:rPr>
              <w:t>2.6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Filter Stock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_Toc34858796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20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C59B60E" w14:textId="122D7B56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7" w:history="1">
            <w:r w:rsidR="00C770B8" w:rsidRPr="001A5A5B">
              <w:rPr>
                <w:rStyle w:val="Hyperlink"/>
                <w:noProof/>
              </w:rPr>
              <w:t>2.7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Export Stock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_Toc34858797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78AA1472" w14:textId="5D3F80E5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8" w:history="1">
            <w:r w:rsidR="00C770B8" w:rsidRPr="001A5A5B">
              <w:rPr>
                <w:rStyle w:val="Hyperlink"/>
                <w:noProof/>
              </w:rPr>
              <w:t>2.8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Grievance Management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_Toc34858798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2FDF3FB1" w14:textId="167D8618" w:rsidR="00C770B8" w:rsidRDefault="00B7002A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9" w:history="1">
            <w:r w:rsidR="00C770B8" w:rsidRPr="001A5A5B">
              <w:rPr>
                <w:rStyle w:val="Hyperlink"/>
                <w:noProof/>
              </w:rPr>
              <w:t>2.9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Filter Grievances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_Toc34858799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25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229B40E5" w14:textId="2C9E40FD" w:rsidR="00C770B8" w:rsidRDefault="00B7002A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800" w:history="1">
            <w:r w:rsidR="00C770B8" w:rsidRPr="001A5A5B">
              <w:rPr>
                <w:rStyle w:val="Hyperlink"/>
                <w:noProof/>
              </w:rPr>
              <w:t>2.10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Export Grievances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_Toc34858800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27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001D6343" w14:textId="391551A1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275B7E4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91C624B" w14:textId="77777777" w:rsidR="002631E4" w:rsidRPr="002631E4" w:rsidRDefault="002631E4" w:rsidP="003C7ABF">
      <w:pPr>
        <w:pStyle w:val="TOC1"/>
      </w:pPr>
    </w:p>
    <w:p w14:paraId="50F3D5DD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34858784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62401A4D" w14:textId="272C8825" w:rsidR="00C770B8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34858801" w:history="1">
        <w:r w:rsidR="00C770B8" w:rsidRPr="009D44AD">
          <w:rPr>
            <w:rStyle w:val="Hyperlink"/>
            <w:noProof/>
          </w:rPr>
          <w:t>Figure 1: CEIR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</w:t>
        </w:r>
        <w:r w:rsidR="00C770B8">
          <w:rPr>
            <w:noProof/>
            <w:webHidden/>
          </w:rPr>
          <w:fldChar w:fldCharType="end"/>
        </w:r>
      </w:hyperlink>
    </w:p>
    <w:p w14:paraId="503DD4C3" w14:textId="410CEF6A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2" w:history="1">
        <w:r w:rsidR="00C770B8" w:rsidRPr="009D44AD">
          <w:rPr>
            <w:rStyle w:val="Hyperlink"/>
            <w:noProof/>
          </w:rPr>
          <w:t>Figure 2: Manufacturer Registration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3</w:t>
        </w:r>
        <w:r w:rsidR="00C770B8">
          <w:rPr>
            <w:noProof/>
            <w:webHidden/>
          </w:rPr>
          <w:fldChar w:fldCharType="end"/>
        </w:r>
      </w:hyperlink>
    </w:p>
    <w:p w14:paraId="6F18200B" w14:textId="270D7207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3" w:history="1">
        <w:r w:rsidR="00C770B8" w:rsidRPr="009D44AD">
          <w:rPr>
            <w:rStyle w:val="Hyperlink"/>
            <w:noProof/>
          </w:rPr>
          <w:t>Figure 3: Verify OTP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4</w:t>
        </w:r>
        <w:r w:rsidR="00C770B8">
          <w:rPr>
            <w:noProof/>
            <w:webHidden/>
          </w:rPr>
          <w:fldChar w:fldCharType="end"/>
        </w:r>
      </w:hyperlink>
    </w:p>
    <w:p w14:paraId="0B9232B8" w14:textId="1EE5CC40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4" w:history="1">
        <w:r w:rsidR="00C770B8" w:rsidRPr="009D44AD">
          <w:rPr>
            <w:rStyle w:val="Hyperlink"/>
            <w:noProof/>
          </w:rPr>
          <w:t>Figure 4: Enter OTP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5</w:t>
        </w:r>
        <w:r w:rsidR="00C770B8">
          <w:rPr>
            <w:noProof/>
            <w:webHidden/>
          </w:rPr>
          <w:fldChar w:fldCharType="end"/>
        </w:r>
      </w:hyperlink>
    </w:p>
    <w:p w14:paraId="02B085E7" w14:textId="5F1E810D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5" w:history="1">
        <w:r w:rsidR="00C770B8" w:rsidRPr="009D44AD">
          <w:rPr>
            <w:rStyle w:val="Hyperlink"/>
            <w:noProof/>
          </w:rPr>
          <w:t>Figure 5: Login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6</w:t>
        </w:r>
        <w:r w:rsidR="00C770B8">
          <w:rPr>
            <w:noProof/>
            <w:webHidden/>
          </w:rPr>
          <w:fldChar w:fldCharType="end"/>
        </w:r>
      </w:hyperlink>
    </w:p>
    <w:p w14:paraId="490DA637" w14:textId="17CF2A66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6" w:history="1">
        <w:r w:rsidR="00C770B8" w:rsidRPr="009D44AD">
          <w:rPr>
            <w:rStyle w:val="Hyperlink"/>
            <w:noProof/>
          </w:rPr>
          <w:t>Figure 6: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7</w:t>
        </w:r>
        <w:r w:rsidR="00C770B8">
          <w:rPr>
            <w:noProof/>
            <w:webHidden/>
          </w:rPr>
          <w:fldChar w:fldCharType="end"/>
        </w:r>
      </w:hyperlink>
    </w:p>
    <w:p w14:paraId="2BAE67C6" w14:textId="14E4FE83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7" w:history="1">
        <w:r w:rsidR="00C770B8" w:rsidRPr="009D44AD">
          <w:rPr>
            <w:rStyle w:val="Hyperlink"/>
            <w:noProof/>
          </w:rPr>
          <w:t>Figure 7: Forgot Password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_Toc34858807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7</w:t>
        </w:r>
        <w:r w:rsidR="00C770B8">
          <w:rPr>
            <w:noProof/>
            <w:webHidden/>
          </w:rPr>
          <w:fldChar w:fldCharType="end"/>
        </w:r>
      </w:hyperlink>
    </w:p>
    <w:p w14:paraId="5CCFCE9A" w14:textId="3E9D973E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8" w:history="1">
        <w:r w:rsidR="00C770B8" w:rsidRPr="009D44AD">
          <w:rPr>
            <w:rStyle w:val="Hyperlink"/>
            <w:noProof/>
          </w:rPr>
          <w:t>Figure 8: Set New Password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_Toc34858808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8</w:t>
        </w:r>
        <w:r w:rsidR="00C770B8">
          <w:rPr>
            <w:noProof/>
            <w:webHidden/>
          </w:rPr>
          <w:fldChar w:fldCharType="end"/>
        </w:r>
      </w:hyperlink>
    </w:p>
    <w:p w14:paraId="2B35C236" w14:textId="65F53D18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9" w:history="1">
        <w:r w:rsidR="00C770B8" w:rsidRPr="009D44AD">
          <w:rPr>
            <w:rStyle w:val="Hyperlink"/>
            <w:noProof/>
          </w:rPr>
          <w:t>Figure 9: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_Toc34858809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8</w:t>
        </w:r>
        <w:r w:rsidR="00C770B8">
          <w:rPr>
            <w:noProof/>
            <w:webHidden/>
          </w:rPr>
          <w:fldChar w:fldCharType="end"/>
        </w:r>
      </w:hyperlink>
    </w:p>
    <w:p w14:paraId="48686A68" w14:textId="00E53FE2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0" w:history="1">
        <w:r w:rsidR="00C770B8" w:rsidRPr="009D44AD">
          <w:rPr>
            <w:rStyle w:val="Hyperlink"/>
            <w:noProof/>
          </w:rPr>
          <w:t>Figure 10: Edit Information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_Toc34858810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9</w:t>
        </w:r>
        <w:r w:rsidR="00C770B8">
          <w:rPr>
            <w:noProof/>
            <w:webHidden/>
          </w:rPr>
          <w:fldChar w:fldCharType="end"/>
        </w:r>
      </w:hyperlink>
    </w:p>
    <w:p w14:paraId="68C6FAFC" w14:textId="5799B482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1" w:history="1">
        <w:r w:rsidR="00C770B8" w:rsidRPr="009D44AD">
          <w:rPr>
            <w:rStyle w:val="Hyperlink"/>
            <w:noProof/>
          </w:rPr>
          <w:t>Figure 11: Change Password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10</w:t>
        </w:r>
        <w:r w:rsidR="00C770B8">
          <w:rPr>
            <w:noProof/>
            <w:webHidden/>
          </w:rPr>
          <w:fldChar w:fldCharType="end"/>
        </w:r>
      </w:hyperlink>
    </w:p>
    <w:p w14:paraId="34978245" w14:textId="52B073CF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2" w:history="1">
        <w:r w:rsidR="00C770B8" w:rsidRPr="009D44AD">
          <w:rPr>
            <w:rStyle w:val="Hyperlink"/>
            <w:noProof/>
          </w:rPr>
          <w:t>Figure 12: Manage Account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11</w:t>
        </w:r>
        <w:r w:rsidR="00C770B8">
          <w:rPr>
            <w:noProof/>
            <w:webHidden/>
          </w:rPr>
          <w:fldChar w:fldCharType="end"/>
        </w:r>
      </w:hyperlink>
    </w:p>
    <w:p w14:paraId="336D5A0C" w14:textId="7CBA5198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3" w:history="1">
        <w:r w:rsidR="00C770B8" w:rsidRPr="009D44AD">
          <w:rPr>
            <w:rStyle w:val="Hyperlink"/>
            <w:noProof/>
          </w:rPr>
          <w:t>Figure 13: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11</w:t>
        </w:r>
        <w:r w:rsidR="00C770B8">
          <w:rPr>
            <w:noProof/>
            <w:webHidden/>
          </w:rPr>
          <w:fldChar w:fldCharType="end"/>
        </w:r>
      </w:hyperlink>
    </w:p>
    <w:p w14:paraId="0524550E" w14:textId="2F727F5D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4" w:history="1">
        <w:r w:rsidR="00C770B8" w:rsidRPr="009D44AD">
          <w:rPr>
            <w:rStyle w:val="Hyperlink"/>
            <w:noProof/>
          </w:rPr>
          <w:t>Figure 14: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12</w:t>
        </w:r>
        <w:r w:rsidR="00C770B8">
          <w:rPr>
            <w:noProof/>
            <w:webHidden/>
          </w:rPr>
          <w:fldChar w:fldCharType="end"/>
        </w:r>
      </w:hyperlink>
    </w:p>
    <w:p w14:paraId="5DDFB3A1" w14:textId="77DA223C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5" w:history="1">
        <w:r w:rsidR="00C770B8" w:rsidRPr="009D44AD">
          <w:rPr>
            <w:rStyle w:val="Hyperlink"/>
            <w:noProof/>
          </w:rPr>
          <w:t>Figure 15: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13</w:t>
        </w:r>
        <w:r w:rsidR="00C770B8">
          <w:rPr>
            <w:noProof/>
            <w:webHidden/>
          </w:rPr>
          <w:fldChar w:fldCharType="end"/>
        </w:r>
      </w:hyperlink>
    </w:p>
    <w:p w14:paraId="69FB1482" w14:textId="357C5372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6" w:history="1">
        <w:r w:rsidR="00C770B8" w:rsidRPr="009D44AD">
          <w:rPr>
            <w:rStyle w:val="Hyperlink"/>
            <w:noProof/>
          </w:rPr>
          <w:t>Figure 16: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13</w:t>
        </w:r>
        <w:r w:rsidR="00C770B8">
          <w:rPr>
            <w:noProof/>
            <w:webHidden/>
          </w:rPr>
          <w:fldChar w:fldCharType="end"/>
        </w:r>
      </w:hyperlink>
    </w:p>
    <w:p w14:paraId="604EA414" w14:textId="1985C21C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7" w:history="1">
        <w:r w:rsidR="00C770B8" w:rsidRPr="009D44AD">
          <w:rPr>
            <w:rStyle w:val="Hyperlink"/>
            <w:noProof/>
          </w:rPr>
          <w:t>Figure 17: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_Toc34858817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15</w:t>
        </w:r>
        <w:r w:rsidR="00C770B8">
          <w:rPr>
            <w:noProof/>
            <w:webHidden/>
          </w:rPr>
          <w:fldChar w:fldCharType="end"/>
        </w:r>
      </w:hyperlink>
    </w:p>
    <w:p w14:paraId="43F97FD6" w14:textId="7C29E217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8" w:history="1">
        <w:r w:rsidR="00C770B8" w:rsidRPr="009D44AD">
          <w:rPr>
            <w:rStyle w:val="Hyperlink"/>
            <w:noProof/>
          </w:rPr>
          <w:t>Figure 18: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_Toc34858818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15</w:t>
        </w:r>
        <w:r w:rsidR="00C770B8">
          <w:rPr>
            <w:noProof/>
            <w:webHidden/>
          </w:rPr>
          <w:fldChar w:fldCharType="end"/>
        </w:r>
      </w:hyperlink>
    </w:p>
    <w:p w14:paraId="55AA1626" w14:textId="69848785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9" w:history="1">
        <w:r w:rsidR="00C770B8" w:rsidRPr="009D44AD">
          <w:rPr>
            <w:rStyle w:val="Hyperlink"/>
            <w:noProof/>
          </w:rPr>
          <w:t>Figure 19: Upload Stock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_Toc34858819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15</w:t>
        </w:r>
        <w:r w:rsidR="00C770B8">
          <w:rPr>
            <w:noProof/>
            <w:webHidden/>
          </w:rPr>
          <w:fldChar w:fldCharType="end"/>
        </w:r>
      </w:hyperlink>
    </w:p>
    <w:p w14:paraId="79208EBC" w14:textId="3FC5DBC9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0" w:history="1">
        <w:r w:rsidR="00C770B8" w:rsidRPr="009D44AD">
          <w:rPr>
            <w:rStyle w:val="Hyperlink"/>
            <w:noProof/>
          </w:rPr>
          <w:t>Figure 20: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_Toc34858820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17</w:t>
        </w:r>
        <w:r w:rsidR="00C770B8">
          <w:rPr>
            <w:noProof/>
            <w:webHidden/>
          </w:rPr>
          <w:fldChar w:fldCharType="end"/>
        </w:r>
      </w:hyperlink>
    </w:p>
    <w:p w14:paraId="7110C7D1" w14:textId="65DE065E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1" w:history="1">
        <w:r w:rsidR="00C770B8" w:rsidRPr="009D44AD">
          <w:rPr>
            <w:rStyle w:val="Hyperlink"/>
            <w:noProof/>
          </w:rPr>
          <w:t>Figure 21: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19</w:t>
        </w:r>
        <w:r w:rsidR="00C770B8">
          <w:rPr>
            <w:noProof/>
            <w:webHidden/>
          </w:rPr>
          <w:fldChar w:fldCharType="end"/>
        </w:r>
      </w:hyperlink>
    </w:p>
    <w:p w14:paraId="2BCE9124" w14:textId="54333933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2" w:history="1">
        <w:r w:rsidR="00C770B8" w:rsidRPr="009D44AD">
          <w:rPr>
            <w:rStyle w:val="Hyperlink"/>
            <w:noProof/>
          </w:rPr>
          <w:t>Figure 22: Edit Stock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19</w:t>
        </w:r>
        <w:r w:rsidR="00C770B8">
          <w:rPr>
            <w:noProof/>
            <w:webHidden/>
          </w:rPr>
          <w:fldChar w:fldCharType="end"/>
        </w:r>
      </w:hyperlink>
    </w:p>
    <w:p w14:paraId="2EA2E16E" w14:textId="73A10B62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3" w:history="1">
        <w:r w:rsidR="00C770B8" w:rsidRPr="009D44AD">
          <w:rPr>
            <w:rStyle w:val="Hyperlink"/>
            <w:noProof/>
          </w:rPr>
          <w:t>Figure 23: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20</w:t>
        </w:r>
        <w:r w:rsidR="00C770B8">
          <w:rPr>
            <w:noProof/>
            <w:webHidden/>
          </w:rPr>
          <w:fldChar w:fldCharType="end"/>
        </w:r>
      </w:hyperlink>
    </w:p>
    <w:p w14:paraId="39AEFA26" w14:textId="71358411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4" w:history="1">
        <w:r w:rsidR="00C770B8" w:rsidRPr="009D44AD">
          <w:rPr>
            <w:rStyle w:val="Hyperlink"/>
            <w:noProof/>
          </w:rPr>
          <w:t>Figure 24: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20</w:t>
        </w:r>
        <w:r w:rsidR="00C770B8">
          <w:rPr>
            <w:noProof/>
            <w:webHidden/>
          </w:rPr>
          <w:fldChar w:fldCharType="end"/>
        </w:r>
      </w:hyperlink>
    </w:p>
    <w:p w14:paraId="08BF5EB2" w14:textId="1E109170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5" w:history="1">
        <w:r w:rsidR="00C770B8" w:rsidRPr="009D44AD">
          <w:rPr>
            <w:rStyle w:val="Hyperlink"/>
            <w:noProof/>
          </w:rPr>
          <w:t>Figure 25: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21</w:t>
        </w:r>
        <w:r w:rsidR="00C770B8">
          <w:rPr>
            <w:noProof/>
            <w:webHidden/>
          </w:rPr>
          <w:fldChar w:fldCharType="end"/>
        </w:r>
      </w:hyperlink>
    </w:p>
    <w:p w14:paraId="30A092CE" w14:textId="59E12632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6" w:history="1">
        <w:r w:rsidR="00C770B8" w:rsidRPr="009D44AD">
          <w:rPr>
            <w:rStyle w:val="Hyperlink"/>
            <w:noProof/>
          </w:rPr>
          <w:t>Figure 26: Open or Save Exported Stock File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21</w:t>
        </w:r>
        <w:r w:rsidR="00C770B8">
          <w:rPr>
            <w:noProof/>
            <w:webHidden/>
          </w:rPr>
          <w:fldChar w:fldCharType="end"/>
        </w:r>
      </w:hyperlink>
    </w:p>
    <w:p w14:paraId="1B2CAEE5" w14:textId="1E69629A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7" w:history="1">
        <w:r w:rsidR="00C770B8" w:rsidRPr="009D44AD">
          <w:rPr>
            <w:rStyle w:val="Hyperlink"/>
            <w:noProof/>
          </w:rPr>
          <w:t>Figure 27: Exported Stock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_Toc34858827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21</w:t>
        </w:r>
        <w:r w:rsidR="00C770B8">
          <w:rPr>
            <w:noProof/>
            <w:webHidden/>
          </w:rPr>
          <w:fldChar w:fldCharType="end"/>
        </w:r>
      </w:hyperlink>
    </w:p>
    <w:p w14:paraId="1C3E5AAA" w14:textId="15EE992E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8" w:history="1">
        <w:r w:rsidR="00C770B8" w:rsidRPr="009D44AD">
          <w:rPr>
            <w:rStyle w:val="Hyperlink"/>
            <w:noProof/>
          </w:rPr>
          <w:t>Figure 28: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_Toc34858828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22</w:t>
        </w:r>
        <w:r w:rsidR="00C770B8">
          <w:rPr>
            <w:noProof/>
            <w:webHidden/>
          </w:rPr>
          <w:fldChar w:fldCharType="end"/>
        </w:r>
      </w:hyperlink>
    </w:p>
    <w:p w14:paraId="1F28EC93" w14:textId="62D07C4B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9" w:history="1">
        <w:r w:rsidR="00C770B8" w:rsidRPr="009D44AD">
          <w:rPr>
            <w:rStyle w:val="Hyperlink"/>
            <w:noProof/>
          </w:rPr>
          <w:t>Figure 29: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_Toc34858829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23</w:t>
        </w:r>
        <w:r w:rsidR="00C770B8">
          <w:rPr>
            <w:noProof/>
            <w:webHidden/>
          </w:rPr>
          <w:fldChar w:fldCharType="end"/>
        </w:r>
      </w:hyperlink>
    </w:p>
    <w:p w14:paraId="00087B74" w14:textId="0EB3AF6C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0" w:history="1">
        <w:r w:rsidR="00C770B8" w:rsidRPr="009D44AD">
          <w:rPr>
            <w:rStyle w:val="Hyperlink"/>
            <w:noProof/>
          </w:rPr>
          <w:t>Figure 30: Report Grievance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_Toc34858830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23</w:t>
        </w:r>
        <w:r w:rsidR="00C770B8">
          <w:rPr>
            <w:noProof/>
            <w:webHidden/>
          </w:rPr>
          <w:fldChar w:fldCharType="end"/>
        </w:r>
      </w:hyperlink>
    </w:p>
    <w:p w14:paraId="6074BF85" w14:textId="02CA152C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1" w:history="1">
        <w:r w:rsidR="00C770B8" w:rsidRPr="009D44AD">
          <w:rPr>
            <w:rStyle w:val="Hyperlink"/>
            <w:noProof/>
          </w:rPr>
          <w:t>Figure 31: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24</w:t>
        </w:r>
        <w:r w:rsidR="00C770B8">
          <w:rPr>
            <w:noProof/>
            <w:webHidden/>
          </w:rPr>
          <w:fldChar w:fldCharType="end"/>
        </w:r>
      </w:hyperlink>
    </w:p>
    <w:p w14:paraId="79E43BDD" w14:textId="5B517DD5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2" w:history="1">
        <w:r w:rsidR="00C770B8" w:rsidRPr="009D44AD">
          <w:rPr>
            <w:rStyle w:val="Hyperlink"/>
            <w:noProof/>
          </w:rPr>
          <w:t>Figure 32: Filter Grievances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26</w:t>
        </w:r>
        <w:r w:rsidR="00C770B8">
          <w:rPr>
            <w:noProof/>
            <w:webHidden/>
          </w:rPr>
          <w:fldChar w:fldCharType="end"/>
        </w:r>
      </w:hyperlink>
    </w:p>
    <w:p w14:paraId="43D98000" w14:textId="42A9602D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3" w:history="1">
        <w:r w:rsidR="00C770B8" w:rsidRPr="009D44AD">
          <w:rPr>
            <w:rStyle w:val="Hyperlink"/>
            <w:noProof/>
          </w:rPr>
          <w:t>Figure 33: Filtered Grievances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26</w:t>
        </w:r>
        <w:r w:rsidR="00C770B8">
          <w:rPr>
            <w:noProof/>
            <w:webHidden/>
          </w:rPr>
          <w:fldChar w:fldCharType="end"/>
        </w:r>
      </w:hyperlink>
    </w:p>
    <w:p w14:paraId="0A105D70" w14:textId="5A29176E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4" w:history="1">
        <w:r w:rsidR="00C770B8" w:rsidRPr="009D44AD">
          <w:rPr>
            <w:rStyle w:val="Hyperlink"/>
            <w:noProof/>
          </w:rPr>
          <w:t>Figure 34: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27</w:t>
        </w:r>
        <w:r w:rsidR="00C770B8">
          <w:rPr>
            <w:noProof/>
            <w:webHidden/>
          </w:rPr>
          <w:fldChar w:fldCharType="end"/>
        </w:r>
      </w:hyperlink>
    </w:p>
    <w:p w14:paraId="30DD5892" w14:textId="1BA65801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5" w:history="1">
        <w:r w:rsidR="00C770B8" w:rsidRPr="009D44AD">
          <w:rPr>
            <w:rStyle w:val="Hyperlink"/>
            <w:noProof/>
          </w:rPr>
          <w:t>Figure 35: Open or Save Exported Grievance File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27</w:t>
        </w:r>
        <w:r w:rsidR="00C770B8">
          <w:rPr>
            <w:noProof/>
            <w:webHidden/>
          </w:rPr>
          <w:fldChar w:fldCharType="end"/>
        </w:r>
      </w:hyperlink>
    </w:p>
    <w:p w14:paraId="369BAC6F" w14:textId="07444CE1" w:rsidR="00C770B8" w:rsidRDefault="00B7002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6" w:history="1">
        <w:r w:rsidR="00C770B8" w:rsidRPr="009D44AD">
          <w:rPr>
            <w:rStyle w:val="Hyperlink"/>
            <w:noProof/>
          </w:rPr>
          <w:t>Figure 36: Exported Grievances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27</w:t>
        </w:r>
        <w:r w:rsidR="00C770B8">
          <w:rPr>
            <w:noProof/>
            <w:webHidden/>
          </w:rPr>
          <w:fldChar w:fldCharType="end"/>
        </w:r>
      </w:hyperlink>
    </w:p>
    <w:p w14:paraId="58483C39" w14:textId="2452F6AA" w:rsidR="00122CF6" w:rsidRDefault="00D239B5" w:rsidP="00C770B8">
      <w:pPr>
        <w:pStyle w:val="TableofFigures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  <w:r>
        <w:fldChar w:fldCharType="end"/>
      </w:r>
    </w:p>
    <w:p w14:paraId="663B3989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34858785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091B2D04" w14:textId="77777777" w:rsidR="00AF7107" w:rsidRDefault="00384430" w:rsidP="004D34E8">
      <w:pPr>
        <w:pStyle w:val="Heading2"/>
      </w:pPr>
      <w:bookmarkStart w:id="154" w:name="_Toc34858786"/>
      <w:r>
        <w:t>Scope</w:t>
      </w:r>
      <w:bookmarkEnd w:id="154"/>
    </w:p>
    <w:p w14:paraId="729AA9AC" w14:textId="2615979B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C7BD5">
        <w:t>Manufacturer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7674E1">
        <w:t xml:space="preserve"> that is to be sold in the Cambodian market</w:t>
      </w:r>
      <w:r w:rsidR="00512666">
        <w:t xml:space="preserve"> </w:t>
      </w:r>
      <w:r w:rsidRPr="00EE5A16">
        <w:t>and report grievances.</w:t>
      </w:r>
    </w:p>
    <w:p w14:paraId="326C26AB" w14:textId="77777777" w:rsidR="00084397" w:rsidRDefault="00084397" w:rsidP="004D6E91">
      <w:pPr>
        <w:pStyle w:val="Heading2"/>
      </w:pPr>
      <w:bookmarkStart w:id="155" w:name="_Toc34858787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3982989A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A143945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74E61362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476358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2CC30C6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252B7A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4701D7DD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377968FA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BECFEF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203BF6D7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34BE587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BD149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3BCCA40D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0BD3C88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554D3F5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225401BF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7EEE65A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C03868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2740E06C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1ABD9587" w14:textId="77777777" w:rsidR="00191AE2" w:rsidRDefault="00191AE2" w:rsidP="00191AE2">
      <w:pPr>
        <w:pStyle w:val="BodyText2"/>
        <w:ind w:left="360"/>
      </w:pPr>
    </w:p>
    <w:p w14:paraId="761E0CD1" w14:textId="77777777" w:rsidR="00384430" w:rsidRDefault="00384430" w:rsidP="004D3E67">
      <w:pPr>
        <w:pStyle w:val="Heading2"/>
      </w:pPr>
      <w:bookmarkStart w:id="156" w:name="_Toc34858788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0CCE9B7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79DEB7A4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0380962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6D36DA7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402EE7B9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27C80AB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5D60FF81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FC676A9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C6808EE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6E2B7C7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15537BCA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3EC0A6A9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E9C4758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BC3265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08A35FBB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4C6A06EF" w14:textId="77777777" w:rsidR="00A90D32" w:rsidRDefault="00BC7BD5" w:rsidP="004D6E91">
      <w:pPr>
        <w:pStyle w:val="Heading1"/>
      </w:pPr>
      <w:bookmarkStart w:id="157" w:name="_Toc34858789"/>
      <w:r>
        <w:lastRenderedPageBreak/>
        <w:t>Manufacturer</w:t>
      </w:r>
      <w:r w:rsidR="00384430">
        <w:t xml:space="preserve"> Operations</w:t>
      </w:r>
      <w:bookmarkEnd w:id="157"/>
    </w:p>
    <w:p w14:paraId="1A98E45B" w14:textId="77777777" w:rsidR="003F3870" w:rsidRPr="003F3870" w:rsidRDefault="003F3870" w:rsidP="003F3870"/>
    <w:p w14:paraId="767D2F40" w14:textId="77777777" w:rsidR="00384430" w:rsidRPr="002A39C9" w:rsidRDefault="00384430" w:rsidP="00384430">
      <w:pPr>
        <w:pStyle w:val="Heading2"/>
      </w:pPr>
      <w:bookmarkStart w:id="158" w:name="_Toc34858790"/>
      <w:r w:rsidRPr="002A39C9">
        <w:t>Application Overview</w:t>
      </w:r>
      <w:bookmarkEnd w:id="158"/>
    </w:p>
    <w:p w14:paraId="3B8AB34B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BC7BD5">
        <w:t>Manufacturer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530D26A0" w14:textId="77777777" w:rsidR="00384430" w:rsidRPr="00EE5A16" w:rsidRDefault="00BC7BD5" w:rsidP="00384430">
      <w:pPr>
        <w:pStyle w:val="BodyText2"/>
      </w:pPr>
      <w:r>
        <w:t>Manufacturer</w:t>
      </w:r>
      <w:r w:rsidR="00384430" w:rsidRPr="00EE5A16">
        <w:t>s perform the following tasks:</w:t>
      </w:r>
    </w:p>
    <w:p w14:paraId="3A8FB4EC" w14:textId="4EFC7FDC" w:rsidR="00384430" w:rsidRDefault="00384430" w:rsidP="00384430">
      <w:pPr>
        <w:pStyle w:val="BodyText2"/>
        <w:numPr>
          <w:ilvl w:val="0"/>
          <w:numId w:val="24"/>
        </w:numPr>
      </w:pPr>
      <w:r w:rsidRPr="00EE5A16">
        <w:t>Upload stock</w:t>
      </w:r>
    </w:p>
    <w:p w14:paraId="361C91AF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010DB926" w14:textId="77777777" w:rsidR="00E66A36" w:rsidRDefault="00E66A36" w:rsidP="004D3E67">
      <w:pPr>
        <w:pStyle w:val="BodyText2"/>
      </w:pPr>
    </w:p>
    <w:p w14:paraId="0684A0BA" w14:textId="77777777" w:rsidR="00384430" w:rsidRDefault="00384430" w:rsidP="004D3E67">
      <w:pPr>
        <w:pStyle w:val="Heading2"/>
      </w:pPr>
      <w:bookmarkStart w:id="159" w:name="_Toc34858791"/>
      <w:r>
        <w:t>Logging into the Application</w:t>
      </w:r>
      <w:bookmarkEnd w:id="159"/>
    </w:p>
    <w:p w14:paraId="2916C2B5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BC7BD5">
        <w:t>Manufacturer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6938757F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36007E96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C0522CC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F1339AE" wp14:editId="6F9883C7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4D1EF" w14:textId="77777777" w:rsidR="0036447D" w:rsidRPr="0036447D" w:rsidRDefault="00584DC9" w:rsidP="007E53B8">
      <w:pPr>
        <w:pStyle w:val="FigureCaption"/>
      </w:pPr>
      <w:bookmarkStart w:id="160" w:name="_Toc34858801"/>
      <w:r>
        <w:t>Figure 1: CEIR Home Page</w:t>
      </w:r>
      <w:bookmarkEnd w:id="160"/>
    </w:p>
    <w:p w14:paraId="45C6B842" w14:textId="1C53E232" w:rsidR="00A7041F" w:rsidRDefault="00567C84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BB8913D" wp14:editId="51B251CF">
                <wp:simplePos x="0" y="0"/>
                <wp:positionH relativeFrom="column">
                  <wp:posOffset>2673669</wp:posOffset>
                </wp:positionH>
                <wp:positionV relativeFrom="paragraph">
                  <wp:posOffset>292735</wp:posOffset>
                </wp:positionV>
                <wp:extent cx="721518" cy="207169"/>
                <wp:effectExtent l="0" t="0" r="2159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518" cy="2071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E8A7E" id="Rectangle 50" o:spid="_x0000_s1026" style="position:absolute;margin-left:210.55pt;margin-top:23.05pt;width:56.8pt;height:16.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3" behindDoc="0" locked="0" layoutInCell="1" allowOverlap="1" wp14:anchorId="490452A4" wp14:editId="7C374190">
                <wp:simplePos x="0" y="0"/>
                <wp:positionH relativeFrom="column">
                  <wp:posOffset>2273617</wp:posOffset>
                </wp:positionH>
                <wp:positionV relativeFrom="paragraph">
                  <wp:posOffset>292735</wp:posOffset>
                </wp:positionV>
                <wp:extent cx="1164113" cy="2016125"/>
                <wp:effectExtent l="0" t="0" r="17145" b="2222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113" cy="2016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97BC0" id="Rectangle 30" o:spid="_x0000_s1026" style="position:absolute;margin-left:179pt;margin-top:23.05pt;width:91.65pt;height:158.75pt;z-index:251638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" filled="f" strokecolor="black [3213]" strokeweight="1pt"/>
            </w:pict>
          </mc:Fallback>
        </mc:AlternateContent>
      </w:r>
      <w:r w:rsidR="00A7041F">
        <w:t xml:space="preserve">Select </w:t>
      </w:r>
      <w:r w:rsidR="00BC7BD5">
        <w:rPr>
          <w:b/>
          <w:bCs/>
        </w:rPr>
        <w:t>Manufacturer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73978E52" w14:textId="5D569B52" w:rsidR="00436679" w:rsidRDefault="00567C84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1EE35C94" wp14:editId="20541D79">
            <wp:extent cx="1100138" cy="2016224"/>
            <wp:effectExtent l="0" t="0" r="5080" b="317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3214" cy="20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3006" w14:textId="77777777" w:rsidR="00A7041F" w:rsidRDefault="00E66A36" w:rsidP="00461C51">
      <w:pPr>
        <w:pStyle w:val="BodyText2"/>
        <w:ind w:left="142"/>
      </w:pPr>
      <w:r>
        <w:lastRenderedPageBreak/>
        <w:t xml:space="preserve">The </w:t>
      </w:r>
      <w:r w:rsidR="00BC7BD5">
        <w:rPr>
          <w:b/>
          <w:bCs/>
        </w:rPr>
        <w:t>Manufacturer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</w:t>
      </w:r>
      <w:r w:rsidR="00BC7BD5">
        <w:t>Manufacturer</w:t>
      </w:r>
      <w:r w:rsidR="00F854B3">
        <w:t xml:space="preserve"> needs to fill in the following information.</w:t>
      </w:r>
    </w:p>
    <w:p w14:paraId="403D4839" w14:textId="6E0186B6" w:rsidR="00B970E2" w:rsidRDefault="00BF11C2" w:rsidP="00E5514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071C6D" wp14:editId="7E9D92F1">
                <wp:simplePos x="0" y="0"/>
                <wp:positionH relativeFrom="column">
                  <wp:posOffset>49530</wp:posOffset>
                </wp:positionH>
                <wp:positionV relativeFrom="paragraph">
                  <wp:posOffset>-635</wp:posOffset>
                </wp:positionV>
                <wp:extent cx="5227955" cy="5848350"/>
                <wp:effectExtent l="0" t="0" r="1079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55" cy="5848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BB9EC" id="Rectangle 28" o:spid="_x0000_s1026" style="position:absolute;margin-left:3.9pt;margin-top:-.05pt;width:411.65pt;height:46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" filled="f" strokecolor="black [3213]" strokeweight="1pt"/>
            </w:pict>
          </mc:Fallback>
        </mc:AlternateContent>
      </w:r>
      <w:r w:rsidR="00567C84">
        <w:rPr>
          <w:noProof/>
        </w:rPr>
        <w:drawing>
          <wp:inline distT="0" distB="0" distL="0" distR="0" wp14:anchorId="081FA339" wp14:editId="0B81102E">
            <wp:extent cx="5278755" cy="25457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C84">
        <w:rPr>
          <w:noProof/>
        </w:rPr>
        <w:drawing>
          <wp:inline distT="0" distB="0" distL="0" distR="0" wp14:anchorId="4B99D35A" wp14:editId="7DFC6563">
            <wp:extent cx="5219700" cy="3167108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491" cy="31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77DF" w14:textId="77777777" w:rsidR="00CA51DD" w:rsidRDefault="00CA51DD" w:rsidP="007E53B8">
      <w:pPr>
        <w:pStyle w:val="FigureCaption"/>
      </w:pPr>
      <w:bookmarkStart w:id="161" w:name="_Toc34858802"/>
      <w:r>
        <w:t xml:space="preserve">Figure 2: </w:t>
      </w:r>
      <w:r w:rsidR="00BC7BD5">
        <w:t>Manufacturer</w:t>
      </w:r>
      <w:r>
        <w:t xml:space="preserve"> Registration</w:t>
      </w:r>
      <w:bookmarkEnd w:id="161"/>
      <w:r>
        <w:t xml:space="preserve"> </w:t>
      </w:r>
    </w:p>
    <w:p w14:paraId="01EB4C3B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3AD818F9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7144F1A4" w14:textId="77777777" w:rsidR="00392897" w:rsidRDefault="00EF0A91" w:rsidP="007674E1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09A0A85E" w14:textId="33F2C43D" w:rsidR="00C57342" w:rsidRPr="00C57342" w:rsidRDefault="00392897" w:rsidP="007674E1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Pr="00392897">
        <w:rPr>
          <w:b/>
          <w:bCs/>
        </w:rPr>
        <w:t>Company Name</w:t>
      </w:r>
      <w:r w:rsidRPr="00392897">
        <w:t>:</w:t>
      </w:r>
      <w:r>
        <w:t xml:space="preserve"> Name of the company</w:t>
      </w:r>
      <w:r w:rsidR="00DB0909">
        <w:t xml:space="preserve"> </w:t>
      </w:r>
    </w:p>
    <w:p w14:paraId="7367CE8D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706BDE19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75344E0E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BC7BD5">
        <w:t>Manufacturer</w:t>
      </w:r>
      <w:r w:rsidR="00B36078">
        <w:t>’s</w:t>
      </w:r>
      <w:r w:rsidR="00956603">
        <w:t xml:space="preserve"> address:</w:t>
      </w:r>
    </w:p>
    <w:p w14:paraId="72A35B5B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7FF49E07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665F6901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754C2BF1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063EC1ED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30A260DD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7B82515B" w14:textId="61FD5BD5" w:rsidR="00A7041F" w:rsidRPr="004A4EC7" w:rsidRDefault="00A7041F" w:rsidP="007674E1">
      <w:pPr>
        <w:pStyle w:val="BodyText2"/>
        <w:numPr>
          <w:ilvl w:val="1"/>
          <w:numId w:val="35"/>
        </w:numPr>
      </w:pPr>
      <w:r>
        <w:t>Country</w:t>
      </w:r>
    </w:p>
    <w:p w14:paraId="40340899" w14:textId="77777777" w:rsidR="00392897" w:rsidRDefault="00A7041F" w:rsidP="00392897">
      <w:pPr>
        <w:pStyle w:val="BodyText2"/>
        <w:numPr>
          <w:ilvl w:val="0"/>
          <w:numId w:val="35"/>
        </w:numPr>
      </w:pPr>
      <w:r w:rsidRPr="004A4EC7">
        <w:t xml:space="preserve"> </w:t>
      </w:r>
      <w:r w:rsidR="00392897" w:rsidRPr="00392897">
        <w:rPr>
          <w:b/>
          <w:bCs/>
          <w:color w:val="FF0000"/>
        </w:rPr>
        <w:t>*</w:t>
      </w:r>
      <w:r w:rsidRPr="00392897">
        <w:rPr>
          <w:b/>
          <w:bCs/>
        </w:rPr>
        <w:t>VAT Number</w:t>
      </w:r>
      <w:r w:rsidR="00C57342" w:rsidRPr="00392897">
        <w:rPr>
          <w:b/>
          <w:bCs/>
        </w:rPr>
        <w:t xml:space="preserve">: </w:t>
      </w:r>
      <w:r w:rsidR="00C57342" w:rsidRPr="004A4EC7">
        <w:t>Enter the VAT number.</w:t>
      </w:r>
    </w:p>
    <w:p w14:paraId="3E0ED3EF" w14:textId="26BCDB96" w:rsidR="002F199A" w:rsidRDefault="00392897" w:rsidP="00392897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="00A7041F" w:rsidRPr="00392897">
        <w:rPr>
          <w:b/>
          <w:bCs/>
        </w:rPr>
        <w:t>VAT File</w:t>
      </w:r>
      <w:r w:rsidR="00A7041F">
        <w:t xml:space="preserve">: Click </w:t>
      </w:r>
      <w:r w:rsidR="00A7041F" w:rsidRPr="00392897">
        <w:rPr>
          <w:b/>
          <w:bCs/>
        </w:rPr>
        <w:t>Select File</w:t>
      </w:r>
      <w:r w:rsidR="00A7041F">
        <w:t xml:space="preserve"> to upload the VAT file.</w:t>
      </w:r>
    </w:p>
    <w:p w14:paraId="59E541DA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BC7BD5">
        <w:t>Manufacturer</w:t>
      </w:r>
      <w:r w:rsidR="00956603">
        <w:t xml:space="preserve"> Portal application.</w:t>
      </w:r>
      <w:r w:rsidR="00C57342">
        <w:t xml:space="preserve"> </w:t>
      </w:r>
    </w:p>
    <w:p w14:paraId="4B1C33B8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13F8E66C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BC7BD5">
        <w:t>Manufacturer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BC7BD5">
        <w:t>Manufacturer</w:t>
      </w:r>
      <w:r w:rsidR="004140E9">
        <w:t xml:space="preserve">. </w:t>
      </w:r>
      <w:r w:rsidR="00E40E9F">
        <w:t xml:space="preserve">These security questions are used for authentication of the </w:t>
      </w:r>
      <w:r w:rsidR="00BC7BD5">
        <w:t>Manufacturer</w:t>
      </w:r>
      <w:r w:rsidR="004140E9">
        <w:t>.</w:t>
      </w:r>
    </w:p>
    <w:p w14:paraId="4EAC8923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BC7BD5">
        <w:t>Manufacturer</w:t>
      </w:r>
      <w:r w:rsidR="004140E9">
        <w:t xml:space="preserve"> is not a robot.</w:t>
      </w:r>
      <w:r w:rsidR="00DB0909">
        <w:t xml:space="preserve"> </w:t>
      </w:r>
    </w:p>
    <w:p w14:paraId="4C15DDA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7DE44220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8C9C142" w14:textId="77777777" w:rsidR="00DB0909" w:rsidRDefault="00DB0909" w:rsidP="00A90D32">
      <w:pPr>
        <w:pStyle w:val="BodyText2"/>
      </w:pPr>
      <w:r>
        <w:t xml:space="preserve">An OTP is sent to the </w:t>
      </w:r>
      <w:r w:rsidR="00BC7BD5">
        <w:t>Manufacturer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2F07CFBA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DF2A155" wp14:editId="202400B0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8E8BD" w14:textId="77777777" w:rsidR="00CA51DD" w:rsidRDefault="00CA51DD" w:rsidP="007E53B8">
      <w:pPr>
        <w:pStyle w:val="FigureCaption"/>
      </w:pPr>
      <w:bookmarkStart w:id="162" w:name="_Toc34858803"/>
      <w:r>
        <w:t>Figure 3: Verify OTP</w:t>
      </w:r>
      <w:bookmarkEnd w:id="162"/>
    </w:p>
    <w:p w14:paraId="25C57028" w14:textId="77777777" w:rsidR="00B32FEA" w:rsidRDefault="00DB0909" w:rsidP="00A90D32">
      <w:pPr>
        <w:pStyle w:val="BodyText2"/>
      </w:pPr>
      <w:r>
        <w:lastRenderedPageBreak/>
        <w:t xml:space="preserve">The </w:t>
      </w:r>
      <w:r w:rsidR="00BC7BD5">
        <w:t>Manufacturer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226C6BAD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203B2C5E" wp14:editId="1921D01E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B87B7" w14:textId="77777777" w:rsidR="00CA51DD" w:rsidRDefault="00CA51DD" w:rsidP="007E53B8">
      <w:pPr>
        <w:pStyle w:val="FigureCaption"/>
      </w:pPr>
      <w:bookmarkStart w:id="163" w:name="_Toc34858804"/>
      <w:r>
        <w:t>Figure 4: Enter OTP</w:t>
      </w:r>
      <w:bookmarkEnd w:id="163"/>
    </w:p>
    <w:p w14:paraId="1C425658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37F71FCC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1E8BA6EF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4139CAB1" wp14:editId="6121C031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FDFC9" w14:textId="77777777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administrator, a mail containing </w:t>
      </w:r>
      <w:r w:rsidR="0028775B">
        <w:t xml:space="preserve">the </w:t>
      </w:r>
      <w:r w:rsidR="00BC7BD5">
        <w:t>Manufacturer</w:t>
      </w:r>
      <w:r w:rsidR="0028775B">
        <w:t>’s</w:t>
      </w:r>
      <w:r w:rsidR="00DB0909">
        <w:t xml:space="preserve"> registration ID is sent to the </w:t>
      </w:r>
      <w:r w:rsidR="00BC7BD5">
        <w:t>Manufacturer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BC7BD5">
        <w:t>Manufacturer</w:t>
      </w:r>
      <w:r w:rsidR="00C90C35">
        <w:t xml:space="preserve"> Portal application.</w:t>
      </w:r>
    </w:p>
    <w:p w14:paraId="20890E5E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44F8F8CD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E6DA359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BC7BD5">
        <w:t>Manufacturer</w:t>
      </w:r>
      <w:r w:rsidR="000242DB">
        <w:t xml:space="preserve"> Portal </w:t>
      </w:r>
      <w:r>
        <w:t>URL in the address bar. The login screen appears.</w:t>
      </w:r>
    </w:p>
    <w:p w14:paraId="6F203CC2" w14:textId="77777777" w:rsidR="0001372C" w:rsidRDefault="0077516F" w:rsidP="00956603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D6F41C" wp14:editId="5F5FCDFB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12E99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6E0107" wp14:editId="0C2A6A80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6FDFF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524454D7" wp14:editId="2277999E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7DDDB" w14:textId="77777777" w:rsidR="00C63B19" w:rsidRDefault="00C63B19" w:rsidP="007E53B8">
      <w:pPr>
        <w:pStyle w:val="FigureCaption"/>
      </w:pPr>
      <w:bookmarkStart w:id="164" w:name="_Toc34858805"/>
      <w:r>
        <w:t xml:space="preserve">Figure </w:t>
      </w:r>
      <w:r w:rsidR="00E33E46">
        <w:t>5</w:t>
      </w:r>
      <w:r>
        <w:t>: Login</w:t>
      </w:r>
      <w:bookmarkEnd w:id="164"/>
    </w:p>
    <w:p w14:paraId="0896EC4F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20F44CB2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614D103F" wp14:editId="64753686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F12C4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43EFDBB2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C7BD5">
        <w:t>Manufacturer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BC7BD5">
        <w:t>Manufacturer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BC7BD5">
        <w:rPr>
          <w:i/>
          <w:iCs/>
        </w:rPr>
        <w:t>Manufacturer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63CC041E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4C6E58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D60B586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035F1CE0" w14:textId="5A08DC7E" w:rsidR="00392897" w:rsidRDefault="00A90D32" w:rsidP="00392897">
      <w:pPr>
        <w:pStyle w:val="BodyText2"/>
        <w:ind w:left="432"/>
      </w:pPr>
      <w:r>
        <w:t xml:space="preserve">On entering correct information, the application </w:t>
      </w:r>
      <w:r w:rsidR="004463DD">
        <w:t>H</w:t>
      </w:r>
      <w:r w:rsidR="000249E9">
        <w:t>ome page appears</w:t>
      </w:r>
      <w:r>
        <w:t xml:space="preserve">. </w:t>
      </w:r>
    </w:p>
    <w:p w14:paraId="72E36024" w14:textId="77777777" w:rsidR="00392897" w:rsidRDefault="00392897" w:rsidP="00E40E9F">
      <w:pPr>
        <w:pStyle w:val="BodyText2"/>
        <w:ind w:left="432"/>
      </w:pPr>
    </w:p>
    <w:p w14:paraId="3D759668" w14:textId="3D7BF668" w:rsidR="00391A42" w:rsidRDefault="00953F70" w:rsidP="00E40E9F">
      <w:pPr>
        <w:pStyle w:val="BodyText2"/>
        <w:ind w:left="43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A8D137" wp14:editId="1F00EE81">
                <wp:simplePos x="0" y="0"/>
                <wp:positionH relativeFrom="column">
                  <wp:posOffset>282352</wp:posOffset>
                </wp:positionH>
                <wp:positionV relativeFrom="paragraph">
                  <wp:posOffset>-4956</wp:posOffset>
                </wp:positionV>
                <wp:extent cx="4984750" cy="1932495"/>
                <wp:effectExtent l="0" t="0" r="25400" b="1079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4750" cy="1932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A3C51" id="Rectangle 263" o:spid="_x0000_s1026" style="position:absolute;margin-left:22.25pt;margin-top:-.4pt;width:392.5pt;height:152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" filled="f" strokecolor="black [3213]" strokeweight="1pt"/>
            </w:pict>
          </mc:Fallback>
        </mc:AlternateContent>
      </w:r>
      <w:r w:rsidRPr="00953F70">
        <w:rPr>
          <w:noProof/>
        </w:rPr>
        <w:drawing>
          <wp:inline distT="0" distB="0" distL="0" distR="0" wp14:anchorId="1BBCDB04" wp14:editId="1A2B6E0A">
            <wp:extent cx="4985302" cy="1913641"/>
            <wp:effectExtent l="0" t="0" r="6350" b="0"/>
            <wp:docPr id="2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DEACE9-6AB8-499E-B382-46C4D7F73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DEACE9-6AB8-499E-B382-46C4D7F73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829" cy="192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723" w14:textId="77777777" w:rsidR="00C63B19" w:rsidRDefault="00C63B19" w:rsidP="007E53B8">
      <w:pPr>
        <w:pStyle w:val="FigureCaption"/>
      </w:pPr>
      <w:bookmarkStart w:id="165" w:name="_Toc34858806"/>
      <w:r>
        <w:t xml:space="preserve">Figure </w:t>
      </w:r>
      <w:r w:rsidR="00E33E46">
        <w:t>6</w:t>
      </w:r>
      <w:r>
        <w:t>: Home Page</w:t>
      </w:r>
      <w:bookmarkEnd w:id="165"/>
    </w:p>
    <w:p w14:paraId="2970E504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BC7BD5">
        <w:t>Manufacturer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6B0E821F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2E05417E" wp14:editId="1AAE3DB8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2DDE4" w14:textId="77777777" w:rsidR="00C63B19" w:rsidRDefault="00C63B19" w:rsidP="007E53B8">
      <w:pPr>
        <w:pStyle w:val="FigureCaption"/>
      </w:pPr>
      <w:bookmarkStart w:id="166" w:name="_Toc34858807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14:paraId="51274CC4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6BB8EC58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04FD073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0FC9596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75034BBE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A7DB755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9826AA3" wp14:editId="0B41C68C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EE7E8" w14:textId="77777777" w:rsidR="00E33E46" w:rsidRDefault="00E33E46" w:rsidP="007E53B8">
      <w:pPr>
        <w:pStyle w:val="FigureCaption"/>
      </w:pPr>
      <w:bookmarkStart w:id="167" w:name="_Toc34858808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14:paraId="5F4399AE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756AA416" wp14:editId="1725E388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F6B7F5A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A01830E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470D5E04" w14:textId="77777777" w:rsidR="004140E9" w:rsidRDefault="004140E9" w:rsidP="00A90D32">
      <w:pPr>
        <w:pStyle w:val="BodyText2"/>
      </w:pPr>
    </w:p>
    <w:p w14:paraId="66DCA68D" w14:textId="77777777"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34858792"/>
      <w:r>
        <w:t>Application User Interface</w:t>
      </w:r>
      <w:bookmarkEnd w:id="168"/>
      <w:bookmarkEnd w:id="169"/>
      <w:bookmarkEnd w:id="170"/>
      <w:bookmarkEnd w:id="171"/>
    </w:p>
    <w:p w14:paraId="7180BD9F" w14:textId="77777777" w:rsidR="00E510D4" w:rsidRDefault="000249E9" w:rsidP="00E510D4">
      <w:pPr>
        <w:pStyle w:val="BodyText2"/>
      </w:pPr>
      <w:r>
        <w:t>On logging into the application successfully, the</w:t>
      </w:r>
      <w:r w:rsidR="00E1361A">
        <w:t xml:space="preserve"> CEIR </w:t>
      </w:r>
      <w:r w:rsidR="00BC7BD5">
        <w:t>Manufacturer</w:t>
      </w:r>
      <w:r w:rsidR="00E1361A">
        <w:t xml:space="preserve"> Portal</w:t>
      </w:r>
      <w:r>
        <w:t xml:space="preserve"> Home page appears.</w:t>
      </w:r>
    </w:p>
    <w:p w14:paraId="0AD97E69" w14:textId="3A7AA4E9" w:rsidR="00E43EFE" w:rsidRDefault="00E510D4" w:rsidP="00E510D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C2ED28C" wp14:editId="29271D35">
                <wp:simplePos x="0" y="0"/>
                <wp:positionH relativeFrom="margin">
                  <wp:posOffset>4252601</wp:posOffset>
                </wp:positionH>
                <wp:positionV relativeFrom="paragraph">
                  <wp:posOffset>9556</wp:posOffset>
                </wp:positionV>
                <wp:extent cx="1016509" cy="199176"/>
                <wp:effectExtent l="0" t="0" r="1270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509" cy="19917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37B9D" id="Rectangle 10" o:spid="_x0000_s1026" style="position:absolute;margin-left:334.85pt;margin-top:.75pt;width:80.05pt;height:15.7pt;z-index: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" filled="f" strokecolor="#ffc000 [3207]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3969A1F" wp14:editId="1CE4CFCE">
                <wp:simplePos x="0" y="0"/>
                <wp:positionH relativeFrom="margin">
                  <wp:align>center</wp:align>
                </wp:positionH>
                <wp:positionV relativeFrom="paragraph">
                  <wp:posOffset>10336</wp:posOffset>
                </wp:positionV>
                <wp:extent cx="5278120" cy="2016464"/>
                <wp:effectExtent l="0" t="0" r="17780" b="2222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2016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490A9" id="Rectangle 456" o:spid="_x0000_s1026" style="position:absolute;margin-left:0;margin-top:.8pt;width:415.6pt;height:158.8pt;z-index:251639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Pr="00E510D4">
        <w:rPr>
          <w:noProof/>
        </w:rPr>
        <w:drawing>
          <wp:inline distT="0" distB="0" distL="0" distR="0" wp14:anchorId="167115CE" wp14:editId="1D4311CF">
            <wp:extent cx="5278755" cy="2026285"/>
            <wp:effectExtent l="0" t="0" r="0" b="0"/>
            <wp:docPr id="6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DEACE9-6AB8-499E-B382-46C4D7F73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DEACE9-6AB8-499E-B382-46C4D7F73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45F4" w14:textId="77777777" w:rsidR="005271B7" w:rsidRDefault="005271B7" w:rsidP="007E53B8">
      <w:pPr>
        <w:pStyle w:val="FigureCaption"/>
      </w:pPr>
      <w:bookmarkStart w:id="172" w:name="_Toc34858809"/>
      <w:r>
        <w:t xml:space="preserve">Figure </w:t>
      </w:r>
      <w:r w:rsidR="00E33E46">
        <w:t>9</w:t>
      </w:r>
      <w:r>
        <w:t>: Home Page</w:t>
      </w:r>
      <w:bookmarkEnd w:id="172"/>
    </w:p>
    <w:p w14:paraId="482F8A3E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62D735E0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753ACBE8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6BAD74F2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lastRenderedPageBreak/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786C56E1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6F4DF663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1501CE89" wp14:editId="015D263B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CF22F86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1215EF64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6D904B58" wp14:editId="53A76BBA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6E8D7C48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58DC8E38" wp14:editId="2048D768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5D5C2" w14:textId="415E5894" w:rsidR="00FB08E2" w:rsidRDefault="00BB71A4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78EFA5" wp14:editId="3D4E02A7">
                <wp:simplePos x="0" y="0"/>
                <wp:positionH relativeFrom="column">
                  <wp:posOffset>337509</wp:posOffset>
                </wp:positionH>
                <wp:positionV relativeFrom="paragraph">
                  <wp:posOffset>538223</wp:posOffset>
                </wp:positionV>
                <wp:extent cx="4865154" cy="3331724"/>
                <wp:effectExtent l="0" t="0" r="12065" b="2159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154" cy="33317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9F3BD" id="Rectangle 146" o:spid="_x0000_s1026" style="position:absolute;margin-left:26.6pt;margin-top:42.4pt;width:383.1pt;height:262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" filled="f" strokecolor="black [3213]" strokeweight="1pt"/>
            </w:pict>
          </mc:Fallback>
        </mc:AlternateContent>
      </w:r>
      <w:r w:rsidR="005A582E">
        <w:rPr>
          <w:b/>
          <w:bCs/>
          <w:noProof/>
        </w:rPr>
        <w:drawing>
          <wp:inline distT="0" distB="0" distL="0" distR="0" wp14:anchorId="257C7B30" wp14:editId="338EA213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="005A582E" w:rsidRPr="00933CA4">
        <w:t>(</w:t>
      </w:r>
      <w:r w:rsidR="00FB08E2" w:rsidRPr="00A15427">
        <w:rPr>
          <w:b/>
          <w:bCs/>
        </w:rPr>
        <w:t>Edit Info</w:t>
      </w:r>
      <w:r w:rsidR="005A582E"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40465A34" w14:textId="2B7E9D6A" w:rsidR="00FB08E2" w:rsidRDefault="00CB7EE1" w:rsidP="00C7368F">
      <w:pPr>
        <w:pStyle w:val="BodyText2"/>
        <w:ind w:left="426"/>
        <w:jc w:val="center"/>
      </w:pPr>
      <w:r>
        <w:rPr>
          <w:noProof/>
        </w:rPr>
        <w:drawing>
          <wp:inline distT="0" distB="0" distL="0" distR="0" wp14:anchorId="19FC7DB1" wp14:editId="54ED9F9F">
            <wp:extent cx="4860760" cy="3331723"/>
            <wp:effectExtent l="0" t="0" r="0" b="254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3414" cy="3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57DA" w14:textId="77777777" w:rsidR="005271B7" w:rsidRDefault="005A582E" w:rsidP="007E53B8">
      <w:pPr>
        <w:pStyle w:val="FigureCaption"/>
      </w:pPr>
      <w:r>
        <w:t xml:space="preserve">       </w:t>
      </w:r>
      <w:bookmarkStart w:id="173" w:name="_Toc34858810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14:paraId="5FD5D60D" w14:textId="77777777" w:rsidR="0055130B" w:rsidRDefault="0055130B" w:rsidP="0055130B">
      <w:pPr>
        <w:pStyle w:val="BodyText2"/>
        <w:ind w:left="1152"/>
      </w:pPr>
    </w:p>
    <w:p w14:paraId="0FDA33AB" w14:textId="01BA36D2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40FCE90F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4185B84B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0CBA2580" wp14:editId="5C3D4E7B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41FBF8E7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6F89A41" wp14:editId="7A4273B8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87FB8" w14:textId="77777777" w:rsidR="005271B7" w:rsidRDefault="00FF11C2" w:rsidP="007E53B8">
      <w:pPr>
        <w:pStyle w:val="FigureCaption"/>
      </w:pPr>
      <w:r>
        <w:t xml:space="preserve">    </w:t>
      </w:r>
      <w:bookmarkStart w:id="174" w:name="_Toc34858811"/>
      <w:r w:rsidR="005271B7">
        <w:t xml:space="preserve">Figure </w:t>
      </w:r>
      <w:r w:rsidR="00E33E46">
        <w:t>11</w:t>
      </w:r>
      <w:r w:rsidR="005271B7">
        <w:t>: Change Password</w:t>
      </w:r>
      <w:bookmarkEnd w:id="174"/>
    </w:p>
    <w:p w14:paraId="6198B2D3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625E5E51" wp14:editId="595528A9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A112198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3E428EFF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1A74B11E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09BB95A2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3305B011" wp14:editId="7C403964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BC7BD5">
        <w:t>Manufacturer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7C681122" w14:textId="77777777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BC7BD5">
        <w:t>Manufacturer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BC7BD5">
        <w:t>Manufacturer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BC7BD5">
        <w:t>Manufacturer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BC7BD5">
        <w:t>Manufacturer</w:t>
      </w:r>
      <w:r w:rsidR="00D27262" w:rsidRPr="00E40E9F">
        <w:t xml:space="preserve"> can use the same login username and password to log into the application.</w:t>
      </w:r>
    </w:p>
    <w:p w14:paraId="3F6648C7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BC7BD5">
        <w:t>Manufacturer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BC7BD5">
        <w:t>Manufacturer</w:t>
      </w:r>
      <w:r w:rsidR="00FB08E2">
        <w:t xml:space="preserve"> can enable it using the same menu.</w:t>
      </w:r>
    </w:p>
    <w:p w14:paraId="5202C4D9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lastRenderedPageBreak/>
        <w:drawing>
          <wp:inline distT="0" distB="0" distL="0" distR="0" wp14:anchorId="46E69A87" wp14:editId="17C307C9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68868" w14:textId="77777777" w:rsidR="005271B7" w:rsidRDefault="005271B7" w:rsidP="007E53B8">
      <w:pPr>
        <w:pStyle w:val="FigureCaption"/>
      </w:pPr>
      <w:bookmarkStart w:id="175" w:name="_Toc34858812"/>
      <w:r>
        <w:t xml:space="preserve">Figure </w:t>
      </w:r>
      <w:r w:rsidR="00E33E46">
        <w:t>12</w:t>
      </w:r>
      <w:r>
        <w:t>: Manage Account</w:t>
      </w:r>
      <w:bookmarkEnd w:id="175"/>
    </w:p>
    <w:p w14:paraId="5FEBD3DF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752C06E6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35118D2E" w14:textId="77777777" w:rsidR="00431476" w:rsidRDefault="00431476" w:rsidP="00431476">
      <w:pPr>
        <w:pStyle w:val="BodyText2"/>
        <w:ind w:left="864"/>
      </w:pPr>
    </w:p>
    <w:p w14:paraId="7D61FFA4" w14:textId="77777777" w:rsidR="00166A7A" w:rsidRDefault="00D51954" w:rsidP="003F3870">
      <w:pPr>
        <w:pStyle w:val="Heading3"/>
      </w:pPr>
      <w:bookmarkStart w:id="176" w:name="_Toc34858793"/>
      <w:r>
        <w:t>Dashboard</w:t>
      </w:r>
      <w:bookmarkEnd w:id="176"/>
    </w:p>
    <w:p w14:paraId="33991FEE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146AAFED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5BEBCEFE" w14:textId="5A30BF6C" w:rsidR="00F726BF" w:rsidRDefault="00953F70" w:rsidP="00F726BF">
      <w:pPr>
        <w:pStyle w:val="BodyText2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2C72BF" wp14:editId="145D89A5">
                <wp:simplePos x="0" y="0"/>
                <wp:positionH relativeFrom="column">
                  <wp:posOffset>197511</wp:posOffset>
                </wp:positionH>
                <wp:positionV relativeFrom="paragraph">
                  <wp:posOffset>299969</wp:posOffset>
                </wp:positionV>
                <wp:extent cx="4854804" cy="1864360"/>
                <wp:effectExtent l="0" t="0" r="22225" b="2159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4804" cy="186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C914C" id="Rectangle 277" o:spid="_x0000_s1026" style="position:absolute;margin-left:15.55pt;margin-top:23.6pt;width:382.25pt;height:146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" filled="f" strokecolor="black [3213]" strokeweight="1pt"/>
            </w:pict>
          </mc:Fallback>
        </mc:AlternateContent>
      </w:r>
      <w:r w:rsidR="00F726BF">
        <w:t>Grievances</w:t>
      </w:r>
    </w:p>
    <w:p w14:paraId="0070D373" w14:textId="03F8318F" w:rsidR="00916401" w:rsidRDefault="00C60D85" w:rsidP="00916401">
      <w:pPr>
        <w:pStyle w:val="BodyText2"/>
        <w:jc w:val="center"/>
        <w:rPr>
          <w:b/>
          <w:bCs/>
        </w:rPr>
      </w:pPr>
      <w:r w:rsidRPr="00C60D85">
        <w:rPr>
          <w:b/>
          <w:bCs/>
          <w:noProof/>
        </w:rPr>
        <w:drawing>
          <wp:inline distT="0" distB="0" distL="0" distR="0" wp14:anchorId="6391FF6F" wp14:editId="0D2B0B6E">
            <wp:extent cx="4857241" cy="1864484"/>
            <wp:effectExtent l="0" t="0" r="635" b="2540"/>
            <wp:docPr id="6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DEACE9-6AB8-499E-B382-46C4D7F73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DEACE9-6AB8-499E-B382-46C4D7F73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3020" cy="18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88D8" w14:textId="77777777" w:rsidR="00530228" w:rsidRDefault="00530228" w:rsidP="00530228">
      <w:pPr>
        <w:pStyle w:val="FigureCaption"/>
      </w:pPr>
      <w:bookmarkStart w:id="177" w:name="_Toc34858813"/>
      <w:r>
        <w:t>Figure 1</w:t>
      </w:r>
      <w:r w:rsidR="00A14FF0">
        <w:t>3</w:t>
      </w:r>
      <w:r>
        <w:t>: Home Page</w:t>
      </w:r>
      <w:bookmarkEnd w:id="177"/>
    </w:p>
    <w:p w14:paraId="754783F9" w14:textId="25ACFD56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539EECC1" w14:textId="5889A275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>total number</w:t>
      </w:r>
      <w:r w:rsidR="00392897">
        <w:t xml:space="preserve"> of</w:t>
      </w:r>
      <w:r w:rsidR="00557EE3" w:rsidRPr="007B6A3B">
        <w:t xml:space="preserve">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</w:t>
      </w:r>
      <w:r w:rsidR="00392897">
        <w:t>in progress</w:t>
      </w:r>
      <w:r w:rsidR="00557EE3" w:rsidRPr="007B6A3B">
        <w:t>.</w:t>
      </w:r>
    </w:p>
    <w:p w14:paraId="12ED875A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1636B073" wp14:editId="3A9900F9">
            <wp:extent cx="1171736" cy="1086939"/>
            <wp:effectExtent l="19050" t="19050" r="9525" b="18415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81842" cy="1096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E3600" w14:textId="50F2DE22" w:rsidR="00557EE3" w:rsidRDefault="00694A7D" w:rsidP="00F726BF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40AC6D" wp14:editId="6ED02A65">
                <wp:simplePos x="0" y="0"/>
                <wp:positionH relativeFrom="column">
                  <wp:posOffset>1905</wp:posOffset>
                </wp:positionH>
                <wp:positionV relativeFrom="paragraph">
                  <wp:posOffset>503920</wp:posOffset>
                </wp:positionV>
                <wp:extent cx="5286983" cy="2507817"/>
                <wp:effectExtent l="0" t="0" r="28575" b="2603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983" cy="2507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8114B" id="Rectangle 144" o:spid="_x0000_s1026" style="position:absolute;margin-left:.15pt;margin-top:39.7pt;width:416.3pt;height:197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" filled="f" strokecolor="black [3213]" strokeweight="1pt"/>
            </w:pict>
          </mc:Fallback>
        </mc:AlternateContent>
      </w:r>
      <w:r w:rsidR="00557EE3">
        <w:t xml:space="preserve">Click </w:t>
      </w:r>
      <w:r w:rsidR="00470C5C">
        <w:rPr>
          <w:noProof/>
        </w:rPr>
        <w:drawing>
          <wp:inline distT="0" distB="0" distL="0" distR="0" wp14:anchorId="0A5E6F1D" wp14:editId="63D9562B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 w:rsidR="00557EE3">
        <w:t xml:space="preserve">to access the </w:t>
      </w:r>
      <w:r w:rsidR="00557EE3" w:rsidRPr="007B6A3B">
        <w:rPr>
          <w:b/>
          <w:bCs/>
        </w:rPr>
        <w:t>Stock Management</w:t>
      </w:r>
      <w:r w:rsidR="00557EE3"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81A8194" w14:textId="279F7849" w:rsidR="00AE6395" w:rsidRDefault="00694A7D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2BD65399" wp14:editId="3037197D">
            <wp:extent cx="5278755" cy="249809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F3F7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78" w:name="_Toc34858814"/>
      <w:r w:rsidR="00530228">
        <w:t>Figure 1</w:t>
      </w:r>
      <w:r w:rsidR="001D383C">
        <w:t>4</w:t>
      </w:r>
      <w:r w:rsidR="00530228">
        <w:t>: Stock Management</w:t>
      </w:r>
      <w:bookmarkEnd w:id="178"/>
    </w:p>
    <w:p w14:paraId="19412579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73474528" w14:textId="77777777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IMEIs/MEIDs/ESNs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10350433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09F276BC" wp14:editId="35C1CF9B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EC4F5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74647D2" wp14:editId="0E3E2D51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F06E031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55D394F0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31058C90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025D30BB" wp14:editId="4C23212B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E2DD4" w14:textId="77777777" w:rsidR="007B6A3B" w:rsidRDefault="00557EE3" w:rsidP="007B6A3B">
      <w:pPr>
        <w:pStyle w:val="BodyText2"/>
      </w:pPr>
      <w:r>
        <w:lastRenderedPageBreak/>
        <w:t xml:space="preserve">Click </w:t>
      </w:r>
      <w:r w:rsidR="00470C5C">
        <w:rPr>
          <w:noProof/>
        </w:rPr>
        <w:drawing>
          <wp:inline distT="0" distB="0" distL="0" distR="0" wp14:anchorId="7ABC410B" wp14:editId="23182C59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1860FCBA" w14:textId="62EBA945" w:rsidR="00A01F25" w:rsidRDefault="007F46FE" w:rsidP="00A01F2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6A14CA" wp14:editId="7460DD09">
                <wp:simplePos x="0" y="0"/>
                <wp:positionH relativeFrom="column">
                  <wp:posOffset>27829</wp:posOffset>
                </wp:positionH>
                <wp:positionV relativeFrom="paragraph">
                  <wp:posOffset>-602</wp:posOffset>
                </wp:positionV>
                <wp:extent cx="5245492" cy="1225484"/>
                <wp:effectExtent l="0" t="0" r="12700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492" cy="1225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AA227" id="Rectangle 15" o:spid="_x0000_s1026" style="position:absolute;margin-left:2.2pt;margin-top:-.05pt;width:413.05pt;height:9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" filled="f" strokecolor="black [3213]" strokeweight="1pt"/>
            </w:pict>
          </mc:Fallback>
        </mc:AlternateContent>
      </w:r>
      <w:r w:rsidR="00953F70" w:rsidRPr="00953F70">
        <w:rPr>
          <w:noProof/>
        </w:rPr>
        <w:t xml:space="preserve"> </w:t>
      </w:r>
      <w:r w:rsidR="00953F70">
        <w:rPr>
          <w:noProof/>
        </w:rPr>
        <w:drawing>
          <wp:inline distT="0" distB="0" distL="0" distR="0" wp14:anchorId="05C9A618" wp14:editId="2059143B">
            <wp:extent cx="5216249" cy="1216058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605" cy="1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880E" w14:textId="332A5658" w:rsidR="008A2CE3" w:rsidRDefault="00530228" w:rsidP="00392897">
      <w:pPr>
        <w:pStyle w:val="FigureCaption"/>
        <w:rPr>
          <w:b w:val="0"/>
          <w:bCs w:val="0"/>
        </w:rPr>
      </w:pPr>
      <w:bookmarkStart w:id="179" w:name="_Toc34858815"/>
      <w:r>
        <w:t>Figure 1</w:t>
      </w:r>
      <w:r w:rsidR="001D383C">
        <w:t>5</w:t>
      </w:r>
      <w:r>
        <w:t>: Grievance Management</w:t>
      </w:r>
      <w:bookmarkEnd w:id="179"/>
    </w:p>
    <w:p w14:paraId="18F73BAC" w14:textId="77777777" w:rsidR="00557EE3" w:rsidRPr="00470C5C" w:rsidRDefault="00557EE3" w:rsidP="00F726BF">
      <w:pPr>
        <w:pStyle w:val="BodyText2"/>
        <w:rPr>
          <w:b/>
          <w:bCs/>
        </w:rPr>
      </w:pPr>
      <w:r w:rsidRPr="00F8094A">
        <w:rPr>
          <w:b/>
          <w:bCs/>
        </w:rPr>
        <w:t>Notification Information</w:t>
      </w:r>
    </w:p>
    <w:p w14:paraId="5FB8F6AC" w14:textId="77777777" w:rsidR="007B6A3B" w:rsidRDefault="000F675E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3CE6B46" wp14:editId="52544A02">
                <wp:simplePos x="0" y="0"/>
                <wp:positionH relativeFrom="margin">
                  <wp:align>left</wp:align>
                </wp:positionH>
                <wp:positionV relativeFrom="paragraph">
                  <wp:posOffset>295431</wp:posOffset>
                </wp:positionV>
                <wp:extent cx="5335571" cy="1489435"/>
                <wp:effectExtent l="0" t="0" r="17780" b="15875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571" cy="1489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FD2B4" id="Rectangle 467" o:spid="_x0000_s1026" style="position:absolute;margin-left:0;margin-top:23.25pt;width:420.1pt;height:117.3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57EE3">
        <w:t xml:space="preserve">This section displays </w:t>
      </w:r>
      <w:r w:rsidR="005A582E">
        <w:t xml:space="preserve">the </w:t>
      </w:r>
      <w:r w:rsidR="00557EE3"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55DBFF5F" w14:textId="34AD69CD" w:rsidR="00B0500E" w:rsidRDefault="007C398C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7BC0A121" wp14:editId="5F3E3B4C">
            <wp:extent cx="5366529" cy="1470582"/>
            <wp:effectExtent l="0" t="0" r="5715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126" cy="14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603" w14:textId="77777777" w:rsidR="00530228" w:rsidRDefault="00530228" w:rsidP="00530228">
      <w:pPr>
        <w:pStyle w:val="FigureCaption"/>
      </w:pPr>
      <w:bookmarkStart w:id="180" w:name="_Toc34858816"/>
      <w:r>
        <w:t>Figure 1</w:t>
      </w:r>
      <w:r w:rsidR="001D383C">
        <w:t>6</w:t>
      </w:r>
      <w:r>
        <w:t>: Home Page</w:t>
      </w:r>
      <w:bookmarkEnd w:id="180"/>
    </w:p>
    <w:p w14:paraId="11194D84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12BF6E23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BC7BD5">
        <w:t>Manufacturer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3CE5D594" wp14:editId="583F5340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54F0FC7F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6998D7" wp14:editId="3E193ABC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CDF1F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 w:rsidRPr="007A6DD9">
        <w:rPr>
          <w:noProof/>
          <w:highlight w:val="yellow"/>
        </w:rPr>
        <w:drawing>
          <wp:inline distT="0" distB="0" distL="0" distR="0" wp14:anchorId="68EF14D6" wp14:editId="36FF4E14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E6D" w14:textId="77777777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BC7BD5">
        <w:t>Manufacturer</w:t>
      </w:r>
      <w:r w:rsidR="00821D65">
        <w:t>.</w:t>
      </w:r>
      <w:r w:rsidR="00AB30EC">
        <w:t xml:space="preserve"> For example, a notification about the </w:t>
      </w:r>
      <w:r w:rsidR="00601C7C">
        <w:t xml:space="preserve">Stock upload </w:t>
      </w:r>
      <w:r w:rsidR="00AB30EC">
        <w:t xml:space="preserve">approval or rejection by the CEIR administrator requires the </w:t>
      </w:r>
      <w:r w:rsidR="00BC7BD5">
        <w:t>Manufacturer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601C7C">
        <w:t>stock upload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7B632429" wp14:editId="256F435D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38781409" wp14:editId="71A58185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508020B7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66CCDD" wp14:editId="03CE3CBD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D0D2E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FCDB48" wp14:editId="14750A9D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381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215192B4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lastRenderedPageBreak/>
        <w:t>Date</w:t>
      </w:r>
      <w:r>
        <w:t>: Date of sending the notification</w:t>
      </w:r>
    </w:p>
    <w:p w14:paraId="5175BA03" w14:textId="7A3F40C3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BC7BD5">
        <w:t>Manufacturer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2C6DEEE4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601C7C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10726697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0FD66675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24D803" wp14:editId="457FE705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F7E8E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CE954A" wp14:editId="4E4215FE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4170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8529082" wp14:editId="727E9FE5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BC7BD5">
        <w:t>Manufacturer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EC8F7C5" wp14:editId="7ED629D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34C4299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FFEE2" wp14:editId="75B225F3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19353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66D33D" wp14:editId="59C29DA8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CA69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270F59" wp14:editId="67849096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E5CA7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ABC0BA" wp14:editId="4F0D9189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0E64" w14:textId="77777777" w:rsidR="000305F0" w:rsidRDefault="008C008C" w:rsidP="008C008C">
      <w:pPr>
        <w:pStyle w:val="Heading2"/>
      </w:pPr>
      <w:bookmarkStart w:id="181" w:name="_Toc31900108"/>
      <w:bookmarkStart w:id="182" w:name="_Toc31900175"/>
      <w:bookmarkStart w:id="183" w:name="_Toc31900297"/>
      <w:bookmarkStart w:id="184" w:name="_Toc34858794"/>
      <w:r>
        <w:t>Stock Management</w:t>
      </w:r>
      <w:bookmarkEnd w:id="181"/>
      <w:bookmarkEnd w:id="182"/>
      <w:bookmarkEnd w:id="183"/>
      <w:bookmarkEnd w:id="184"/>
    </w:p>
    <w:p w14:paraId="6FC9C98C" w14:textId="2EC34E5C" w:rsidR="00825279" w:rsidRPr="005C3C28" w:rsidRDefault="008C008C" w:rsidP="00D5498E">
      <w:pPr>
        <w:pStyle w:val="BodyText2"/>
      </w:pPr>
      <w:r w:rsidRPr="005C3C28">
        <w:t xml:space="preserve">After the </w:t>
      </w:r>
      <w:r w:rsidR="00BC7BD5">
        <w:t>Manufacturer</w:t>
      </w:r>
      <w:r w:rsidRPr="005C3C28">
        <w:t xml:space="preserve"> </w:t>
      </w:r>
      <w:r w:rsidR="00392897">
        <w:t xml:space="preserve">produce or assemble SIM based devices, and are ready to be sold in the Cambodian market, then the manufacturer should upload the stock in the CEIR </w:t>
      </w:r>
      <w:r w:rsidR="00BE0F88">
        <w:t>system.</w:t>
      </w:r>
      <w:r w:rsidRPr="005C3C28">
        <w:t xml:space="preserve">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2B45FB0B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36BCA026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7D58B2C2" w14:textId="0F0F9E19" w:rsidR="00934D4F" w:rsidRDefault="00884D7F" w:rsidP="000F2A8D">
      <w:pPr>
        <w:pStyle w:val="BodyText2"/>
        <w:ind w:left="360" w:firstLine="42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30E598" wp14:editId="03E9EB3D">
                <wp:simplePos x="0" y="0"/>
                <wp:positionH relativeFrom="column">
                  <wp:posOffset>234551</wp:posOffset>
                </wp:positionH>
                <wp:positionV relativeFrom="paragraph">
                  <wp:posOffset>259996</wp:posOffset>
                </wp:positionV>
                <wp:extent cx="5270663" cy="2026285"/>
                <wp:effectExtent l="0" t="0" r="25400" b="1206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663" cy="2026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63DF2" id="Rectangle 284" o:spid="_x0000_s1026" style="position:absolute;margin-left:18.45pt;margin-top:20.45pt;width:415pt;height:159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" filled="f" strokecolor="black [3213]" strokeweight="1pt"/>
            </w:pict>
          </mc:Fallback>
        </mc:AlternateContent>
      </w:r>
      <w:r w:rsidR="009716E6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695192C" wp14:editId="206B906C">
                <wp:simplePos x="0" y="0"/>
                <wp:positionH relativeFrom="column">
                  <wp:posOffset>246351</wp:posOffset>
                </wp:positionH>
                <wp:positionV relativeFrom="paragraph">
                  <wp:posOffset>812159</wp:posOffset>
                </wp:positionV>
                <wp:extent cx="701675" cy="148590"/>
                <wp:effectExtent l="0" t="0" r="2222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15436" id="Rectangle 18" o:spid="_x0000_s1026" style="position:absolute;margin-left:19.4pt;margin-top:63.95pt;width:55.25pt;height:11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" filled="f" strokecolor="#ffc000 [3207]" strokeweight="2pt"/>
            </w:pict>
          </mc:Fallback>
        </mc:AlternateContent>
      </w:r>
      <w:r w:rsidRPr="00884D7F">
        <w:rPr>
          <w:rFonts w:ascii="Times New Roman" w:eastAsia="Times New Roman" w:hAnsi="Times New Roman"/>
          <w:noProof/>
          <w:sz w:val="24"/>
        </w:rPr>
        <w:t xml:space="preserve"> </w:t>
      </w:r>
      <w:r w:rsidRPr="00884D7F">
        <w:rPr>
          <w:noProof/>
        </w:rPr>
        <w:drawing>
          <wp:inline distT="0" distB="0" distL="0" distR="0" wp14:anchorId="4C163928" wp14:editId="535FEAB5">
            <wp:extent cx="5278755" cy="2026285"/>
            <wp:effectExtent l="0" t="0" r="0" b="0"/>
            <wp:docPr id="28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DEACE9-6AB8-499E-B382-46C4D7F73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DEACE9-6AB8-499E-B382-46C4D7F73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E54" w14:textId="77777777" w:rsidR="00DB7910" w:rsidRDefault="000F2A8D" w:rsidP="007E53B8">
      <w:pPr>
        <w:pStyle w:val="FigureCaption"/>
      </w:pPr>
      <w:r>
        <w:t xml:space="preserve">                                          </w:t>
      </w:r>
      <w:bookmarkStart w:id="185" w:name="_Toc34858817"/>
      <w:r w:rsidR="00DB7910">
        <w:t xml:space="preserve">Figure </w:t>
      </w:r>
      <w:r w:rsidR="001D383C">
        <w:t>17</w:t>
      </w:r>
      <w:r w:rsidR="00DB7910">
        <w:t>: Home Page</w:t>
      </w:r>
      <w:bookmarkEnd w:id="185"/>
    </w:p>
    <w:p w14:paraId="76E52D25" w14:textId="370A4572" w:rsidR="00FF11C2" w:rsidRPr="00B748D2" w:rsidRDefault="00392897" w:rsidP="00DC39E0">
      <w:pPr>
        <w:pStyle w:val="BodyText2"/>
        <w:numPr>
          <w:ilvl w:val="0"/>
          <w:numId w:val="34"/>
        </w:numPr>
        <w:ind w:left="360"/>
      </w:pPr>
      <w:r>
        <w:t>On selecting the Stock Management option</w:t>
      </w:r>
      <w:r w:rsidR="00780668">
        <w:t xml:space="preserve">, the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5101E145" w14:textId="173492B4" w:rsidR="009716E6" w:rsidRDefault="001640CB" w:rsidP="00DE0266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5286CF0" wp14:editId="5B3B3C01">
                <wp:simplePos x="0" y="0"/>
                <wp:positionH relativeFrom="column">
                  <wp:posOffset>4902654</wp:posOffset>
                </wp:positionH>
                <wp:positionV relativeFrom="paragraph">
                  <wp:posOffset>11339</wp:posOffset>
                </wp:positionV>
                <wp:extent cx="461191" cy="152400"/>
                <wp:effectExtent l="0" t="0" r="1524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91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D935A" id="Rectangle 24" o:spid="_x0000_s1026" style="position:absolute;margin-left:386.05pt;margin-top:.9pt;width:36.3pt;height:1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" filled="f" strokecolor="#ffc000 [3207]" strokeweight="2pt"/>
            </w:pict>
          </mc:Fallback>
        </mc:AlternateContent>
      </w:r>
      <w:r w:rsidRPr="001640CB">
        <w:rPr>
          <w:noProof/>
        </w:rPr>
        <w:drawing>
          <wp:inline distT="0" distB="0" distL="0" distR="0" wp14:anchorId="184D4D14" wp14:editId="2F688D63">
            <wp:extent cx="5194123" cy="2238103"/>
            <wp:effectExtent l="0" t="0" r="6985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F2BD33A-B4AF-4871-8115-8E8E0B6A2B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F2BD33A-B4AF-4871-8115-8E8E0B6A2B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520" cy="22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0CB">
        <w:rPr>
          <w:rFonts w:ascii="Times New Roman" w:eastAsia="Times New Roman" w:hAnsi="Times New Roman"/>
          <w:noProof/>
          <w:sz w:val="24"/>
        </w:rPr>
        <w:t xml:space="preserve"> </w:t>
      </w:r>
    </w:p>
    <w:p w14:paraId="502C0595" w14:textId="196AA2CA" w:rsidR="00DB7910" w:rsidRDefault="00DB7910" w:rsidP="007E53B8">
      <w:pPr>
        <w:pStyle w:val="FigureCaption"/>
      </w:pPr>
      <w:bookmarkStart w:id="186" w:name="_Toc34858818"/>
      <w:r>
        <w:t xml:space="preserve">Figure </w:t>
      </w:r>
      <w:r w:rsidR="001D383C">
        <w:t>1</w:t>
      </w:r>
      <w:r w:rsidR="00F8094A">
        <w:t>8</w:t>
      </w:r>
      <w:r>
        <w:t>: Stock Management</w:t>
      </w:r>
      <w:bookmarkEnd w:id="186"/>
    </w:p>
    <w:p w14:paraId="43DF0616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 w:rsidRPr="00150043">
        <w:t>Click</w:t>
      </w:r>
      <w:r w:rsidR="006A6E2C" w:rsidRPr="00150043">
        <w:t xml:space="preserve"> </w:t>
      </w:r>
      <w:r w:rsidR="006A6E2C" w:rsidRPr="00150043">
        <w:rPr>
          <w:b/>
          <w:bCs/>
        </w:rPr>
        <w:t>Upload Stock</w:t>
      </w:r>
      <w:r w:rsidR="006A6E2C">
        <w:t>.</w:t>
      </w:r>
    </w:p>
    <w:p w14:paraId="5DF9557A" w14:textId="77777777" w:rsidR="009716E6" w:rsidRDefault="009B71C4" w:rsidP="00A119B1">
      <w:pPr>
        <w:pStyle w:val="BodyText2"/>
        <w:ind w:left="360"/>
      </w:pPr>
      <w:r>
        <w:t xml:space="preserve">The </w:t>
      </w:r>
      <w:r w:rsidRPr="006A6E2C">
        <w:rPr>
          <w:b/>
          <w:bCs/>
        </w:rPr>
        <w:t>Upload Stock</w:t>
      </w:r>
      <w:r>
        <w:t xml:space="preserve"> </w:t>
      </w:r>
      <w:r w:rsidR="0081773C">
        <w:t xml:space="preserve">page </w:t>
      </w:r>
      <w:r>
        <w:t>appears.</w:t>
      </w:r>
    </w:p>
    <w:p w14:paraId="41512135" w14:textId="27789362" w:rsidR="007839B9" w:rsidRDefault="00382CCF" w:rsidP="00A119B1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BAD3F7" wp14:editId="22F15EF6">
                <wp:simplePos x="0" y="0"/>
                <wp:positionH relativeFrom="column">
                  <wp:posOffset>206442</wp:posOffset>
                </wp:positionH>
                <wp:positionV relativeFrom="paragraph">
                  <wp:posOffset>15006</wp:posOffset>
                </wp:positionV>
                <wp:extent cx="5229726" cy="1644316"/>
                <wp:effectExtent l="0" t="0" r="28575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726" cy="1644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0A624" id="Rectangle 11" o:spid="_x0000_s1026" style="position:absolute;margin-left:16.25pt;margin-top:1.2pt;width:411.8pt;height:1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474C24" wp14:editId="00BC0ADE">
            <wp:extent cx="5278755" cy="1670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9B4" w14:textId="313658AF" w:rsidR="00DB7910" w:rsidRDefault="00DB7910" w:rsidP="007E53B8">
      <w:pPr>
        <w:pStyle w:val="FigureCaption"/>
      </w:pPr>
      <w:bookmarkStart w:id="187" w:name="_Toc34858819"/>
      <w:r>
        <w:t xml:space="preserve">Figure </w:t>
      </w:r>
      <w:r w:rsidR="00F8094A">
        <w:t>19</w:t>
      </w:r>
      <w:r>
        <w:t>: Upload Stock</w:t>
      </w:r>
      <w:bookmarkEnd w:id="187"/>
    </w:p>
    <w:p w14:paraId="3F4EBD23" w14:textId="2157FFEF" w:rsidR="00D74C7A" w:rsidRDefault="00780668" w:rsidP="00392897">
      <w:pPr>
        <w:pStyle w:val="BodyText2"/>
        <w:numPr>
          <w:ilvl w:val="0"/>
          <w:numId w:val="34"/>
        </w:numPr>
      </w:pPr>
      <w:r>
        <w:lastRenderedPageBreak/>
        <w:t>Enter the following information:</w:t>
      </w:r>
      <w:r w:rsidR="007E274A">
        <w:t xml:space="preserve"> </w:t>
      </w:r>
    </w:p>
    <w:p w14:paraId="4ABACB72" w14:textId="77777777" w:rsidR="00D74C7A" w:rsidRPr="005C3C28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 or MEIDs or ESNs</w:t>
      </w:r>
      <w:r w:rsidR="00D74C7A" w:rsidRPr="005C3C28">
        <w:t>.</w:t>
      </w:r>
      <w:r w:rsidR="007E274A">
        <w:t xml:space="preserve"> </w:t>
      </w:r>
    </w:p>
    <w:p w14:paraId="6E9CF4EE" w14:textId="77777777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/MEID/ESN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166D4E37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7A5E6247" w14:textId="77777777" w:rsidR="00B04A56" w:rsidRDefault="00145467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6B30BED2" wp14:editId="481572E1">
            <wp:extent cx="4840605" cy="450695"/>
            <wp:effectExtent l="19050" t="19050" r="17145" b="2603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ample format.gif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8" cy="4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D36E1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545F1D98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5FFF3179" w14:textId="77777777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or </w:t>
      </w:r>
      <w:r w:rsidR="005B283F" w:rsidRPr="006A6E2C">
        <w:t>ESN</w:t>
      </w:r>
      <w:r w:rsidR="005B283F">
        <w:t xml:space="preserve"> (</w:t>
      </w:r>
      <w:r w:rsidR="005B283F" w:rsidRPr="006A6E2C">
        <w:t>Electronic Serial Number</w:t>
      </w:r>
      <w:r w:rsidR="005B283F">
        <w:t>) or M</w:t>
      </w:r>
      <w:r w:rsidR="005B283F" w:rsidRPr="006A6E2C">
        <w:t>EID (/Mobile equipment identifier)</w:t>
      </w:r>
    </w:p>
    <w:p w14:paraId="5C19E651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>: Whether the device supports multiple SIMS</w:t>
      </w:r>
      <w:r w:rsidR="001B4EF8">
        <w:t xml:space="preserve"> (Y/N)</w:t>
      </w:r>
      <w:r w:rsidR="005B283F">
        <w:t xml:space="preserve">. </w:t>
      </w:r>
    </w:p>
    <w:p w14:paraId="68A598D3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33E4C9F8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IMEI/ESN/MEID</w:t>
      </w:r>
      <w:r w:rsidR="005B283F">
        <w:t>: Value of IMEI or ESN or MEID</w:t>
      </w:r>
    </w:p>
    <w:p w14:paraId="6B24F779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0436C8A2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44BBA314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6D6C00E4" w14:textId="77777777" w:rsidR="0036447D" w:rsidRDefault="0036447D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79E4ED7D" wp14:editId="5E77C6C0">
            <wp:extent cx="5278755" cy="1313180"/>
            <wp:effectExtent l="19050" t="19050" r="17145" b="2032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putFil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B27BB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20E02958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529EEAD6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77AA02E5" w14:textId="77777777" w:rsidR="00C24A9A" w:rsidRDefault="00C2306E" w:rsidP="00A119B1">
      <w:pPr>
        <w:pStyle w:val="BodyText2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1094C8" wp14:editId="10704014">
                <wp:simplePos x="0" y="0"/>
                <wp:positionH relativeFrom="column">
                  <wp:posOffset>89454</wp:posOffset>
                </wp:positionH>
                <wp:positionV relativeFrom="paragraph">
                  <wp:posOffset>289776</wp:posOffset>
                </wp:positionV>
                <wp:extent cx="5189706" cy="947839"/>
                <wp:effectExtent l="0" t="0" r="11430" b="2413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706" cy="94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A495B" id="Rectangle 267" o:spid="_x0000_s1026" style="position:absolute;margin-left:7.05pt;margin-top:22.8pt;width:408.65pt;height:74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503DF836" w14:textId="66D65F58" w:rsidR="00C24A9A" w:rsidRDefault="008E5A58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49149666" wp14:editId="10FBDCDF">
            <wp:extent cx="5165387" cy="942975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2019" cy="9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148B" w14:textId="4A77EB94" w:rsidR="00EE7A3F" w:rsidRDefault="00DB7910" w:rsidP="007E53B8">
      <w:pPr>
        <w:pStyle w:val="FigureCaption"/>
      </w:pPr>
      <w:bookmarkStart w:id="188" w:name="_Toc34858820"/>
      <w:r>
        <w:t xml:space="preserve">Figure </w:t>
      </w:r>
      <w:r w:rsidR="001D383C">
        <w:t>2</w:t>
      </w:r>
      <w:r w:rsidR="00C77706">
        <w:t>0</w:t>
      </w:r>
      <w:r>
        <w:t>: Stock Management</w:t>
      </w:r>
      <w:bookmarkEnd w:id="188"/>
    </w:p>
    <w:p w14:paraId="57E90C09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7BB709D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27F92B5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32BF0A4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6EC08D6F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CDBF0E2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6CB4CA44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53BA2F0E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FEC98B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886BAD4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7C88B9EC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CA1DA2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22DFBE00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596F77E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518E38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67C9BB01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41180C33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5298DD83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4D76D463" w14:textId="77777777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BC7BD5">
              <w:t>Manufacturer</w:t>
            </w:r>
            <w:r>
              <w:t xml:space="preserve"> can view the file and fix the errors in the </w:t>
            </w:r>
            <w:r w:rsidR="001C2891">
              <w:t>stock</w:t>
            </w:r>
            <w:r>
              <w:t>.</w:t>
            </w:r>
          </w:p>
          <w:p w14:paraId="62BEC616" w14:textId="77777777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3935C8">
              <w:t>administrator</w:t>
            </w:r>
            <w:r>
              <w:t>.</w:t>
            </w:r>
          </w:p>
          <w:p w14:paraId="4BC217F4" w14:textId="77777777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>: The stock is approved by the CEIR administrator.</w:t>
            </w:r>
          </w:p>
          <w:p w14:paraId="701DBCEF" w14:textId="77777777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lastRenderedPageBreak/>
              <w:t xml:space="preserve">Rejected by CEIR Admin: The CEIR administrator reviews the details and rejects the stock if there is a problem. </w:t>
            </w:r>
          </w:p>
          <w:p w14:paraId="3FE62019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7A6A41E9" w14:textId="77777777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>: The CEIR administrator can withdraw stock.</w:t>
            </w:r>
          </w:p>
        </w:tc>
      </w:tr>
      <w:tr w:rsidR="00C24A9A" w:rsidRPr="003D50EC" w14:paraId="7965836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571D34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>Quantity</w:t>
            </w:r>
          </w:p>
        </w:tc>
        <w:tc>
          <w:tcPr>
            <w:tcW w:w="4979" w:type="dxa"/>
            <w:shd w:val="clear" w:color="auto" w:fill="auto"/>
          </w:tcPr>
          <w:p w14:paraId="3D081049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</w:t>
            </w:r>
            <w:r w:rsidR="003C68FE">
              <w:t xml:space="preserve">or MEIDs or ESNs </w:t>
            </w:r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C24A9A" w:rsidRPr="003D50EC" w14:paraId="301FCA4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66FF4AB" w14:textId="77777777"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500A1891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2E5D415A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6D834B44" wp14:editId="60EB6EB4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4AA0E8E5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4302EB19" wp14:editId="6201F3A6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1A1372CF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7FED11C6" wp14:editId="44CFDD67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77282BF7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756D97A6" wp14:editId="085FB657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5B2B887B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5AE2E4F8" wp14:editId="4D76F53B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</w:tc>
      </w:tr>
    </w:tbl>
    <w:p w14:paraId="4EA0A9DD" w14:textId="77777777" w:rsidR="0036447D" w:rsidRDefault="0036447D" w:rsidP="005E4CC1">
      <w:pPr>
        <w:pStyle w:val="BodyText2"/>
      </w:pPr>
    </w:p>
    <w:p w14:paraId="04A15E7A" w14:textId="77777777" w:rsidR="004E54AD" w:rsidRDefault="004E54AD" w:rsidP="005E4CC1">
      <w:pPr>
        <w:pStyle w:val="BodyText2"/>
      </w:pPr>
    </w:p>
    <w:p w14:paraId="3DB223F8" w14:textId="77777777" w:rsidR="004E54AD" w:rsidRDefault="004E54AD" w:rsidP="005E4CC1">
      <w:pPr>
        <w:pStyle w:val="BodyText2"/>
      </w:pPr>
    </w:p>
    <w:p w14:paraId="761ABD07" w14:textId="0665B662" w:rsidR="004E54AD" w:rsidRDefault="004E54AD" w:rsidP="005E4CC1">
      <w:pPr>
        <w:pStyle w:val="BodyText2"/>
      </w:pPr>
    </w:p>
    <w:p w14:paraId="07128FEB" w14:textId="6E27D454" w:rsidR="003E3103" w:rsidRDefault="003E3103" w:rsidP="005E4CC1">
      <w:pPr>
        <w:pStyle w:val="BodyText2"/>
      </w:pPr>
    </w:p>
    <w:p w14:paraId="09098FEF" w14:textId="3D3E4DE3" w:rsidR="003E3103" w:rsidRDefault="003E3103" w:rsidP="005E4CC1">
      <w:pPr>
        <w:pStyle w:val="BodyText2"/>
      </w:pPr>
    </w:p>
    <w:p w14:paraId="1A3ED1FD" w14:textId="77777777" w:rsidR="003E3103" w:rsidRPr="00934D4F" w:rsidRDefault="003E3103" w:rsidP="005E4CC1">
      <w:pPr>
        <w:pStyle w:val="BodyText2"/>
      </w:pPr>
    </w:p>
    <w:p w14:paraId="7AD2B0DF" w14:textId="77777777" w:rsidR="0064671F" w:rsidRDefault="0064671F" w:rsidP="0064671F">
      <w:pPr>
        <w:pStyle w:val="Heading2"/>
      </w:pPr>
      <w:bookmarkStart w:id="189" w:name="_Toc31900109"/>
      <w:bookmarkStart w:id="190" w:name="_Toc31900176"/>
      <w:bookmarkStart w:id="191" w:name="_Toc31900298"/>
      <w:bookmarkStart w:id="192" w:name="_Toc34858795"/>
      <w:r>
        <w:lastRenderedPageBreak/>
        <w:t>Edit Stock</w:t>
      </w:r>
      <w:bookmarkEnd w:id="189"/>
      <w:bookmarkEnd w:id="190"/>
      <w:bookmarkEnd w:id="191"/>
      <w:bookmarkEnd w:id="192"/>
    </w:p>
    <w:p w14:paraId="7FD85A9C" w14:textId="77777777" w:rsidR="000A33ED" w:rsidRDefault="00BC7BD5" w:rsidP="0064671F">
      <w:pPr>
        <w:pStyle w:val="BodyText2"/>
      </w:pPr>
      <w:r>
        <w:t>Manufacturer</w:t>
      </w:r>
      <w:r w:rsidR="00976ADF">
        <w:t>s c</w:t>
      </w:r>
      <w:r w:rsidR="000A33ED">
        <w:t xml:space="preserve">an modify the uploaded stock. </w:t>
      </w:r>
    </w:p>
    <w:p w14:paraId="2A191FC3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20E456E1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67AAAAED" wp14:editId="196C45C7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72E5C3D0" w14:textId="6676BF96" w:rsidR="000A33ED" w:rsidRDefault="001645F6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29791AF" wp14:editId="1AE6EB89">
                <wp:simplePos x="0" y="0"/>
                <wp:positionH relativeFrom="column">
                  <wp:posOffset>4792777</wp:posOffset>
                </wp:positionH>
                <wp:positionV relativeFrom="paragraph">
                  <wp:posOffset>722725</wp:posOffset>
                </wp:positionV>
                <wp:extent cx="180340" cy="499758"/>
                <wp:effectExtent l="0" t="0" r="10160" b="14605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49975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016F2" id="Rectangle 463" o:spid="_x0000_s1026" style="position:absolute;margin-left:377.4pt;margin-top:56.9pt;width:14.2pt;height:39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DAA8C" wp14:editId="5FBBD14D">
                <wp:simplePos x="0" y="0"/>
                <wp:positionH relativeFrom="column">
                  <wp:posOffset>269416</wp:posOffset>
                </wp:positionH>
                <wp:positionV relativeFrom="paragraph">
                  <wp:posOffset>7742</wp:posOffset>
                </wp:positionV>
                <wp:extent cx="5203825" cy="1220821"/>
                <wp:effectExtent l="0" t="0" r="15875" b="1778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3825" cy="1220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5D600" id="Rectangle 269" o:spid="_x0000_s1026" style="position:absolute;margin-left:21.2pt;margin-top:.6pt;width:409.75pt;height:96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3A988D" wp14:editId="573FE5D6">
            <wp:extent cx="5194570" cy="1225376"/>
            <wp:effectExtent l="0" t="0" r="635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4755" cy="12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E6BD" w14:textId="32578AE2" w:rsidR="00DB7910" w:rsidRDefault="00DB7910" w:rsidP="007E53B8">
      <w:pPr>
        <w:pStyle w:val="FigureCaption"/>
      </w:pPr>
      <w:bookmarkStart w:id="193" w:name="_Toc34858821"/>
      <w:r>
        <w:t xml:space="preserve">Figure </w:t>
      </w:r>
      <w:r w:rsidR="001D383C">
        <w:t>2</w:t>
      </w:r>
      <w:r w:rsidR="00250AC9">
        <w:t>1</w:t>
      </w:r>
      <w:r>
        <w:t>: Stock Management</w:t>
      </w:r>
      <w:bookmarkEnd w:id="193"/>
    </w:p>
    <w:p w14:paraId="58C1DB51" w14:textId="2B556CCD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2007999B" w14:textId="073BB284" w:rsidR="002151B2" w:rsidRDefault="004D642C" w:rsidP="004D642C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8381BF" wp14:editId="2990E991">
                <wp:simplePos x="0" y="0"/>
                <wp:positionH relativeFrom="column">
                  <wp:posOffset>271780</wp:posOffset>
                </wp:positionH>
                <wp:positionV relativeFrom="paragraph">
                  <wp:posOffset>6985</wp:posOffset>
                </wp:positionV>
                <wp:extent cx="5257800" cy="2287905"/>
                <wp:effectExtent l="0" t="0" r="1905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287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58172" id="Rectangle 13" o:spid="_x0000_s1026" style="position:absolute;margin-left:21.4pt;margin-top:.55pt;width:414pt;height:180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B298D2" wp14:editId="760A6721">
            <wp:extent cx="5278755" cy="2281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875A" w14:textId="08009384" w:rsidR="0064671F" w:rsidRDefault="0064671F" w:rsidP="007E53B8">
      <w:pPr>
        <w:pStyle w:val="FigureCaption"/>
      </w:pPr>
      <w:bookmarkStart w:id="194" w:name="_Toc34858822"/>
      <w:r>
        <w:t xml:space="preserve">Figure </w:t>
      </w:r>
      <w:r w:rsidR="001D383C">
        <w:t>2</w:t>
      </w:r>
      <w:r w:rsidR="00250AC9">
        <w:t>2</w:t>
      </w:r>
      <w:r>
        <w:t xml:space="preserve">: Edit </w:t>
      </w:r>
      <w:r w:rsidR="00A14DEC">
        <w:t>Stock</w:t>
      </w:r>
      <w:bookmarkEnd w:id="194"/>
      <w:r>
        <w:t xml:space="preserve"> </w:t>
      </w:r>
    </w:p>
    <w:p w14:paraId="360182CE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7303DD05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7642EDE4" w14:textId="77777777" w:rsidR="00780668" w:rsidRDefault="00780668" w:rsidP="0064671F">
      <w:pPr>
        <w:pStyle w:val="BodyText2"/>
      </w:pPr>
    </w:p>
    <w:p w14:paraId="00AD4562" w14:textId="77777777" w:rsidR="00C11A38" w:rsidRDefault="00C11A38" w:rsidP="0064671F">
      <w:pPr>
        <w:pStyle w:val="BodyText2"/>
      </w:pPr>
    </w:p>
    <w:p w14:paraId="124B7654" w14:textId="6311865A" w:rsidR="00C11A38" w:rsidRDefault="00C11A38" w:rsidP="0064671F">
      <w:pPr>
        <w:pStyle w:val="BodyText2"/>
      </w:pPr>
    </w:p>
    <w:p w14:paraId="325C2761" w14:textId="516126C8" w:rsidR="004C6592" w:rsidRDefault="004C6592" w:rsidP="0064671F">
      <w:pPr>
        <w:pStyle w:val="BodyText2"/>
      </w:pPr>
    </w:p>
    <w:p w14:paraId="1719AD16" w14:textId="77777777" w:rsidR="00DF26D9" w:rsidRDefault="00DF26D9" w:rsidP="0064671F">
      <w:pPr>
        <w:pStyle w:val="BodyText2"/>
      </w:pPr>
    </w:p>
    <w:p w14:paraId="7407310E" w14:textId="77777777" w:rsidR="0064671F" w:rsidRDefault="0064671F" w:rsidP="0064671F">
      <w:pPr>
        <w:pStyle w:val="Heading2"/>
      </w:pPr>
      <w:bookmarkStart w:id="195" w:name="_Toc31900110"/>
      <w:bookmarkStart w:id="196" w:name="_Toc31900177"/>
      <w:bookmarkStart w:id="197" w:name="_Toc31900299"/>
      <w:bookmarkStart w:id="198" w:name="_Toc34858796"/>
      <w:r>
        <w:lastRenderedPageBreak/>
        <w:t xml:space="preserve">Filter </w:t>
      </w:r>
      <w:r w:rsidR="00A14DEC">
        <w:t>Stock</w:t>
      </w:r>
      <w:bookmarkEnd w:id="195"/>
      <w:bookmarkEnd w:id="196"/>
      <w:bookmarkEnd w:id="197"/>
      <w:bookmarkEnd w:id="198"/>
    </w:p>
    <w:p w14:paraId="52F1E8CC" w14:textId="77777777" w:rsidR="0064671F" w:rsidRDefault="00BC7BD5" w:rsidP="0064671F">
      <w:pPr>
        <w:pStyle w:val="BodyText2"/>
      </w:pPr>
      <w:r>
        <w:t>Manufacturer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Manufacturer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257CC256" w14:textId="00374364" w:rsidR="0064671F" w:rsidRDefault="00034E6F" w:rsidP="0064671F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131926" wp14:editId="6321047B">
                <wp:simplePos x="0" y="0"/>
                <wp:positionH relativeFrom="margin">
                  <wp:align>right</wp:align>
                </wp:positionH>
                <wp:positionV relativeFrom="paragraph">
                  <wp:posOffset>297600</wp:posOffset>
                </wp:positionV>
                <wp:extent cx="5266690" cy="1425102"/>
                <wp:effectExtent l="0" t="0" r="10160" b="2286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690" cy="1425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902E3" id="Rectangle 271" o:spid="_x0000_s1026" style="position:absolute;margin-left:363.5pt;margin-top:23.45pt;width:414.7pt;height:112.2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DB7910"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3E382A1E" w14:textId="763E60B3" w:rsidR="007D5B24" w:rsidRDefault="00034E6F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ED52D2A" wp14:editId="4CFAEF97">
                <wp:simplePos x="0" y="0"/>
                <wp:positionH relativeFrom="column">
                  <wp:posOffset>34925</wp:posOffset>
                </wp:positionH>
                <wp:positionV relativeFrom="paragraph">
                  <wp:posOffset>266700</wp:posOffset>
                </wp:positionV>
                <wp:extent cx="3429000" cy="186055"/>
                <wp:effectExtent l="0" t="0" r="19050" b="234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860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4CAB5" id="Rectangle 20" o:spid="_x0000_s1026" style="position:absolute;margin-left:2.75pt;margin-top:21pt;width:270pt;height:14.6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B48464" wp14:editId="1D1F187B">
                <wp:simplePos x="0" y="0"/>
                <wp:positionH relativeFrom="column">
                  <wp:posOffset>3460129</wp:posOffset>
                </wp:positionH>
                <wp:positionV relativeFrom="paragraph">
                  <wp:posOffset>267186</wp:posOffset>
                </wp:positionV>
                <wp:extent cx="377687" cy="186635"/>
                <wp:effectExtent l="0" t="0" r="22860" b="2349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86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CFDBF" id="Rectangle 159" o:spid="_x0000_s1026" style="position:absolute;margin-left:272.45pt;margin-top:21.05pt;width:29.75pt;height:14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4E6D3B" wp14:editId="7126A6D6">
            <wp:extent cx="5278755" cy="1440815"/>
            <wp:effectExtent l="0" t="0" r="0" b="698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8AD" w14:textId="298E0E7D" w:rsidR="00780668" w:rsidRPr="009251E2" w:rsidRDefault="00780668" w:rsidP="007E53B8">
      <w:pPr>
        <w:pStyle w:val="FigureCaption"/>
        <w:rPr>
          <w:u w:val="single"/>
        </w:rPr>
      </w:pPr>
      <w:bookmarkStart w:id="199" w:name="_Toc34858823"/>
      <w:r>
        <w:t xml:space="preserve">Figure </w:t>
      </w:r>
      <w:r w:rsidR="001D383C">
        <w:t>2</w:t>
      </w:r>
      <w:r w:rsidR="00250AC9">
        <w:t>3</w:t>
      </w:r>
      <w:r>
        <w:t>: Stock Management</w:t>
      </w:r>
      <w:bookmarkEnd w:id="199"/>
      <w:r>
        <w:t xml:space="preserve"> </w:t>
      </w:r>
    </w:p>
    <w:p w14:paraId="2CB7BE47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200B83EF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74D12F01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BC7BD5">
        <w:t>Manufacturer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180528A2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18F49EA7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7B77314D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26AB3F80" w14:textId="79B5D158" w:rsidR="008124E8" w:rsidRDefault="002C527F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E71EA9A" wp14:editId="4F2D1261">
                <wp:simplePos x="0" y="0"/>
                <wp:positionH relativeFrom="margin">
                  <wp:align>center</wp:align>
                </wp:positionH>
                <wp:positionV relativeFrom="paragraph">
                  <wp:posOffset>602318</wp:posOffset>
                </wp:positionV>
                <wp:extent cx="5126476" cy="1320233"/>
                <wp:effectExtent l="0" t="0" r="17145" b="1333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476" cy="13202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04E04" id="Rectangle 465" o:spid="_x0000_s1026" style="position:absolute;margin-left:0;margin-top:47.45pt;width:403.65pt;height:103.95pt;z-index: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" filled="f" strokecolor="#ffc000 [3207]" strokeweight="2pt">
                <w10:wrap anchorx="margin"/>
              </v:rect>
            </w:pict>
          </mc:Fallback>
        </mc:AlternateContent>
      </w:r>
      <w:r w:rsidR="00CA657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9A1F62" wp14:editId="135E02A5">
                <wp:simplePos x="0" y="0"/>
                <wp:positionH relativeFrom="margin">
                  <wp:align>left</wp:align>
                </wp:positionH>
                <wp:positionV relativeFrom="paragraph">
                  <wp:posOffset>5486</wp:posOffset>
                </wp:positionV>
                <wp:extent cx="5282119" cy="1940668"/>
                <wp:effectExtent l="0" t="0" r="13970" b="2159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9406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EDD53" id="Rectangle 133" o:spid="_x0000_s1026" style="position:absolute;margin-left:0;margin-top:.45pt;width:415.9pt;height:152.8pt;z-index:251686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CA657A">
        <w:rPr>
          <w:noProof/>
        </w:rPr>
        <w:drawing>
          <wp:inline distT="0" distB="0" distL="0" distR="0" wp14:anchorId="49D4AD7A" wp14:editId="7FC73394">
            <wp:extent cx="5278755" cy="192151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D3F7" w14:textId="492982CD" w:rsidR="0064671F" w:rsidRDefault="0064671F" w:rsidP="007E53B8">
      <w:pPr>
        <w:pStyle w:val="FigureCaption"/>
      </w:pPr>
      <w:bookmarkStart w:id="200" w:name="_Toc34858824"/>
      <w:r>
        <w:t xml:space="preserve">Figure </w:t>
      </w:r>
      <w:r w:rsidR="001D383C">
        <w:t>2</w:t>
      </w:r>
      <w:r w:rsidR="00250AC9">
        <w:t>4:</w:t>
      </w:r>
      <w:r>
        <w:t xml:space="preserve"> </w:t>
      </w:r>
      <w:r w:rsidR="00DB7910">
        <w:t>Stock Management</w:t>
      </w:r>
      <w:bookmarkEnd w:id="200"/>
    </w:p>
    <w:p w14:paraId="67054009" w14:textId="77777777" w:rsidR="002C527F" w:rsidRPr="002C527F" w:rsidRDefault="002C527F" w:rsidP="002C527F">
      <w:pPr>
        <w:pStyle w:val="BodyText2"/>
      </w:pPr>
    </w:p>
    <w:p w14:paraId="7E6362A0" w14:textId="77777777" w:rsidR="0064671F" w:rsidRDefault="0064671F" w:rsidP="0064671F">
      <w:pPr>
        <w:pStyle w:val="Heading2"/>
      </w:pPr>
      <w:bookmarkStart w:id="201" w:name="_Toc31900111"/>
      <w:bookmarkStart w:id="202" w:name="_Toc31900178"/>
      <w:bookmarkStart w:id="203" w:name="_Toc31900300"/>
      <w:bookmarkStart w:id="204" w:name="_Toc34858797"/>
      <w:r>
        <w:lastRenderedPageBreak/>
        <w:t xml:space="preserve">Export </w:t>
      </w:r>
      <w:r w:rsidR="000D5FAC">
        <w:t>Stock</w:t>
      </w:r>
      <w:bookmarkEnd w:id="201"/>
      <w:bookmarkEnd w:id="202"/>
      <w:bookmarkEnd w:id="203"/>
      <w:bookmarkEnd w:id="204"/>
    </w:p>
    <w:p w14:paraId="45CB814C" w14:textId="77777777" w:rsidR="0064671F" w:rsidRDefault="00BC7BD5" w:rsidP="0064671F">
      <w:pPr>
        <w:pStyle w:val="BodyText2"/>
      </w:pPr>
      <w:r>
        <w:t>Manufacturer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2B2C0D1D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53FFD678" w14:textId="77777777"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18D397A2" w14:textId="6BEC1DCA" w:rsidR="00DB7910" w:rsidRDefault="004D0198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116AA0C" wp14:editId="2BD40BC7">
                <wp:simplePos x="0" y="0"/>
                <wp:positionH relativeFrom="column">
                  <wp:posOffset>4376131</wp:posOffset>
                </wp:positionH>
                <wp:positionV relativeFrom="paragraph">
                  <wp:posOffset>259657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A97A" id="Rectangle 468" o:spid="_x0000_s1026" style="position:absolute;margin-left:344.6pt;margin-top:20.45pt;width:33.9pt;height:1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" filled="f" strokecolor="#ffc000 [3207]" strokeweight="2pt"/>
            </w:pict>
          </mc:Fallback>
        </mc:AlternateContent>
      </w:r>
      <w:r w:rsidR="00A400B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0EBA81" wp14:editId="2F0E8717">
                <wp:simplePos x="0" y="0"/>
                <wp:positionH relativeFrom="column">
                  <wp:posOffset>463969</wp:posOffset>
                </wp:positionH>
                <wp:positionV relativeFrom="paragraph">
                  <wp:posOffset>3945</wp:posOffset>
                </wp:positionV>
                <wp:extent cx="5257800" cy="1410511"/>
                <wp:effectExtent l="0" t="0" r="19050" b="1841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410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0D04A" id="Rectangle 273" o:spid="_x0000_s1026" style="position:absolute;margin-left:36.55pt;margin-top:.3pt;width:414pt;height:111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" filled="f" strokecolor="black [3213]" strokeweight="1pt"/>
            </w:pict>
          </mc:Fallback>
        </mc:AlternateContent>
      </w:r>
      <w:r w:rsidR="00BE2574">
        <w:rPr>
          <w:noProof/>
        </w:rPr>
        <w:drawing>
          <wp:inline distT="0" distB="0" distL="0" distR="0" wp14:anchorId="5FC5448F" wp14:editId="4B965855">
            <wp:extent cx="5278755" cy="143129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3C2" w14:textId="03D6E582" w:rsidR="00DB7910" w:rsidRDefault="000F2A8D" w:rsidP="007E53B8">
      <w:pPr>
        <w:pStyle w:val="FigureCaption"/>
      </w:pPr>
      <w:r>
        <w:t xml:space="preserve">                             </w:t>
      </w:r>
      <w:bookmarkStart w:id="205" w:name="_Toc34858825"/>
      <w:r w:rsidR="00DB7910">
        <w:t xml:space="preserve">Figure </w:t>
      </w:r>
      <w:r w:rsidR="001D383C">
        <w:t>2</w:t>
      </w:r>
      <w:r w:rsidR="00250AC9">
        <w:t>5</w:t>
      </w:r>
      <w:r w:rsidR="00DB7910">
        <w:t>: Stock Management</w:t>
      </w:r>
      <w:bookmarkEnd w:id="205"/>
    </w:p>
    <w:p w14:paraId="52046BE7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0EAC6020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4215CB45" wp14:editId="5923E6B0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071FD" w14:textId="43C1DF31" w:rsidR="009F4201" w:rsidRDefault="009F4201" w:rsidP="007E53B8">
      <w:pPr>
        <w:pStyle w:val="FigureCaption"/>
      </w:pPr>
      <w:bookmarkStart w:id="206" w:name="_Toc34858826"/>
      <w:r>
        <w:t xml:space="preserve">Figure </w:t>
      </w:r>
      <w:r w:rsidR="001D383C">
        <w:t>2</w:t>
      </w:r>
      <w:r w:rsidR="00250AC9">
        <w:t>6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Start w:id="207" w:name="_GoBack"/>
      <w:bookmarkEnd w:id="206"/>
      <w:bookmarkEnd w:id="207"/>
    </w:p>
    <w:p w14:paraId="74519986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797BA6BB" w14:textId="77777777" w:rsidR="0036447D" w:rsidRDefault="0036447D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5155D8DC" wp14:editId="51A58532">
            <wp:extent cx="4781550" cy="798195"/>
            <wp:effectExtent l="19050" t="19050" r="19050" b="20955"/>
            <wp:docPr id="48" name="Picture 4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ock.PNG"/>
                    <pic:cNvPicPr/>
                  </pic:nvPicPr>
                  <pic:blipFill rotWithShape="1">
                    <a:blip r:embed="rId67"/>
                    <a:srcRect r="9419"/>
                    <a:stretch/>
                  </pic:blipFill>
                  <pic:spPr bwMode="auto">
                    <a:xfrm>
                      <a:off x="0" y="0"/>
                      <a:ext cx="4781550" cy="7981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85A48" w14:textId="2482C170" w:rsidR="0064671F" w:rsidRDefault="0064671F" w:rsidP="007E53B8">
      <w:pPr>
        <w:pStyle w:val="FigureCaption"/>
      </w:pPr>
      <w:bookmarkStart w:id="208" w:name="_Toc34858827"/>
      <w:r>
        <w:t xml:space="preserve">Figure </w:t>
      </w:r>
      <w:r w:rsidR="001D383C">
        <w:t>2</w:t>
      </w:r>
      <w:r w:rsidR="00250AC9">
        <w:t>7</w:t>
      </w:r>
      <w:r>
        <w:t>: Export</w:t>
      </w:r>
      <w:r w:rsidR="000F5679">
        <w:t>ed Stock</w:t>
      </w:r>
      <w:bookmarkEnd w:id="208"/>
      <w:r w:rsidR="000F5679">
        <w:t xml:space="preserve"> </w:t>
      </w:r>
    </w:p>
    <w:p w14:paraId="166C49DC" w14:textId="77777777" w:rsidR="000B0CE4" w:rsidRDefault="006D43DC" w:rsidP="000B0CE4">
      <w:pPr>
        <w:pStyle w:val="BodyText2"/>
      </w:pPr>
      <w:r>
        <w:lastRenderedPageBreak/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481352CD" w14:textId="77777777" w:rsidR="008C008C" w:rsidRDefault="000B0CE4" w:rsidP="000B0CE4">
      <w:pPr>
        <w:pStyle w:val="Heading2"/>
      </w:pPr>
      <w:bookmarkStart w:id="209" w:name="_Toc34858798"/>
      <w:r>
        <w:t>Grievance Management</w:t>
      </w:r>
      <w:bookmarkEnd w:id="209"/>
    </w:p>
    <w:p w14:paraId="285C60BC" w14:textId="77777777" w:rsidR="00CC4FBE" w:rsidRDefault="00BC7BD5" w:rsidP="000B0CE4">
      <w:pPr>
        <w:pStyle w:val="BodyText2"/>
      </w:pPr>
      <w:r>
        <w:t>Manufacturer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094343">
        <w:t>stock</w:t>
      </w:r>
      <w:r w:rsidR="000B0CE4">
        <w:t xml:space="preserve"> upload. </w:t>
      </w:r>
    </w:p>
    <w:p w14:paraId="7AF7D31A" w14:textId="77777777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BC7BD5">
        <w:t>Manufacturer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106A7F3D" w14:textId="77777777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14:paraId="60A00520" w14:textId="77777777"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BC7BD5">
        <w:t>Manufacturer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BC7BD5">
        <w:t>Manufacturer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75F17EC7" w14:textId="7777777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14:paraId="4C99968C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BC7BD5">
        <w:t>Manufacturer</w:t>
      </w:r>
      <w:r w:rsidR="00CF6643" w:rsidRPr="00CF6643">
        <w:t xml:space="preserve"> for a specified period</w:t>
      </w:r>
      <w:r w:rsidR="00BC73C2">
        <w:t>.</w:t>
      </w:r>
    </w:p>
    <w:p w14:paraId="3B31553F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EA02A4D" w14:textId="2CC4E906" w:rsidR="006C5568" w:rsidRDefault="00F33252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DBA231" wp14:editId="780B53AC">
                <wp:simplePos x="0" y="0"/>
                <wp:positionH relativeFrom="column">
                  <wp:posOffset>220777</wp:posOffset>
                </wp:positionH>
                <wp:positionV relativeFrom="paragraph">
                  <wp:posOffset>285034</wp:posOffset>
                </wp:positionV>
                <wp:extent cx="5383530" cy="2363821"/>
                <wp:effectExtent l="0" t="0" r="26670" b="1778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530" cy="2363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CD1BE" id="Rectangle 276" o:spid="_x0000_s1026" style="position:absolute;margin-left:17.4pt;margin-top:22.45pt;width:423.9pt;height:186.1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1183B2B4" w14:textId="225EE005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65D494A" wp14:editId="6D07B54B">
                <wp:simplePos x="0" y="0"/>
                <wp:positionH relativeFrom="column">
                  <wp:posOffset>235368</wp:posOffset>
                </wp:positionH>
                <wp:positionV relativeFrom="paragraph">
                  <wp:posOffset>719333</wp:posOffset>
                </wp:positionV>
                <wp:extent cx="753893" cy="145915"/>
                <wp:effectExtent l="0" t="0" r="27305" b="26035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93" cy="1459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EDB42" id="Rectangle 259" o:spid="_x0000_s1026" style="position:absolute;margin-left:18.55pt;margin-top:56.65pt;width:59.35pt;height:11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" filled="f" strokecolor="#ffc000 [3207]" strokeweight="2pt"/>
            </w:pict>
          </mc:Fallback>
        </mc:AlternateContent>
      </w:r>
      <w:r w:rsidR="00F33252">
        <w:rPr>
          <w:noProof/>
        </w:rPr>
        <w:drawing>
          <wp:inline distT="0" distB="0" distL="0" distR="0" wp14:anchorId="44A0AE64" wp14:editId="771FE303">
            <wp:extent cx="5373039" cy="2349229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18851"/>
                    <a:stretch/>
                  </pic:blipFill>
                  <pic:spPr bwMode="auto">
                    <a:xfrm>
                      <a:off x="0" y="0"/>
                      <a:ext cx="5381233" cy="235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B5812" w14:textId="07CAACC3" w:rsidR="00045C43" w:rsidRDefault="00045C43" w:rsidP="007E53B8">
      <w:pPr>
        <w:pStyle w:val="FigureCaption"/>
      </w:pPr>
      <w:bookmarkStart w:id="210" w:name="_Toc34858828"/>
      <w:r>
        <w:t xml:space="preserve">Figure </w:t>
      </w:r>
      <w:r w:rsidR="001D383C">
        <w:t>2</w:t>
      </w:r>
      <w:r w:rsidR="00250AC9">
        <w:t>8</w:t>
      </w:r>
      <w:r>
        <w:t xml:space="preserve">: </w:t>
      </w:r>
      <w:r w:rsidR="006659F6">
        <w:t>Home Page</w:t>
      </w:r>
      <w:bookmarkEnd w:id="210"/>
    </w:p>
    <w:p w14:paraId="251E5241" w14:textId="0B98F40D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1746456F" w14:textId="06AFEE56" w:rsidR="003A2390" w:rsidRDefault="0073779A" w:rsidP="003A2390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8AE23" wp14:editId="19682915">
                <wp:simplePos x="0" y="0"/>
                <wp:positionH relativeFrom="margin">
                  <wp:align>left</wp:align>
                </wp:positionH>
                <wp:positionV relativeFrom="paragraph">
                  <wp:posOffset>9035</wp:posOffset>
                </wp:positionV>
                <wp:extent cx="5285105" cy="1551562"/>
                <wp:effectExtent l="0" t="0" r="10795" b="1079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105" cy="1551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626FF" id="Rectangle 453" o:spid="_x0000_s1026" style="position:absolute;margin-left:0;margin-top:.7pt;width:416.15pt;height:122.1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B30A48">
        <w:rPr>
          <w:noProof/>
        </w:rPr>
        <w:drawing>
          <wp:inline distT="0" distB="0" distL="0" distR="0" wp14:anchorId="6486E1A9" wp14:editId="337E1878">
            <wp:extent cx="5278755" cy="1537335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612D" w14:textId="0FF20D26" w:rsidR="003A2390" w:rsidRDefault="003A2390" w:rsidP="003A2390">
      <w:pPr>
        <w:pStyle w:val="FigureCaption"/>
      </w:pPr>
      <w:bookmarkStart w:id="211" w:name="_Toc34858829"/>
      <w:r>
        <w:t xml:space="preserve">Figure </w:t>
      </w:r>
      <w:r w:rsidR="00250AC9">
        <w:t>29</w:t>
      </w:r>
      <w:r w:rsidR="00A14FF0">
        <w:t>:</w:t>
      </w:r>
      <w:r>
        <w:t xml:space="preserve"> Grievance Management</w:t>
      </w:r>
      <w:bookmarkEnd w:id="211"/>
    </w:p>
    <w:p w14:paraId="70B701D7" w14:textId="77777777" w:rsidR="003A2390" w:rsidRDefault="003A2390" w:rsidP="003A2390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37CE971B" w14:textId="77777777" w:rsidR="00457F9E" w:rsidRDefault="000F16DA" w:rsidP="009E7898">
      <w:pPr>
        <w:pStyle w:val="BodyText2"/>
        <w:jc w:val="center"/>
      </w:pPr>
      <w:r>
        <w:rPr>
          <w:noProof/>
        </w:rPr>
        <w:drawing>
          <wp:inline distT="0" distB="0" distL="0" distR="0" wp14:anchorId="076F0082" wp14:editId="487327BC">
            <wp:extent cx="4721335" cy="1803229"/>
            <wp:effectExtent l="19050" t="19050" r="22225" b="26035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Report grievanc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36640" cy="180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7C658" w14:textId="05B70134" w:rsidR="006C5568" w:rsidRDefault="00045C43" w:rsidP="007E53B8">
      <w:pPr>
        <w:pStyle w:val="FigureCaption"/>
      </w:pPr>
      <w:bookmarkStart w:id="212" w:name="_Toc34858830"/>
      <w:r>
        <w:t xml:space="preserve">Figure </w:t>
      </w:r>
      <w:r w:rsidR="001D383C">
        <w:t>3</w:t>
      </w:r>
      <w:r w:rsidR="00250AC9">
        <w:t>0:</w:t>
      </w:r>
      <w:r>
        <w:t xml:space="preserve"> Report Grievance</w:t>
      </w:r>
      <w:bookmarkEnd w:id="212"/>
    </w:p>
    <w:p w14:paraId="72D0E825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5366CCE6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924378">
        <w:t>stock upload</w:t>
      </w:r>
      <w:r>
        <w:t xml:space="preserve"> if the grievance is related to a </w:t>
      </w:r>
      <w:r w:rsidR="00924378">
        <w:t>stock upload</w:t>
      </w:r>
      <w:r>
        <w:t>.</w:t>
      </w:r>
      <w:r w:rsidR="00CC4FBE">
        <w:t xml:space="preserve"> </w:t>
      </w:r>
    </w:p>
    <w:p w14:paraId="29CF7E54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3EF97D77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044F1467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68CE628C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50A7785D" w14:textId="7777777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14:paraId="43C16A04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6E0CFA4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02EBA742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257C3A83" w14:textId="77777777" w:rsidR="00457F9E" w:rsidRDefault="00457F9E" w:rsidP="003A2390">
      <w:pPr>
        <w:pStyle w:val="BodyText2"/>
        <w:numPr>
          <w:ilvl w:val="0"/>
          <w:numId w:val="42"/>
        </w:numPr>
      </w:pPr>
      <w:r>
        <w:lastRenderedPageBreak/>
        <w:t>NID</w:t>
      </w:r>
      <w:r w:rsidR="00045C43">
        <w:t xml:space="preserve"> (National ID)</w:t>
      </w:r>
    </w:p>
    <w:p w14:paraId="29DD7B8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30D89C8C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00FA6AAC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21DB0AB9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6B372490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3D8286FC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53814B89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223BA661" w14:textId="461E1432" w:rsidR="00045C43" w:rsidRDefault="003661B3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88CA241" wp14:editId="3CBE8AC3">
                <wp:simplePos x="0" y="0"/>
                <wp:positionH relativeFrom="column">
                  <wp:posOffset>4773322</wp:posOffset>
                </wp:positionH>
                <wp:positionV relativeFrom="paragraph">
                  <wp:posOffset>965957</wp:posOffset>
                </wp:positionV>
                <wp:extent cx="284480" cy="549612"/>
                <wp:effectExtent l="0" t="0" r="20320" b="22225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54961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AB997" id="Rectangle 260" o:spid="_x0000_s1026" style="position:absolute;margin-left:375.85pt;margin-top:76.05pt;width:22.4pt;height:43.3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" filled="f" strokecolor="#ffc000 [3207]" strokeweight="2pt"/>
            </w:pict>
          </mc:Fallback>
        </mc:AlternateContent>
      </w:r>
      <w:r w:rsidR="00C379A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C82D18" wp14:editId="79808863">
                <wp:simplePos x="0" y="0"/>
                <wp:positionH relativeFrom="column">
                  <wp:posOffset>-17550</wp:posOffset>
                </wp:positionH>
                <wp:positionV relativeFrom="paragraph">
                  <wp:posOffset>2918</wp:posOffset>
                </wp:positionV>
                <wp:extent cx="5298006" cy="1546698"/>
                <wp:effectExtent l="0" t="0" r="17145" b="158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006" cy="15466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662F6" id="Rectangle 19" o:spid="_x0000_s1026" style="position:absolute;margin-left:-1.4pt;margin-top:.25pt;width:417.15pt;height:121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415270" wp14:editId="00CB1C12">
            <wp:extent cx="5278755" cy="1537335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A862" w14:textId="54E3E8DA" w:rsidR="00045C43" w:rsidRDefault="00045C43" w:rsidP="007E53B8">
      <w:pPr>
        <w:pStyle w:val="FigureCaption"/>
      </w:pPr>
      <w:bookmarkStart w:id="213" w:name="_Toc34858831"/>
      <w:r>
        <w:t xml:space="preserve">Figure </w:t>
      </w:r>
      <w:r w:rsidR="001D383C">
        <w:t>3</w:t>
      </w:r>
      <w:r w:rsidR="00250AC9">
        <w:t>1</w:t>
      </w:r>
      <w:r>
        <w:t>: Grievance Management</w:t>
      </w:r>
      <w:bookmarkEnd w:id="213"/>
    </w:p>
    <w:p w14:paraId="47CAACF0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654C5538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5595E43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081F979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533B84F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C6E4360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6D1B8147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6817935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68E175" w14:textId="494667E0" w:rsidR="005E388D" w:rsidRDefault="00DE14EC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2B9E044C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59389968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7BCE70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07AB7F20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27C65EA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62201E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2E7709F9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0D33F4A5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02A64FF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757137D1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13773B13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60220A36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14:paraId="14EEB04E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r w:rsidR="00BC7BD5">
              <w:t>Manufacturer</w:t>
            </w:r>
            <w:r>
              <w:t>.</w:t>
            </w:r>
          </w:p>
          <w:p w14:paraId="23EE6F63" w14:textId="7777777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14:paraId="0B16706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3D22F4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4D72A948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42D5034D" w14:textId="77777777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1CA7901B" wp14:editId="635028D5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administrator </w:t>
            </w:r>
            <w:r w:rsidR="00DA5D48">
              <w:t xml:space="preserve">or </w:t>
            </w:r>
            <w:r w:rsidR="00BC7BD5">
              <w:t>Manufacturer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00EC7A24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153B6918" wp14:editId="233B7EE9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BC7BD5">
              <w:t>Manufacturer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76E2D12B" w14:textId="77777777" w:rsidR="005E388D" w:rsidRDefault="005E388D" w:rsidP="000B0CE4">
      <w:pPr>
        <w:pStyle w:val="BodyText2"/>
      </w:pPr>
    </w:p>
    <w:p w14:paraId="767F5B56" w14:textId="77777777" w:rsidR="00261090" w:rsidRDefault="007243D7" w:rsidP="007243D7">
      <w:pPr>
        <w:pStyle w:val="Heading2"/>
      </w:pPr>
      <w:bookmarkStart w:id="214" w:name="_Toc34858799"/>
      <w:r>
        <w:t>Filter Grievances</w:t>
      </w:r>
      <w:bookmarkEnd w:id="214"/>
    </w:p>
    <w:p w14:paraId="0EDFEC74" w14:textId="77777777" w:rsidR="007243D7" w:rsidRDefault="00976ADF" w:rsidP="000B0CE4">
      <w:pPr>
        <w:pStyle w:val="BodyText2"/>
      </w:pPr>
      <w:r>
        <w:t xml:space="preserve">The </w:t>
      </w:r>
      <w:r w:rsidR="00BC7BD5">
        <w:t>Manufacturer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C7BD5">
        <w:t>Manufacturer</w:t>
      </w:r>
      <w:r>
        <w:t xml:space="preserve"> </w:t>
      </w:r>
      <w:r w:rsidR="007243D7">
        <w:t xml:space="preserve">can view only those grievances that are pending with the CEIR administrator. Similarly, </w:t>
      </w:r>
      <w:r w:rsidR="005132E3">
        <w:t>one</w:t>
      </w:r>
      <w:r w:rsidR="007243D7">
        <w:t xml:space="preserve"> can view only those grievances that are closed.</w:t>
      </w:r>
    </w:p>
    <w:p w14:paraId="3F7EDB82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00B7DB01" w14:textId="63ED5E76" w:rsidR="00C54724" w:rsidRDefault="00382869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80652B" wp14:editId="4F9D1708">
                <wp:simplePos x="0" y="0"/>
                <wp:positionH relativeFrom="column">
                  <wp:posOffset>4257756</wp:posOffset>
                </wp:positionH>
                <wp:positionV relativeFrom="paragraph">
                  <wp:posOffset>227154</wp:posOffset>
                </wp:positionV>
                <wp:extent cx="359923" cy="203835"/>
                <wp:effectExtent l="0" t="0" r="21590" b="2476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23" cy="2038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450A2" w14:textId="77777777" w:rsidR="00392897" w:rsidRDefault="00392897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0652B" id="Rectangle 262" o:spid="_x0000_s1030" style="position:absolute;left:0;text-align:left;margin-left:335.25pt;margin-top:17.9pt;width:28.35pt;height:16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" filled="f" strokecolor="#ffc000 [3207]" strokeweight="2pt">
                <v:textbox>
                  <w:txbxContent>
                    <w:p w14:paraId="7EF450A2" w14:textId="77777777" w:rsidR="00392897" w:rsidRDefault="00392897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C388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688D6AE" wp14:editId="2A693920">
                <wp:simplePos x="0" y="0"/>
                <wp:positionH relativeFrom="column">
                  <wp:posOffset>142955</wp:posOffset>
                </wp:positionH>
                <wp:positionV relativeFrom="paragraph">
                  <wp:posOffset>227154</wp:posOffset>
                </wp:positionV>
                <wp:extent cx="4104667" cy="204281"/>
                <wp:effectExtent l="0" t="0" r="10160" b="2476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4667" cy="20428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B7C8E" id="Rectangle 261" o:spid="_x0000_s1026" style="position:absolute;margin-left:11.25pt;margin-top:17.9pt;width:323.2pt;height:16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" filled="f" strokecolor="#ffc000 [3207]" strokeweight="2pt"/>
            </w:pict>
          </mc:Fallback>
        </mc:AlternateContent>
      </w:r>
      <w:r w:rsidR="007765A8" w:rsidRPr="00CE2AAA">
        <w:rPr>
          <w:noProof/>
        </w:rPr>
        <w:drawing>
          <wp:inline distT="0" distB="0" distL="0" distR="0" wp14:anchorId="059A4C53" wp14:editId="1E9C33C5">
            <wp:extent cx="5117154" cy="2136610"/>
            <wp:effectExtent l="19050" t="19050" r="26670" b="1651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TER grievanc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33923" cy="2143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9617F" w14:textId="3FC7CA56" w:rsidR="00045C43" w:rsidRPr="007243D7" w:rsidRDefault="00045C43" w:rsidP="007E53B8">
      <w:pPr>
        <w:pStyle w:val="FigureCaption"/>
        <w:rPr>
          <w:u w:val="single"/>
        </w:rPr>
      </w:pPr>
      <w:bookmarkStart w:id="215" w:name="_Toc34858832"/>
      <w:r>
        <w:t xml:space="preserve">Figure </w:t>
      </w:r>
      <w:r w:rsidR="001D383C">
        <w:t>3</w:t>
      </w:r>
      <w:r w:rsidR="00250AC9">
        <w:t>2</w:t>
      </w:r>
      <w:r>
        <w:t>: Filter Grievances</w:t>
      </w:r>
      <w:bookmarkEnd w:id="215"/>
    </w:p>
    <w:p w14:paraId="07FE1E75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AE31AE6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358BC81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stock.</w:t>
      </w:r>
    </w:p>
    <w:p w14:paraId="4E87733E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3D5CF268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31CC544D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06CAE39F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Pending with CEIR Administrator</w:t>
      </w:r>
    </w:p>
    <w:p w14:paraId="308AEF7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5D11F54F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14FCB750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3E1122D9" w14:textId="77777777" w:rsidR="007243D7" w:rsidRDefault="00D25ECB" w:rsidP="000B0CE4">
      <w:pPr>
        <w:pStyle w:val="BodyText2"/>
      </w:pPr>
      <w:r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272ADCF" w14:textId="77777777" w:rsidR="00045C43" w:rsidRDefault="00A951C6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35833517" wp14:editId="691D2BEF">
            <wp:extent cx="4766959" cy="2001286"/>
            <wp:effectExtent l="19050" t="19050" r="14605" b="1841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LTER grievanc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4806" cy="201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2A2E8" w14:textId="0DD94CED" w:rsidR="00A951C6" w:rsidRPr="007243D7" w:rsidRDefault="00A951C6" w:rsidP="00A951C6">
      <w:pPr>
        <w:pStyle w:val="FigureCaption"/>
        <w:rPr>
          <w:u w:val="single"/>
        </w:rPr>
      </w:pPr>
      <w:bookmarkStart w:id="216" w:name="_Toc34858833"/>
      <w:r>
        <w:t xml:space="preserve">Figure </w:t>
      </w:r>
      <w:r w:rsidR="001D383C">
        <w:t>3</w:t>
      </w:r>
      <w:r w:rsidR="00250AC9">
        <w:t>3</w:t>
      </w:r>
      <w:r>
        <w:t>: Filter</w:t>
      </w:r>
      <w:r w:rsidR="006659F6">
        <w:t>ed</w:t>
      </w:r>
      <w:r>
        <w:t xml:space="preserve"> Grievances</w:t>
      </w:r>
      <w:bookmarkEnd w:id="216"/>
    </w:p>
    <w:p w14:paraId="5A3BC98F" w14:textId="77777777" w:rsidR="007243D7" w:rsidRDefault="005937A5" w:rsidP="00045C43">
      <w:pPr>
        <w:pStyle w:val="Heading2"/>
      </w:pPr>
      <w:bookmarkStart w:id="217" w:name="_Toc34858800"/>
      <w:r>
        <w:lastRenderedPageBreak/>
        <w:t>Export</w:t>
      </w:r>
      <w:r w:rsidR="00045C43">
        <w:t xml:space="preserve"> Grievances</w:t>
      </w:r>
      <w:bookmarkEnd w:id="217"/>
    </w:p>
    <w:p w14:paraId="42B04A9E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002B56CF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19ADFAA6" w14:textId="77777777" w:rsidR="009915B5" w:rsidRDefault="00B0246A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AD7408" wp14:editId="7A241FAD">
                <wp:simplePos x="0" y="0"/>
                <wp:positionH relativeFrom="column">
                  <wp:posOffset>264552</wp:posOffset>
                </wp:positionH>
                <wp:positionV relativeFrom="paragraph">
                  <wp:posOffset>284629</wp:posOffset>
                </wp:positionV>
                <wp:extent cx="5295900" cy="1585608"/>
                <wp:effectExtent l="0" t="0" r="19050" b="14605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585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79B3E" id="Rectangle 461" o:spid="_x0000_s1026" style="position:absolute;margin-left:20.85pt;margin-top:22.4pt;width:417pt;height:124.8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427575AB" w14:textId="62770C40" w:rsidR="00941A7E" w:rsidRDefault="00433290" w:rsidP="00B0246A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1C69DB" wp14:editId="00B62D74">
                <wp:simplePos x="0" y="0"/>
                <wp:positionH relativeFrom="column">
                  <wp:posOffset>5045696</wp:posOffset>
                </wp:positionH>
                <wp:positionV relativeFrom="paragraph">
                  <wp:posOffset>475737</wp:posOffset>
                </wp:positionV>
                <wp:extent cx="393971" cy="170234"/>
                <wp:effectExtent l="0" t="0" r="25400" b="2032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71" cy="1702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ED494" w14:textId="77777777" w:rsidR="00392897" w:rsidRDefault="00392897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C69DB" id="Rectangle 265" o:spid="_x0000_s1031" style="position:absolute;left:0;text-align:left;margin-left:397.3pt;margin-top:37.45pt;width:31pt;height:1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" filled="f" strokecolor="#ffc000 [3207]" strokeweight="2pt">
                <v:textbox>
                  <w:txbxContent>
                    <w:p w14:paraId="3BBED494" w14:textId="77777777" w:rsidR="00392897" w:rsidRDefault="00392897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F1467">
        <w:rPr>
          <w:noProof/>
        </w:rPr>
        <w:drawing>
          <wp:inline distT="0" distB="0" distL="0" distR="0" wp14:anchorId="0082C558" wp14:editId="7A38A126">
            <wp:extent cx="5278755" cy="1537335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E48" w14:textId="272FE18E" w:rsidR="00E33E46" w:rsidRDefault="000F2A8D" w:rsidP="007E53B8">
      <w:pPr>
        <w:pStyle w:val="FigureCaption"/>
      </w:pPr>
      <w:r>
        <w:t xml:space="preserve">                                 </w:t>
      </w:r>
      <w:bookmarkStart w:id="218" w:name="_Toc34858834"/>
      <w:r w:rsidR="00E33E46">
        <w:t xml:space="preserve">Figure </w:t>
      </w:r>
      <w:r w:rsidR="001D383C">
        <w:t>3</w:t>
      </w:r>
      <w:r w:rsidR="00250AC9">
        <w:t>4</w:t>
      </w:r>
      <w:r w:rsidR="00E33E46">
        <w:t>: Grievance Management</w:t>
      </w:r>
      <w:bookmarkEnd w:id="218"/>
    </w:p>
    <w:p w14:paraId="5CD4FEF2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72456BFE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0F929432" wp14:editId="054BF066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E68F" w14:textId="02072554" w:rsidR="009915B5" w:rsidRDefault="00976ADF" w:rsidP="007E53B8">
      <w:pPr>
        <w:pStyle w:val="FigureCaption"/>
      </w:pPr>
      <w:r>
        <w:t xml:space="preserve">  </w:t>
      </w:r>
      <w:bookmarkStart w:id="219" w:name="_Toc34858835"/>
      <w:r w:rsidR="009915B5" w:rsidRPr="00D405A8">
        <w:t xml:space="preserve">Figure </w:t>
      </w:r>
      <w:r w:rsidR="001D383C">
        <w:t>3</w:t>
      </w:r>
      <w:r w:rsidR="00250AC9">
        <w:t>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19"/>
      <w:r w:rsidR="009915B5">
        <w:t xml:space="preserve"> </w:t>
      </w:r>
    </w:p>
    <w:p w14:paraId="5D35DC61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76546CBF" w14:textId="77777777" w:rsidR="0036447D" w:rsidRDefault="0036447D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4D522F4D" wp14:editId="64ED8A4B">
            <wp:extent cx="5278755" cy="640080"/>
            <wp:effectExtent l="19050" t="19050" r="17145" b="2667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ievanc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CD0BA" w14:textId="2CF77605" w:rsidR="009915B5" w:rsidRDefault="009915B5" w:rsidP="007E53B8">
      <w:pPr>
        <w:pStyle w:val="FigureCaption"/>
      </w:pPr>
      <w:bookmarkStart w:id="220" w:name="_Toc34858836"/>
      <w:r>
        <w:t xml:space="preserve">Figure </w:t>
      </w:r>
      <w:r w:rsidR="001D383C">
        <w:t>3</w:t>
      </w:r>
      <w:r w:rsidR="00250AC9">
        <w:t>6</w:t>
      </w:r>
      <w:r>
        <w:t xml:space="preserve">: </w:t>
      </w:r>
      <w:r w:rsidR="000F5679">
        <w:t>Exported Grievances</w:t>
      </w:r>
      <w:bookmarkEnd w:id="220"/>
    </w:p>
    <w:p w14:paraId="7540346D" w14:textId="1D4D00C4" w:rsidR="005937A5" w:rsidRDefault="0070762E" w:rsidP="00D5498E">
      <w:pPr>
        <w:pStyle w:val="BodyText2"/>
      </w:pPr>
      <w:r>
        <w:lastRenderedPageBreak/>
        <w:t xml:space="preserve">Instead of exporting all the grievances, </w:t>
      </w:r>
      <w:r w:rsidR="00BC7BD5">
        <w:t>Manufacturer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73779A">
      <w:headerReference w:type="even" r:id="rId77"/>
      <w:headerReference w:type="first" r:id="rId78"/>
      <w:footerReference w:type="first" r:id="rId79"/>
      <w:pgSz w:w="11907" w:h="16839" w:code="9"/>
      <w:pgMar w:top="1276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66F35D" w14:textId="77777777" w:rsidR="00B7002A" w:rsidRDefault="00B7002A">
      <w:r>
        <w:separator/>
      </w:r>
    </w:p>
    <w:p w14:paraId="5D930AEE" w14:textId="77777777" w:rsidR="00B7002A" w:rsidRDefault="00B7002A"/>
  </w:endnote>
  <w:endnote w:type="continuationSeparator" w:id="0">
    <w:p w14:paraId="2C0B4ACF" w14:textId="77777777" w:rsidR="00B7002A" w:rsidRDefault="00B7002A">
      <w:r>
        <w:continuationSeparator/>
      </w:r>
    </w:p>
    <w:p w14:paraId="4841BF64" w14:textId="77777777" w:rsidR="00B7002A" w:rsidRDefault="00B700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6D03E" w14:textId="77777777" w:rsidR="00392897" w:rsidRPr="0089039A" w:rsidRDefault="00392897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289FB" w14:textId="77777777" w:rsidR="00392897" w:rsidRPr="003912B1" w:rsidRDefault="00392897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DE14EC">
      <w:rPr>
        <w:noProof/>
        <w:sz w:val="18"/>
        <w:szCs w:val="18"/>
      </w:rPr>
      <w:t>28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50458CB" w14:textId="77777777" w:rsidR="00392897" w:rsidRDefault="00392897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5A729" w14:textId="77777777" w:rsidR="00392897" w:rsidRDefault="00392897" w:rsidP="008E4210">
    <w:pPr>
      <w:pStyle w:val="Code"/>
    </w:pPr>
  </w:p>
  <w:p w14:paraId="581AB486" w14:textId="77777777" w:rsidR="00392897" w:rsidRPr="00805B5D" w:rsidRDefault="00392897" w:rsidP="008E4210">
    <w:pPr>
      <w:pStyle w:val="BodyText2"/>
    </w:pPr>
  </w:p>
  <w:p w14:paraId="138C5059" w14:textId="77777777" w:rsidR="00392897" w:rsidRPr="00FC40C3" w:rsidRDefault="00392897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ECAA7" w14:textId="77777777" w:rsidR="00392897" w:rsidRPr="00531438" w:rsidRDefault="00392897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2A864C" w14:textId="77777777" w:rsidR="00392897" w:rsidRDefault="00392897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266EDF76" w14:textId="77777777" w:rsidR="00392897" w:rsidRPr="00A27E48" w:rsidRDefault="00392897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71728" w14:textId="77777777" w:rsidR="00B7002A" w:rsidRDefault="00B7002A">
      <w:r>
        <w:separator/>
      </w:r>
    </w:p>
    <w:p w14:paraId="60F056F6" w14:textId="77777777" w:rsidR="00B7002A" w:rsidRDefault="00B7002A"/>
  </w:footnote>
  <w:footnote w:type="continuationSeparator" w:id="0">
    <w:p w14:paraId="160966B3" w14:textId="77777777" w:rsidR="00B7002A" w:rsidRDefault="00B7002A">
      <w:r>
        <w:continuationSeparator/>
      </w:r>
    </w:p>
    <w:p w14:paraId="01B5AFC8" w14:textId="77777777" w:rsidR="00B7002A" w:rsidRDefault="00B7002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DD6CD0" w14:textId="77777777" w:rsidR="00392897" w:rsidRDefault="00392897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22608C68" wp14:editId="6CF7318B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2A42561" w14:textId="77777777" w:rsidR="00392897" w:rsidRDefault="00392897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F3EA3" w14:textId="77777777" w:rsidR="00392897" w:rsidRDefault="00392897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62349170" wp14:editId="15BC5DEA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E2CEDA" w14:textId="77777777" w:rsidR="00392897" w:rsidRDefault="00392897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Manufacturer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0F19A" w14:textId="77777777" w:rsidR="00392897" w:rsidRDefault="00392897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E8978" w14:textId="77777777" w:rsidR="00392897" w:rsidRDefault="00392897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766BA6E2" wp14:editId="1AEE13E1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3A7D683E" wp14:editId="7814F3A1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98CCA5" w14:textId="77777777" w:rsidR="00392897" w:rsidRDefault="0039289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56D350E9" wp14:editId="03D3EA5E">
          <wp:extent cx="1600200" cy="295275"/>
          <wp:effectExtent l="0" t="0" r="0" b="9525"/>
          <wp:docPr id="472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53EFB6BF" w14:textId="77777777" w:rsidR="00392897" w:rsidRDefault="0039289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8B0BC" w14:textId="77777777" w:rsidR="00392897" w:rsidRDefault="00392897">
    <w:r>
      <w:rPr>
        <w:noProof/>
      </w:rPr>
      <w:drawing>
        <wp:anchor distT="0" distB="0" distL="114300" distR="114300" simplePos="0" relativeHeight="251666432" behindDoc="1" locked="0" layoutInCell="1" allowOverlap="1" wp14:anchorId="73D2C4F4" wp14:editId="77DAB64E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33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2BE1B99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76.35pt;height:76.35pt" o:bullet="t">
        <v:imagedata r:id="rId1" o:title="bullet"/>
      </v:shape>
    </w:pict>
  </w:numPicBullet>
  <w:numPicBullet w:numPicBulletId="1">
    <w:pict>
      <v:shape w14:anchorId="04E679D1" id="_x0000_i1053" type="#_x0000_t75" alt="A close up of a logo&#10;&#10;Description automatically generated" style="width:48pt;height:43.6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D45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4E6F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75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43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043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0CB"/>
    <w:rsid w:val="001641BC"/>
    <w:rsid w:val="001645F6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0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2891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27D60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AC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28B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6B05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B48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2C8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27F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05C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5E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72B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B3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869"/>
    <w:rsid w:val="00382A20"/>
    <w:rsid w:val="00382C51"/>
    <w:rsid w:val="00382CAE"/>
    <w:rsid w:val="00382CCF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2897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171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10AF"/>
    <w:rsid w:val="003E1E36"/>
    <w:rsid w:val="003E2343"/>
    <w:rsid w:val="003E263E"/>
    <w:rsid w:val="003E2851"/>
    <w:rsid w:val="003E2EF9"/>
    <w:rsid w:val="003E2F0A"/>
    <w:rsid w:val="003E3103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8A6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45E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51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358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7B9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592"/>
    <w:rsid w:val="004C6E89"/>
    <w:rsid w:val="004C6EB3"/>
    <w:rsid w:val="004C70D2"/>
    <w:rsid w:val="004C737E"/>
    <w:rsid w:val="004C75C3"/>
    <w:rsid w:val="004C7961"/>
    <w:rsid w:val="004D0017"/>
    <w:rsid w:val="004D0198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2C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4AD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30B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6A36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C8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899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1C7C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1AF3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DD7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AFE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7D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6CCE"/>
    <w:rsid w:val="006E75C3"/>
    <w:rsid w:val="006E76FF"/>
    <w:rsid w:val="006E7BF6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0BB9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33C"/>
    <w:rsid w:val="00734708"/>
    <w:rsid w:val="00734AD0"/>
    <w:rsid w:val="0073503A"/>
    <w:rsid w:val="0073664E"/>
    <w:rsid w:val="0073712A"/>
    <w:rsid w:val="0073779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DF9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4E1"/>
    <w:rsid w:val="00767AB2"/>
    <w:rsid w:val="00767F07"/>
    <w:rsid w:val="007707BD"/>
    <w:rsid w:val="00770A13"/>
    <w:rsid w:val="00770C20"/>
    <w:rsid w:val="0077102C"/>
    <w:rsid w:val="007712DA"/>
    <w:rsid w:val="007715BE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DD9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98C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36E"/>
    <w:rsid w:val="007C75F8"/>
    <w:rsid w:val="007C7FC9"/>
    <w:rsid w:val="007D016D"/>
    <w:rsid w:val="007D01F4"/>
    <w:rsid w:val="007D092D"/>
    <w:rsid w:val="007D0C15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6FE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0603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65A4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4D7F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CE3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5A58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378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3F70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B54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61B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1BF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11"/>
    <w:rsid w:val="009E7EDF"/>
    <w:rsid w:val="009F024F"/>
    <w:rsid w:val="009F05BA"/>
    <w:rsid w:val="009F05BD"/>
    <w:rsid w:val="009F11A2"/>
    <w:rsid w:val="009F1321"/>
    <w:rsid w:val="009F1467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663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4EA8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6525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46A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A48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554A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02A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1A4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C7BD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9DD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0F88"/>
    <w:rsid w:val="00BE1302"/>
    <w:rsid w:val="00BE14EF"/>
    <w:rsid w:val="00BE231B"/>
    <w:rsid w:val="00BE2574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38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9AC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D85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0B8"/>
    <w:rsid w:val="00C77706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657A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EE1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663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15E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2CE0"/>
    <w:rsid w:val="00D73546"/>
    <w:rsid w:val="00D73B9D"/>
    <w:rsid w:val="00D73C6C"/>
    <w:rsid w:val="00D73CB6"/>
    <w:rsid w:val="00D73D6E"/>
    <w:rsid w:val="00D73D8D"/>
    <w:rsid w:val="00D73D96"/>
    <w:rsid w:val="00D74081"/>
    <w:rsid w:val="00D7412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6F8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4EC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CBD"/>
    <w:rsid w:val="00DF1F0A"/>
    <w:rsid w:val="00DF1F0E"/>
    <w:rsid w:val="00DF2003"/>
    <w:rsid w:val="00DF22B5"/>
    <w:rsid w:val="00DF26D9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2849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0D4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882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252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1CE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94A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1EFE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D03133"/>
  <w15:docId w15:val="{D984F2FA-AE08-48BF-B96C-E63B887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footer" Target="footer5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gif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eader" Target="header6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eader" Target="header5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C1CECF-10D4-4993-879B-DCF975948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1062</TotalTime>
  <Pages>32</Pages>
  <Words>3693</Words>
  <Characters>21054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24698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70</cp:revision>
  <cp:lastPrinted>2020-03-13T07:55:00Z</cp:lastPrinted>
  <dcterms:created xsi:type="dcterms:W3CDTF">2020-03-10T12:06:00Z</dcterms:created>
  <dcterms:modified xsi:type="dcterms:W3CDTF">2020-03-13T07:56:00Z</dcterms:modified>
</cp:coreProperties>
</file>